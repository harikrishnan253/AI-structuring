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646A1C" w14:textId="613B58D8" w:rsidR="003F2008" w:rsidRDefault="00D44711" w:rsidP="000870D9">
      <w:pPr>
        <w:pStyle w:val="CW"/>
        <w:rPr>
          <w:highlight w:val="cyan"/>
        </w:rPr>
      </w:pPr>
      <w:r w:rsidRPr="003F2008">
        <w:rPr>
          <w:highlight w:val="cyan"/>
        </w:rPr>
        <w:t>CHAPTER</w:t>
      </w:r>
    </w:p>
    <w:p w14:paraId="70A025B2" w14:textId="3CCC3F98" w:rsidR="008D3940" w:rsidRPr="003F2008" w:rsidRDefault="00D44711" w:rsidP="000870D9">
      <w:pPr>
        <w:pStyle w:val="CN"/>
        <w:rPr>
          <w:highlight w:val="cyan"/>
        </w:rPr>
      </w:pPr>
      <w:r w:rsidRPr="003F2008">
        <w:rPr>
          <w:highlight w:val="cyan"/>
        </w:rPr>
        <w:t>2</w:t>
      </w:r>
    </w:p>
    <w:p w14:paraId="36B7C046" w14:textId="47DE2F99" w:rsidR="008D3940" w:rsidRPr="003F2008" w:rsidRDefault="00D44711" w:rsidP="000870D9">
      <w:pPr>
        <w:pStyle w:val="CT"/>
        <w:rPr>
          <w:highlight w:val="cyan"/>
        </w:rPr>
      </w:pPr>
      <w:r w:rsidRPr="003F2008">
        <w:rPr>
          <w:highlight w:val="cyan"/>
        </w:rPr>
        <w:t>Preparing for Pediatric Emergencies</w:t>
      </w:r>
    </w:p>
    <w:p w14:paraId="28D6270E" w14:textId="4C033E79" w:rsidR="008D3940" w:rsidRPr="003F2008" w:rsidRDefault="00D44711" w:rsidP="000870D9">
      <w:pPr>
        <w:pStyle w:val="CAU"/>
        <w:rPr>
          <w:highlight w:val="green"/>
        </w:rPr>
      </w:pPr>
      <w:r w:rsidRPr="003F2008">
        <w:rPr>
          <w:highlight w:val="green"/>
        </w:rPr>
        <w:t>Robin Goodman, MSN, RN, CPEN</w:t>
      </w:r>
    </w:p>
    <w:p w14:paraId="62CD572F" w14:textId="33807B5A" w:rsidR="008D3940" w:rsidRPr="003F2008" w:rsidRDefault="00D44711" w:rsidP="000870D9">
      <w:pPr>
        <w:pStyle w:val="COBJT"/>
        <w:rPr>
          <w:highlight w:val="cyan"/>
        </w:rPr>
      </w:pPr>
      <w:r w:rsidRPr="003F2008">
        <w:rPr>
          <w:highlight w:val="cyan"/>
        </w:rPr>
        <w:t>OBJECTIVES</w:t>
      </w:r>
    </w:p>
    <w:p w14:paraId="724133FD" w14:textId="77777777" w:rsidR="008D3940" w:rsidRPr="00823801" w:rsidRDefault="00D44711" w:rsidP="000870D9">
      <w:pPr>
        <w:pStyle w:val="COBJTXL"/>
      </w:pPr>
      <w:r w:rsidRPr="00823801">
        <w:t>Upon completion of this chapter, the learner will be able to:</w:t>
      </w:r>
    </w:p>
    <w:p w14:paraId="4A745EAE" w14:textId="47FC28A0" w:rsidR="008D3940" w:rsidRPr="00823801" w:rsidRDefault="00D44711" w:rsidP="000870D9">
      <w:pPr>
        <w:pStyle w:val="COBJ"/>
      </w:pPr>
      <w:r w:rsidRPr="00823801">
        <w:t>Define the National Pediatric Readiness Project’s pediatric readiness areas of focus.</w:t>
      </w:r>
    </w:p>
    <w:p w14:paraId="6D611718" w14:textId="7805BCB6" w:rsidR="008D3940" w:rsidRPr="00823801" w:rsidRDefault="00D44711" w:rsidP="000870D9">
      <w:pPr>
        <w:pStyle w:val="COBJ"/>
      </w:pPr>
      <w:r w:rsidRPr="00823801">
        <w:t>Identify four structural and/or process measures that can be implemented to improve pediatric care.</w:t>
      </w:r>
    </w:p>
    <w:p w14:paraId="40BFE469" w14:textId="7C3118C1" w:rsidR="008D3940" w:rsidRPr="00823801" w:rsidRDefault="00D44711" w:rsidP="000870D9">
      <w:pPr>
        <w:pStyle w:val="COBJ"/>
      </w:pPr>
      <w:r w:rsidRPr="00823801">
        <w:t>Discuss the role of the pediatric emergency care coordinator (PECC) and how it can affect pediatric emergency care.</w:t>
      </w:r>
    </w:p>
    <w:p w14:paraId="68BF5EA2" w14:textId="77777777" w:rsidR="00E97F5C" w:rsidRDefault="00D44711" w:rsidP="000870D9">
      <w:pPr>
        <w:pStyle w:val="COBJ"/>
      </w:pPr>
      <w:r w:rsidRPr="00823801">
        <w:t>Describe two examples of how to incorporate family-centered care.</w:t>
      </w:r>
    </w:p>
    <w:p w14:paraId="0EA230D1" w14:textId="4A639106" w:rsidR="00E97F5C" w:rsidRDefault="00D44711" w:rsidP="00AF5913">
      <w:pPr>
        <w:pStyle w:val="H1"/>
        <w:rPr>
          <w:highlight w:val="cyan"/>
        </w:rPr>
      </w:pPr>
      <w:r w:rsidRPr="003F2008">
        <w:rPr>
          <w:highlight w:val="cyan"/>
        </w:rPr>
        <w:t>Introduction</w:t>
      </w:r>
    </w:p>
    <w:p w14:paraId="24413802" w14:textId="77777777" w:rsidR="00E97F5C" w:rsidRDefault="00D44711" w:rsidP="000870D9">
      <w:pPr>
        <w:pStyle w:val="TXL"/>
      </w:pPr>
      <w:r w:rsidRPr="00823801">
        <w:t>Approximately 25% of all emergency department (ED) visits in the United States are from pediatric patients, resulting in approximately 30 million visits each year (</w:t>
      </w:r>
      <w:proofErr w:type="spellStart"/>
      <w:r w:rsidRPr="00823801">
        <w:t>Iyer</w:t>
      </w:r>
      <w:proofErr w:type="spellEnd"/>
      <w:r w:rsidRPr="00823801">
        <w:t xml:space="preserve"> et al., 2024; McDermott et al., 2018). During the COVID-19 pandemic, a significant reduction in pediatric ED visits was noted for many presentations, while slight increases in visits from children with behavioral health and/or chronic illnesses were observed (Cairns et al., 2023; </w:t>
      </w:r>
      <w:proofErr w:type="spellStart"/>
      <w:r w:rsidRPr="00823801">
        <w:t>DeLaroche</w:t>
      </w:r>
      <w:proofErr w:type="spellEnd"/>
      <w:r w:rsidRPr="00823801">
        <w:t xml:space="preserve"> et al., 2021; </w:t>
      </w:r>
      <w:proofErr w:type="spellStart"/>
      <w:r w:rsidRPr="00823801">
        <w:t>Radhakrishnan</w:t>
      </w:r>
      <w:proofErr w:type="spellEnd"/>
      <w:r w:rsidRPr="00823801">
        <w:t xml:space="preserve"> et al., 2022). Due to the regionalization of pediatric care across the </w:t>
      </w:r>
      <w:r>
        <w:t>United States</w:t>
      </w:r>
      <w:r w:rsidRPr="00823801">
        <w:t xml:space="preserve">, 80% of pediatric visits occur in community, rural, and critical access </w:t>
      </w:r>
      <w:proofErr w:type="spellStart"/>
      <w:r w:rsidRPr="00823801">
        <w:t>EDs.</w:t>
      </w:r>
      <w:proofErr w:type="spellEnd"/>
      <w:r w:rsidRPr="00823801">
        <w:t xml:space="preserve"> With the majority of general EDs seeing fewer than 10 pediatric patients per day, it can be challenging for </w:t>
      </w:r>
      <w:r w:rsidRPr="00823801">
        <w:lastRenderedPageBreak/>
        <w:t>them to be adequately equipped to care for this population (</w:t>
      </w:r>
      <w:proofErr w:type="spellStart"/>
      <w:r w:rsidRPr="00823801">
        <w:t>Remick</w:t>
      </w:r>
      <w:proofErr w:type="spellEnd"/>
      <w:r w:rsidRPr="00823801">
        <w:t xml:space="preserve"> et al., 2023a; Wells et al., 2024). It is essential to recognize that children have distinct developmental, physiological, anatomical, and medical needs compared to adults. EDs must integrate these unique pediatric characteristics and considerations into all aspects of care that affect children in the ED, including policies and procedures, clinical pathways, competency evaluations, staff onboarding and training, ongoing education, supplies and equipment, and quality improvement initiatives, to care for children effectively (</w:t>
      </w:r>
      <w:proofErr w:type="spellStart"/>
      <w:r w:rsidRPr="00823801">
        <w:t>Remick</w:t>
      </w:r>
      <w:proofErr w:type="spellEnd"/>
      <w:r w:rsidRPr="00823801">
        <w:t xml:space="preserve"> et al., 2023a). The vulnerability of children necessitates population-specific, accessible, safe, and high-quality pediatric emergency care.</w:t>
      </w:r>
    </w:p>
    <w:p w14:paraId="0DA2A1F7" w14:textId="109E4EC9" w:rsidR="00E97F5C" w:rsidRDefault="00D44711" w:rsidP="00AF5913">
      <w:pPr>
        <w:pStyle w:val="H1"/>
        <w:rPr>
          <w:highlight w:val="cyan"/>
        </w:rPr>
      </w:pPr>
      <w:r w:rsidRPr="003F2008">
        <w:rPr>
          <w:highlight w:val="cyan"/>
        </w:rPr>
        <w:t>Background and History</w:t>
      </w:r>
    </w:p>
    <w:p w14:paraId="6D271470" w14:textId="7F377579" w:rsidR="008D3940" w:rsidRPr="00823801" w:rsidRDefault="00D44711" w:rsidP="000870D9">
      <w:pPr>
        <w:pStyle w:val="TXL"/>
      </w:pPr>
      <w:r w:rsidRPr="00823801">
        <w:t>Emergency medical services (EMS) were initially designed to address adult morbidity and mortality (Institute of Medicine</w:t>
      </w:r>
      <w:r>
        <w:t xml:space="preserve"> [IOM]</w:t>
      </w:r>
      <w:r w:rsidRPr="00823801">
        <w:t xml:space="preserve">, 2006, 2007). With the passage of the Emergency Medical Services Act of 1973, regional EMS systems were established nationwide, resulting in improved outcomes for adults, while pediatric outcomes continued to lag. There was a failure within these systems to recognize the unique needs of ill and injured children. Beginning in 1972, pediatric champions such as physicians Calvin </w:t>
      </w:r>
      <w:proofErr w:type="spellStart"/>
      <w:r w:rsidRPr="00823801">
        <w:t>Sia</w:t>
      </w:r>
      <w:proofErr w:type="spellEnd"/>
      <w:r w:rsidRPr="00823801">
        <w:t xml:space="preserve"> and James Seidel, along with U.S. Senators Daniel Inouye, Orrin Hatch, and Lowell </w:t>
      </w:r>
      <w:proofErr w:type="spellStart"/>
      <w:r w:rsidRPr="00823801">
        <w:t>Weicker</w:t>
      </w:r>
      <w:proofErr w:type="spellEnd"/>
      <w:r w:rsidRPr="00823801">
        <w:t>, created increased awareness around the needs of pediatric patients and the lack of pediatric training and equipment within the EMS space. Their work led to the passage of the Emergency Medical Services for Children (EMSC) legislation in 1984 (Fuchs, 2021; Warren &amp; Kavanagh, 2023).</w:t>
      </w:r>
    </w:p>
    <w:p w14:paraId="4493BAF5" w14:textId="77777777" w:rsidR="00E97F5C" w:rsidRDefault="00D44711" w:rsidP="000870D9">
      <w:pPr>
        <w:pStyle w:val="TX"/>
      </w:pPr>
      <w:r w:rsidRPr="00823801">
        <w:t xml:space="preserve">Administered by the Health Resources and Services Administration’s Maternal and Child Health Bureau, the EMSC Program includes the EMSC Innovation and Improvement Center (EIIC), the EMSC Data Center (EDC), the Pediatric Emergency Care Applied Research Network (PECARN), and EMSC State Partnership Program and is the only federally funded program </w:t>
      </w:r>
      <w:r w:rsidRPr="00823801">
        <w:lastRenderedPageBreak/>
        <w:t xml:space="preserve">dedicated to ensuring that pediatric patients receive high-quality emergency care throughout the </w:t>
      </w:r>
      <w:r>
        <w:t>United States</w:t>
      </w:r>
      <w:r w:rsidRPr="00823801">
        <w:t xml:space="preserve"> and its territories. EMSC strives to reduce pediatric mortality and morbidity through research, practice, and partnership.</w:t>
      </w:r>
    </w:p>
    <w:p w14:paraId="412F2EB0" w14:textId="750E6709" w:rsidR="00E97F5C" w:rsidRDefault="00D44711" w:rsidP="00AF5913">
      <w:pPr>
        <w:pStyle w:val="H1"/>
        <w:rPr>
          <w:highlight w:val="cyan"/>
        </w:rPr>
      </w:pPr>
      <w:r w:rsidRPr="003F2008">
        <w:rPr>
          <w:highlight w:val="cyan"/>
        </w:rPr>
        <w:t>Guidelines for Pediatric Care</w:t>
      </w:r>
    </w:p>
    <w:p w14:paraId="17F817D1" w14:textId="332C2FB6" w:rsidR="00D44711" w:rsidRDefault="00D44711" w:rsidP="000870D9">
      <w:pPr>
        <w:pStyle w:val="TXL"/>
      </w:pPr>
      <w:r w:rsidRPr="00823801">
        <w:t xml:space="preserve">Despite the creation of the EMSC Program and efforts to improve pediatric emergency care, disparities in care continued. Published reports in 1993 and 2006 described the variability of pediatric emergency care throughout the </w:t>
      </w:r>
      <w:r>
        <w:t>United States</w:t>
      </w:r>
      <w:r w:rsidRPr="00823801">
        <w:t xml:space="preserve"> as uneven, with factors such as geographic location, the existence or lack of organized trauma systems, and training requirements identified as directly impacting patient outcomes (</w:t>
      </w:r>
      <w:r>
        <w:t>IOM</w:t>
      </w:r>
      <w:r w:rsidRPr="00823801">
        <w:t>, 2007).</w:t>
      </w:r>
    </w:p>
    <w:p w14:paraId="5D869560" w14:textId="772C2E52" w:rsidR="008D3940" w:rsidRDefault="00D44711" w:rsidP="000870D9">
      <w:pPr>
        <w:pStyle w:val="TX"/>
      </w:pPr>
      <w:r w:rsidRPr="00823801">
        <w:t>To improve pediatric patient care and safety, the National Academy of Sciences (</w:t>
      </w:r>
      <w:r>
        <w:t xml:space="preserve">which, </w:t>
      </w:r>
      <w:r w:rsidRPr="00823801">
        <w:t>at that time</w:t>
      </w:r>
      <w:r>
        <w:t xml:space="preserve">, </w:t>
      </w:r>
      <w:r w:rsidRPr="00823801">
        <w:t xml:space="preserve">included the </w:t>
      </w:r>
      <w:r>
        <w:t>IOM</w:t>
      </w:r>
      <w:r w:rsidRPr="00823801">
        <w:t>, now the National Academy of Medicine) made recommendations for emergency care systems to implement measures to reduce disparities in pediatric emergency care (</w:t>
      </w:r>
      <w:r>
        <w:t>IOM</w:t>
      </w:r>
      <w:r w:rsidRPr="00823801">
        <w:t>, 2007). These recommendations included incorporating pediatric considerations into standards for care and equipment, disaster planning, and training programs; appointing two pediatric emergency care coordinators (PECCs), one being a nurse and the other a physician/advanced practice provider, to lead pediatric-specific initiatives within an ED; and establishing performance measures to assess and track improvements in pediatric care (</w:t>
      </w:r>
      <w:r>
        <w:t>IOM</w:t>
      </w:r>
      <w:r w:rsidRPr="00823801">
        <w:t>, 2007). To align with these recommendations, EMSC has established nine performance measures (</w:t>
      </w:r>
      <w:sdt>
        <w:sdtPr>
          <w:alias w:val="TableRef"/>
          <w:tag w:val="TableRef"/>
          <w:id w:val="1509551546"/>
          <w:placeholder>
            <w:docPart w:val="DefaultPlaceholder_1082065158"/>
          </w:placeholder>
        </w:sdtPr>
        <w:sdtEndPr>
          <w:rPr>
            <w:rStyle w:val="TABREF"/>
            <w:highlight w:val="cyan"/>
          </w:rPr>
        </w:sdtEndPr>
        <w:sdtContent>
          <w:sdt>
            <w:sdtPr>
              <w:alias w:val="Table"/>
              <w:tag w:val="Table"/>
              <w:id w:val="855764477"/>
              <w:placeholder>
                <w:docPart w:val="DefaultPlaceholder_1082065158"/>
              </w:placeholder>
            </w:sdtPr>
            <w:sdtEndPr>
              <w:rPr>
                <w:rStyle w:val="TABREF"/>
                <w:highlight w:val="cyan"/>
              </w:rPr>
            </w:sdtEndPr>
            <w:sdtContent>
              <w:r w:rsidRPr="00EE1462">
                <w:rPr>
                  <w:rStyle w:val="TABREF"/>
                  <w:highlight w:val="cyan"/>
                </w:rPr>
                <w:t>Table</w:t>
              </w:r>
            </w:sdtContent>
          </w:sdt>
          <w:r w:rsidRPr="00EE1462">
            <w:rPr>
              <w:rStyle w:val="TABREF"/>
              <w:highlight w:val="cyan"/>
            </w:rPr>
            <w:t xml:space="preserve"> </w:t>
          </w:r>
          <w:sdt>
            <w:sdtPr>
              <w:rPr>
                <w:rStyle w:val="TABREF"/>
                <w:highlight w:val="cyan"/>
              </w:rPr>
              <w:alias w:val="ChapNo"/>
              <w:tag w:val="ChapNo"/>
              <w:id w:val="-1896113045"/>
              <w:placeholder>
                <w:docPart w:val="DefaultPlaceholder_1082065158"/>
              </w:placeholder>
            </w:sdtPr>
            <w:sdtContent>
              <w:r w:rsidRPr="00EE1462">
                <w:rPr>
                  <w:rStyle w:val="TABREF"/>
                  <w:highlight w:val="cyan"/>
                </w:rPr>
                <w:t>2</w:t>
              </w:r>
            </w:sdtContent>
          </w:sdt>
          <w:r w:rsidRPr="00EE1462">
            <w:rPr>
              <w:rStyle w:val="TABREF"/>
              <w:highlight w:val="cyan"/>
            </w:rPr>
            <w:t>-</w:t>
          </w:r>
          <w:sdt>
            <w:sdtPr>
              <w:rPr>
                <w:rStyle w:val="TABREF"/>
                <w:highlight w:val="cyan"/>
              </w:rPr>
              <w:alias w:val="SeqNo"/>
              <w:tag w:val="SeqNo"/>
              <w:id w:val="-369923129"/>
              <w:placeholder>
                <w:docPart w:val="DefaultPlaceholder_1082065158"/>
              </w:placeholder>
            </w:sdtPr>
            <w:sdtContent>
              <w:r w:rsidRPr="00EE1462">
                <w:rPr>
                  <w:rStyle w:val="TABREF"/>
                  <w:highlight w:val="cyan"/>
                </w:rPr>
                <w:t>1</w:t>
              </w:r>
            </w:sdtContent>
          </w:sdt>
        </w:sdtContent>
      </w:sdt>
      <w:r w:rsidRPr="00823801">
        <w:t>) that evaluate overall program objectives at the state and national levels.</w:t>
      </w:r>
    </w:p>
    <w:sdt>
      <w:sdtPr>
        <w:rPr>
          <w:highlight w:val="cyan"/>
        </w:rPr>
        <w:id w:val="1399481609"/>
        <w:placeholder>
          <w:docPart w:val="DefaultPlaceholder_1082065158"/>
        </w:placeholder>
      </w:sdtPr>
      <w:sdtEndPr>
        <w:rPr>
          <w:highlight w:val="none"/>
        </w:rPr>
      </w:sdtEndPr>
      <w:sdtContent>
        <w:sdt>
          <w:sdtPr>
            <w:rPr>
              <w:highlight w:val="cyan"/>
            </w:rPr>
            <w:alias w:val="Table Caption"/>
            <w:id w:val="-27804728"/>
            <w:placeholder>
              <w:docPart w:val="7E7A1E68969B4973944846844B192650"/>
            </w:placeholder>
          </w:sdtPr>
          <w:sdtContent>
            <w:p w14:paraId="5AEF0C6C" w14:textId="77777777" w:rsidR="00EE1462" w:rsidRDefault="00EE1462" w:rsidP="00EE1462">
              <w:pPr>
                <w:pStyle w:val="TT"/>
                <w:rPr>
                  <w:highlight w:val="cyan"/>
                </w:rPr>
              </w:pPr>
              <w:sdt>
                <w:sdtPr>
                  <w:rPr>
                    <w:rStyle w:val="TABNO"/>
                    <w:highlight w:val="cyan"/>
                  </w:rPr>
                  <w:alias w:val="Table"/>
                  <w:id w:val="-657926019"/>
                  <w:placeholder>
                    <w:docPart w:val="7E7A1E68969B4973944846844B192650"/>
                  </w:placeholder>
                </w:sdtPr>
                <w:sdtEndPr>
                  <w:rPr>
                    <w:rStyle w:val="DefaultParagraphFont"/>
                  </w:rPr>
                </w:sdtEndPr>
                <w:sdtContent>
                  <w:r w:rsidRPr="00EE1462">
                    <w:rPr>
                      <w:rStyle w:val="TABNO"/>
                      <w:highlight w:val="cyan"/>
                    </w:rPr>
                    <w:t>TABLE</w:t>
                  </w:r>
                </w:sdtContent>
              </w:sdt>
              <w:r w:rsidRPr="003F2008">
                <w:rPr>
                  <w:highlight w:val="cyan"/>
                </w:rPr>
                <w:t xml:space="preserve"> </w:t>
              </w:r>
              <w:sdt>
                <w:sdtPr>
                  <w:rPr>
                    <w:rStyle w:val="TABNO"/>
                    <w:highlight w:val="cyan"/>
                  </w:rPr>
                  <w:alias w:val="ChapNo"/>
                  <w:id w:val="530465620"/>
                  <w:placeholder>
                    <w:docPart w:val="7E7A1E68969B4973944846844B192650"/>
                  </w:placeholder>
                </w:sdtPr>
                <w:sdtEndPr>
                  <w:rPr>
                    <w:rStyle w:val="DefaultParagraphFont"/>
                  </w:rPr>
                </w:sdtEndPr>
                <w:sdtContent>
                  <w:r w:rsidRPr="00EE1462">
                    <w:rPr>
                      <w:rStyle w:val="TABNO"/>
                      <w:highlight w:val="cyan"/>
                    </w:rPr>
                    <w:t>2</w:t>
                  </w:r>
                </w:sdtContent>
              </w:sdt>
              <w:r w:rsidRPr="003F2008">
                <w:rPr>
                  <w:highlight w:val="cyan"/>
                </w:rPr>
                <w:t>-</w:t>
              </w:r>
              <w:sdt>
                <w:sdtPr>
                  <w:rPr>
                    <w:rStyle w:val="TABNO"/>
                    <w:highlight w:val="cyan"/>
                  </w:rPr>
                  <w:alias w:val="SeqNo"/>
                  <w:id w:val="-434986141"/>
                  <w:placeholder>
                    <w:docPart w:val="7E7A1E68969B4973944846844B192650"/>
                  </w:placeholder>
                </w:sdtPr>
                <w:sdtEndPr>
                  <w:rPr>
                    <w:rStyle w:val="DefaultParagraphFont"/>
                  </w:rPr>
                </w:sdtEndPr>
                <w:sdtContent>
                  <w:r w:rsidRPr="00EE1462">
                    <w:rPr>
                      <w:rStyle w:val="TABNO"/>
                      <w:highlight w:val="cyan"/>
                    </w:rPr>
                    <w:t>1</w:t>
                  </w:r>
                </w:sdtContent>
              </w:sdt>
              <w:r w:rsidRPr="003F2008">
                <w:rPr>
                  <w:highlight w:val="cyan"/>
                </w:rPr>
                <w:t xml:space="preserve"> Summary of 2023–2027 National EMSC Performance Measures</w:t>
              </w:r>
            </w:p>
          </w:sdtContent>
        </w:sdt>
        <w:tbl>
          <w:tblPr>
            <w:tblStyle w:val="TableGrid"/>
            <w:tblW w:w="0" w:type="auto"/>
            <w:tblLook w:val="04A0" w:firstRow="1" w:lastRow="0" w:firstColumn="1" w:lastColumn="0" w:noHBand="0" w:noVBand="1"/>
          </w:tblPr>
          <w:tblGrid>
            <w:gridCol w:w="1185"/>
            <w:gridCol w:w="8391"/>
          </w:tblGrid>
          <w:tr w:rsidR="008D3940" w:rsidRPr="00823801" w14:paraId="21838476" w14:textId="77777777" w:rsidTr="000870D9">
            <w:tc>
              <w:tcPr>
                <w:tcW w:w="0" w:type="auto"/>
              </w:tcPr>
              <w:p w14:paraId="3091A8A9" w14:textId="135016C8" w:rsidR="008D3940" w:rsidRPr="00823801" w:rsidRDefault="00D44711" w:rsidP="000870D9">
                <w:pPr>
                  <w:pStyle w:val="TCH1"/>
                </w:pPr>
                <w:r w:rsidRPr="003F2008">
                  <w:rPr>
                    <w:highlight w:val="cyan"/>
                  </w:rPr>
                  <w:lastRenderedPageBreak/>
                  <w:t>Measure</w:t>
                </w:r>
              </w:p>
            </w:tc>
            <w:tc>
              <w:tcPr>
                <w:tcW w:w="0" w:type="auto"/>
              </w:tcPr>
              <w:p w14:paraId="5F00171C" w14:textId="3F1AF945" w:rsidR="008D3940" w:rsidRPr="003F2008" w:rsidRDefault="00D44711" w:rsidP="000870D9">
                <w:pPr>
                  <w:pStyle w:val="TCH1"/>
                  <w:rPr>
                    <w:highlight w:val="cyan"/>
                  </w:rPr>
                </w:pPr>
                <w:r w:rsidRPr="003F2008">
                  <w:rPr>
                    <w:highlight w:val="cyan"/>
                  </w:rPr>
                  <w:t>Description</w:t>
                </w:r>
              </w:p>
            </w:tc>
          </w:tr>
          <w:tr w:rsidR="008D3940" w:rsidRPr="00823801" w14:paraId="41D8B659" w14:textId="77777777" w:rsidTr="000870D9">
            <w:tc>
              <w:tcPr>
                <w:tcW w:w="0" w:type="auto"/>
                <w:gridSpan w:val="2"/>
              </w:tcPr>
              <w:p w14:paraId="5D633442" w14:textId="26241728" w:rsidR="008D3940" w:rsidRPr="003F2008" w:rsidRDefault="00D44711" w:rsidP="000870D9">
                <w:pPr>
                  <w:pStyle w:val="TBH1"/>
                  <w:rPr>
                    <w:highlight w:val="cyan"/>
                  </w:rPr>
                </w:pPr>
                <w:r w:rsidRPr="003F2008">
                  <w:rPr>
                    <w:highlight w:val="cyan"/>
                  </w:rPr>
                  <w:t>Program Objective 1: By 2027, expand the update of pediatric readiness in EDs</w:t>
                </w:r>
              </w:p>
            </w:tc>
          </w:tr>
          <w:tr w:rsidR="008D3940" w14:paraId="10C4843E" w14:textId="77777777" w:rsidTr="000870D9">
            <w:trPr>
              <w:trHeight w:val="1500"/>
            </w:trPr>
            <w:tc>
              <w:tcPr>
                <w:tcW w:w="0" w:type="auto"/>
              </w:tcPr>
              <w:p w14:paraId="31D83D2A" w14:textId="2142DEEF" w:rsidR="008D3940" w:rsidRDefault="00D44711" w:rsidP="000870D9">
                <w:pPr>
                  <w:pStyle w:val="TB"/>
                </w:pPr>
                <w:r>
                  <w:t>EMSC.11</w:t>
                </w:r>
              </w:p>
            </w:tc>
            <w:tc>
              <w:tcPr>
                <w:tcW w:w="0" w:type="auto"/>
              </w:tcPr>
              <w:p w14:paraId="4FAF3D03" w14:textId="2F51F9CF" w:rsidR="008D3940" w:rsidRDefault="00D44711" w:rsidP="000870D9">
                <w:pPr>
                  <w:pStyle w:val="TB"/>
                </w:pPr>
                <w:r w:rsidRPr="00823801">
                  <w:t>States/jurisdictions have a standardized pediatric readiness recognition program for EDs</w:t>
                </w:r>
              </w:p>
            </w:tc>
          </w:tr>
          <w:tr w:rsidR="008D3940" w14:paraId="6B9C24A5" w14:textId="77777777" w:rsidTr="000870D9">
            <w:tc>
              <w:tcPr>
                <w:tcW w:w="0" w:type="auto"/>
              </w:tcPr>
              <w:p w14:paraId="6688AC94" w14:textId="3A4329CD" w:rsidR="008D3940" w:rsidRDefault="00D44711" w:rsidP="000870D9">
                <w:pPr>
                  <w:pStyle w:val="TB"/>
                </w:pPr>
                <w:r>
                  <w:t>EMSC.12</w:t>
                </w:r>
              </w:p>
            </w:tc>
            <w:tc>
              <w:tcPr>
                <w:tcW w:w="0" w:type="auto"/>
              </w:tcPr>
              <w:p w14:paraId="2451A7B9" w14:textId="31CC3BEF" w:rsidR="008D3940" w:rsidRDefault="00D44711" w:rsidP="000870D9">
                <w:pPr>
                  <w:pStyle w:val="TB"/>
                </w:pPr>
                <w:r w:rsidRPr="00823801">
                  <w:t>Hospital EDs have a designated pediatric emergency care coordinator</w:t>
                </w:r>
              </w:p>
            </w:tc>
          </w:tr>
          <w:tr w:rsidR="008D3940" w14:paraId="386CF0BA" w14:textId="77777777" w:rsidTr="000870D9">
            <w:tc>
              <w:tcPr>
                <w:tcW w:w="0" w:type="auto"/>
              </w:tcPr>
              <w:p w14:paraId="5637A12C" w14:textId="06F79020" w:rsidR="008D3940" w:rsidRDefault="00D44711" w:rsidP="000870D9">
                <w:pPr>
                  <w:pStyle w:val="TB"/>
                </w:pPr>
                <w:r>
                  <w:t>EMSC.13</w:t>
                </w:r>
              </w:p>
            </w:tc>
            <w:tc>
              <w:tcPr>
                <w:tcW w:w="0" w:type="auto"/>
              </w:tcPr>
              <w:p w14:paraId="2F2EFB56" w14:textId="2C2AE0A7" w:rsidR="008D3940" w:rsidRDefault="00D44711" w:rsidP="000870D9">
                <w:pPr>
                  <w:pStyle w:val="TB"/>
                </w:pPr>
                <w:r w:rsidRPr="00823801">
                  <w:t>Hospital EDs weigh and record children’s weights in kilograms</w:t>
                </w:r>
              </w:p>
            </w:tc>
          </w:tr>
          <w:tr w:rsidR="008D3940" w14:paraId="773F4FF9" w14:textId="77777777" w:rsidTr="000870D9">
            <w:tc>
              <w:tcPr>
                <w:tcW w:w="0" w:type="auto"/>
              </w:tcPr>
              <w:p w14:paraId="5E12046E" w14:textId="643C61D0" w:rsidR="008D3940" w:rsidRDefault="00D44711" w:rsidP="000870D9">
                <w:pPr>
                  <w:pStyle w:val="TB"/>
                </w:pPr>
                <w:r>
                  <w:t>EMSC.14</w:t>
                </w:r>
              </w:p>
            </w:tc>
            <w:tc>
              <w:tcPr>
                <w:tcW w:w="0" w:type="auto"/>
              </w:tcPr>
              <w:p w14:paraId="7440DBDB" w14:textId="0045C0D2" w:rsidR="008D3940" w:rsidRDefault="00D44711" w:rsidP="000870D9">
                <w:pPr>
                  <w:pStyle w:val="TB"/>
                </w:pPr>
                <w:r w:rsidRPr="00823801">
                  <w:t>Hospital EDs have disaster plans that address the needs of children</w:t>
                </w:r>
              </w:p>
            </w:tc>
          </w:tr>
          <w:tr w:rsidR="008D3940" w:rsidRPr="00823801" w14:paraId="02CCA047" w14:textId="77777777" w:rsidTr="000870D9">
            <w:tc>
              <w:tcPr>
                <w:tcW w:w="0" w:type="auto"/>
                <w:gridSpan w:val="2"/>
              </w:tcPr>
              <w:p w14:paraId="57E18C35" w14:textId="51991745" w:rsidR="008D3940" w:rsidRPr="003F2008" w:rsidRDefault="00D44711" w:rsidP="000870D9">
                <w:pPr>
                  <w:pStyle w:val="TBH1"/>
                  <w:rPr>
                    <w:highlight w:val="cyan"/>
                  </w:rPr>
                </w:pPr>
                <w:r w:rsidRPr="003F2008">
                  <w:rPr>
                    <w:highlight w:val="cyan"/>
                  </w:rPr>
                  <w:t>Program Objective 2: By 2027, expand the update of pediatric readiness in EMS systems</w:t>
                </w:r>
              </w:p>
            </w:tc>
          </w:tr>
          <w:tr w:rsidR="008D3940" w14:paraId="664662E7" w14:textId="77777777" w:rsidTr="000870D9">
            <w:tc>
              <w:tcPr>
                <w:tcW w:w="0" w:type="auto"/>
              </w:tcPr>
              <w:p w14:paraId="5551926B" w14:textId="6709A934" w:rsidR="008D3940" w:rsidRDefault="00D44711" w:rsidP="000870D9">
                <w:pPr>
                  <w:pStyle w:val="TB"/>
                </w:pPr>
                <w:r>
                  <w:t>EMSC.21</w:t>
                </w:r>
              </w:p>
            </w:tc>
            <w:tc>
              <w:tcPr>
                <w:tcW w:w="0" w:type="auto"/>
              </w:tcPr>
              <w:p w14:paraId="356B0909" w14:textId="6B06F1AF" w:rsidR="008D3940" w:rsidRPr="00823801" w:rsidRDefault="00D44711" w:rsidP="000870D9">
                <w:pPr>
                  <w:pStyle w:val="TB"/>
                </w:pPr>
                <w:r w:rsidRPr="00823801">
                  <w:t>States/jurisdictions have a standardized pediatric readiness recognition program for prehospital EMS agencies</w:t>
                </w:r>
              </w:p>
            </w:tc>
          </w:tr>
          <w:tr w:rsidR="008D3940" w14:paraId="361F3DEC" w14:textId="77777777" w:rsidTr="000870D9">
            <w:tc>
              <w:tcPr>
                <w:tcW w:w="0" w:type="auto"/>
              </w:tcPr>
              <w:p w14:paraId="00AF6AA8" w14:textId="16E0B41B" w:rsidR="008D3940" w:rsidRDefault="00D44711" w:rsidP="000870D9">
                <w:pPr>
                  <w:pStyle w:val="TB"/>
                </w:pPr>
                <w:r>
                  <w:t>EMSC.22</w:t>
                </w:r>
              </w:p>
            </w:tc>
            <w:tc>
              <w:tcPr>
                <w:tcW w:w="0" w:type="auto"/>
              </w:tcPr>
              <w:p w14:paraId="649B552B" w14:textId="210EB89E" w:rsidR="008D3940" w:rsidRPr="00823801" w:rsidRDefault="00D44711" w:rsidP="000870D9">
                <w:pPr>
                  <w:pStyle w:val="TB"/>
                </w:pPr>
                <w:r w:rsidRPr="00823801">
                  <w:t>Prehospital EMS agencies have a designated pediatric emergency care coordinator</w:t>
                </w:r>
              </w:p>
            </w:tc>
          </w:tr>
          <w:tr w:rsidR="008D3940" w14:paraId="3FDFEA41" w14:textId="77777777" w:rsidTr="000870D9">
            <w:tc>
              <w:tcPr>
                <w:tcW w:w="0" w:type="auto"/>
              </w:tcPr>
              <w:p w14:paraId="6BCF2415" w14:textId="538A1557" w:rsidR="008D3940" w:rsidRDefault="00D44711" w:rsidP="000870D9">
                <w:pPr>
                  <w:pStyle w:val="TB"/>
                </w:pPr>
                <w:r>
                  <w:t>EMSC.23</w:t>
                </w:r>
              </w:p>
            </w:tc>
            <w:tc>
              <w:tcPr>
                <w:tcW w:w="0" w:type="auto"/>
              </w:tcPr>
              <w:p w14:paraId="04A81951" w14:textId="20800AF6" w:rsidR="008D3940" w:rsidRPr="00823801" w:rsidRDefault="00D44711" w:rsidP="000870D9">
                <w:pPr>
                  <w:pStyle w:val="TB"/>
                </w:pPr>
                <w:r w:rsidRPr="00823801">
                  <w:t>Prehospital EMS agencies have a process for conducting a pediatric skills-check on the use of pediatric equipment</w:t>
                </w:r>
              </w:p>
            </w:tc>
          </w:tr>
          <w:tr w:rsidR="008D3940" w14:paraId="02FDF4AD" w14:textId="77777777" w:rsidTr="000870D9">
            <w:tc>
              <w:tcPr>
                <w:tcW w:w="0" w:type="auto"/>
              </w:tcPr>
              <w:p w14:paraId="45BD9D39" w14:textId="22CE689B" w:rsidR="008D3940" w:rsidRDefault="00D44711" w:rsidP="000870D9">
                <w:pPr>
                  <w:pStyle w:val="TB"/>
                </w:pPr>
                <w:r>
                  <w:t>EMSC.24</w:t>
                </w:r>
              </w:p>
            </w:tc>
            <w:tc>
              <w:tcPr>
                <w:tcW w:w="0" w:type="auto"/>
              </w:tcPr>
              <w:p w14:paraId="16457DF6" w14:textId="405750D1" w:rsidR="008D3940" w:rsidRPr="00823801" w:rsidRDefault="00D44711" w:rsidP="000870D9">
                <w:pPr>
                  <w:pStyle w:val="TB"/>
                </w:pPr>
                <w:r w:rsidRPr="00823801">
                  <w:t>Prehospital EMS agencies have disaster plans that address the needs of children</w:t>
                </w:r>
              </w:p>
            </w:tc>
          </w:tr>
          <w:tr w:rsidR="008D3940" w:rsidRPr="00823801" w14:paraId="446382D2" w14:textId="77777777" w:rsidTr="000870D9">
            <w:tc>
              <w:tcPr>
                <w:tcW w:w="0" w:type="auto"/>
                <w:gridSpan w:val="2"/>
              </w:tcPr>
              <w:p w14:paraId="387D9254" w14:textId="791EA5AD" w:rsidR="008D3940" w:rsidRPr="003F2008" w:rsidRDefault="00D44711" w:rsidP="000870D9">
                <w:pPr>
                  <w:pStyle w:val="TBH1"/>
                  <w:rPr>
                    <w:highlight w:val="cyan"/>
                  </w:rPr>
                </w:pPr>
                <w:r w:rsidRPr="003F2008">
                  <w:rPr>
                    <w:highlight w:val="cyan"/>
                  </w:rPr>
                  <w:t>Program Objective 3: By 2027, prioritize and advance family partnership and leadership efforts to improve EMSC systems of care</w:t>
                </w:r>
              </w:p>
            </w:tc>
          </w:tr>
          <w:tr w:rsidR="008D3940" w14:paraId="67C5D112" w14:textId="77777777" w:rsidTr="000870D9">
            <w:tc>
              <w:tcPr>
                <w:tcW w:w="0" w:type="auto"/>
              </w:tcPr>
              <w:p w14:paraId="6A4FBBBB" w14:textId="314588D9" w:rsidR="008D3940" w:rsidRDefault="00D44711" w:rsidP="000870D9">
                <w:pPr>
                  <w:pStyle w:val="TB"/>
                </w:pPr>
                <w:r>
                  <w:t>EMSC.31</w:t>
                </w:r>
              </w:p>
            </w:tc>
            <w:tc>
              <w:tcPr>
                <w:tcW w:w="0" w:type="auto"/>
              </w:tcPr>
              <w:p w14:paraId="0FE1E2C8" w14:textId="2B22B904" w:rsidR="008D3940" w:rsidRPr="00823801" w:rsidRDefault="00D44711" w:rsidP="000870D9">
                <w:pPr>
                  <w:pStyle w:val="TB"/>
                </w:pPr>
                <w:r w:rsidRPr="00823801">
                  <w:t>States/jurisdictions have a family representative on their state EMSC advisory committee who represents the needs of children in their community</w:t>
                </w:r>
              </w:p>
            </w:tc>
          </w:tr>
          <w:tr w:rsidR="008D3940" w14:paraId="2FD75F0B" w14:textId="77777777" w:rsidTr="000870D9">
            <w:tc>
              <w:tcPr>
                <w:tcW w:w="0" w:type="auto"/>
                <w:gridSpan w:val="2"/>
              </w:tcPr>
              <w:p w14:paraId="2B0D147A" w14:textId="6EB8CD59" w:rsidR="008D3940" w:rsidRPr="00823801" w:rsidRDefault="00D44711" w:rsidP="000870D9">
                <w:pPr>
                  <w:pStyle w:val="TSN"/>
                </w:pPr>
                <w:r w:rsidRPr="00823801">
                  <w:t xml:space="preserve">Data from Emergency Medical Services for Children. (2023). </w:t>
                </w:r>
                <w:r w:rsidRPr="00AF5913">
                  <w:rPr>
                    <w:rStyle w:val="italic"/>
                    <w:highlight w:val="green"/>
                  </w:rPr>
                  <w:t>Performance measures</w:t>
                </w:r>
                <w:r w:rsidRPr="00823801">
                  <w:t xml:space="preserve">. </w:t>
                </w:r>
                <w:r w:rsidRPr="00D44711">
                  <w:t>https://emscimprovement.center/programs/</w:t>
                </w:r>
                <w:r w:rsidRPr="00D44711">
                  <w:rPr>
                    <w:rtl/>
                  </w:rPr>
                  <w:t>‌</w:t>
                </w:r>
                <w:r w:rsidRPr="00D44711">
                  <w:t>‌partnerships/performance-measures/</w:t>
                </w:r>
              </w:p>
            </w:tc>
          </w:tr>
        </w:tbl>
      </w:sdtContent>
    </w:sdt>
    <w:p w14:paraId="28DEE719" w14:textId="77777777" w:rsidR="00D44711" w:rsidRDefault="00D44711" w:rsidP="000870D9">
      <w:pPr>
        <w:pStyle w:val="TX"/>
      </w:pPr>
      <w:r w:rsidRPr="00823801">
        <w:t xml:space="preserve">Pediatric-focused quality improvement (QI) initiatives should be implemented to optimize the safety and efficacy of care provided to pediatric patients presenting to an ED </w:t>
      </w:r>
      <w:r w:rsidRPr="00823801">
        <w:lastRenderedPageBreak/>
        <w:t>(</w:t>
      </w:r>
      <w:proofErr w:type="spellStart"/>
      <w:r w:rsidRPr="00823801">
        <w:t>Remick</w:t>
      </w:r>
      <w:proofErr w:type="spellEnd"/>
      <w:r w:rsidRPr="00823801">
        <w:t xml:space="preserve"> et al., 2018). Pediatric-specific quality measures, such as obtaining and recording weight in kilograms only; adherence to evidence-based guidelines when caring for pediatric patients with septic shock, bronchiolitis, asthma, and closed head injury; and obtaining and documenting a complete set of vital signs (e.g., temperature, respiratory rate, pulse oximetry, heart rate, blood pressure, plus pain and mental status when indicated) are examples of measures that should be included in an ED’s overall QI or performance improvement plan (American Academy of Pediatrics</w:t>
      </w:r>
      <w:r>
        <w:t xml:space="preserve"> [AAP]</w:t>
      </w:r>
      <w:r w:rsidRPr="00823801">
        <w:t xml:space="preserve"> Committee on Pediatric Emergency Medicine et al., in press; </w:t>
      </w:r>
      <w:proofErr w:type="spellStart"/>
      <w:r w:rsidRPr="00823801">
        <w:t>Remick</w:t>
      </w:r>
      <w:proofErr w:type="spellEnd"/>
      <w:r w:rsidRPr="00823801">
        <w:t xml:space="preserve"> et al., 2018).</w:t>
      </w:r>
    </w:p>
    <w:p w14:paraId="23593A80" w14:textId="3F0825A5" w:rsidR="008D3940" w:rsidRDefault="00D44711" w:rsidP="000870D9">
      <w:pPr>
        <w:pStyle w:val="TX"/>
      </w:pPr>
      <w:r w:rsidRPr="00823801">
        <w:t xml:space="preserve">Numerous tools have been developed to improve the quality of care provided to patients. Some help identify causes of performance issues, whereas others are designed to implement change. Any QI project requires an end evaluation to determine whether the changes have improved performance. </w:t>
      </w:r>
      <w:sdt>
        <w:sdtPr>
          <w:alias w:val="TableRef"/>
          <w:tag w:val="TableRef"/>
          <w:id w:val="2088961384"/>
          <w:placeholder>
            <w:docPart w:val="DefaultPlaceholder_1082065158"/>
          </w:placeholder>
        </w:sdtPr>
        <w:sdtEndPr>
          <w:rPr>
            <w:rStyle w:val="TABREF"/>
            <w:highlight w:val="cyan"/>
          </w:rPr>
        </w:sdtEndPr>
        <w:sdtContent>
          <w:sdt>
            <w:sdtPr>
              <w:alias w:val="Table"/>
              <w:tag w:val="Table"/>
              <w:id w:val="-1741634776"/>
              <w:placeholder>
                <w:docPart w:val="DefaultPlaceholder_1082065158"/>
              </w:placeholder>
            </w:sdtPr>
            <w:sdtEndPr>
              <w:rPr>
                <w:rStyle w:val="TABREF"/>
                <w:highlight w:val="cyan"/>
              </w:rPr>
            </w:sdtEndPr>
            <w:sdtContent>
              <w:r w:rsidRPr="00EE1462">
                <w:rPr>
                  <w:rStyle w:val="TABREF"/>
                  <w:highlight w:val="cyan"/>
                </w:rPr>
                <w:t>Table</w:t>
              </w:r>
            </w:sdtContent>
          </w:sdt>
          <w:r w:rsidRPr="00EE1462">
            <w:rPr>
              <w:rStyle w:val="TABREF"/>
              <w:highlight w:val="cyan"/>
            </w:rPr>
            <w:t xml:space="preserve"> </w:t>
          </w:r>
          <w:sdt>
            <w:sdtPr>
              <w:rPr>
                <w:rStyle w:val="TABREF"/>
                <w:highlight w:val="cyan"/>
              </w:rPr>
              <w:alias w:val="ChapNo"/>
              <w:tag w:val="ChapNo"/>
              <w:id w:val="-874538575"/>
              <w:placeholder>
                <w:docPart w:val="DefaultPlaceholder_1082065158"/>
              </w:placeholder>
            </w:sdtPr>
            <w:sdtContent>
              <w:r w:rsidRPr="00EE1462">
                <w:rPr>
                  <w:rStyle w:val="TABREF"/>
                  <w:highlight w:val="cyan"/>
                </w:rPr>
                <w:t>2</w:t>
              </w:r>
            </w:sdtContent>
          </w:sdt>
          <w:r w:rsidRPr="00EE1462">
            <w:rPr>
              <w:rStyle w:val="TABREF"/>
              <w:highlight w:val="cyan"/>
            </w:rPr>
            <w:t>-</w:t>
          </w:r>
          <w:sdt>
            <w:sdtPr>
              <w:rPr>
                <w:rStyle w:val="TABREF"/>
                <w:highlight w:val="cyan"/>
              </w:rPr>
              <w:alias w:val="SeqNo"/>
              <w:tag w:val="SeqNo"/>
              <w:id w:val="1831948402"/>
              <w:placeholder>
                <w:docPart w:val="DefaultPlaceholder_1082065158"/>
              </w:placeholder>
            </w:sdtPr>
            <w:sdtContent>
              <w:r w:rsidRPr="00EE1462">
                <w:rPr>
                  <w:rStyle w:val="TABREF"/>
                  <w:highlight w:val="cyan"/>
                </w:rPr>
                <w:t>2</w:t>
              </w:r>
            </w:sdtContent>
          </w:sdt>
        </w:sdtContent>
      </w:sdt>
      <w:r w:rsidRPr="00823801">
        <w:t xml:space="preserve"> provides examples of commonly used QI tools (</w:t>
      </w:r>
      <w:proofErr w:type="spellStart"/>
      <w:r w:rsidRPr="00823801">
        <w:t>Iyer</w:t>
      </w:r>
      <w:proofErr w:type="spellEnd"/>
      <w:r w:rsidRPr="00823801">
        <w:t xml:space="preserve"> &amp; Stone, 2018).</w:t>
      </w:r>
    </w:p>
    <w:sdt>
      <w:sdtPr>
        <w:rPr>
          <w:highlight w:val="cyan"/>
        </w:rPr>
        <w:id w:val="-1340156586"/>
        <w:placeholder>
          <w:docPart w:val="DefaultPlaceholder_1082065158"/>
        </w:placeholder>
      </w:sdtPr>
      <w:sdtEndPr>
        <w:rPr>
          <w:highlight w:val="none"/>
        </w:rPr>
      </w:sdtEndPr>
      <w:sdtContent>
        <w:sdt>
          <w:sdtPr>
            <w:rPr>
              <w:highlight w:val="cyan"/>
            </w:rPr>
            <w:alias w:val="Table Caption"/>
            <w:id w:val="-121704932"/>
            <w:placeholder>
              <w:docPart w:val="3C5E9BFC32954F1BA8CBC168ED06B7CB"/>
            </w:placeholder>
          </w:sdtPr>
          <w:sdtContent>
            <w:p w14:paraId="0D8AF5F7" w14:textId="77777777" w:rsidR="00EE1462" w:rsidRDefault="00EE1462" w:rsidP="00EE1462">
              <w:pPr>
                <w:pStyle w:val="TT"/>
                <w:rPr>
                  <w:highlight w:val="cyan"/>
                </w:rPr>
              </w:pPr>
              <w:sdt>
                <w:sdtPr>
                  <w:rPr>
                    <w:rStyle w:val="TABNO"/>
                    <w:highlight w:val="cyan"/>
                  </w:rPr>
                  <w:alias w:val="Table"/>
                  <w:id w:val="1260722693"/>
                  <w:placeholder>
                    <w:docPart w:val="3C5E9BFC32954F1BA8CBC168ED06B7CB"/>
                  </w:placeholder>
                </w:sdtPr>
                <w:sdtEndPr>
                  <w:rPr>
                    <w:rStyle w:val="DefaultParagraphFont"/>
                  </w:rPr>
                </w:sdtEndPr>
                <w:sdtContent>
                  <w:r w:rsidRPr="00EE1462">
                    <w:rPr>
                      <w:rStyle w:val="TABNO"/>
                      <w:highlight w:val="cyan"/>
                    </w:rPr>
                    <w:t>TABLE</w:t>
                  </w:r>
                </w:sdtContent>
              </w:sdt>
              <w:r w:rsidRPr="003F2008">
                <w:rPr>
                  <w:highlight w:val="cyan"/>
                </w:rPr>
                <w:t xml:space="preserve"> </w:t>
              </w:r>
              <w:sdt>
                <w:sdtPr>
                  <w:rPr>
                    <w:rStyle w:val="TABNO"/>
                    <w:highlight w:val="cyan"/>
                  </w:rPr>
                  <w:alias w:val="ChapNo"/>
                  <w:id w:val="-873763122"/>
                  <w:placeholder>
                    <w:docPart w:val="3C5E9BFC32954F1BA8CBC168ED06B7CB"/>
                  </w:placeholder>
                </w:sdtPr>
                <w:sdtEndPr>
                  <w:rPr>
                    <w:rStyle w:val="DefaultParagraphFont"/>
                  </w:rPr>
                </w:sdtEndPr>
                <w:sdtContent>
                  <w:r w:rsidRPr="00EE1462">
                    <w:rPr>
                      <w:rStyle w:val="TABNO"/>
                      <w:highlight w:val="cyan"/>
                    </w:rPr>
                    <w:t>2</w:t>
                  </w:r>
                </w:sdtContent>
              </w:sdt>
              <w:r w:rsidRPr="003F2008">
                <w:rPr>
                  <w:highlight w:val="cyan"/>
                </w:rPr>
                <w:t>-</w:t>
              </w:r>
              <w:sdt>
                <w:sdtPr>
                  <w:rPr>
                    <w:rStyle w:val="TABNO"/>
                    <w:highlight w:val="cyan"/>
                  </w:rPr>
                  <w:alias w:val="SeqNo"/>
                  <w:id w:val="-2008049499"/>
                  <w:placeholder>
                    <w:docPart w:val="3C5E9BFC32954F1BA8CBC168ED06B7CB"/>
                  </w:placeholder>
                </w:sdtPr>
                <w:sdtEndPr>
                  <w:rPr>
                    <w:rStyle w:val="DefaultParagraphFont"/>
                  </w:rPr>
                </w:sdtEndPr>
                <w:sdtContent>
                  <w:r w:rsidRPr="00EE1462">
                    <w:rPr>
                      <w:rStyle w:val="TABNO"/>
                      <w:highlight w:val="cyan"/>
                    </w:rPr>
                    <w:t>2</w:t>
                  </w:r>
                </w:sdtContent>
              </w:sdt>
              <w:r w:rsidRPr="003F2008">
                <w:rPr>
                  <w:highlight w:val="cyan"/>
                </w:rPr>
                <w:t xml:space="preserve"> Commonly Used Quality Improvement Tools</w:t>
              </w:r>
            </w:p>
          </w:sdtContent>
        </w:sdt>
        <w:tbl>
          <w:tblPr>
            <w:tblStyle w:val="TableGrid"/>
            <w:tblW w:w="0" w:type="auto"/>
            <w:tblLook w:val="04A0" w:firstRow="1" w:lastRow="0" w:firstColumn="1" w:lastColumn="0" w:noHBand="0" w:noVBand="1"/>
          </w:tblPr>
          <w:tblGrid>
            <w:gridCol w:w="2595"/>
            <w:gridCol w:w="6981"/>
          </w:tblGrid>
          <w:tr w:rsidR="008D3940" w:rsidRPr="00823801" w14:paraId="6609FCB9" w14:textId="77777777" w:rsidTr="000870D9">
            <w:tc>
              <w:tcPr>
                <w:tcW w:w="0" w:type="auto"/>
              </w:tcPr>
              <w:p w14:paraId="499FAF3A" w14:textId="0286A21E" w:rsidR="008D3940" w:rsidRPr="00823801" w:rsidRDefault="00D44711" w:rsidP="000870D9">
                <w:pPr>
                  <w:pStyle w:val="TCH1"/>
                </w:pPr>
                <w:r w:rsidRPr="003F2008">
                  <w:rPr>
                    <w:highlight w:val="cyan"/>
                  </w:rPr>
                  <w:t>Tool</w:t>
                </w:r>
              </w:p>
            </w:tc>
            <w:tc>
              <w:tcPr>
                <w:tcW w:w="0" w:type="auto"/>
              </w:tcPr>
              <w:p w14:paraId="0E12105A" w14:textId="08D9AF92" w:rsidR="008D3940" w:rsidRPr="003F2008" w:rsidRDefault="00D44711" w:rsidP="000870D9">
                <w:pPr>
                  <w:pStyle w:val="TCH1"/>
                  <w:rPr>
                    <w:highlight w:val="cyan"/>
                  </w:rPr>
                </w:pPr>
                <w:r w:rsidRPr="003F2008">
                  <w:rPr>
                    <w:highlight w:val="cyan"/>
                  </w:rPr>
                  <w:t>Use and Characteristics</w:t>
                </w:r>
              </w:p>
            </w:tc>
          </w:tr>
          <w:tr w:rsidR="008D3940" w:rsidRPr="00823801" w14:paraId="410F3322" w14:textId="77777777" w:rsidTr="000870D9">
            <w:tc>
              <w:tcPr>
                <w:tcW w:w="0" w:type="auto"/>
              </w:tcPr>
              <w:p w14:paraId="28312F9B" w14:textId="553967E7" w:rsidR="008D3940" w:rsidRPr="00823801" w:rsidRDefault="00D44711" w:rsidP="000870D9">
                <w:pPr>
                  <w:pStyle w:val="TB"/>
                </w:pPr>
                <w:r w:rsidRPr="00823801">
                  <w:t>Affinity diagram</w:t>
                </w:r>
              </w:p>
            </w:tc>
            <w:tc>
              <w:tcPr>
                <w:tcW w:w="0" w:type="auto"/>
              </w:tcPr>
              <w:p w14:paraId="01FC2474" w14:textId="07DB8747" w:rsidR="008D3940" w:rsidRPr="00823801" w:rsidRDefault="00D44711" w:rsidP="000870D9">
                <w:pPr>
                  <w:pStyle w:val="TB"/>
                </w:pPr>
                <w:r w:rsidRPr="00823801">
                  <w:t>Enables organization and brainstorming of ideas into groupings for confusing or difficult issues.</w:t>
                </w:r>
              </w:p>
            </w:tc>
          </w:tr>
          <w:tr w:rsidR="008D3940" w:rsidRPr="00823801" w14:paraId="4F84BDCF" w14:textId="77777777" w:rsidTr="000870D9">
            <w:tc>
              <w:tcPr>
                <w:tcW w:w="0" w:type="auto"/>
              </w:tcPr>
              <w:p w14:paraId="7F2973A5" w14:textId="1653F98A" w:rsidR="008D3940" w:rsidRPr="00823801" w:rsidRDefault="00D44711" w:rsidP="000870D9">
                <w:pPr>
                  <w:pStyle w:val="TB"/>
                </w:pPr>
                <w:r w:rsidRPr="00823801">
                  <w:t>Checklist</w:t>
                </w:r>
              </w:p>
            </w:tc>
            <w:tc>
              <w:tcPr>
                <w:tcW w:w="0" w:type="auto"/>
              </w:tcPr>
              <w:p w14:paraId="74467F0B" w14:textId="5EB4F78F" w:rsidR="008D3940" w:rsidRPr="00823801" w:rsidRDefault="00D44711" w:rsidP="000870D9">
                <w:pPr>
                  <w:pStyle w:val="TB"/>
                </w:pPr>
                <w:r w:rsidRPr="00823801">
                  <w:t>Straightforward but powerful tool to assure consistent implementation of a change.</w:t>
                </w:r>
              </w:p>
            </w:tc>
          </w:tr>
          <w:tr w:rsidR="008D3940" w:rsidRPr="00823801" w14:paraId="52F4CCAA" w14:textId="77777777" w:rsidTr="000870D9">
            <w:tc>
              <w:tcPr>
                <w:tcW w:w="0" w:type="auto"/>
              </w:tcPr>
              <w:p w14:paraId="32728EEF" w14:textId="5F8A0DA7" w:rsidR="008D3940" w:rsidRPr="00823801" w:rsidRDefault="00D44711" w:rsidP="000870D9">
                <w:pPr>
                  <w:pStyle w:val="TB"/>
                </w:pPr>
                <w:r w:rsidRPr="00823801">
                  <w:t>Control chart</w:t>
                </w:r>
              </w:p>
            </w:tc>
            <w:tc>
              <w:tcPr>
                <w:tcW w:w="0" w:type="auto"/>
              </w:tcPr>
              <w:p w14:paraId="6FE22D67" w14:textId="4E3A9E4D" w:rsidR="008D3940" w:rsidRPr="00823801" w:rsidRDefault="00D44711" w:rsidP="000870D9">
                <w:pPr>
                  <w:pStyle w:val="TB"/>
                </w:pPr>
                <w:r w:rsidRPr="00823801">
                  <w:t xml:space="preserve">Method to display data over time and determine when variability exceeds the expected randomness based on common probability </w:t>
                </w:r>
                <w:r w:rsidRPr="00823801">
                  <w:lastRenderedPageBreak/>
                  <w:t>theory rules of variation and trends.</w:t>
                </w:r>
              </w:p>
            </w:tc>
          </w:tr>
          <w:tr w:rsidR="008D3940" w:rsidRPr="00823801" w14:paraId="211DB38C" w14:textId="77777777" w:rsidTr="000870D9">
            <w:tc>
              <w:tcPr>
                <w:tcW w:w="0" w:type="auto"/>
              </w:tcPr>
              <w:p w14:paraId="145C8687" w14:textId="39D7D99F" w:rsidR="008D3940" w:rsidRPr="00823801" w:rsidRDefault="00D44711" w:rsidP="000870D9">
                <w:pPr>
                  <w:pStyle w:val="TB"/>
                </w:pPr>
                <w:r w:rsidRPr="00823801">
                  <w:lastRenderedPageBreak/>
                  <w:t>DMAIC (define, measure, analyze, improve, control)</w:t>
                </w:r>
              </w:p>
            </w:tc>
            <w:tc>
              <w:tcPr>
                <w:tcW w:w="0" w:type="auto"/>
              </w:tcPr>
              <w:p w14:paraId="3CA1AAAE" w14:textId="28C486F3" w:rsidR="008D3940" w:rsidRPr="00823801" w:rsidRDefault="00D44711" w:rsidP="000870D9">
                <w:pPr>
                  <w:pStyle w:val="TB"/>
                </w:pPr>
                <w:r w:rsidRPr="00823801">
                  <w:t>Common project structure for a Six Sigma improvement effort that lays out the steps of an improvement process.</w:t>
                </w:r>
              </w:p>
            </w:tc>
          </w:tr>
          <w:tr w:rsidR="008D3940" w:rsidRPr="00823801" w14:paraId="561D9B05" w14:textId="77777777" w:rsidTr="000870D9">
            <w:tc>
              <w:tcPr>
                <w:tcW w:w="0" w:type="auto"/>
              </w:tcPr>
              <w:p w14:paraId="0B7DCFA3" w14:textId="7D84C390" w:rsidR="008D3940" w:rsidRPr="00823801" w:rsidRDefault="00D44711" w:rsidP="000870D9">
                <w:pPr>
                  <w:pStyle w:val="TB"/>
                </w:pPr>
                <w:r w:rsidRPr="00823801">
                  <w:t>Failure mode and effects analysis</w:t>
                </w:r>
              </w:p>
            </w:tc>
            <w:tc>
              <w:tcPr>
                <w:tcW w:w="0" w:type="auto"/>
              </w:tcPr>
              <w:p w14:paraId="74936885" w14:textId="694F770D" w:rsidR="008D3940" w:rsidRPr="00823801" w:rsidRDefault="00D44711" w:rsidP="000870D9">
                <w:pPr>
                  <w:pStyle w:val="TB"/>
                </w:pPr>
                <w:r w:rsidRPr="00823801">
                  <w:t>Analysis of a process to examine the modes in which an error might occur or a step may fail. Quality improvement work focuses on implementing a mitigation plan based on the analysis.</w:t>
                </w:r>
              </w:p>
            </w:tc>
          </w:tr>
          <w:tr w:rsidR="008D3940" w:rsidRPr="00823801" w14:paraId="6E1394C2" w14:textId="77777777" w:rsidTr="000870D9">
            <w:tc>
              <w:tcPr>
                <w:tcW w:w="0" w:type="auto"/>
              </w:tcPr>
              <w:p w14:paraId="634973F9" w14:textId="289724C9" w:rsidR="008D3940" w:rsidRPr="00823801" w:rsidRDefault="00D44711" w:rsidP="000870D9">
                <w:pPr>
                  <w:pStyle w:val="TB"/>
                </w:pPr>
                <w:r w:rsidRPr="00823801">
                  <w:t>Fishbone diagram</w:t>
                </w:r>
              </w:p>
            </w:tc>
            <w:tc>
              <w:tcPr>
                <w:tcW w:w="0" w:type="auto"/>
              </w:tcPr>
              <w:p w14:paraId="13F30BAC" w14:textId="496AFE8C" w:rsidR="008D3940" w:rsidRPr="00823801" w:rsidRDefault="00D44711" w:rsidP="000870D9">
                <w:pPr>
                  <w:pStyle w:val="TB"/>
                </w:pPr>
                <w:r w:rsidRPr="00823801">
                  <w:t xml:space="preserve">A graphic representation of the inputs to a particular problem. Common </w:t>
                </w:r>
                <w:proofErr w:type="gramStart"/>
                <w:r w:rsidRPr="00823801">
                  <w:t>part of a root cause</w:t>
                </w:r>
                <w:proofErr w:type="gramEnd"/>
                <w:r w:rsidRPr="00823801">
                  <w:t xml:space="preserve"> analysis. Each input is broken into possible causes for the input.</w:t>
                </w:r>
              </w:p>
            </w:tc>
          </w:tr>
          <w:tr w:rsidR="008D3940" w:rsidRPr="00823801" w14:paraId="312E3DA3" w14:textId="77777777" w:rsidTr="000870D9">
            <w:tc>
              <w:tcPr>
                <w:tcW w:w="0" w:type="auto"/>
              </w:tcPr>
              <w:p w14:paraId="1109694C" w14:textId="28B41E4C" w:rsidR="008D3940" w:rsidRPr="00823801" w:rsidRDefault="00D44711" w:rsidP="000870D9">
                <w:pPr>
                  <w:pStyle w:val="TB"/>
                </w:pPr>
                <w:proofErr w:type="spellStart"/>
                <w:r w:rsidRPr="00823801">
                  <w:t>Gemba</w:t>
                </w:r>
                <w:proofErr w:type="spellEnd"/>
                <w:r w:rsidRPr="00823801">
                  <w:t xml:space="preserve"> exercise</w:t>
                </w:r>
              </w:p>
            </w:tc>
            <w:tc>
              <w:tcPr>
                <w:tcW w:w="0" w:type="auto"/>
              </w:tcPr>
              <w:p w14:paraId="3119430E" w14:textId="20FB107E" w:rsidR="008D3940" w:rsidRPr="00823801" w:rsidRDefault="00D44711" w:rsidP="000870D9">
                <w:pPr>
                  <w:pStyle w:val="TB"/>
                </w:pPr>
                <w:r w:rsidRPr="00823801">
                  <w:t>To “go and see.” The direct observation of actual operations in the real-world environment to understand a process. Observations usually have a specific focus (e.g., identifying waste in a process).</w:t>
                </w:r>
              </w:p>
            </w:tc>
          </w:tr>
          <w:tr w:rsidR="008D3940" w:rsidRPr="00823801" w14:paraId="259F3340" w14:textId="77777777" w:rsidTr="000870D9">
            <w:tc>
              <w:tcPr>
                <w:tcW w:w="0" w:type="auto"/>
              </w:tcPr>
              <w:p w14:paraId="0630DBB2" w14:textId="5AB4852B" w:rsidR="008D3940" w:rsidRPr="00823801" w:rsidRDefault="00D44711" w:rsidP="000870D9">
                <w:pPr>
                  <w:pStyle w:val="TB"/>
                </w:pPr>
                <w:r w:rsidRPr="00823801">
                  <w:t>Kaizen event</w:t>
                </w:r>
              </w:p>
            </w:tc>
            <w:tc>
              <w:tcPr>
                <w:tcW w:w="0" w:type="auto"/>
              </w:tcPr>
              <w:p w14:paraId="1B68FC2E" w14:textId="5ABD5693" w:rsidR="008D3940" w:rsidRPr="00823801" w:rsidRDefault="00D44711" w:rsidP="000870D9">
                <w:pPr>
                  <w:pStyle w:val="TB"/>
                </w:pPr>
                <w:r w:rsidRPr="00823801">
                  <w:t>Group working for a fixed time and focusing on a specific improvement while using Lean principles</w:t>
                </w:r>
                <w:r>
                  <w:t>.</w:t>
                </w:r>
              </w:p>
            </w:tc>
          </w:tr>
          <w:tr w:rsidR="008D3940" w:rsidRPr="00823801" w14:paraId="360A4E90" w14:textId="77777777" w:rsidTr="000870D9">
            <w:tc>
              <w:tcPr>
                <w:tcW w:w="0" w:type="auto"/>
              </w:tcPr>
              <w:p w14:paraId="0A0FA394" w14:textId="180A7EB6" w:rsidR="008D3940" w:rsidRPr="00823801" w:rsidRDefault="00D44711" w:rsidP="000870D9">
                <w:pPr>
                  <w:pStyle w:val="TB"/>
                </w:pPr>
                <w:r w:rsidRPr="00823801">
                  <w:t>Pareto analysis</w:t>
                </w:r>
              </w:p>
            </w:tc>
            <w:tc>
              <w:tcPr>
                <w:tcW w:w="0" w:type="auto"/>
              </w:tcPr>
              <w:p w14:paraId="15032E0C" w14:textId="0991CCFB" w:rsidR="008D3940" w:rsidRPr="00823801" w:rsidRDefault="00D44711" w:rsidP="000870D9">
                <w:pPr>
                  <w:pStyle w:val="TB"/>
                </w:pPr>
                <w:r w:rsidRPr="00823801">
                  <w:t>Typically, a bar chart in which items or problems are listed in order of importance or frequency. Based on the 80/20 principle that 80% of the errors are caused by only 20% of all factors</w:t>
                </w:r>
                <w:r>
                  <w:t>.</w:t>
                </w:r>
              </w:p>
            </w:tc>
          </w:tr>
          <w:tr w:rsidR="008D3940" w:rsidRPr="00823801" w14:paraId="2305C6EA" w14:textId="77777777" w:rsidTr="000870D9">
            <w:tc>
              <w:tcPr>
                <w:tcW w:w="0" w:type="auto"/>
              </w:tcPr>
              <w:p w14:paraId="5074DED2" w14:textId="0C8DF19B" w:rsidR="008D3940" w:rsidRPr="00823801" w:rsidRDefault="00D44711" w:rsidP="000870D9">
                <w:pPr>
                  <w:pStyle w:val="TB"/>
                </w:pPr>
                <w:r w:rsidRPr="00823801">
                  <w:t>PDSA cycles</w:t>
                </w:r>
              </w:p>
            </w:tc>
            <w:tc>
              <w:tcPr>
                <w:tcW w:w="0" w:type="auto"/>
              </w:tcPr>
              <w:p w14:paraId="2E94F19C" w14:textId="13CC706F" w:rsidR="008D3940" w:rsidRPr="00823801" w:rsidRDefault="00D44711" w:rsidP="000870D9">
                <w:pPr>
                  <w:pStyle w:val="TB"/>
                </w:pPr>
                <w:r w:rsidRPr="00823801">
                  <w:t>Cycles of improvement focused on small incremental changes. Consists of four steps: plan, do, study, and act</w:t>
                </w:r>
                <w:r>
                  <w:t>.</w:t>
                </w:r>
              </w:p>
            </w:tc>
          </w:tr>
          <w:tr w:rsidR="008D3940" w:rsidRPr="00823801" w14:paraId="047F8D2B" w14:textId="77777777" w:rsidTr="000870D9">
            <w:tc>
              <w:tcPr>
                <w:tcW w:w="0" w:type="auto"/>
              </w:tcPr>
              <w:p w14:paraId="11FE1B25" w14:textId="40F92BE0" w:rsidR="008D3940" w:rsidRPr="00823801" w:rsidRDefault="00D44711" w:rsidP="000870D9">
                <w:pPr>
                  <w:pStyle w:val="TB"/>
                </w:pPr>
                <w:r w:rsidRPr="00823801">
                  <w:t>Run chart</w:t>
                </w:r>
              </w:p>
            </w:tc>
            <w:tc>
              <w:tcPr>
                <w:tcW w:w="0" w:type="auto"/>
              </w:tcPr>
              <w:p w14:paraId="5C640779" w14:textId="48A47578" w:rsidR="008D3940" w:rsidRPr="00823801" w:rsidRDefault="00D44711" w:rsidP="000870D9">
                <w:pPr>
                  <w:pStyle w:val="TB"/>
                </w:pPr>
                <w:r w:rsidRPr="00823801">
                  <w:t>Graph of data over time to assess effectiveness of change. Does not use control limits, and cannot be used to make conclusions if the process is stable or if change is from unexpected variation</w:t>
                </w:r>
                <w:r>
                  <w:t>.</w:t>
                </w:r>
              </w:p>
            </w:tc>
          </w:tr>
          <w:tr w:rsidR="008D3940" w:rsidRPr="00823801" w14:paraId="66B06E02" w14:textId="77777777" w:rsidTr="000870D9">
            <w:tc>
              <w:tcPr>
                <w:tcW w:w="0" w:type="auto"/>
              </w:tcPr>
              <w:p w14:paraId="3D87DD72" w14:textId="69FF6B21" w:rsidR="008D3940" w:rsidRPr="00823801" w:rsidRDefault="00D44711" w:rsidP="000870D9">
                <w:pPr>
                  <w:pStyle w:val="TB"/>
                </w:pPr>
                <w:r w:rsidRPr="00823801">
                  <w:lastRenderedPageBreak/>
                  <w:t>Six Sigma approach</w:t>
                </w:r>
              </w:p>
            </w:tc>
            <w:tc>
              <w:tcPr>
                <w:tcW w:w="0" w:type="auto"/>
              </w:tcPr>
              <w:p w14:paraId="2047345C" w14:textId="56FA8993" w:rsidR="008D3940" w:rsidRPr="00823801" w:rsidRDefault="00D44711" w:rsidP="000870D9">
                <w:pPr>
                  <w:pStyle w:val="TB"/>
                </w:pPr>
                <w:r w:rsidRPr="00823801">
                  <w:t>Improvement approach using many quantitative tools with an intense focus on quality and reducing variation</w:t>
                </w:r>
                <w:r>
                  <w:t>.</w:t>
                </w:r>
              </w:p>
            </w:tc>
          </w:tr>
          <w:tr w:rsidR="008D3940" w:rsidRPr="00823801" w14:paraId="1B43CAF0" w14:textId="77777777" w:rsidTr="000870D9">
            <w:tc>
              <w:tcPr>
                <w:tcW w:w="0" w:type="auto"/>
              </w:tcPr>
              <w:p w14:paraId="6007515A" w14:textId="0833719A" w:rsidR="008D3940" w:rsidRPr="00823801" w:rsidRDefault="00D44711" w:rsidP="000870D9">
                <w:pPr>
                  <w:pStyle w:val="TB"/>
                </w:pPr>
                <w:r w:rsidRPr="00823801">
                  <w:t>SMART goals</w:t>
                </w:r>
              </w:p>
            </w:tc>
            <w:tc>
              <w:tcPr>
                <w:tcW w:w="0" w:type="auto"/>
              </w:tcPr>
              <w:p w14:paraId="13C8D944" w14:textId="3899E79A" w:rsidR="008D3940" w:rsidRPr="00823801" w:rsidRDefault="00D44711" w:rsidP="000870D9">
                <w:pPr>
                  <w:pStyle w:val="TB"/>
                </w:pPr>
                <w:r w:rsidRPr="00823801">
                  <w:t>Acronym for effective goals meeting the requirements of being specific, measurable, attainable, relevant, and time-bound. Created to help implement management by objectives.</w:t>
                </w:r>
              </w:p>
            </w:tc>
          </w:tr>
          <w:tr w:rsidR="008D3940" w:rsidRPr="00823801" w14:paraId="0C67EA99" w14:textId="77777777" w:rsidTr="000870D9">
            <w:tc>
              <w:tcPr>
                <w:tcW w:w="0" w:type="auto"/>
                <w:gridSpan w:val="2"/>
              </w:tcPr>
              <w:p w14:paraId="15CA493A" w14:textId="440CFEF4" w:rsidR="008D3940" w:rsidRPr="00823801" w:rsidRDefault="00D44711" w:rsidP="000870D9">
                <w:pPr>
                  <w:pStyle w:val="TSN"/>
                </w:pPr>
                <w:r w:rsidRPr="00823801">
                  <w:t xml:space="preserve">Data from </w:t>
                </w:r>
                <w:proofErr w:type="spellStart"/>
                <w:r w:rsidRPr="00823801">
                  <w:t>Iyer</w:t>
                </w:r>
                <w:proofErr w:type="spellEnd"/>
                <w:r w:rsidRPr="00823801">
                  <w:t>, S., &amp; Stone, E. (2018). Pediatric quality improvement in the prehospital and emergency department worlds: Tools and examples to guide change. </w:t>
                </w:r>
                <w:r w:rsidRPr="00AF5913">
                  <w:rPr>
                    <w:rStyle w:val="italic"/>
                    <w:highlight w:val="green"/>
                  </w:rPr>
                  <w:t>Clinical Pediatric Emergency Medicine</w:t>
                </w:r>
                <w:r w:rsidRPr="00823801">
                  <w:t>, </w:t>
                </w:r>
                <w:r w:rsidRPr="00AF5913">
                  <w:rPr>
                    <w:rStyle w:val="italic"/>
                    <w:highlight w:val="green"/>
                  </w:rPr>
                  <w:t>19</w:t>
                </w:r>
                <w:r w:rsidRPr="00823801">
                  <w:t xml:space="preserve">(3), 199–205. </w:t>
                </w:r>
                <w:r w:rsidRPr="00D44711">
                  <w:t>https://doi.org/10.1016/j.cpem.2018.09.002</w:t>
                </w:r>
              </w:p>
            </w:tc>
          </w:tr>
        </w:tbl>
      </w:sdtContent>
    </w:sdt>
    <w:p w14:paraId="6EB75F55" w14:textId="7ED6CE29" w:rsidR="008D3940" w:rsidRDefault="00D44711" w:rsidP="000870D9">
      <w:pPr>
        <w:pStyle w:val="TX"/>
      </w:pPr>
      <w:r w:rsidRPr="00823801">
        <w:t>The AAP, American College of Emergency Physicians (ACEP), American College of Surgeons Committee on Trauma (ACS COT), Emergency Nurses Association (ENA), National Association of EMS Physicians (NAEMSP), National Association of E</w:t>
      </w:r>
      <w:r>
        <w:t xml:space="preserve">mergency Medical Technicians </w:t>
      </w:r>
      <w:r w:rsidRPr="00823801">
        <w:t xml:space="preserve">(NAEMT), and National Association of State EMS Officials (NASEMSO) work collaboratively and in conjunction with the EMSC program to support pediatric care throughout their broad networks. In 2025, AAP, ACEP, ACS COT, and ENA authored an updated joint policy statement and technical report, </w:t>
      </w:r>
      <w:r w:rsidRPr="00AF5913">
        <w:rPr>
          <w:rStyle w:val="italic"/>
          <w:highlight w:val="green"/>
        </w:rPr>
        <w:t>Pediatric Readiness in the Emergency Department</w:t>
      </w:r>
      <w:r w:rsidRPr="00823801">
        <w:t xml:space="preserve"> (</w:t>
      </w:r>
      <w:r>
        <w:t>AAP</w:t>
      </w:r>
      <w:r w:rsidRPr="00823801">
        <w:t xml:space="preserve"> Committee on Pediatric Emergency Medicine et al., in press) following the 2023 publication of “National Assessment of Pediatric Readiness of US Emergency Departments </w:t>
      </w:r>
      <w:proofErr w:type="gramStart"/>
      <w:r w:rsidRPr="00823801">
        <w:t>During</w:t>
      </w:r>
      <w:proofErr w:type="gramEnd"/>
      <w:r w:rsidRPr="00823801">
        <w:t xml:space="preserve"> the COVID-19 Pandemic” (</w:t>
      </w:r>
      <w:proofErr w:type="spellStart"/>
      <w:r w:rsidRPr="00823801">
        <w:t>Remick</w:t>
      </w:r>
      <w:proofErr w:type="spellEnd"/>
      <w:r w:rsidRPr="00823801">
        <w:t xml:space="preserve"> et al., 2023a). These guidelines provide expanded recommendations to better prepare EDs to care for children. They identify seven areas of focus to support pediatric readiness in the ED:</w:t>
      </w:r>
    </w:p>
    <w:p w14:paraId="7A973D1A" w14:textId="11DC5F04" w:rsidR="008D3940" w:rsidRPr="00823801" w:rsidRDefault="00D44711" w:rsidP="000870D9">
      <w:pPr>
        <w:pStyle w:val="BLF"/>
      </w:pPr>
      <w:r w:rsidRPr="00823801">
        <w:t>Administration and coordination of care</w:t>
      </w:r>
    </w:p>
    <w:p w14:paraId="17100E6D" w14:textId="21B9862D" w:rsidR="008D3940" w:rsidRPr="00823801" w:rsidRDefault="00D44711" w:rsidP="000870D9">
      <w:pPr>
        <w:pStyle w:val="BL"/>
      </w:pPr>
      <w:r w:rsidRPr="00823801">
        <w:t>Care team competencies</w:t>
      </w:r>
    </w:p>
    <w:p w14:paraId="5E06285D" w14:textId="45187F98" w:rsidR="008D3940" w:rsidRPr="00823801" w:rsidRDefault="00D44711" w:rsidP="000870D9">
      <w:pPr>
        <w:pStyle w:val="BL"/>
      </w:pPr>
      <w:r w:rsidRPr="00823801">
        <w:t>Pediatric quality improvement plan</w:t>
      </w:r>
    </w:p>
    <w:p w14:paraId="63DD8E5E" w14:textId="77777777" w:rsidR="00D44711" w:rsidRDefault="00D44711" w:rsidP="000870D9">
      <w:pPr>
        <w:pStyle w:val="BL"/>
      </w:pPr>
      <w:r w:rsidRPr="00823801">
        <w:lastRenderedPageBreak/>
        <w:t>Pediatric patient and medication safety</w:t>
      </w:r>
    </w:p>
    <w:p w14:paraId="25DC443C" w14:textId="0A546CC6" w:rsidR="008D3940" w:rsidRPr="00823801" w:rsidRDefault="00D44711" w:rsidP="000870D9">
      <w:pPr>
        <w:pStyle w:val="BL"/>
      </w:pPr>
      <w:r w:rsidRPr="00823801">
        <w:t>Policies, procedures, and protocols</w:t>
      </w:r>
    </w:p>
    <w:p w14:paraId="0E32881E" w14:textId="64641807" w:rsidR="008D3940" w:rsidRPr="00823801" w:rsidRDefault="00D44711" w:rsidP="000870D9">
      <w:pPr>
        <w:pStyle w:val="BL"/>
      </w:pPr>
      <w:r w:rsidRPr="00823801">
        <w:t>Support services</w:t>
      </w:r>
    </w:p>
    <w:p w14:paraId="043F9CC4" w14:textId="77777777" w:rsidR="00E97F5C" w:rsidRDefault="00D44711" w:rsidP="000870D9">
      <w:pPr>
        <w:pStyle w:val="BLL"/>
      </w:pPr>
      <w:r w:rsidRPr="00823801">
        <w:t>Equipment, supplies, and medications</w:t>
      </w:r>
    </w:p>
    <w:p w14:paraId="1C9FDC79" w14:textId="7278180D" w:rsidR="00E97F5C" w:rsidRDefault="00D44711" w:rsidP="00AF5913">
      <w:pPr>
        <w:pStyle w:val="H2"/>
        <w:rPr>
          <w:highlight w:val="cyan"/>
        </w:rPr>
      </w:pPr>
      <w:r w:rsidRPr="003F2008">
        <w:rPr>
          <w:highlight w:val="cyan"/>
        </w:rPr>
        <w:t>National Pediatric Readiness Project</w:t>
      </w:r>
    </w:p>
    <w:p w14:paraId="2A101CD3" w14:textId="4A1EDA0C" w:rsidR="008D3940" w:rsidRPr="00823801" w:rsidRDefault="00D44711" w:rsidP="000870D9">
      <w:pPr>
        <w:pStyle w:val="TXL"/>
      </w:pPr>
      <w:r w:rsidRPr="00823801">
        <w:t>Established in 2011 to measure and advance system-level improvements in pediatric emergency care, the National Pediatric Readiness Project (NPRP) is led by the EMSC Program in partnership with AAP, ACEP, ACS COT, and ENA. The NPRP is a multidisciplinary, multiphase, longitudinal study that seeks to empower EDs to improve health outcomes for acutely ill and injured children (</w:t>
      </w:r>
      <w:proofErr w:type="spellStart"/>
      <w:r w:rsidRPr="00823801">
        <w:t>Gausche</w:t>
      </w:r>
      <w:proofErr w:type="spellEnd"/>
      <w:r w:rsidRPr="00823801">
        <w:t xml:space="preserve">-Hill et al., 2015; </w:t>
      </w:r>
      <w:proofErr w:type="spellStart"/>
      <w:r w:rsidRPr="00823801">
        <w:t>Remick</w:t>
      </w:r>
      <w:proofErr w:type="spellEnd"/>
      <w:r w:rsidRPr="00823801">
        <w:t xml:space="preserve"> et al, 2023a). EDs are considered “pediatric ready” when they have all the recommended policies, competencies, pediatric champions, and equipment necessary to care for children and the capability to recognize when a child may benefit from specialized care at a pediatric referral center (</w:t>
      </w:r>
      <w:proofErr w:type="spellStart"/>
      <w:r w:rsidRPr="00823801">
        <w:t>Remick</w:t>
      </w:r>
      <w:proofErr w:type="spellEnd"/>
      <w:r w:rsidRPr="00823801">
        <w:t xml:space="preserve"> et al., 2023a). Initially focused on enhancing pediatric emergency care in U.S. EDs, NPRP leaders have collaborated with many countries worldwide, including Canada, Denmark, France, Latvia, and Spain, to evaluate </w:t>
      </w:r>
      <w:r>
        <w:t>each</w:t>
      </w:r>
      <w:r w:rsidRPr="00823801">
        <w:t xml:space="preserve"> </w:t>
      </w:r>
      <w:r>
        <w:t>country’s</w:t>
      </w:r>
      <w:r w:rsidRPr="00823801">
        <w:t xml:space="preserve"> pediatric readiness to improve pediatric emergency care for all children (</w:t>
      </w:r>
      <w:proofErr w:type="spellStart"/>
      <w:r w:rsidRPr="00823801">
        <w:t>Aregbesola</w:t>
      </w:r>
      <w:proofErr w:type="spellEnd"/>
      <w:r w:rsidRPr="00823801">
        <w:t xml:space="preserve"> et al., 2022; </w:t>
      </w:r>
      <w:proofErr w:type="spellStart"/>
      <w:r w:rsidRPr="00823801">
        <w:t>Balmarks</w:t>
      </w:r>
      <w:proofErr w:type="spellEnd"/>
      <w:r w:rsidRPr="00823801">
        <w:t xml:space="preserve"> et al., 2020; Jensen et al, 2022; </w:t>
      </w:r>
      <w:proofErr w:type="spellStart"/>
      <w:r w:rsidRPr="00823801">
        <w:t>Mintegi</w:t>
      </w:r>
      <w:proofErr w:type="spellEnd"/>
      <w:r w:rsidRPr="00823801">
        <w:t xml:space="preserve"> et al., 2021).</w:t>
      </w:r>
    </w:p>
    <w:p w14:paraId="3D6FFF6B" w14:textId="319D415E" w:rsidR="00D44711" w:rsidRDefault="00EE1462" w:rsidP="000870D9">
      <w:pPr>
        <w:pStyle w:val="TX"/>
      </w:pPr>
      <w:sdt>
        <w:sdtPr>
          <w:rPr>
            <w:rStyle w:val="FIGREF"/>
            <w:highlight w:val="cyan"/>
          </w:rPr>
          <w:alias w:val="FigureRef"/>
          <w:tag w:val="FigureRef"/>
          <w:id w:val="1793870811"/>
          <w:placeholder>
            <w:docPart w:val="DefaultPlaceholder_1082065158"/>
          </w:placeholder>
        </w:sdtPr>
        <w:sdtContent>
          <w:sdt>
            <w:sdtPr>
              <w:rPr>
                <w:rStyle w:val="FIGREF"/>
                <w:highlight w:val="cyan"/>
              </w:rPr>
              <w:alias w:val="Figure"/>
              <w:tag w:val="Figure"/>
              <w:id w:val="-1504503027"/>
              <w:placeholder>
                <w:docPart w:val="DefaultPlaceholder_1082065158"/>
              </w:placeholder>
            </w:sdtPr>
            <w:sdtContent>
              <w:r w:rsidR="00D44711" w:rsidRPr="00EE1462">
                <w:rPr>
                  <w:rStyle w:val="FIGREF"/>
                  <w:highlight w:val="cyan"/>
                </w:rPr>
                <w:t>Figure</w:t>
              </w:r>
            </w:sdtContent>
          </w:sdt>
          <w:r w:rsidR="00D44711" w:rsidRPr="00EE1462">
            <w:rPr>
              <w:rStyle w:val="FIGREF"/>
              <w:highlight w:val="cyan"/>
            </w:rPr>
            <w:t xml:space="preserve"> </w:t>
          </w:r>
          <w:sdt>
            <w:sdtPr>
              <w:rPr>
                <w:rStyle w:val="FIGREF"/>
                <w:highlight w:val="cyan"/>
              </w:rPr>
              <w:alias w:val="ChapNo"/>
              <w:tag w:val="ChapNo"/>
              <w:id w:val="387233989"/>
              <w:placeholder>
                <w:docPart w:val="DefaultPlaceholder_1082065158"/>
              </w:placeholder>
            </w:sdtPr>
            <w:sdtContent>
              <w:r w:rsidR="00D44711" w:rsidRPr="00EE1462">
                <w:rPr>
                  <w:rStyle w:val="FIGREF"/>
                  <w:highlight w:val="cyan"/>
                </w:rPr>
                <w:t>2</w:t>
              </w:r>
            </w:sdtContent>
          </w:sdt>
          <w:r w:rsidR="00D44711" w:rsidRPr="00EE1462">
            <w:rPr>
              <w:rStyle w:val="FIGREF"/>
              <w:highlight w:val="cyan"/>
            </w:rPr>
            <w:t>-</w:t>
          </w:r>
          <w:sdt>
            <w:sdtPr>
              <w:rPr>
                <w:rStyle w:val="FIGREF"/>
                <w:highlight w:val="cyan"/>
              </w:rPr>
              <w:alias w:val="SeqNo"/>
              <w:tag w:val="SeqNo"/>
              <w:id w:val="-238946496"/>
              <w:placeholder>
                <w:docPart w:val="DefaultPlaceholder_1082065158"/>
              </w:placeholder>
            </w:sdtPr>
            <w:sdtContent>
              <w:r w:rsidR="00D44711" w:rsidRPr="00EE1462">
                <w:rPr>
                  <w:rStyle w:val="FIGREF"/>
                  <w:highlight w:val="cyan"/>
                </w:rPr>
                <w:t>1</w:t>
              </w:r>
            </w:sdtContent>
          </w:sdt>
        </w:sdtContent>
      </w:sdt>
      <w:r w:rsidR="00D44711" w:rsidRPr="00823801">
        <w:t xml:space="preserve"> identifies the components and considerations that comprise ED pediatric readiness (EMSC Innovation and Improvement Center, </w:t>
      </w:r>
      <w:proofErr w:type="spellStart"/>
      <w:r w:rsidR="00D44711" w:rsidRPr="00823801">
        <w:t>n.d.</w:t>
      </w:r>
      <w:proofErr w:type="spellEnd"/>
      <w:r w:rsidR="00D44711" w:rsidRPr="00823801">
        <w:t>-a)</w:t>
      </w:r>
      <w:r w:rsidR="00D44711">
        <w:t>.</w:t>
      </w:r>
    </w:p>
    <w:sdt>
      <w:sdtPr>
        <w:rPr>
          <w:highlight w:val="cyan"/>
        </w:rPr>
        <w:alias w:val="Figure Caption"/>
        <w:tag w:val="Figure Caption"/>
        <w:id w:val="543883978"/>
        <w:placeholder>
          <w:docPart w:val="DefaultPlaceholder_1082065158"/>
        </w:placeholder>
      </w:sdtPr>
      <w:sdtEndPr>
        <w:rPr>
          <w:highlight w:val="none"/>
        </w:rPr>
      </w:sdtEndPr>
      <w:sdtContent>
        <w:p w14:paraId="6D66F1A3" w14:textId="53979EB7" w:rsidR="00D44711" w:rsidRDefault="00EE1462" w:rsidP="00D44711">
          <w:pPr>
            <w:pStyle w:val="FGC"/>
            <w:rPr>
              <w:highlight w:val="cyan"/>
            </w:rPr>
          </w:pPr>
          <w:sdt>
            <w:sdtPr>
              <w:rPr>
                <w:rStyle w:val="FIGNO"/>
                <w:highlight w:val="cyan"/>
              </w:rPr>
              <w:alias w:val="Figure"/>
              <w:tag w:val="Figure"/>
              <w:id w:val="774377963"/>
              <w:placeholder>
                <w:docPart w:val="DefaultPlaceholder_1082065158"/>
              </w:placeholder>
            </w:sdtPr>
            <w:sdtEndPr>
              <w:rPr>
                <w:rStyle w:val="DefaultParagraphFont"/>
              </w:rPr>
            </w:sdtEndPr>
            <w:sdtContent>
              <w:r w:rsidR="00D44711" w:rsidRPr="00EE1462">
                <w:rPr>
                  <w:rStyle w:val="FIGNO"/>
                  <w:highlight w:val="cyan"/>
                </w:rPr>
                <w:t>Figure</w:t>
              </w:r>
            </w:sdtContent>
          </w:sdt>
          <w:r w:rsidR="00D44711" w:rsidRPr="003F2008">
            <w:rPr>
              <w:highlight w:val="cyan"/>
            </w:rPr>
            <w:t xml:space="preserve"> </w:t>
          </w:r>
          <w:sdt>
            <w:sdtPr>
              <w:rPr>
                <w:rStyle w:val="FIGNO"/>
                <w:highlight w:val="cyan"/>
              </w:rPr>
              <w:alias w:val="ChapNo"/>
              <w:tag w:val="ChapNo"/>
              <w:id w:val="1383444951"/>
              <w:placeholder>
                <w:docPart w:val="DefaultPlaceholder_1082065158"/>
              </w:placeholder>
            </w:sdtPr>
            <w:sdtEndPr>
              <w:rPr>
                <w:rStyle w:val="DefaultParagraphFont"/>
              </w:rPr>
            </w:sdtEndPr>
            <w:sdtContent>
              <w:r w:rsidR="00D44711" w:rsidRPr="00EE1462">
                <w:rPr>
                  <w:rStyle w:val="FIGNO"/>
                  <w:highlight w:val="cyan"/>
                </w:rPr>
                <w:t>2</w:t>
              </w:r>
            </w:sdtContent>
          </w:sdt>
          <w:r w:rsidR="00D44711" w:rsidRPr="003F2008">
            <w:rPr>
              <w:highlight w:val="cyan"/>
            </w:rPr>
            <w:t>-</w:t>
          </w:r>
          <w:sdt>
            <w:sdtPr>
              <w:rPr>
                <w:rStyle w:val="FIGNO"/>
                <w:highlight w:val="cyan"/>
              </w:rPr>
              <w:alias w:val="SeqNo"/>
              <w:tag w:val="SeqNo"/>
              <w:id w:val="-178203293"/>
              <w:placeholder>
                <w:docPart w:val="DefaultPlaceholder_1082065158"/>
              </w:placeholder>
            </w:sdtPr>
            <w:sdtEndPr>
              <w:rPr>
                <w:rStyle w:val="DefaultParagraphFont"/>
              </w:rPr>
            </w:sdtEndPr>
            <w:sdtContent>
              <w:r w:rsidR="00D44711" w:rsidRPr="00EE1462">
                <w:rPr>
                  <w:rStyle w:val="FIGNO"/>
                  <w:highlight w:val="cyan"/>
                </w:rPr>
                <w:t>1</w:t>
              </w:r>
            </w:sdtContent>
          </w:sdt>
          <w:r w:rsidR="00D44711" w:rsidRPr="003F2008">
            <w:rPr>
              <w:highlight w:val="cyan"/>
            </w:rPr>
            <w:t xml:space="preserve"> </w:t>
          </w:r>
          <w:proofErr w:type="gramStart"/>
          <w:r w:rsidR="00D44711" w:rsidRPr="003F2008">
            <w:rPr>
              <w:highlight w:val="cyan"/>
            </w:rPr>
            <w:t>Seven</w:t>
          </w:r>
          <w:proofErr w:type="gramEnd"/>
          <w:r w:rsidR="00D44711" w:rsidRPr="003F2008">
            <w:rPr>
              <w:highlight w:val="cyan"/>
            </w:rPr>
            <w:t xml:space="preserve"> ped</w:t>
          </w:r>
          <w:r w:rsidR="00CC2A42">
            <w:rPr>
              <w:highlight w:val="cyan"/>
            </w:rPr>
            <w:t>iatric readiness area of focus.</w:t>
          </w:r>
        </w:p>
        <w:p w14:paraId="61D852EA" w14:textId="24135779" w:rsidR="008D3940" w:rsidRDefault="00D44711" w:rsidP="00D44711">
          <w:pPr>
            <w:pStyle w:val="FGS"/>
          </w:pPr>
          <w:proofErr w:type="gramStart"/>
          <w:r w:rsidRPr="00823801">
            <w:lastRenderedPageBreak/>
            <w:t>Courtesy of Emergency Medical Services for Children Innovation and Improvement Center.</w:t>
          </w:r>
          <w:proofErr w:type="gramEnd"/>
        </w:p>
      </w:sdtContent>
    </w:sdt>
    <w:p w14:paraId="5006105C" w14:textId="79E45E35" w:rsidR="008D3940" w:rsidRDefault="00D44711" w:rsidP="00D44711">
      <w:pPr>
        <w:pStyle w:val="TX"/>
      </w:pPr>
      <w:r w:rsidRPr="00823801">
        <w:t xml:space="preserve">In 2013, the first national NPRP Assessment was sent to EDs in all 50 states and U.S. territories to determine compliance with the 2009 </w:t>
      </w:r>
      <w:r w:rsidRPr="00AF5913">
        <w:rPr>
          <w:rStyle w:val="italic"/>
          <w:highlight w:val="green"/>
        </w:rPr>
        <w:t>Joint Policy Statement: Guidelines for Care of Children in the Emergency Department</w:t>
      </w:r>
      <w:r w:rsidRPr="00823801">
        <w:t xml:space="preserve"> (</w:t>
      </w:r>
      <w:r>
        <w:t>AAP</w:t>
      </w:r>
      <w:r w:rsidRPr="00823801">
        <w:t xml:space="preserve"> Committee on Pediatric Emergency Medicine et al., 2009). Assessment findings highlighted gaps in and barriers to implementing pediatric readiness recommendations and evaluated the effectiveness of nurse and physician PECCs in ensuring pediatric readiness. The second NPRP Assessment took place in 2021, and the findings included the following (</w:t>
      </w:r>
      <w:proofErr w:type="spellStart"/>
      <w:r w:rsidRPr="00823801">
        <w:t>Remick</w:t>
      </w:r>
      <w:proofErr w:type="spellEnd"/>
      <w:r w:rsidRPr="00823801">
        <w:t xml:space="preserve"> et al., 2023a):</w:t>
      </w:r>
    </w:p>
    <w:p w14:paraId="240A9A57" w14:textId="4E35E61B" w:rsidR="008D3940" w:rsidRPr="008C2DB3" w:rsidRDefault="00D44711" w:rsidP="00D44711">
      <w:pPr>
        <w:pStyle w:val="BLF"/>
      </w:pPr>
      <w:r w:rsidRPr="008C2DB3">
        <w:t>The median weighted Pediatric Readiness Score (WPRS) of participating EDs was 69.5 on a 100-point scale, indicating that many EDs lacked key components of pediatric readiness. A full 83% of participating EDs were not considered pediatric ready.</w:t>
      </w:r>
    </w:p>
    <w:p w14:paraId="45CFC0C4" w14:textId="48FF1B0D" w:rsidR="008D3940" w:rsidRPr="008C2DB3" w:rsidRDefault="00D44711" w:rsidP="00D44711">
      <w:pPr>
        <w:pStyle w:val="BL"/>
      </w:pPr>
      <w:r w:rsidRPr="008C2DB3">
        <w:t xml:space="preserve">The presence of more than </w:t>
      </w:r>
      <w:r>
        <w:t>one</w:t>
      </w:r>
      <w:r w:rsidRPr="008C2DB3">
        <w:t xml:space="preserve"> PECC in an ED was associated with increased odds of meeting all remaining components of each pediatric readiness area of focus.</w:t>
      </w:r>
    </w:p>
    <w:p w14:paraId="4E22EBC8" w14:textId="45CA20A4" w:rsidR="008D3940" w:rsidRPr="008C2DB3" w:rsidRDefault="00D44711" w:rsidP="00D44711">
      <w:pPr>
        <w:pStyle w:val="BL"/>
      </w:pPr>
      <w:r w:rsidRPr="008C2DB3">
        <w:t>The three elements associated with the most significant impact on an ED’s WPRS, regardless of pediatric patient volume</w:t>
      </w:r>
      <w:r>
        <w:t>,</w:t>
      </w:r>
      <w:r w:rsidRPr="008C2DB3">
        <w:t xml:space="preserve"> were as follows (</w:t>
      </w:r>
      <w:proofErr w:type="spellStart"/>
      <w:r w:rsidRPr="008C2DB3">
        <w:t>Remick</w:t>
      </w:r>
      <w:proofErr w:type="spellEnd"/>
      <w:r w:rsidRPr="008C2DB3">
        <w:t xml:space="preserve"> et al, 2023a):</w:t>
      </w:r>
    </w:p>
    <w:p w14:paraId="2CBC238F" w14:textId="14DBD76B" w:rsidR="008D3940" w:rsidRPr="008C2DB3" w:rsidRDefault="00D44711" w:rsidP="00D44711">
      <w:pPr>
        <w:pStyle w:val="BLBL"/>
      </w:pPr>
      <w:r w:rsidRPr="008C2DB3">
        <w:t>Designating either a physician or nurse, ideally both, as a PECC</w:t>
      </w:r>
    </w:p>
    <w:p w14:paraId="48ACFEDD" w14:textId="160B449B" w:rsidR="008D3940" w:rsidRPr="008C2DB3" w:rsidRDefault="00D44711" w:rsidP="00D44711">
      <w:pPr>
        <w:pStyle w:val="BLBL"/>
      </w:pPr>
      <w:r w:rsidRPr="008C2DB3">
        <w:t>Having pediatric-specific QI plans in place</w:t>
      </w:r>
    </w:p>
    <w:p w14:paraId="12754222" w14:textId="50E3E967" w:rsidR="008D3940" w:rsidRDefault="00D44711" w:rsidP="00D44711">
      <w:pPr>
        <w:pStyle w:val="BLBL"/>
      </w:pPr>
      <w:r w:rsidRPr="008C2DB3">
        <w:t>Staffing the ED with physicians board-certified in general emergency medicine or pediatric emergency medicine</w:t>
      </w:r>
    </w:p>
    <w:p w14:paraId="221A3C37" w14:textId="0D57E572" w:rsidR="008D3940" w:rsidRDefault="00D44711" w:rsidP="00D44711">
      <w:pPr>
        <w:pStyle w:val="BLTXL"/>
      </w:pPr>
      <w:r w:rsidRPr="008C2DB3">
        <w:t>Identified gaps among respondents were as follows (</w:t>
      </w:r>
      <w:proofErr w:type="spellStart"/>
      <w:r w:rsidRPr="008C2DB3">
        <w:t>Remick</w:t>
      </w:r>
      <w:proofErr w:type="spellEnd"/>
      <w:r w:rsidRPr="008C2DB3">
        <w:t xml:space="preserve"> et al, 2023a):</w:t>
      </w:r>
    </w:p>
    <w:p w14:paraId="338BBB39" w14:textId="04C988DB" w:rsidR="008D3940" w:rsidRPr="008C2DB3" w:rsidRDefault="00D44711" w:rsidP="00D44711">
      <w:pPr>
        <w:pStyle w:val="BL"/>
      </w:pPr>
      <w:r w:rsidRPr="008C2DB3">
        <w:lastRenderedPageBreak/>
        <w:t>28.5% reported having both a nurse and a physician PECC, down from 42% in 2013</w:t>
      </w:r>
      <w:r>
        <w:t>.</w:t>
      </w:r>
    </w:p>
    <w:p w14:paraId="129A4C82" w14:textId="2BBC461A" w:rsidR="008D3940" w:rsidRPr="008C2DB3" w:rsidRDefault="00D44711" w:rsidP="00D44711">
      <w:pPr>
        <w:pStyle w:val="BL"/>
      </w:pPr>
      <w:r w:rsidRPr="008C2DB3">
        <w:t>50.0% reported having a pediatric QI plan</w:t>
      </w:r>
      <w:r>
        <w:t>.</w:t>
      </w:r>
    </w:p>
    <w:p w14:paraId="1A6B2A00" w14:textId="26DA0FDF" w:rsidR="008D3940" w:rsidRDefault="00D44711" w:rsidP="00D44711">
      <w:pPr>
        <w:pStyle w:val="BLL"/>
      </w:pPr>
      <w:r w:rsidRPr="008C2DB3">
        <w:t>47.5% lacked a disaster plan that included pediatric components</w:t>
      </w:r>
      <w:r>
        <w:t>.</w:t>
      </w:r>
    </w:p>
    <w:p w14:paraId="7932D568" w14:textId="774E0882" w:rsidR="008D3940" w:rsidRDefault="00D44711" w:rsidP="00D44711">
      <w:pPr>
        <w:pStyle w:val="TX"/>
      </w:pPr>
      <w:r w:rsidRPr="008C2DB3">
        <w:t>A high pediatric readiness score, scoring a minimum of 88 points, is associated with the potential for the following:</w:t>
      </w:r>
    </w:p>
    <w:p w14:paraId="4BEF72FB" w14:textId="4293F461" w:rsidR="008D3940" w:rsidRPr="008C2DB3" w:rsidRDefault="00D44711" w:rsidP="00D44711">
      <w:pPr>
        <w:pStyle w:val="BLF"/>
      </w:pPr>
      <w:r w:rsidRPr="008C2DB3">
        <w:t xml:space="preserve">76% lower mortality risk in children (Ames et al., </w:t>
      </w:r>
      <w:r>
        <w:t xml:space="preserve">2019, </w:t>
      </w:r>
      <w:r w:rsidRPr="008C2DB3">
        <w:t xml:space="preserve">2024; </w:t>
      </w:r>
      <w:proofErr w:type="spellStart"/>
      <w:r w:rsidRPr="008C2DB3">
        <w:t>Newgard</w:t>
      </w:r>
      <w:proofErr w:type="spellEnd"/>
      <w:r w:rsidRPr="008C2DB3">
        <w:t xml:space="preserve"> et al., 2023)</w:t>
      </w:r>
    </w:p>
    <w:p w14:paraId="3C1AF5C7" w14:textId="70F1135B" w:rsidR="008D3940" w:rsidRPr="008C2DB3" w:rsidRDefault="00D44711" w:rsidP="00D44711">
      <w:pPr>
        <w:pStyle w:val="BL"/>
      </w:pPr>
      <w:r w:rsidRPr="008C2DB3">
        <w:t xml:space="preserve">2,143 children’s lives saved across the </w:t>
      </w:r>
      <w:r>
        <w:t>United States</w:t>
      </w:r>
      <w:r w:rsidRPr="008C2DB3">
        <w:t xml:space="preserve"> each year (</w:t>
      </w:r>
      <w:proofErr w:type="spellStart"/>
      <w:r w:rsidRPr="008C2DB3">
        <w:t>Newgard</w:t>
      </w:r>
      <w:proofErr w:type="spellEnd"/>
      <w:r w:rsidRPr="008C2DB3">
        <w:t xml:space="preserve"> et al., 2024)</w:t>
      </w:r>
    </w:p>
    <w:p w14:paraId="7153B107" w14:textId="6B808C82" w:rsidR="008D3940" w:rsidRPr="008C2DB3" w:rsidRDefault="00D44711" w:rsidP="00D44711">
      <w:pPr>
        <w:pStyle w:val="BL"/>
      </w:pPr>
      <w:r w:rsidRPr="008C2DB3">
        <w:t xml:space="preserve">EDs in the highest pediatric readiness score quartile, WPRS of 95 to 100, were linked to improved long-term outcomes for children when treated in </w:t>
      </w:r>
      <w:r>
        <w:t>United States</w:t>
      </w:r>
      <w:r w:rsidRPr="008C2DB3">
        <w:t xml:space="preserve"> trauma centers (</w:t>
      </w:r>
      <w:proofErr w:type="spellStart"/>
      <w:r w:rsidRPr="008C2DB3">
        <w:t>Newgard</w:t>
      </w:r>
      <w:proofErr w:type="spellEnd"/>
      <w:r w:rsidRPr="008C2DB3">
        <w:t xml:space="preserve"> et al., 2022).</w:t>
      </w:r>
    </w:p>
    <w:p w14:paraId="32BB3C4D" w14:textId="51CD4756" w:rsidR="008D3940" w:rsidRPr="008C2DB3" w:rsidRDefault="00D44711" w:rsidP="00D44711">
      <w:pPr>
        <w:pStyle w:val="BL"/>
      </w:pPr>
      <w:r w:rsidRPr="008C2DB3">
        <w:t>Reduced racial and ethnic mortality disparities (Jenkins et al., 2023)</w:t>
      </w:r>
    </w:p>
    <w:p w14:paraId="06081F5A" w14:textId="169FACB0" w:rsidR="008D3940" w:rsidRDefault="00D44711" w:rsidP="00D44711">
      <w:pPr>
        <w:pStyle w:val="BLL"/>
      </w:pPr>
      <w:r w:rsidRPr="008C2DB3">
        <w:t>Cost</w:t>
      </w:r>
      <w:r>
        <w:t>-</w:t>
      </w:r>
      <w:r w:rsidRPr="008C2DB3">
        <w:t>effective care ranging from $4 to $48 per child (</w:t>
      </w:r>
      <w:proofErr w:type="spellStart"/>
      <w:r w:rsidRPr="008C2DB3">
        <w:t>Newgard</w:t>
      </w:r>
      <w:proofErr w:type="spellEnd"/>
      <w:r w:rsidRPr="008C2DB3">
        <w:t xml:space="preserve"> et al., 2024; </w:t>
      </w:r>
      <w:proofErr w:type="spellStart"/>
      <w:r w:rsidRPr="008C2DB3">
        <w:t>Remick</w:t>
      </w:r>
      <w:proofErr w:type="spellEnd"/>
      <w:r w:rsidRPr="008C2DB3">
        <w:t xml:space="preserve"> et al., 2024; </w:t>
      </w:r>
      <w:proofErr w:type="spellStart"/>
      <w:r w:rsidRPr="008C2DB3">
        <w:t>Weyant</w:t>
      </w:r>
      <w:proofErr w:type="spellEnd"/>
      <w:r w:rsidRPr="008C2DB3">
        <w:t xml:space="preserve"> et al., 2024)</w:t>
      </w:r>
    </w:p>
    <w:p w14:paraId="1DB74585" w14:textId="5FD0F9DF" w:rsidR="008D3940" w:rsidRDefault="00D44711" w:rsidP="00D44711">
      <w:pPr>
        <w:pStyle w:val="TX"/>
      </w:pPr>
      <w:r w:rsidRPr="008C2DB3">
        <w:t xml:space="preserve">While a WPRS of 100 is the goal for all EDs, it is essential to remember that any work done to improve an ED’s pediatric readiness score contributes to enhancing pediatric emergency care. Since its inception, the NPRP has grown beyond an assessment tool and now provides free, open access, comprehensive resources and training for EDs to utilize in improving care for pediatric patients. In 2024, the NPRP launched the National Pediatric Readiness Quality Initiative (NPRQI). Serving as the implementation arm of the NPRP, NPRQI enables EDs to assess their performance and benchmark against national and cohort data while implementing QI efforts. This free, innovative platform helps equip EDs with tools to measure, evaluate, and </w:t>
      </w:r>
      <w:r w:rsidRPr="008C2DB3">
        <w:lastRenderedPageBreak/>
        <w:t xml:space="preserve">improve pediatric clinical care. NPRQI supports EDs in gaining insights to advance clinical care and enhance overall pediatric readiness through quality data, regardless of an ED's pediatric volume or resources (Emergency Medical Services for Children Innovation and Improvement Center, </w:t>
      </w:r>
      <w:proofErr w:type="spellStart"/>
      <w:r w:rsidRPr="008C2DB3">
        <w:t>n.d.</w:t>
      </w:r>
      <w:proofErr w:type="spellEnd"/>
      <w:r w:rsidRPr="008C2DB3">
        <w:t>-b).</w:t>
      </w:r>
    </w:p>
    <w:sdt>
      <w:sdtPr>
        <w:alias w:val="BOX2"/>
        <w:tag w:val="1"/>
        <w:id w:val="2074693064"/>
        <w:placeholder>
          <w:docPart w:val="DefaultPlaceholder_1082065158"/>
        </w:placeholder>
      </w:sdtPr>
      <w:sdtEndPr/>
      <w:sdtContent>
        <w:p w14:paraId="782EB206" w14:textId="30107935" w:rsidR="008D3940" w:rsidRPr="00D44711" w:rsidRDefault="00D44711" w:rsidP="00D44711">
          <w:pPr>
            <w:pStyle w:val="BX2T"/>
            <w:rPr>
              <w:highlight w:val="cyan"/>
            </w:rPr>
          </w:pPr>
          <w:r w:rsidRPr="00D44711">
            <w:rPr>
              <w:highlight w:val="cyan"/>
            </w:rPr>
            <w:t>NOTE</w:t>
          </w:r>
        </w:p>
        <w:p w14:paraId="39421C73" w14:textId="3FFAEE0F" w:rsidR="00D44711" w:rsidRDefault="00D44711" w:rsidP="00D44711">
          <w:pPr>
            <w:pStyle w:val="BX2H1"/>
            <w:rPr>
              <w:highlight w:val="cyan"/>
            </w:rPr>
          </w:pPr>
          <w:r w:rsidRPr="003F2008">
            <w:rPr>
              <w:highlight w:val="cyan"/>
            </w:rPr>
            <w:t>National Pediatric Readiness Project</w:t>
          </w:r>
        </w:p>
        <w:p w14:paraId="14EC2EC1" w14:textId="5590CEA6" w:rsidR="00D44711" w:rsidRDefault="00D44711" w:rsidP="00D44711">
          <w:pPr>
            <w:pStyle w:val="BX2TXL"/>
          </w:pPr>
          <w:r w:rsidRPr="008C2DB3">
            <w:t>Learn more about The National Pediatric Readiness Project and get started on improving your ED’s pediatric readiness by reviewing the NPRP checklist, completing the open assessment, and exploring the toolkit to address gaps in pediatric emergency care by visiting</w:t>
          </w:r>
          <w:r>
            <w:t xml:space="preserve"> </w:t>
          </w:r>
          <w:r w:rsidRPr="00D44711">
            <w:t>https://emscimprovement.center/‌‌domains/pediatric-readiness-project/</w:t>
          </w:r>
          <w:r w:rsidRPr="008C2DB3">
            <w:t>.</w:t>
          </w:r>
        </w:p>
      </w:sdtContent>
    </w:sdt>
    <w:p w14:paraId="5FA9C4C2" w14:textId="21DDC73A" w:rsidR="008D3940" w:rsidRDefault="00EE1462" w:rsidP="00D44711">
      <w:pPr>
        <w:pStyle w:val="TX"/>
      </w:pPr>
      <w:sdt>
        <w:sdtPr>
          <w:rPr>
            <w:rStyle w:val="FIGREF"/>
            <w:highlight w:val="cyan"/>
          </w:rPr>
          <w:alias w:val="FigureRef"/>
          <w:tag w:val="FigureRef"/>
          <w:id w:val="-1202858358"/>
          <w:placeholder>
            <w:docPart w:val="DefaultPlaceholder_1082065158"/>
          </w:placeholder>
        </w:sdtPr>
        <w:sdtContent>
          <w:sdt>
            <w:sdtPr>
              <w:rPr>
                <w:rStyle w:val="FIGREF"/>
                <w:highlight w:val="cyan"/>
              </w:rPr>
              <w:alias w:val="Figure"/>
              <w:tag w:val="Figure"/>
              <w:id w:val="1267266924"/>
              <w:placeholder>
                <w:docPart w:val="DefaultPlaceholder_1082065158"/>
              </w:placeholder>
            </w:sdtPr>
            <w:sdtContent>
              <w:r w:rsidR="00D44711" w:rsidRPr="00EE1462">
                <w:rPr>
                  <w:rStyle w:val="FIGREF"/>
                  <w:highlight w:val="cyan"/>
                </w:rPr>
                <w:t>Figure</w:t>
              </w:r>
            </w:sdtContent>
          </w:sdt>
          <w:r w:rsidR="00D44711" w:rsidRPr="00EE1462">
            <w:rPr>
              <w:rStyle w:val="FIGREF"/>
              <w:highlight w:val="cyan"/>
            </w:rPr>
            <w:t xml:space="preserve"> </w:t>
          </w:r>
          <w:sdt>
            <w:sdtPr>
              <w:rPr>
                <w:rStyle w:val="FIGREF"/>
                <w:highlight w:val="cyan"/>
              </w:rPr>
              <w:alias w:val="ChapNo"/>
              <w:tag w:val="ChapNo"/>
              <w:id w:val="-1414164413"/>
              <w:placeholder>
                <w:docPart w:val="DefaultPlaceholder_1082065158"/>
              </w:placeholder>
            </w:sdtPr>
            <w:sdtContent>
              <w:r w:rsidR="00D44711" w:rsidRPr="00EE1462">
                <w:rPr>
                  <w:rStyle w:val="FIGREF"/>
                  <w:highlight w:val="cyan"/>
                </w:rPr>
                <w:t>2</w:t>
              </w:r>
            </w:sdtContent>
          </w:sdt>
          <w:r w:rsidR="00D44711" w:rsidRPr="00EE1462">
            <w:rPr>
              <w:rStyle w:val="FIGREF"/>
              <w:highlight w:val="cyan"/>
            </w:rPr>
            <w:t>-</w:t>
          </w:r>
          <w:sdt>
            <w:sdtPr>
              <w:rPr>
                <w:rStyle w:val="FIGREF"/>
                <w:highlight w:val="cyan"/>
              </w:rPr>
              <w:alias w:val="SeqNo"/>
              <w:tag w:val="SeqNo"/>
              <w:id w:val="-1470046650"/>
              <w:placeholder>
                <w:docPart w:val="DefaultPlaceholder_1082065158"/>
              </w:placeholder>
            </w:sdtPr>
            <w:sdtContent>
              <w:r w:rsidR="00D44711" w:rsidRPr="00EE1462">
                <w:rPr>
                  <w:rStyle w:val="FIGREF"/>
                  <w:highlight w:val="cyan"/>
                </w:rPr>
                <w:t>2</w:t>
              </w:r>
            </w:sdtContent>
          </w:sdt>
        </w:sdtContent>
      </w:sdt>
      <w:r w:rsidR="00D44711" w:rsidRPr="008C2DB3">
        <w:t xml:space="preserve"> presents </w:t>
      </w:r>
      <w:r w:rsidR="00D44711" w:rsidRPr="00F46724">
        <w:t xml:space="preserve">the </w:t>
      </w:r>
      <w:r w:rsidR="00D44711" w:rsidRPr="00EE5229">
        <w:t>route to pediatric readiness in emergency departments</w:t>
      </w:r>
      <w:r w:rsidR="00D44711" w:rsidRPr="00F46724">
        <w:t xml:space="preserve"> </w:t>
      </w:r>
      <w:r w:rsidR="00D44711" w:rsidRPr="008C2DB3">
        <w:t>(EMSC Innovation and Improvement Center, 2025).</w:t>
      </w:r>
    </w:p>
    <w:sdt>
      <w:sdtPr>
        <w:rPr>
          <w:highlight w:val="cyan"/>
        </w:rPr>
        <w:alias w:val="Figure Caption"/>
        <w:tag w:val="Figure Caption"/>
        <w:id w:val="1897003731"/>
        <w:placeholder>
          <w:docPart w:val="DefaultPlaceholder_1082065158"/>
        </w:placeholder>
      </w:sdtPr>
      <w:sdtEndPr>
        <w:rPr>
          <w:highlight w:val="none"/>
        </w:rPr>
      </w:sdtEndPr>
      <w:sdtContent>
        <w:p w14:paraId="50EF72E2" w14:textId="6570EFD0" w:rsidR="008D3940" w:rsidRPr="003F2008" w:rsidRDefault="00EE1462" w:rsidP="00D44711">
          <w:pPr>
            <w:pStyle w:val="FGC"/>
            <w:rPr>
              <w:highlight w:val="cyan"/>
            </w:rPr>
          </w:pPr>
          <w:sdt>
            <w:sdtPr>
              <w:rPr>
                <w:rStyle w:val="FIGNO"/>
                <w:highlight w:val="cyan"/>
              </w:rPr>
              <w:alias w:val="Figure"/>
              <w:tag w:val="Figure"/>
              <w:id w:val="-650210775"/>
              <w:placeholder>
                <w:docPart w:val="DefaultPlaceholder_1082065158"/>
              </w:placeholder>
            </w:sdtPr>
            <w:sdtEndPr>
              <w:rPr>
                <w:rStyle w:val="DefaultParagraphFont"/>
              </w:rPr>
            </w:sdtEndPr>
            <w:sdtContent>
              <w:r w:rsidR="00D44711" w:rsidRPr="00EE1462">
                <w:rPr>
                  <w:rStyle w:val="FIGNO"/>
                  <w:highlight w:val="cyan"/>
                </w:rPr>
                <w:t>Figure</w:t>
              </w:r>
            </w:sdtContent>
          </w:sdt>
          <w:r w:rsidR="00D44711" w:rsidRPr="003F2008">
            <w:rPr>
              <w:highlight w:val="cyan"/>
            </w:rPr>
            <w:t xml:space="preserve"> </w:t>
          </w:r>
          <w:sdt>
            <w:sdtPr>
              <w:rPr>
                <w:rStyle w:val="FIGNO"/>
                <w:highlight w:val="cyan"/>
              </w:rPr>
              <w:alias w:val="ChapNo"/>
              <w:tag w:val="ChapNo"/>
              <w:id w:val="282233454"/>
              <w:placeholder>
                <w:docPart w:val="DefaultPlaceholder_1082065158"/>
              </w:placeholder>
            </w:sdtPr>
            <w:sdtEndPr>
              <w:rPr>
                <w:rStyle w:val="DefaultParagraphFont"/>
              </w:rPr>
            </w:sdtEndPr>
            <w:sdtContent>
              <w:r w:rsidR="00D44711" w:rsidRPr="00EE1462">
                <w:rPr>
                  <w:rStyle w:val="FIGNO"/>
                  <w:highlight w:val="cyan"/>
                </w:rPr>
                <w:t>2</w:t>
              </w:r>
            </w:sdtContent>
          </w:sdt>
          <w:r w:rsidR="00D44711" w:rsidRPr="003F2008">
            <w:rPr>
              <w:highlight w:val="cyan"/>
            </w:rPr>
            <w:t>-</w:t>
          </w:r>
          <w:sdt>
            <w:sdtPr>
              <w:rPr>
                <w:rStyle w:val="FIGNO"/>
                <w:highlight w:val="cyan"/>
              </w:rPr>
              <w:alias w:val="SeqNo"/>
              <w:tag w:val="SeqNo"/>
              <w:id w:val="1901706426"/>
              <w:placeholder>
                <w:docPart w:val="DefaultPlaceholder_1082065158"/>
              </w:placeholder>
            </w:sdtPr>
            <w:sdtEndPr>
              <w:rPr>
                <w:rStyle w:val="DefaultParagraphFont"/>
              </w:rPr>
            </w:sdtEndPr>
            <w:sdtContent>
              <w:r w:rsidR="00D44711" w:rsidRPr="00EE1462">
                <w:rPr>
                  <w:rStyle w:val="FIGNO"/>
                  <w:highlight w:val="cyan"/>
                </w:rPr>
                <w:t>2</w:t>
              </w:r>
            </w:sdtContent>
          </w:sdt>
          <w:r w:rsidR="00D44711" w:rsidRPr="003F2008">
            <w:rPr>
              <w:highlight w:val="cyan"/>
            </w:rPr>
            <w:t xml:space="preserve"> Route to</w:t>
          </w:r>
          <w:r w:rsidR="00CC2A42">
            <w:rPr>
              <w:highlight w:val="cyan"/>
            </w:rPr>
            <w:t xml:space="preserve"> pediatric readiness in the ED.</w:t>
          </w:r>
        </w:p>
        <w:p w14:paraId="5D753485" w14:textId="501D816D" w:rsidR="00E97F5C" w:rsidRDefault="00D44711" w:rsidP="00D44711">
          <w:pPr>
            <w:pStyle w:val="FGS"/>
          </w:pPr>
          <w:proofErr w:type="gramStart"/>
          <w:r w:rsidRPr="008C2DB3">
            <w:t>From Emergency Medical Services for Children Innovation and Improvement Center.</w:t>
          </w:r>
          <w:proofErr w:type="gramEnd"/>
          <w:r w:rsidRPr="008C2DB3">
            <w:t xml:space="preserve"> (2025). </w:t>
          </w:r>
          <w:proofErr w:type="gramStart"/>
          <w:r w:rsidRPr="00AF5913">
            <w:rPr>
              <w:rStyle w:val="italic"/>
              <w:highlight w:val="green"/>
            </w:rPr>
            <w:t>The</w:t>
          </w:r>
          <w:proofErr w:type="gramEnd"/>
          <w:r w:rsidRPr="00AF5913">
            <w:rPr>
              <w:rStyle w:val="italic"/>
              <w:highlight w:val="green"/>
            </w:rPr>
            <w:t xml:space="preserve"> route to pediatric readiness in emergency departments</w:t>
          </w:r>
          <w:r w:rsidRPr="008C2DB3">
            <w:t xml:space="preserve"> [Infographic]. </w:t>
          </w:r>
          <w:r w:rsidRPr="00D44711">
            <w:t>https://media.emscimprovement.center/documents/NPRP_Pathways_Final.pdf</w:t>
          </w:r>
        </w:p>
      </w:sdtContent>
    </w:sdt>
    <w:p w14:paraId="35365E08" w14:textId="36F483E8" w:rsidR="00E97F5C" w:rsidRDefault="00D44711" w:rsidP="00AF5913">
      <w:pPr>
        <w:pStyle w:val="H2"/>
        <w:rPr>
          <w:highlight w:val="cyan"/>
        </w:rPr>
      </w:pPr>
      <w:r w:rsidRPr="003F2008">
        <w:rPr>
          <w:highlight w:val="cyan"/>
        </w:rPr>
        <w:t>International Pediatric Emergency Care</w:t>
      </w:r>
    </w:p>
    <w:p w14:paraId="49F1C2DB" w14:textId="448B75E3" w:rsidR="008D3940" w:rsidRDefault="00D44711" w:rsidP="00D44711">
      <w:pPr>
        <w:pStyle w:val="TXL"/>
      </w:pPr>
      <w:r w:rsidRPr="008C2DB3">
        <w:lastRenderedPageBreak/>
        <w:t>Reducing childhood mortality continues to be a global priority, with initiatives contributing to a decline in pediatric deaths worldwide (</w:t>
      </w:r>
      <w:proofErr w:type="spellStart"/>
      <w:r w:rsidRPr="008C2DB3">
        <w:t>Sharrow</w:t>
      </w:r>
      <w:proofErr w:type="spellEnd"/>
      <w:r w:rsidRPr="008C2DB3">
        <w:t xml:space="preserve"> et al., 2022; Villavicencio et al., 2024). Similar to trends in the </w:t>
      </w:r>
      <w:r>
        <w:t>United States</w:t>
      </w:r>
      <w:r w:rsidRPr="008C2DB3">
        <w:t xml:space="preserve">, pediatric emergency care worldwide also lags behind the standards of care provided to adult emergency care patients (Gutierrez et al., 2020; </w:t>
      </w:r>
      <w:proofErr w:type="spellStart"/>
      <w:r w:rsidRPr="008C2DB3">
        <w:t>Losonczy</w:t>
      </w:r>
      <w:proofErr w:type="spellEnd"/>
      <w:r w:rsidRPr="008C2DB3">
        <w:t xml:space="preserve"> et al., 2021; </w:t>
      </w:r>
      <w:proofErr w:type="spellStart"/>
      <w:r w:rsidRPr="008C2DB3">
        <w:t>Paediatric</w:t>
      </w:r>
      <w:proofErr w:type="spellEnd"/>
      <w:r w:rsidRPr="008C2DB3">
        <w:t xml:space="preserve"> Emergency Medicine Special Interest Group, 2019). In recent years, there has been a shift internationally towards an increase in trauma-related pediatric deaths and a decline in pediatric deaths resulting from poor nutrition and illness. Organizations such as the International Federation of Emergency Medicine (IFEM), the African Federation of Emergency Medicine (AFEM), and the World Health Organization (WHO) have created standards and guidelines for the care of pediatric patients that can be modified based on local resources (</w:t>
      </w:r>
      <w:proofErr w:type="spellStart"/>
      <w:r w:rsidRPr="008C2DB3">
        <w:t>Muzigaba</w:t>
      </w:r>
      <w:proofErr w:type="spellEnd"/>
      <w:r w:rsidRPr="008C2DB3">
        <w:t xml:space="preserve"> et al., 2022; </w:t>
      </w:r>
      <w:proofErr w:type="spellStart"/>
      <w:r w:rsidRPr="008C2DB3">
        <w:t>Paediatric</w:t>
      </w:r>
      <w:proofErr w:type="spellEnd"/>
      <w:r w:rsidRPr="008C2DB3">
        <w:t xml:space="preserve"> Emergency Medicine Special Interest Group, 2019).</w:t>
      </w:r>
    </w:p>
    <w:p w14:paraId="0A00D618" w14:textId="77777777" w:rsidR="00E97F5C" w:rsidRDefault="00D44711" w:rsidP="00D44711">
      <w:pPr>
        <w:pStyle w:val="TX"/>
      </w:pPr>
      <w:r w:rsidRPr="008C2DB3">
        <w:t>A survey assessing pediatric readiness of EDs in 21 European countries found that 95% fulfilled more than half of the IFEM essential standards of care. Areas that were scored lower in the survey were linked to inadequate staffing, safety, and quality measures, along with care of pediatric mental health patients and management of major incidents (</w:t>
      </w:r>
      <w:proofErr w:type="spellStart"/>
      <w:r w:rsidRPr="008C2DB3">
        <w:t>Mintegi</w:t>
      </w:r>
      <w:proofErr w:type="spellEnd"/>
      <w:r w:rsidRPr="008C2DB3">
        <w:t xml:space="preserve"> et al., 2021). Association with a multicenter international research network was found to be positively related to the level of pediatric preparedness.</w:t>
      </w:r>
    </w:p>
    <w:p w14:paraId="1066EEFA" w14:textId="746CB8F7" w:rsidR="00E97F5C" w:rsidRDefault="00D44711" w:rsidP="00AF5913">
      <w:pPr>
        <w:pStyle w:val="H2"/>
        <w:rPr>
          <w:highlight w:val="cyan"/>
        </w:rPr>
      </w:pPr>
      <w:r w:rsidRPr="003F2008">
        <w:rPr>
          <w:highlight w:val="cyan"/>
        </w:rPr>
        <w:t>Disaster Planning</w:t>
      </w:r>
    </w:p>
    <w:p w14:paraId="0C68668C" w14:textId="01C22736" w:rsidR="008D3940" w:rsidRDefault="00D44711" w:rsidP="00D44711">
      <w:pPr>
        <w:pStyle w:val="TXL"/>
      </w:pPr>
      <w:r w:rsidRPr="008C2DB3">
        <w:t>Incorporating the needs of children into every phase of disaster planning was identified by the National Academy of Sciences as a priority recommendation when addressing the disparities in pediatric emergency care (Callahan et al., 2023; Disaster Preparedness Advisory Council et al., 2016</w:t>
      </w:r>
      <w:r>
        <w:t>; IOM</w:t>
      </w:r>
      <w:r w:rsidRPr="008C2DB3">
        <w:t>, 2006). For disaster plans to be successfully operationalized, the unique needs of children call for day-to-day pediatric readiness (</w:t>
      </w:r>
      <w:r>
        <w:t>AAP</w:t>
      </w:r>
      <w:r w:rsidRPr="008C2DB3">
        <w:t xml:space="preserve"> Committee on Pediatric Emergency </w:t>
      </w:r>
      <w:r w:rsidRPr="008C2DB3">
        <w:lastRenderedPageBreak/>
        <w:t xml:space="preserve">Medicine et al., in press) to ensure overall pediatric preparedness when a disaster occurs (Chiu et al., 2022; </w:t>
      </w:r>
      <w:proofErr w:type="spellStart"/>
      <w:r w:rsidRPr="008C2DB3">
        <w:t>Remick</w:t>
      </w:r>
      <w:proofErr w:type="spellEnd"/>
      <w:r w:rsidRPr="008C2DB3">
        <w:t xml:space="preserve"> et al., 2023a). Disaster triage systems that include the assessment of pediatric patients, resources on the decontamination process of children, participation in regular drills and exercises, and just-in-time resources for care and mental health support of children during a disaster are a few examples of ways that pediatric needs can be integrated into disaster plans (AAP &amp; Massachusetts General Hospital, 2018; Hoffman et al., 2025). Additionally, </w:t>
      </w:r>
      <w:r>
        <w:t>because</w:t>
      </w:r>
      <w:r w:rsidRPr="008C2DB3">
        <w:t xml:space="preserve"> more than 60 million children are separated from their families during the normal course of a day (i.e., in schools and daycare centers) and disasters can occur at any time, facilities must have a process in place to reconnect children with their families. Facilities should include family information centers, family reunification processes, and policies for the care of unaccompanied minors in their disaster planning to reunite children with their families during disasters successfully (AAP</w:t>
      </w:r>
      <w:r>
        <w:t xml:space="preserve"> </w:t>
      </w:r>
      <w:r w:rsidRPr="008C2DB3">
        <w:t xml:space="preserve">&amp; Massachusetts General Hospital, 2018; </w:t>
      </w:r>
      <w:proofErr w:type="spellStart"/>
      <w:r w:rsidRPr="008C2DB3">
        <w:t>Spectorsky</w:t>
      </w:r>
      <w:proofErr w:type="spellEnd"/>
      <w:r w:rsidRPr="008C2DB3">
        <w:t xml:space="preserve"> et al., 2024). As frontline providers, it is imperative that emergency nurses are aware of and participate in disaster preparedness activities (e.g., disaster drills, ED disaster preparedness training). Research has found significant gaps in emergency nurses’ disaster preparedness education, and considerable efforts must be undertaken to prepare nurses for public health emergencies and disasters (</w:t>
      </w:r>
      <w:proofErr w:type="spellStart"/>
      <w:r w:rsidRPr="008C2DB3">
        <w:t>Amberson</w:t>
      </w:r>
      <w:proofErr w:type="spellEnd"/>
      <w:r w:rsidRPr="008C2DB3">
        <w:t xml:space="preserve"> et al., 2020; </w:t>
      </w:r>
      <w:proofErr w:type="spellStart"/>
      <w:r w:rsidRPr="008C2DB3">
        <w:t>Bulson</w:t>
      </w:r>
      <w:proofErr w:type="spellEnd"/>
      <w:r w:rsidRPr="008C2DB3">
        <w:t xml:space="preserve"> 2020; National Academies of Sciences, Engineering, and Medicine, 2021).</w:t>
      </w:r>
    </w:p>
    <w:sdt>
      <w:sdtPr>
        <w:alias w:val="BOX2"/>
        <w:tag w:val="2"/>
        <w:id w:val="-255898852"/>
        <w:placeholder>
          <w:docPart w:val="DefaultPlaceholder_1082065158"/>
        </w:placeholder>
      </w:sdtPr>
      <w:sdtEndPr/>
      <w:sdtContent>
        <w:p w14:paraId="059C1460" w14:textId="5CD14529" w:rsidR="008D3940" w:rsidRPr="00D44711" w:rsidRDefault="00D44711" w:rsidP="00D44711">
          <w:pPr>
            <w:pStyle w:val="BX2T"/>
            <w:rPr>
              <w:highlight w:val="cyan"/>
            </w:rPr>
          </w:pPr>
          <w:r w:rsidRPr="00D44711">
            <w:rPr>
              <w:highlight w:val="cyan"/>
            </w:rPr>
            <w:t>NOTE</w:t>
          </w:r>
        </w:p>
        <w:p w14:paraId="0BE29556" w14:textId="188B8121" w:rsidR="008D3940" w:rsidRPr="003F2008" w:rsidRDefault="00D44711" w:rsidP="00D44711">
          <w:pPr>
            <w:pStyle w:val="BX2TXL"/>
            <w:rPr>
              <w:highlight w:val="cyan"/>
            </w:rPr>
          </w:pPr>
          <w:r w:rsidRPr="003F2008">
            <w:rPr>
              <w:highlight w:val="cyan"/>
            </w:rPr>
            <w:t>Pediatric Disaster Preparedness Resources</w:t>
          </w:r>
        </w:p>
        <w:p w14:paraId="43D23892" w14:textId="1415F278" w:rsidR="00D44711" w:rsidRDefault="00D44711" w:rsidP="00D44711">
          <w:pPr>
            <w:pStyle w:val="BX2TXL"/>
          </w:pPr>
          <w:r w:rsidRPr="008C2DB3">
            <w:t>The Pediatric Pandemic Network (</w:t>
          </w:r>
          <w:r w:rsidRPr="00D44711">
            <w:t>https://pedspandemicnetwork.org</w:t>
          </w:r>
          <w:r>
            <w:t>)</w:t>
          </w:r>
          <w:r w:rsidRPr="008C2DB3">
            <w:t xml:space="preserve"> and ASPR Pediatric Disaster Centers of Excellence (</w:t>
          </w:r>
          <w:r w:rsidRPr="00D44711">
            <w:t>https://www.pediatricdisaster.org</w:t>
          </w:r>
          <w:r>
            <w:t>)</w:t>
          </w:r>
          <w:r w:rsidRPr="008C2DB3">
            <w:t xml:space="preserve"> are federally funded programs </w:t>
          </w:r>
          <w:r w:rsidRPr="008C2DB3">
            <w:lastRenderedPageBreak/>
            <w:t>working to provide free open access resources and support for national and regional improvements in pediatric disaster response capabilities.</w:t>
          </w:r>
        </w:p>
        <w:p w14:paraId="5AD3A7A4" w14:textId="77777777" w:rsidR="00D44711" w:rsidRDefault="00D44711" w:rsidP="00D44711">
          <w:pPr>
            <w:pStyle w:val="BX2TX"/>
          </w:pPr>
          <w:r w:rsidRPr="008C2DB3">
            <w:t>EMSC’s Disaster Checklist for Every Hospital can be used to incorporate essential pediatric considerations into existing disaster policies.</w:t>
          </w:r>
        </w:p>
        <w:p w14:paraId="7F2FB750" w14:textId="77777777" w:rsidR="00E97F5C" w:rsidRDefault="00D44711" w:rsidP="00D44711">
          <w:pPr>
            <w:pStyle w:val="BX2S"/>
          </w:pPr>
          <w:r w:rsidRPr="008C2DB3">
            <w:t xml:space="preserve">Cooper, A., Edgerton, E., </w:t>
          </w:r>
          <w:proofErr w:type="spellStart"/>
          <w:r w:rsidRPr="008C2DB3">
            <w:t>Foltin</w:t>
          </w:r>
          <w:proofErr w:type="spellEnd"/>
          <w:r w:rsidRPr="008C2DB3">
            <w:t xml:space="preserve">, G, </w:t>
          </w:r>
          <w:proofErr w:type="spellStart"/>
          <w:r w:rsidRPr="008C2DB3">
            <w:t>Forgel</w:t>
          </w:r>
          <w:proofErr w:type="spellEnd"/>
          <w:r w:rsidRPr="008C2DB3">
            <w:t>, M., Hodge, J.,</w:t>
          </w:r>
          <w:r>
            <w:t xml:space="preserve"> </w:t>
          </w:r>
          <w:r w:rsidRPr="008C2DB3">
            <w:t>Jean-</w:t>
          </w:r>
          <w:proofErr w:type="spellStart"/>
          <w:r w:rsidRPr="008C2DB3">
            <w:t>Jaques</w:t>
          </w:r>
          <w:proofErr w:type="spellEnd"/>
          <w:r w:rsidRPr="008C2DB3">
            <w:t xml:space="preserve">, L., Krug, S., </w:t>
          </w:r>
          <w:proofErr w:type="spellStart"/>
          <w:r w:rsidRPr="008C2DB3">
            <w:t>Lozon</w:t>
          </w:r>
          <w:proofErr w:type="spellEnd"/>
          <w:r w:rsidRPr="008C2DB3">
            <w:t xml:space="preserve">, M. M., Mace, S. E., </w:t>
          </w:r>
          <w:proofErr w:type="spellStart"/>
          <w:r w:rsidRPr="008C2DB3">
            <w:t>Nasca</w:t>
          </w:r>
          <w:proofErr w:type="spellEnd"/>
          <w:r w:rsidRPr="008C2DB3">
            <w:t xml:space="preserve">, S., </w:t>
          </w:r>
          <w:proofErr w:type="spellStart"/>
          <w:r w:rsidRPr="008C2DB3">
            <w:t>Schonfeld</w:t>
          </w:r>
          <w:proofErr w:type="spellEnd"/>
          <w:r w:rsidRPr="008C2DB3">
            <w:t xml:space="preserve">, D. (2022). </w:t>
          </w:r>
          <w:proofErr w:type="gramStart"/>
          <w:r w:rsidRPr="00AF5913">
            <w:rPr>
              <w:rStyle w:val="italic"/>
              <w:highlight w:val="green"/>
            </w:rPr>
            <w:t>Checklist of essential pediatric considerations for every hospital’s disaster policies</w:t>
          </w:r>
          <w:r w:rsidRPr="008C2DB3">
            <w:t>.</w:t>
          </w:r>
          <w:proofErr w:type="gramEnd"/>
          <w:r w:rsidRPr="008C2DB3">
            <w:t xml:space="preserve"> </w:t>
          </w:r>
          <w:r w:rsidRPr="00D44711">
            <w:t>https://emscimprovement.center/domains/preparedness/disaster-plan-prepare/disaster-checklist/</w:t>
          </w:r>
          <w:r>
            <w:t xml:space="preserve"> </w:t>
          </w:r>
        </w:p>
      </w:sdtContent>
    </w:sdt>
    <w:p w14:paraId="4927F0AC" w14:textId="1B073958" w:rsidR="00E97F5C" w:rsidRDefault="00D44711" w:rsidP="00AF5913">
      <w:pPr>
        <w:pStyle w:val="H1"/>
        <w:rPr>
          <w:highlight w:val="cyan"/>
        </w:rPr>
      </w:pPr>
      <w:r w:rsidRPr="003F2008">
        <w:rPr>
          <w:highlight w:val="cyan"/>
        </w:rPr>
        <w:t>Role of the Emergency Nurse and Pediatric Readiness</w:t>
      </w:r>
    </w:p>
    <w:p w14:paraId="06FFE7FC" w14:textId="585B7F1A" w:rsidR="008D3940" w:rsidRDefault="00D44711" w:rsidP="00D44711">
      <w:pPr>
        <w:pStyle w:val="TXL"/>
      </w:pPr>
      <w:r w:rsidRPr="008C2DB3">
        <w:t>Emergency nurses care for patients throughout the age continuum and must have resources and clinical competencies to provide emergency stabilization and safe, effective care for pediatric patients (</w:t>
      </w:r>
      <w:r>
        <w:t>Snow &amp; Stone, 2019</w:t>
      </w:r>
      <w:r w:rsidRPr="008C2DB3">
        <w:t>). The Emergency Nursing Pediatric Course (ENPC) was introduced in 1993 to address the need for specialized education in pediatric emergency care. ENPC is taught internationally and remains the minimum standard for education for emergency nurses, preparing them to recognize the unique physiologic</w:t>
      </w:r>
      <w:r>
        <w:t>al</w:t>
      </w:r>
      <w:r w:rsidRPr="008C2DB3">
        <w:t xml:space="preserve"> and anatomical differences that increase the risk of rapid deterioration in pediatric patients who are ill or injured. Key points from ENA’s position statement, </w:t>
      </w:r>
      <w:r w:rsidRPr="00AF5913">
        <w:rPr>
          <w:rStyle w:val="italic"/>
          <w:highlight w:val="green"/>
        </w:rPr>
        <w:t>The Emergency Nurse’s Role in Supporting Pediatric Readiness in the Emergency Department</w:t>
      </w:r>
      <w:r w:rsidRPr="008C2DB3">
        <w:t xml:space="preserve"> (</w:t>
      </w:r>
      <w:r>
        <w:t>Snow &amp; Stone</w:t>
      </w:r>
      <w:r w:rsidRPr="008C2DB3">
        <w:t xml:space="preserve">, </w:t>
      </w:r>
      <w:r>
        <w:t>2019</w:t>
      </w:r>
      <w:r w:rsidRPr="008C2DB3">
        <w:t>), include the following:</w:t>
      </w:r>
    </w:p>
    <w:p w14:paraId="5C421224" w14:textId="4112F745" w:rsidR="008D3940" w:rsidRPr="008C2DB3" w:rsidRDefault="00D44711" w:rsidP="00D44711">
      <w:pPr>
        <w:pStyle w:val="BLF"/>
      </w:pPr>
      <w:r w:rsidRPr="008C2DB3">
        <w:t>All EDs have a professional and ethical responsibility to be prepared to deliver life- and limb-saving care and stabilization to pediatric patients just as they do for adult patients.</w:t>
      </w:r>
    </w:p>
    <w:p w14:paraId="6DBEDE58" w14:textId="0DF9435F" w:rsidR="008D3940" w:rsidRPr="008C2DB3" w:rsidRDefault="00D44711" w:rsidP="00D44711">
      <w:pPr>
        <w:pStyle w:val="BL"/>
      </w:pPr>
      <w:r w:rsidRPr="008C2DB3">
        <w:lastRenderedPageBreak/>
        <w:t>Identification of a nurse PECC is central to the readiness of any ED that cares for pediatric patients.</w:t>
      </w:r>
    </w:p>
    <w:p w14:paraId="4E64CC0E" w14:textId="73092265" w:rsidR="008D3940" w:rsidRPr="008C2DB3" w:rsidRDefault="00D44711" w:rsidP="00D44711">
      <w:pPr>
        <w:pStyle w:val="BL"/>
      </w:pPr>
      <w:r w:rsidRPr="008C2DB3">
        <w:t>ED performance improvement plans include pediatric-specific indicators.</w:t>
      </w:r>
    </w:p>
    <w:p w14:paraId="461FD356" w14:textId="77777777" w:rsidR="00E97F5C" w:rsidRDefault="00D44711" w:rsidP="00D44711">
      <w:pPr>
        <w:pStyle w:val="BLL"/>
      </w:pPr>
      <w:r w:rsidRPr="008C2DB3">
        <w:t>All EDs (hospital based and freestanding) must maintain appropriately sized equipment and supplies to provide quality care for children of all ages.</w:t>
      </w:r>
    </w:p>
    <w:p w14:paraId="2E7B8833" w14:textId="649869CD" w:rsidR="00E97F5C" w:rsidRDefault="00D44711" w:rsidP="00AF5913">
      <w:pPr>
        <w:pStyle w:val="H1"/>
        <w:rPr>
          <w:highlight w:val="cyan"/>
        </w:rPr>
      </w:pPr>
      <w:r w:rsidRPr="003F2008">
        <w:rPr>
          <w:highlight w:val="cyan"/>
        </w:rPr>
        <w:t>The Family</w:t>
      </w:r>
    </w:p>
    <w:p w14:paraId="79A160AF" w14:textId="1C48C35D" w:rsidR="008D3940" w:rsidRDefault="00D44711" w:rsidP="00D44711">
      <w:pPr>
        <w:pStyle w:val="TXL"/>
      </w:pPr>
      <w:r w:rsidRPr="008C2DB3">
        <w:t xml:space="preserve">A key component of providing high-quality pediatric care </w:t>
      </w:r>
      <w:proofErr w:type="gramStart"/>
      <w:r w:rsidRPr="008C2DB3">
        <w:t>is understanding</w:t>
      </w:r>
      <w:proofErr w:type="gramEnd"/>
      <w:r w:rsidRPr="008C2DB3">
        <w:t xml:space="preserve"> the significant role that the family plays in the pediatric patient’s life. Pediatric patient- and family-centered care (PFCC) acknowledges the unique behavioral and developmental needs of children and the fundamental role of the family when caring for the pediatric patient (Brown et al., 2021; Dudley et al., 2015). PFCC creates partnerships between the healthcare team and the patient and family, recognizing that working with patients and families leads to improved patient outcomes, enhanced patient and family experiences, wiser allocation of resources, and heightened clinician and staff satisfaction (Institute for Patient- and Family-Centered Care, </w:t>
      </w:r>
      <w:proofErr w:type="spellStart"/>
      <w:r w:rsidRPr="008C2DB3">
        <w:t>n.d.</w:t>
      </w:r>
      <w:proofErr w:type="spellEnd"/>
      <w:r w:rsidRPr="008C2DB3">
        <w:t>). Healthcare systems have recognized that increasing patient and family engagement and presence is a central element in ensuring the delivery of high-quality care (</w:t>
      </w:r>
      <w:proofErr w:type="spellStart"/>
      <w:r w:rsidRPr="008C2DB3">
        <w:t>Auerbach</w:t>
      </w:r>
      <w:proofErr w:type="spellEnd"/>
      <w:r w:rsidRPr="008C2DB3">
        <w:t xml:space="preserve"> et al., 2021; </w:t>
      </w:r>
      <w:proofErr w:type="spellStart"/>
      <w:r w:rsidRPr="008C2DB3">
        <w:t>Vardanjani</w:t>
      </w:r>
      <w:proofErr w:type="spellEnd"/>
      <w:r w:rsidRPr="008C2DB3">
        <w:t xml:space="preserve"> et al., 2021). ENA’s </w:t>
      </w:r>
      <w:r w:rsidRPr="00AF5913">
        <w:rPr>
          <w:rStyle w:val="italic"/>
          <w:highlight w:val="green"/>
        </w:rPr>
        <w:t>Patient- and Family-Centered Care for Children in the Emergency Department: A Self-Assessment Tool</w:t>
      </w:r>
      <w:r w:rsidRPr="008C2DB3">
        <w:t xml:space="preserve"> is an instrument all EDs can use to evaluate their readiness to effectively care for pediatric patients and their families (</w:t>
      </w:r>
      <w:proofErr w:type="spellStart"/>
      <w:r w:rsidRPr="008C2DB3">
        <w:t>Redio</w:t>
      </w:r>
      <w:proofErr w:type="spellEnd"/>
      <w:r w:rsidRPr="008C2DB3">
        <w:t xml:space="preserve"> et al., 2019). This tool is based on the integration of PFCC core concepts (Institute for Patient- and Family-Centered Care, </w:t>
      </w:r>
      <w:proofErr w:type="spellStart"/>
      <w:r w:rsidRPr="008C2DB3">
        <w:t>n.d.</w:t>
      </w:r>
      <w:proofErr w:type="spellEnd"/>
      <w:r>
        <w:t xml:space="preserve">; </w:t>
      </w:r>
      <w:proofErr w:type="spellStart"/>
      <w:r w:rsidRPr="008C2DB3">
        <w:t>Redio</w:t>
      </w:r>
      <w:proofErr w:type="spellEnd"/>
      <w:r w:rsidRPr="008C2DB3">
        <w:t xml:space="preserve"> et al., 2019):</w:t>
      </w:r>
    </w:p>
    <w:p w14:paraId="57C5CD13" w14:textId="0FA4D73A" w:rsidR="008D3940" w:rsidRPr="008C2DB3" w:rsidRDefault="00D44711" w:rsidP="00D44711">
      <w:pPr>
        <w:pStyle w:val="BLF"/>
      </w:pPr>
      <w:r w:rsidRPr="00AF5913">
        <w:rPr>
          <w:rStyle w:val="italic"/>
          <w:highlight w:val="green"/>
        </w:rPr>
        <w:lastRenderedPageBreak/>
        <w:t>Dignity and respect</w:t>
      </w:r>
      <w:r w:rsidRPr="008C2DB3">
        <w:t>. Patient and family perspectives and choice are honored by the healthcare team. Patient and family knowledge, values, beliefs, and cultural backgrounds are incorporated into the planning and delivery of care.</w:t>
      </w:r>
    </w:p>
    <w:p w14:paraId="5A592F30" w14:textId="14C9C17D" w:rsidR="008D3940" w:rsidRPr="008C2DB3" w:rsidRDefault="00D44711" w:rsidP="00D44711">
      <w:pPr>
        <w:pStyle w:val="BL"/>
      </w:pPr>
      <w:r w:rsidRPr="00AF5913">
        <w:rPr>
          <w:rStyle w:val="italic"/>
          <w:highlight w:val="green"/>
        </w:rPr>
        <w:t>Information sharing</w:t>
      </w:r>
      <w:r w:rsidRPr="008C2DB3">
        <w:t>. Healthcare practitioners communicate and share complete and unbiased information with patients and families in ways that are affirming and useful. Patients and families receive timely, complete, and accurate information so that they can effectively participate in care and decision-making.</w:t>
      </w:r>
    </w:p>
    <w:p w14:paraId="2A7423BF" w14:textId="318334E8" w:rsidR="008D3940" w:rsidRPr="008C2DB3" w:rsidRDefault="00D44711" w:rsidP="00D44711">
      <w:pPr>
        <w:pStyle w:val="BL"/>
      </w:pPr>
      <w:r w:rsidRPr="00AF5913">
        <w:rPr>
          <w:rStyle w:val="italic"/>
          <w:highlight w:val="green"/>
        </w:rPr>
        <w:t>Participation</w:t>
      </w:r>
      <w:r w:rsidRPr="008C2DB3">
        <w:t xml:space="preserve">. Patients and families are encouraged and supported in participating in care </w:t>
      </w:r>
      <w:proofErr w:type="gramStart"/>
      <w:r w:rsidRPr="008C2DB3">
        <w:t>and</w:t>
      </w:r>
      <w:proofErr w:type="gramEnd"/>
      <w:r w:rsidRPr="008C2DB3">
        <w:t xml:space="preserve"> decision-making at the level they choose.</w:t>
      </w:r>
    </w:p>
    <w:p w14:paraId="577523A2" w14:textId="42A23754" w:rsidR="008D3940" w:rsidRDefault="00D44711" w:rsidP="00D44711">
      <w:pPr>
        <w:pStyle w:val="BLL"/>
      </w:pPr>
      <w:r w:rsidRPr="00AF5913">
        <w:rPr>
          <w:rStyle w:val="italic"/>
          <w:highlight w:val="green"/>
        </w:rPr>
        <w:t>Collaboration</w:t>
      </w:r>
      <w:r w:rsidRPr="008C2DB3">
        <w:t>. Patients, families, healthcare practitioners, and healthcare leaders collaborate in policy and program development, implementation, and evaluation; facility design; professional education; research; and the delivery of care.</w:t>
      </w:r>
    </w:p>
    <w:sdt>
      <w:sdtPr>
        <w:alias w:val="BOX2"/>
        <w:tag w:val="3"/>
        <w:id w:val="420769563"/>
        <w:placeholder>
          <w:docPart w:val="DefaultPlaceholder_1082065158"/>
        </w:placeholder>
      </w:sdtPr>
      <w:sdtEndPr/>
      <w:sdtContent>
        <w:p w14:paraId="25C2BBD0" w14:textId="6D4911F4" w:rsidR="008D3940" w:rsidRPr="00D44711" w:rsidRDefault="00D44711" w:rsidP="00D44711">
          <w:pPr>
            <w:pStyle w:val="BX2T"/>
            <w:rPr>
              <w:highlight w:val="cyan"/>
            </w:rPr>
          </w:pPr>
          <w:r w:rsidRPr="00D44711">
            <w:rPr>
              <w:highlight w:val="cyan"/>
            </w:rPr>
            <w:t>NOTE</w:t>
          </w:r>
        </w:p>
        <w:p w14:paraId="6A34C721" w14:textId="3AE593FF" w:rsidR="008D3940" w:rsidRPr="003F2008" w:rsidRDefault="00D44711" w:rsidP="00D44711">
          <w:pPr>
            <w:pStyle w:val="BX2H1"/>
            <w:rPr>
              <w:highlight w:val="cyan"/>
            </w:rPr>
          </w:pPr>
          <w:r w:rsidRPr="003F2008">
            <w:rPr>
              <w:highlight w:val="cyan"/>
            </w:rPr>
            <w:t>Resources for Patient- and Family-Centered Care</w:t>
          </w:r>
        </w:p>
        <w:p w14:paraId="05C837E0" w14:textId="77777777" w:rsidR="008D3940" w:rsidRPr="008C2DB3" w:rsidRDefault="00D44711" w:rsidP="00D44711">
          <w:pPr>
            <w:pStyle w:val="BX2TX"/>
          </w:pPr>
          <w:r w:rsidRPr="008C2DB3">
            <w:t>Resources available include the following:</w:t>
          </w:r>
        </w:p>
        <w:p w14:paraId="3A62E3C6" w14:textId="41E198A6" w:rsidR="00D44711" w:rsidRDefault="00D44711" w:rsidP="00D44711">
          <w:pPr>
            <w:pStyle w:val="BX2BLF"/>
          </w:pPr>
          <w:r w:rsidRPr="008C2DB3">
            <w:t xml:space="preserve">Institute for Patient- and Family-Centered Care website: </w:t>
          </w:r>
          <w:r w:rsidRPr="00D44711">
            <w:t>https://www.ipfcc.org</w:t>
          </w:r>
        </w:p>
        <w:p w14:paraId="16BDA8D4" w14:textId="77777777" w:rsidR="00E97F5C" w:rsidRDefault="00D44711" w:rsidP="00D44711">
          <w:pPr>
            <w:pStyle w:val="BX2BLL"/>
          </w:pPr>
          <w:r w:rsidRPr="008C2DB3">
            <w:t xml:space="preserve">Patient and Family-Centered Care for Children in the Emergency Department: A Self-Assessment Tool. </w:t>
          </w:r>
          <w:r w:rsidRPr="00D44711">
            <w:t>https://enau.ena.org/URL/Patient-and-Family-Centered-Care-for-Children-in-the-Emergency-Department-A-Self-Assessment-Tool</w:t>
          </w:r>
        </w:p>
      </w:sdtContent>
    </w:sdt>
    <w:p w14:paraId="5F1B0584" w14:textId="411D2914" w:rsidR="00E97F5C" w:rsidRDefault="00D44711" w:rsidP="00AF5913">
      <w:pPr>
        <w:pStyle w:val="H2"/>
        <w:rPr>
          <w:highlight w:val="cyan"/>
        </w:rPr>
      </w:pPr>
      <w:r w:rsidRPr="003F2008">
        <w:rPr>
          <w:highlight w:val="cyan"/>
        </w:rPr>
        <w:t>Definition of Family</w:t>
      </w:r>
    </w:p>
    <w:p w14:paraId="4B6A3E50" w14:textId="4A4BF5A1" w:rsidR="008D3940" w:rsidRPr="008C2DB3" w:rsidRDefault="00D44711" w:rsidP="00D44711">
      <w:pPr>
        <w:pStyle w:val="TXL"/>
      </w:pPr>
      <w:r w:rsidRPr="008C2DB3">
        <w:lastRenderedPageBreak/>
        <w:t>A key principle in PFCC is understanding that “family” is defined by the patient and is their primary source of support. The term family has evolved over time to include many different configurations and definitions. Family is ultimately self-defined; it is what each individual considers it to be, and it is the child’s primary resource for support. The structure of a family and the dynamics within it can have long-term influences on a child’s health and well-being.</w:t>
      </w:r>
    </w:p>
    <w:p w14:paraId="4D304620" w14:textId="77777777" w:rsidR="00E97F5C" w:rsidRDefault="00D44711" w:rsidP="00D44711">
      <w:pPr>
        <w:pStyle w:val="TX"/>
      </w:pPr>
      <w:r w:rsidRPr="008C2DB3">
        <w:t>For most families, taking a child to the ED can be a major source of stress, capable of reducing normal coping mechanisms in even the calmest of adults. Children can be affected by how their family members respond to situations. For example, worried caregivers can become emotional, angry, or even confrontational. Children often sense distrust, fear, and/or anxiety in others and may also reflect these qualities themselves. Employing a PFCC approach can mitigate some of these negative responses and foster a therapeutic partnership in the child’s care.</w:t>
      </w:r>
    </w:p>
    <w:p w14:paraId="2AA526F5" w14:textId="05028837" w:rsidR="00E97F5C" w:rsidRDefault="00D44711" w:rsidP="00AF5913">
      <w:pPr>
        <w:pStyle w:val="H3"/>
        <w:rPr>
          <w:highlight w:val="green"/>
        </w:rPr>
      </w:pPr>
      <w:r w:rsidRPr="003F2008">
        <w:rPr>
          <w:highlight w:val="green"/>
        </w:rPr>
        <w:t>Recognition of Family Diversity</w:t>
      </w:r>
    </w:p>
    <w:p w14:paraId="63FE09F1" w14:textId="2AAF859A" w:rsidR="008D3940" w:rsidRPr="008C2DB3" w:rsidRDefault="00D44711" w:rsidP="00D44711">
      <w:pPr>
        <w:pStyle w:val="TXL"/>
      </w:pPr>
      <w:r w:rsidRPr="008C2DB3">
        <w:t>When appropriate, identifying a caregiver with the authority to consent to the child’s care is a priority in the triage process unless there is an immediate threat to life. The person accompanying the child might not be the child’s legal guardian. Asking the simple question, “How are you related?” is completely reasonable, especially if asked in an open, nonthreatening manner. Sorting out relationships between the patient and the people accompanying the patient is an important and legally necessary step.</w:t>
      </w:r>
    </w:p>
    <w:p w14:paraId="23D0423C" w14:textId="0518B786" w:rsidR="008D3940" w:rsidRPr="008C2DB3" w:rsidRDefault="00D44711" w:rsidP="00D44711">
      <w:pPr>
        <w:pStyle w:val="TX"/>
      </w:pPr>
      <w:r w:rsidRPr="008C2DB3">
        <w:t>In the United States in 2023, 71.1% of children live in a two-parent household, 3.8% live with neither parent, and remaining family structure types included single</w:t>
      </w:r>
      <w:r>
        <w:t>-</w:t>
      </w:r>
      <w:r w:rsidRPr="008C2DB3">
        <w:t xml:space="preserve">parent families, blended families, and multigenerational households (U.S. Census Bureau, 2024). In the member countries of the </w:t>
      </w:r>
      <w:proofErr w:type="spellStart"/>
      <w:r w:rsidRPr="008C2DB3">
        <w:t>Organisation</w:t>
      </w:r>
      <w:proofErr w:type="spellEnd"/>
      <w:r w:rsidRPr="008C2DB3">
        <w:t xml:space="preserve"> for Economic Co-operation and Development, the percentage of </w:t>
      </w:r>
      <w:r w:rsidRPr="008C2DB3">
        <w:lastRenderedPageBreak/>
        <w:t>children living in a two-parent household ranges from 70% to 90% (</w:t>
      </w:r>
      <w:proofErr w:type="spellStart"/>
      <w:r w:rsidRPr="008C2DB3">
        <w:t>Organisation</w:t>
      </w:r>
      <w:proofErr w:type="spellEnd"/>
      <w:r w:rsidRPr="008C2DB3">
        <w:t xml:space="preserve"> for Economic Co-operation and Development, 2024). In the United Kingdom, 79</w:t>
      </w:r>
      <w:r>
        <w:t>%</w:t>
      </w:r>
      <w:r w:rsidRPr="008C2DB3">
        <w:t xml:space="preserve"> to 85% of children live in a two-parent household. While multifamily households represent only 1% of U.K. households, they are the fastest-growing type of household (Office for National Statistics, 2023).</w:t>
      </w:r>
    </w:p>
    <w:p w14:paraId="072A72F3" w14:textId="77777777" w:rsidR="00E97F5C" w:rsidRDefault="00D44711" w:rsidP="00D44711">
      <w:pPr>
        <w:pStyle w:val="TX"/>
      </w:pPr>
      <w:r w:rsidRPr="008C2DB3">
        <w:t>Guardians, caregivers, family members, siblings, and/or friends may accompany the child to the ED. Nurses should not make assumptions about the child or family structure based on age, gender, race, ethnicity, family dynamics, and/or socioeconomic status. Considerations for positive family engagement include using inclusive terms for family relationships, recognizing that family structures can vary, and not presuming sexuality and gender based upon physical appearance. Understanding each child’s unique family structure maximizes the nurse’s ability to engage with and support the child and family while in the ED.</w:t>
      </w:r>
    </w:p>
    <w:p w14:paraId="1A6CB476" w14:textId="4FFF108B" w:rsidR="00E97F5C" w:rsidRDefault="00D44711" w:rsidP="00AF5913">
      <w:pPr>
        <w:pStyle w:val="H4"/>
      </w:pPr>
      <w:r w:rsidRPr="0077138B">
        <w:t>Consent</w:t>
      </w:r>
    </w:p>
    <w:p w14:paraId="042A636A" w14:textId="1CD45FD2" w:rsidR="008D3940" w:rsidRDefault="00D44711" w:rsidP="00D44711">
      <w:pPr>
        <w:pStyle w:val="TXL"/>
      </w:pPr>
      <w:r w:rsidRPr="0077138B">
        <w:t xml:space="preserve">Consent for treatment may be either expressed (communicated verbally or written) or implied (such as in an emergency when the patient is unable to communicate). A legal guardian is usually required to provide consent for a child’s treatment. The challenge is to determine whether the adult who accompanied a child to the ED is the patient’s legal guardian. If the adult is not the legal guardian, phone or written consent is often obtained per organizational policy for non-emergent care. In some circumstances, minors are legally able to seek care and consent for treatment themselves in the ED. Confidentiality encourages access to care and is a core component of high-quality healthcare (Chung et al., 2024). </w:t>
      </w:r>
      <w:r w:rsidRPr="00DE3416">
        <w:rPr>
          <w:rStyle w:val="BX3REF"/>
          <w:highlight w:val="cyan"/>
        </w:rPr>
        <w:t>Box 2-1</w:t>
      </w:r>
      <w:r w:rsidRPr="0077138B">
        <w:t xml:space="preserve"> provides examples of possible allowances for minor consent. Minor consent requires the nurse to identify how the adult(s) present are related to the child, be aware of state and local laws, and comply with facility policies (</w:t>
      </w:r>
      <w:proofErr w:type="spellStart"/>
      <w:r w:rsidRPr="0077138B">
        <w:t>Mientkiewicz</w:t>
      </w:r>
      <w:proofErr w:type="spellEnd"/>
      <w:r w:rsidRPr="0077138B">
        <w:t xml:space="preserve"> &amp; Grover, 2022).</w:t>
      </w:r>
    </w:p>
    <w:sdt>
      <w:sdtPr>
        <w:alias w:val="BOX3"/>
        <w:tag w:val="1"/>
        <w:id w:val="-1420172226"/>
        <w:placeholder>
          <w:docPart w:val="DefaultPlaceholder_1082065158"/>
        </w:placeholder>
      </w:sdtPr>
      <w:sdtContent>
        <w:p w14:paraId="1F885D9D" w14:textId="213156BA" w:rsidR="008D3940" w:rsidRPr="003F2008" w:rsidRDefault="00D44711" w:rsidP="00D44711">
          <w:pPr>
            <w:pStyle w:val="BX3T"/>
            <w:rPr>
              <w:highlight w:val="cyan"/>
            </w:rPr>
          </w:pPr>
          <w:r w:rsidRPr="003F2008">
            <w:rPr>
              <w:highlight w:val="cyan"/>
            </w:rPr>
            <w:t>BOX 2-1 Possible Allowances for Minor Consent</w:t>
          </w:r>
        </w:p>
        <w:p w14:paraId="2755309D" w14:textId="77777777" w:rsidR="008D3940" w:rsidRPr="0077138B" w:rsidRDefault="00D44711" w:rsidP="00D44711">
          <w:pPr>
            <w:pStyle w:val="BX3TXL"/>
          </w:pPr>
          <w:r w:rsidRPr="0077138B">
            <w:t>Minor consent laws vary. Be familiar with the current regional statues and facility policy. Though they are often based on age (12 to 14 years is common), exceptions may include the following circumstances:</w:t>
          </w:r>
        </w:p>
        <w:p w14:paraId="0A36B72D" w14:textId="06A9E436" w:rsidR="008D3940" w:rsidRPr="0077138B" w:rsidRDefault="00D44711" w:rsidP="00D44711">
          <w:pPr>
            <w:pStyle w:val="BX3BLF"/>
          </w:pPr>
          <w:r w:rsidRPr="0077138B">
            <w:t>Contraceptives</w:t>
          </w:r>
        </w:p>
        <w:p w14:paraId="701DFF67" w14:textId="7D4E8AAC" w:rsidR="008D3940" w:rsidRPr="0077138B" w:rsidRDefault="00D44711" w:rsidP="00D44711">
          <w:pPr>
            <w:pStyle w:val="BX3BL"/>
          </w:pPr>
          <w:r w:rsidRPr="0077138B">
            <w:t>Emancipation</w:t>
          </w:r>
        </w:p>
        <w:p w14:paraId="49DC0C40" w14:textId="0FD406C0" w:rsidR="008D3940" w:rsidRPr="0077138B" w:rsidRDefault="00D44711" w:rsidP="00D44711">
          <w:pPr>
            <w:pStyle w:val="BX3BL"/>
          </w:pPr>
          <w:r w:rsidRPr="0077138B">
            <w:t>Marital status</w:t>
          </w:r>
        </w:p>
        <w:p w14:paraId="19CEDA94" w14:textId="143C28A1" w:rsidR="008D3940" w:rsidRPr="0077138B" w:rsidRDefault="00D44711" w:rsidP="00D44711">
          <w:pPr>
            <w:pStyle w:val="BX3BL"/>
          </w:pPr>
          <w:r w:rsidRPr="0077138B">
            <w:t>Medical care for the minor’s child</w:t>
          </w:r>
        </w:p>
        <w:p w14:paraId="2FA425C0" w14:textId="1490B9EE" w:rsidR="008D3940" w:rsidRPr="0077138B" w:rsidRDefault="00D44711" w:rsidP="00D44711">
          <w:pPr>
            <w:pStyle w:val="BX3BL"/>
          </w:pPr>
          <w:r w:rsidRPr="0077138B">
            <w:t>Mental health</w:t>
          </w:r>
        </w:p>
        <w:p w14:paraId="47490340" w14:textId="306D5FDA" w:rsidR="008D3940" w:rsidRPr="0077138B" w:rsidRDefault="00D44711" w:rsidP="00D44711">
          <w:pPr>
            <w:pStyle w:val="BX3BL"/>
          </w:pPr>
          <w:r w:rsidRPr="0077138B">
            <w:t>Military service</w:t>
          </w:r>
        </w:p>
        <w:p w14:paraId="570E998C" w14:textId="5DBAA818" w:rsidR="008D3940" w:rsidRPr="0077138B" w:rsidRDefault="00D44711" w:rsidP="00D44711">
          <w:pPr>
            <w:pStyle w:val="BX3BL"/>
          </w:pPr>
          <w:r w:rsidRPr="0077138B">
            <w:t>Pregnancy status (is pregnant or has given birth)</w:t>
          </w:r>
        </w:p>
        <w:p w14:paraId="66256DE4" w14:textId="1F6C8850" w:rsidR="008D3940" w:rsidRPr="0077138B" w:rsidRDefault="00D44711" w:rsidP="00D44711">
          <w:pPr>
            <w:pStyle w:val="BX3BL"/>
          </w:pPr>
          <w:r w:rsidRPr="0077138B">
            <w:t>Prenatal care</w:t>
          </w:r>
        </w:p>
        <w:p w14:paraId="44F5C275" w14:textId="634DE6FE" w:rsidR="008D3940" w:rsidRPr="0077138B" w:rsidRDefault="00D44711" w:rsidP="00D44711">
          <w:pPr>
            <w:pStyle w:val="BX3BL"/>
          </w:pPr>
          <w:r w:rsidRPr="0077138B">
            <w:t>Sexual health</w:t>
          </w:r>
        </w:p>
        <w:p w14:paraId="2331DB4C" w14:textId="5854C3B1" w:rsidR="008D3940" w:rsidRPr="0077138B" w:rsidRDefault="00D44711" w:rsidP="00D44711">
          <w:pPr>
            <w:pStyle w:val="BX3BLL"/>
          </w:pPr>
          <w:r w:rsidRPr="0077138B">
            <w:t>Substance dependency or use</w:t>
          </w:r>
        </w:p>
        <w:p w14:paraId="7D0680B9" w14:textId="77777777" w:rsidR="00D44711" w:rsidRDefault="00D44711" w:rsidP="00D44711">
          <w:pPr>
            <w:pStyle w:val="BX3TXL"/>
          </w:pPr>
          <w:r w:rsidRPr="0077138B">
            <w:t>Other lists of pediatric statutes are also available from AAP:</w:t>
          </w:r>
        </w:p>
        <w:p w14:paraId="4BD25D04" w14:textId="77777777" w:rsidR="00E97F5C" w:rsidRDefault="00D44711" w:rsidP="00D44711">
          <w:pPr>
            <w:pStyle w:val="BX3BL"/>
          </w:pPr>
          <w:proofErr w:type="spellStart"/>
          <w:r w:rsidRPr="0077138B">
            <w:t>Sharko</w:t>
          </w:r>
          <w:proofErr w:type="spellEnd"/>
          <w:r w:rsidRPr="0077138B">
            <w:t xml:space="preserve">, M., Jameson, R., </w:t>
          </w:r>
          <w:proofErr w:type="spellStart"/>
          <w:r w:rsidRPr="0077138B">
            <w:t>Ancker</w:t>
          </w:r>
          <w:proofErr w:type="spellEnd"/>
          <w:r w:rsidRPr="0077138B">
            <w:t xml:space="preserve">, J. S., </w:t>
          </w:r>
          <w:proofErr w:type="spellStart"/>
          <w:r w:rsidRPr="0077138B">
            <w:t>Krams</w:t>
          </w:r>
          <w:proofErr w:type="spellEnd"/>
          <w:r w:rsidRPr="0077138B">
            <w:t xml:space="preserve">, L., Webber, E. C., &amp; Rosenbloom, S. T. (2022). State-by-state variability in adolescent privacy laws. </w:t>
          </w:r>
          <w:r w:rsidRPr="00AF5913">
            <w:rPr>
              <w:rStyle w:val="italic"/>
              <w:highlight w:val="green"/>
            </w:rPr>
            <w:t>Pediatrics, 149</w:t>
          </w:r>
          <w:r w:rsidRPr="0077138B">
            <w:t xml:space="preserve">(6), Article e2021053458. </w:t>
          </w:r>
          <w:r w:rsidRPr="00D44711">
            <w:t>https://doi.org/10.1542/peds.2021-053458</w:t>
          </w:r>
          <w:r>
            <w:t xml:space="preserve"> </w:t>
          </w:r>
        </w:p>
      </w:sdtContent>
    </w:sdt>
    <w:p w14:paraId="4753E874" w14:textId="02888E93" w:rsidR="00E97F5C" w:rsidRDefault="00D44711" w:rsidP="00AF5913">
      <w:pPr>
        <w:pStyle w:val="H2"/>
        <w:rPr>
          <w:highlight w:val="cyan"/>
        </w:rPr>
      </w:pPr>
      <w:r w:rsidRPr="003F2008">
        <w:rPr>
          <w:highlight w:val="cyan"/>
        </w:rPr>
        <w:t>Diversity, Equity, and Inclusion (DEI) Considerations</w:t>
      </w:r>
    </w:p>
    <w:p w14:paraId="4FA8E7F7" w14:textId="5753DD0C" w:rsidR="008D3940" w:rsidRPr="0077138B" w:rsidRDefault="00D44711" w:rsidP="00D44711">
      <w:pPr>
        <w:pStyle w:val="TXL"/>
      </w:pPr>
      <w:r w:rsidRPr="0077138B">
        <w:lastRenderedPageBreak/>
        <w:t>It is crucial that emergency nurses understand the impact that culture has on essential emergency interactions. Providing affirming and inclusive care plays an important role in improving health outcomes and quality. Stereotyping and inequities have been found throughout the continuum of pediatric emergency care, including triage, pain assessment and management, general care, and admission practices (</w:t>
      </w:r>
      <w:proofErr w:type="spellStart"/>
      <w:r w:rsidRPr="0077138B">
        <w:t>Guedj</w:t>
      </w:r>
      <w:proofErr w:type="spellEnd"/>
      <w:r w:rsidRPr="0077138B">
        <w:t xml:space="preserve"> et al., 2021; Metzger et al., 2022; Portillo et al., 2023). Housing insecurity, language barriers, reliance on caregivers and healthcare team members to communicate needs, poor access to subspecialist care for persons in rural areas, and reduced access to primary care providers are additional equity considerations the nurse must consider when caring for children and their families (Brown et al., 2021; </w:t>
      </w:r>
      <w:proofErr w:type="spellStart"/>
      <w:r w:rsidRPr="0077138B">
        <w:t>Gutman</w:t>
      </w:r>
      <w:proofErr w:type="spellEnd"/>
      <w:r w:rsidRPr="0077138B">
        <w:t xml:space="preserve"> et al., 2025; Morgan et al., 2023). Emergency nurses must work toward creating a culture and environment that welcome all patients and their families. Creating an evaluation process that includes input from pediatric patients and their families, identifies inequities in care, and encourages advocacy for the inclusion of a patient’s cultural beliefs will increase an ED’s ability to meet this vulnerable population’s needs (Brown et al., 2021; Dudley et al., 2015).</w:t>
      </w:r>
    </w:p>
    <w:p w14:paraId="7C5985F1" w14:textId="30AA9D54" w:rsidR="008D3940" w:rsidRDefault="00D44711" w:rsidP="002E7431">
      <w:pPr>
        <w:pStyle w:val="TX"/>
      </w:pPr>
      <w:r w:rsidRPr="0077138B">
        <w:t xml:space="preserve">Nurses are responsible for acknowledging the need to correct inequity that often stems from skin color, socioeconomic status, family structure, language, and many other factors. Physical assessment and nursing interventions should be tailored best to meet the needs of an increasingly diverse patient population. See Chapter 4, </w:t>
      </w:r>
      <w:r w:rsidRPr="00BB7893">
        <w:t>“Prioritization</w:t>
      </w:r>
      <w:r w:rsidRPr="0077138B">
        <w:t xml:space="preserve">,” and Chapter 5, </w:t>
      </w:r>
      <w:r w:rsidRPr="00BB7893">
        <w:t>“Initial Assessment</w:t>
      </w:r>
      <w:r w:rsidRPr="0077138B">
        <w:t>,” for more specific details about nursing process adaptations to promote equitable care.</w:t>
      </w:r>
    </w:p>
    <w:sdt>
      <w:sdtPr>
        <w:alias w:val="BOX2"/>
        <w:tag w:val="4"/>
        <w:id w:val="-552073368"/>
        <w:placeholder>
          <w:docPart w:val="DefaultPlaceholder_1082065158"/>
        </w:placeholder>
      </w:sdtPr>
      <w:sdtEndPr/>
      <w:sdtContent>
        <w:p w14:paraId="2C6BE875" w14:textId="4D75D767" w:rsidR="008D3940" w:rsidRPr="00D44711" w:rsidRDefault="00D44711" w:rsidP="00D44711">
          <w:pPr>
            <w:pStyle w:val="BX2T"/>
            <w:rPr>
              <w:highlight w:val="cyan"/>
            </w:rPr>
          </w:pPr>
          <w:r w:rsidRPr="00D44711">
            <w:rPr>
              <w:highlight w:val="cyan"/>
            </w:rPr>
            <w:t>NOTE</w:t>
          </w:r>
        </w:p>
        <w:p w14:paraId="645415A6" w14:textId="7B7FA1B8" w:rsidR="008D3940" w:rsidRPr="003F2008" w:rsidRDefault="00D44711" w:rsidP="00D44711">
          <w:pPr>
            <w:pStyle w:val="BX2H1"/>
            <w:rPr>
              <w:highlight w:val="cyan"/>
            </w:rPr>
          </w:pPr>
          <w:r w:rsidRPr="003F2008">
            <w:rPr>
              <w:highlight w:val="cyan"/>
            </w:rPr>
            <w:t>ENA DEI Strategic Member Roadmap</w:t>
          </w:r>
        </w:p>
        <w:p w14:paraId="3A6C239A" w14:textId="77777777" w:rsidR="00E97F5C" w:rsidRDefault="00D44711" w:rsidP="00D44711">
          <w:pPr>
            <w:pStyle w:val="BX2TXL"/>
          </w:pPr>
          <w:proofErr w:type="gramStart"/>
          <w:r w:rsidRPr="0077138B">
            <w:lastRenderedPageBreak/>
            <w:t>Emergency Nurses Association.</w:t>
          </w:r>
          <w:proofErr w:type="gramEnd"/>
          <w:r w:rsidRPr="0077138B">
            <w:t xml:space="preserve"> </w:t>
          </w:r>
          <w:proofErr w:type="gramStart"/>
          <w:r w:rsidRPr="0077138B">
            <w:t>(</w:t>
          </w:r>
          <w:proofErr w:type="spellStart"/>
          <w:r w:rsidRPr="0077138B">
            <w:t>n.d.</w:t>
          </w:r>
          <w:proofErr w:type="spellEnd"/>
          <w:r w:rsidRPr="0077138B">
            <w:t>).</w:t>
          </w:r>
          <w:proofErr w:type="gramEnd"/>
          <w:r w:rsidRPr="0077138B">
            <w:t xml:space="preserve"> </w:t>
          </w:r>
          <w:proofErr w:type="gramStart"/>
          <w:r w:rsidRPr="00AF5913">
            <w:rPr>
              <w:rStyle w:val="italic"/>
              <w:highlight w:val="green"/>
            </w:rPr>
            <w:t>DEI Strategic Member Roadmap</w:t>
          </w:r>
          <w:r w:rsidRPr="0077138B">
            <w:t>.</w:t>
          </w:r>
          <w:proofErr w:type="gramEnd"/>
          <w:r w:rsidRPr="0077138B">
            <w:t xml:space="preserve"> </w:t>
          </w:r>
          <w:r w:rsidRPr="00D44711">
            <w:t>https://www.ena.org/sites/default/files/2025-04/DEI%20Roadmap.pdf</w:t>
          </w:r>
        </w:p>
      </w:sdtContent>
    </w:sdt>
    <w:p w14:paraId="146F4513" w14:textId="6FA8D123" w:rsidR="00E97F5C" w:rsidRDefault="00D44711" w:rsidP="00AF5913">
      <w:pPr>
        <w:pStyle w:val="H1"/>
        <w:rPr>
          <w:highlight w:val="cyan"/>
        </w:rPr>
      </w:pPr>
      <w:r w:rsidRPr="003F2008">
        <w:rPr>
          <w:highlight w:val="cyan"/>
        </w:rPr>
        <w:t>Health Promotion and Injury Prevention</w:t>
      </w:r>
    </w:p>
    <w:p w14:paraId="11F0127D" w14:textId="2FE58D6C" w:rsidR="008D3940" w:rsidRPr="0077138B" w:rsidRDefault="00D44711" w:rsidP="002E7431">
      <w:pPr>
        <w:pStyle w:val="TXL"/>
      </w:pPr>
      <w:r w:rsidRPr="0077138B">
        <w:t>Each time a child and their family visit an ED, there is an opportunity to discuss health promotion and injury prevention topics (McCain et al., 2023). The 2025 joint policy statement</w:t>
      </w:r>
      <w:r>
        <w:t>,</w:t>
      </w:r>
      <w:r w:rsidRPr="0077138B">
        <w:t xml:space="preserve"> </w:t>
      </w:r>
      <w:r w:rsidRPr="00AF5913">
        <w:rPr>
          <w:rStyle w:val="italic"/>
          <w:highlight w:val="green"/>
        </w:rPr>
        <w:t>Pediatric Readiness in the Emergency Department</w:t>
      </w:r>
      <w:r>
        <w:t>,</w:t>
      </w:r>
      <w:r w:rsidRPr="0077138B">
        <w:t xml:space="preserve"> highlighted the need for these discussions to occur throughout the ED visit as well as to ensure that they are incorporated into quality plans and community outreach and advocacy programs (</w:t>
      </w:r>
      <w:proofErr w:type="spellStart"/>
      <w:r w:rsidRPr="0077138B">
        <w:t>Remick</w:t>
      </w:r>
      <w:proofErr w:type="spellEnd"/>
      <w:r w:rsidRPr="0077138B">
        <w:t xml:space="preserve"> et al., 2025). Despite the work that has been done to decrease injuries in children, firearm injuries remain the leading cause of death in children older than 1 year and are a source of significant morbidity and healthcare costs (</w:t>
      </w:r>
      <w:proofErr w:type="spellStart"/>
      <w:r w:rsidRPr="0077138B">
        <w:t>Bongiorno</w:t>
      </w:r>
      <w:proofErr w:type="spellEnd"/>
      <w:r w:rsidRPr="0077138B">
        <w:t xml:space="preserve"> et al., 2021; Roberts et al., 2023).</w:t>
      </w:r>
    </w:p>
    <w:p w14:paraId="3FFBC6FB" w14:textId="7EC75C6C" w:rsidR="008D3940" w:rsidRDefault="00D44711" w:rsidP="002E7431">
      <w:pPr>
        <w:pStyle w:val="TX"/>
      </w:pPr>
      <w:r w:rsidRPr="0077138B">
        <w:t>Integration of health promotion and child injury prevention strategies, in addition to use of screening tools such as HEAD-ED for adolescent patients (</w:t>
      </w:r>
      <w:proofErr w:type="spellStart"/>
      <w:r w:rsidRPr="0077138B">
        <w:t>Cappelli</w:t>
      </w:r>
      <w:proofErr w:type="spellEnd"/>
      <w:r w:rsidRPr="0077138B">
        <w:t xml:space="preserve"> et al., 2012) (</w:t>
      </w:r>
      <w:sdt>
        <w:sdtPr>
          <w:alias w:val="TableRef"/>
          <w:tag w:val="TableRef"/>
          <w:id w:val="-2102789519"/>
          <w:placeholder>
            <w:docPart w:val="DefaultPlaceholder_1082065158"/>
          </w:placeholder>
        </w:sdtPr>
        <w:sdtEndPr>
          <w:rPr>
            <w:rStyle w:val="TABREF"/>
            <w:highlight w:val="cyan"/>
          </w:rPr>
        </w:sdtEndPr>
        <w:sdtContent>
          <w:sdt>
            <w:sdtPr>
              <w:alias w:val="Table"/>
              <w:tag w:val="Table"/>
              <w:id w:val="1714313224"/>
              <w:placeholder>
                <w:docPart w:val="DefaultPlaceholder_1082065158"/>
              </w:placeholder>
            </w:sdtPr>
            <w:sdtEndPr>
              <w:rPr>
                <w:rStyle w:val="TABREF"/>
                <w:highlight w:val="cyan"/>
              </w:rPr>
            </w:sdtEndPr>
            <w:sdtContent>
              <w:r w:rsidRPr="00EE1462">
                <w:rPr>
                  <w:rStyle w:val="TABREF"/>
                  <w:highlight w:val="cyan"/>
                </w:rPr>
                <w:t>Table</w:t>
              </w:r>
            </w:sdtContent>
          </w:sdt>
          <w:r w:rsidRPr="00EE1462">
            <w:rPr>
              <w:rStyle w:val="TABREF"/>
              <w:highlight w:val="cyan"/>
            </w:rPr>
            <w:t xml:space="preserve"> </w:t>
          </w:r>
          <w:sdt>
            <w:sdtPr>
              <w:rPr>
                <w:rStyle w:val="TABREF"/>
                <w:highlight w:val="cyan"/>
              </w:rPr>
              <w:alias w:val="ChapNo"/>
              <w:tag w:val="ChapNo"/>
              <w:id w:val="1991046413"/>
              <w:placeholder>
                <w:docPart w:val="DefaultPlaceholder_1082065158"/>
              </w:placeholder>
            </w:sdtPr>
            <w:sdtContent>
              <w:r w:rsidRPr="00EE1462">
                <w:rPr>
                  <w:rStyle w:val="TABREF"/>
                  <w:highlight w:val="cyan"/>
                </w:rPr>
                <w:t>2</w:t>
              </w:r>
            </w:sdtContent>
          </w:sdt>
          <w:r w:rsidRPr="00EE1462">
            <w:rPr>
              <w:rStyle w:val="TABREF"/>
              <w:highlight w:val="cyan"/>
            </w:rPr>
            <w:t>-</w:t>
          </w:r>
          <w:sdt>
            <w:sdtPr>
              <w:rPr>
                <w:rStyle w:val="TABREF"/>
                <w:highlight w:val="cyan"/>
              </w:rPr>
              <w:alias w:val="SeqNo"/>
              <w:tag w:val="SeqNo"/>
              <w:id w:val="-2107488337"/>
              <w:placeholder>
                <w:docPart w:val="DefaultPlaceholder_1082065158"/>
              </w:placeholder>
            </w:sdtPr>
            <w:sdtContent>
              <w:r w:rsidRPr="00EE1462">
                <w:rPr>
                  <w:rStyle w:val="TABREF"/>
                  <w:highlight w:val="cyan"/>
                </w:rPr>
                <w:t>3</w:t>
              </w:r>
            </w:sdtContent>
          </w:sdt>
        </w:sdtContent>
      </w:sdt>
      <w:r w:rsidRPr="0077138B">
        <w:t>), creates a comprehensive approach to the health and development of children and can be completed during various interactions throughout the ED visit (</w:t>
      </w:r>
      <w:proofErr w:type="spellStart"/>
      <w:r w:rsidRPr="0077138B">
        <w:t>Cappelli</w:t>
      </w:r>
      <w:proofErr w:type="spellEnd"/>
      <w:r w:rsidRPr="0077138B">
        <w:t xml:space="preserve"> et al., 2020; </w:t>
      </w:r>
      <w:proofErr w:type="spellStart"/>
      <w:r w:rsidRPr="0077138B">
        <w:t>Goldenring</w:t>
      </w:r>
      <w:proofErr w:type="spellEnd"/>
      <w:r w:rsidRPr="0077138B">
        <w:t xml:space="preserve"> &amp; Cohen, 1988; </w:t>
      </w:r>
      <w:proofErr w:type="spellStart"/>
      <w:r w:rsidRPr="0077138B">
        <w:t>Salentiny-Wrobleski</w:t>
      </w:r>
      <w:proofErr w:type="spellEnd"/>
      <w:r w:rsidRPr="0077138B">
        <w:t>, 2019). Engaging children in these discussions increases their awareness of healthy practices and injury prevention from an early age and empowers pediatric patients to be participants in their own care. Various modalities for dissemination could include third-party or ED/facility-created vi</w:t>
      </w:r>
      <w:r>
        <w:t>d</w:t>
      </w:r>
      <w:r w:rsidRPr="0077138B">
        <w:t>eos, discussions, and digital and paper pamphlets that include information and links to vetted resources. Topics to start discussions could include the following:</w:t>
      </w:r>
    </w:p>
    <w:p w14:paraId="255FE617" w14:textId="4C7B0D43" w:rsidR="008D3940" w:rsidRPr="0077138B" w:rsidRDefault="00D44711" w:rsidP="002E7431">
      <w:pPr>
        <w:pStyle w:val="BLF"/>
      </w:pPr>
      <w:r w:rsidRPr="0077138B">
        <w:lastRenderedPageBreak/>
        <w:t>Nutrition/food: Ask about favorite foods, with a focus on how options improve health rather than being good or bad choices.</w:t>
      </w:r>
    </w:p>
    <w:p w14:paraId="6B0AD852" w14:textId="4D9D4DDD" w:rsidR="008D3940" w:rsidRPr="0077138B" w:rsidRDefault="00D44711" w:rsidP="002E7431">
      <w:pPr>
        <w:pStyle w:val="BL"/>
      </w:pPr>
      <w:r w:rsidRPr="0077138B">
        <w:t>Activity safety: What color is the child’s helmet or how fast do they think they can get their seat belt on? What kind of car seat do they have, and where/how is it positioned? Has the parent considered routinely placing an often-used item such as a phone or purse next to the car seat to prevent inadvertently leaving the child in a hot car? Did the child attend an e-bike safety course to understand the rules of the road?</w:t>
      </w:r>
    </w:p>
    <w:p w14:paraId="1A19A512" w14:textId="56374420" w:rsidR="008D3940" w:rsidRPr="0077138B" w:rsidRDefault="00D44711" w:rsidP="002E7431">
      <w:pPr>
        <w:pStyle w:val="BL"/>
      </w:pPr>
      <w:r w:rsidRPr="0077138B">
        <w:t xml:space="preserve">Home safety: Have the parents anticipated the child’s ability to access medications, firearms (Lee et al., 2022) candles, or other potential hazards? Are smoke and carbon </w:t>
      </w:r>
      <w:proofErr w:type="gramStart"/>
      <w:r w:rsidRPr="0077138B">
        <w:t>monoxide</w:t>
      </w:r>
      <w:proofErr w:type="gramEnd"/>
      <w:r w:rsidRPr="0077138B">
        <w:t xml:space="preserve"> alarms present and tested? Does the child know two ways to escape from every room in the house if there is a fire?</w:t>
      </w:r>
    </w:p>
    <w:p w14:paraId="4B0A69D9" w14:textId="77777777" w:rsidR="008D3940" w:rsidRDefault="00D44711" w:rsidP="002E7431">
      <w:pPr>
        <w:pStyle w:val="BL"/>
      </w:pPr>
      <w:r w:rsidRPr="0077138B">
        <w:t>Personal safety: For children with special healthcare needs, ask them about their medical condition and medications, if they are able to answer such questions. Ask about personal relationships with family, friends, and partners. What is the safest thing for the child to do if inadvertently separated from their caregivers? Is the child aware of where they live and/or the phone number of a trusted adult?</w:t>
      </w:r>
    </w:p>
    <w:p w14:paraId="542B438F" w14:textId="77777777" w:rsidR="00D44711" w:rsidRDefault="00D44711" w:rsidP="002E7431">
      <w:pPr>
        <w:pStyle w:val="BL"/>
      </w:pPr>
      <w:r w:rsidRPr="0077138B">
        <w:t>Health safety: Review immunization status and overall management of health and/or medical conditions. Review sexual health screening and possible need for sexually transmitted infection testing (</w:t>
      </w:r>
      <w:proofErr w:type="spellStart"/>
      <w:r w:rsidRPr="0077138B">
        <w:t>Liddon</w:t>
      </w:r>
      <w:proofErr w:type="spellEnd"/>
      <w:r w:rsidRPr="0077138B">
        <w:t xml:space="preserve"> et al., 2022). Promote awareness of safe sleep initiatives for infants (Moon et al., 2022).</w:t>
      </w:r>
    </w:p>
    <w:p w14:paraId="13EA56C7" w14:textId="77777777" w:rsidR="00D44711" w:rsidRDefault="00D44711" w:rsidP="002E7431">
      <w:pPr>
        <w:pStyle w:val="BL"/>
      </w:pPr>
      <w:r w:rsidRPr="0077138B">
        <w:t xml:space="preserve">Physical activity: Explore activity level, with the understanding that not all patients and families have a safe, outdoor area to be active in, and discuss alternatives. Does the child </w:t>
      </w:r>
      <w:r w:rsidRPr="0077138B">
        <w:lastRenderedPageBreak/>
        <w:t>like to swim or run? What level of supervision and/or protective equipment is recommended based on the child’s age and the specific activity?</w:t>
      </w:r>
    </w:p>
    <w:p w14:paraId="10CD3EEE" w14:textId="3FFB4585" w:rsidR="008D3940" w:rsidRDefault="00D44711" w:rsidP="002E7431">
      <w:pPr>
        <w:pStyle w:val="BLL"/>
      </w:pPr>
      <w:r w:rsidRPr="0077138B">
        <w:t>Resources: Provide phone numbers for the poison control center and suicide and/or mental health support services. Connect the caregivers with local resources for injury prevention initiatives</w:t>
      </w:r>
      <w:r>
        <w:t>.</w:t>
      </w:r>
    </w:p>
    <w:p w14:paraId="7ACC73F4" w14:textId="240605A0" w:rsidR="008D3940" w:rsidRDefault="00D44711" w:rsidP="002E7431">
      <w:pPr>
        <w:pStyle w:val="TX"/>
      </w:pPr>
      <w:r w:rsidRPr="0077138B">
        <w:t>When these conversations occur throughout the visit, it enables the ED nurse to provide education and information in smaller, more digestible segments rather than just during the patient discharge, which can overwhelm patients and families. These discussions can also assist the nurse in determining whether the patient and family need referrals for housing and/or food insecurity, safety concerns, social and support services, mental health services, establishment of a medical home, or changes in home healthcare needs.</w:t>
      </w:r>
    </w:p>
    <w:sdt>
      <w:sdtPr>
        <w:rPr>
          <w:highlight w:val="cyan"/>
        </w:rPr>
        <w:id w:val="980340224"/>
        <w:placeholder>
          <w:docPart w:val="DefaultPlaceholder_1082065158"/>
        </w:placeholder>
      </w:sdtPr>
      <w:sdtEndPr>
        <w:rPr>
          <w:highlight w:val="none"/>
        </w:rPr>
      </w:sdtEndPr>
      <w:sdtContent>
        <w:sdt>
          <w:sdtPr>
            <w:rPr>
              <w:highlight w:val="cyan"/>
            </w:rPr>
            <w:alias w:val="Table Caption"/>
            <w:id w:val="-1650133991"/>
            <w:placeholder>
              <w:docPart w:val="BA46240665C54CC198CD3DE835947648"/>
            </w:placeholder>
          </w:sdtPr>
          <w:sdtContent>
            <w:p w14:paraId="0FD292AA" w14:textId="77777777" w:rsidR="00EE1462" w:rsidRDefault="00EE1462" w:rsidP="00EE1462">
              <w:pPr>
                <w:pStyle w:val="TT"/>
                <w:rPr>
                  <w:highlight w:val="cyan"/>
                </w:rPr>
              </w:pPr>
              <w:sdt>
                <w:sdtPr>
                  <w:rPr>
                    <w:rStyle w:val="TABNO"/>
                    <w:highlight w:val="cyan"/>
                  </w:rPr>
                  <w:alias w:val="Table"/>
                  <w:id w:val="1832177300"/>
                  <w:placeholder>
                    <w:docPart w:val="BA46240665C54CC198CD3DE835947648"/>
                  </w:placeholder>
                </w:sdtPr>
                <w:sdtEndPr>
                  <w:rPr>
                    <w:rStyle w:val="DefaultParagraphFont"/>
                  </w:rPr>
                </w:sdtEndPr>
                <w:sdtContent>
                  <w:r w:rsidRPr="00EE1462">
                    <w:rPr>
                      <w:rStyle w:val="TABNO"/>
                      <w:highlight w:val="cyan"/>
                    </w:rPr>
                    <w:t>TABLE</w:t>
                  </w:r>
                </w:sdtContent>
              </w:sdt>
              <w:r w:rsidRPr="003F2008">
                <w:rPr>
                  <w:highlight w:val="cyan"/>
                </w:rPr>
                <w:t xml:space="preserve"> </w:t>
              </w:r>
              <w:sdt>
                <w:sdtPr>
                  <w:rPr>
                    <w:rStyle w:val="TABNO"/>
                    <w:highlight w:val="cyan"/>
                  </w:rPr>
                  <w:alias w:val="ChapNo"/>
                  <w:id w:val="1821846987"/>
                  <w:placeholder>
                    <w:docPart w:val="BA46240665C54CC198CD3DE835947648"/>
                  </w:placeholder>
                </w:sdtPr>
                <w:sdtEndPr>
                  <w:rPr>
                    <w:rStyle w:val="DefaultParagraphFont"/>
                  </w:rPr>
                </w:sdtEndPr>
                <w:sdtContent>
                  <w:r w:rsidRPr="00EE1462">
                    <w:rPr>
                      <w:rStyle w:val="TABNO"/>
                      <w:highlight w:val="cyan"/>
                    </w:rPr>
                    <w:t>2</w:t>
                  </w:r>
                </w:sdtContent>
              </w:sdt>
              <w:r w:rsidRPr="003F2008">
                <w:rPr>
                  <w:highlight w:val="cyan"/>
                </w:rPr>
                <w:t>-</w:t>
              </w:r>
              <w:sdt>
                <w:sdtPr>
                  <w:rPr>
                    <w:rStyle w:val="TABNO"/>
                    <w:highlight w:val="cyan"/>
                  </w:rPr>
                  <w:alias w:val="SeqNo"/>
                  <w:id w:val="-392421254"/>
                  <w:placeholder>
                    <w:docPart w:val="BA46240665C54CC198CD3DE835947648"/>
                  </w:placeholder>
                </w:sdtPr>
                <w:sdtEndPr>
                  <w:rPr>
                    <w:rStyle w:val="DefaultParagraphFont"/>
                  </w:rPr>
                </w:sdtEndPr>
                <w:sdtContent>
                  <w:r w:rsidRPr="00EE1462">
                    <w:rPr>
                      <w:rStyle w:val="TABNO"/>
                      <w:highlight w:val="cyan"/>
                    </w:rPr>
                    <w:t>3</w:t>
                  </w:r>
                </w:sdtContent>
              </w:sdt>
              <w:r w:rsidRPr="003F2008">
                <w:rPr>
                  <w:highlight w:val="cyan"/>
                </w:rPr>
                <w:t xml:space="preserve"> </w:t>
              </w:r>
              <w:proofErr w:type="gramStart"/>
              <w:r w:rsidRPr="003F2008">
                <w:rPr>
                  <w:highlight w:val="cyan"/>
                </w:rPr>
                <w:t>The</w:t>
              </w:r>
              <w:proofErr w:type="gramEnd"/>
              <w:r w:rsidRPr="003F2008">
                <w:rPr>
                  <w:highlight w:val="cyan"/>
                </w:rPr>
                <w:t xml:space="preserve"> HEADS-ED Screening Tool</w:t>
              </w:r>
            </w:p>
          </w:sdtContent>
        </w:sdt>
        <w:tbl>
          <w:tblPr>
            <w:tblStyle w:val="TableGrid"/>
            <w:tblW w:w="0" w:type="auto"/>
            <w:tblLook w:val="04A0" w:firstRow="1" w:lastRow="0" w:firstColumn="1" w:lastColumn="0" w:noHBand="0" w:noVBand="1"/>
          </w:tblPr>
          <w:tblGrid>
            <w:gridCol w:w="2927"/>
            <w:gridCol w:w="1145"/>
            <w:gridCol w:w="3162"/>
            <w:gridCol w:w="2342"/>
          </w:tblGrid>
          <w:tr w:rsidR="008D3940" w14:paraId="54A9BC45" w14:textId="77777777" w:rsidTr="002E7431">
            <w:tc>
              <w:tcPr>
                <w:tcW w:w="0" w:type="auto"/>
              </w:tcPr>
              <w:p w14:paraId="1BF8F54B" w14:textId="3E1AA127" w:rsidR="008D3940" w:rsidRPr="002E7431" w:rsidRDefault="00D44711" w:rsidP="002E7431">
                <w:pPr>
                  <w:pStyle w:val="TCH1"/>
                </w:pPr>
                <w:r w:rsidRPr="002E7431">
                  <mc:AlternateContent>
                    <mc:Choice Requires="wps">
                      <w:drawing>
                        <wp:anchor distT="0" distB="0" distL="114300" distR="114300" simplePos="0" relativeHeight="251658240" behindDoc="0" locked="0" layoutInCell="1" allowOverlap="1" wp14:anchorId="1EA53980" wp14:editId="181688C3">
                          <wp:simplePos x="0" y="0"/>
                          <wp:positionH relativeFrom="column">
                            <wp:posOffset>1398319</wp:posOffset>
                          </wp:positionH>
                          <wp:positionV relativeFrom="paragraph">
                            <wp:posOffset>224204</wp:posOffset>
                          </wp:positionV>
                          <wp:extent cx="4473526" cy="14068"/>
                          <wp:effectExtent l="0" t="0" r="22860" b="24130"/>
                          <wp:wrapNone/>
                          <wp:docPr id="1954629061" name="Straight Connector 4"/>
                          <wp:cNvGraphicFramePr/>
                          <a:graphic xmlns:a="http://schemas.openxmlformats.org/drawingml/2006/main">
                            <a:graphicData uri="http://schemas.microsoft.com/office/word/2010/wordprocessingShape">
                              <wps:wsp>
                                <wps:cNvCnPr/>
                                <wps:spPr>
                                  <a:xfrm>
                                    <a:off x="0" y="0"/>
                                    <a:ext cx="4473526" cy="1406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10.1pt,17.65pt" to="462.3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" strokecolor="black [3200]" strokeweight=".5pt">
                          <v:stroke joinstyle="miter"/>
                        </v:line>
                      </w:pict>
                    </mc:Fallback>
                  </mc:AlternateContent>
                </w:r>
              </w:p>
            </w:tc>
            <w:tc>
              <w:tcPr>
                <w:tcW w:w="0" w:type="auto"/>
              </w:tcPr>
              <w:p w14:paraId="5CBB1CE9" w14:textId="020619DE" w:rsidR="008D3940" w:rsidRPr="002E7431" w:rsidRDefault="00D44711" w:rsidP="002E7431">
                <w:pPr>
                  <w:pStyle w:val="TCH1"/>
                  <w:rPr>
                    <w:highlight w:val="cyan"/>
                  </w:rPr>
                </w:pPr>
                <w:r w:rsidRPr="002E7431">
                  <w:rPr>
                    <w:highlight w:val="cyan"/>
                  </w:rPr>
                  <w:t>0</w:t>
                </w:r>
              </w:p>
              <w:p w14:paraId="38E7037B" w14:textId="13F005E8" w:rsidR="008D3940" w:rsidRPr="002E7431" w:rsidRDefault="00D44711" w:rsidP="002E7431">
                <w:pPr>
                  <w:pStyle w:val="TCH1"/>
                </w:pPr>
                <w:r w:rsidRPr="002E7431">
                  <w:rPr>
                    <w:highlight w:val="cyan"/>
                  </w:rPr>
                  <w:t>No action needed</w:t>
                </w:r>
              </w:p>
            </w:tc>
            <w:tc>
              <w:tcPr>
                <w:tcW w:w="0" w:type="auto"/>
              </w:tcPr>
              <w:p w14:paraId="3BFD6164" w14:textId="77777777" w:rsidR="008D3940" w:rsidRPr="002E7431" w:rsidRDefault="00D44711" w:rsidP="002E7431">
                <w:pPr>
                  <w:pStyle w:val="TCH1"/>
                  <w:rPr>
                    <w:highlight w:val="cyan"/>
                  </w:rPr>
                </w:pPr>
                <w:r w:rsidRPr="002E7431">
                  <w:rPr>
                    <w:highlight w:val="cyan"/>
                  </w:rPr>
                  <w:t>1</w:t>
                </w:r>
              </w:p>
              <w:p w14:paraId="117D593B" w14:textId="6227B463" w:rsidR="008D3940" w:rsidRPr="002E7431" w:rsidRDefault="00D44711" w:rsidP="002E7431">
                <w:pPr>
                  <w:pStyle w:val="TCH1"/>
                </w:pPr>
                <w:r w:rsidRPr="002E7431">
                  <w:rPr>
                    <w:highlight w:val="cyan"/>
                  </w:rPr>
                  <w:t>Needs action, but not immediate/moderate functional impairment</w:t>
                </w:r>
              </w:p>
            </w:tc>
            <w:tc>
              <w:tcPr>
                <w:tcW w:w="0" w:type="auto"/>
              </w:tcPr>
              <w:p w14:paraId="287707DD" w14:textId="77777777" w:rsidR="008D3940" w:rsidRPr="002E7431" w:rsidRDefault="00D44711" w:rsidP="002E7431">
                <w:pPr>
                  <w:pStyle w:val="TCH1"/>
                  <w:rPr>
                    <w:highlight w:val="cyan"/>
                  </w:rPr>
                </w:pPr>
                <w:r w:rsidRPr="002E7431">
                  <w:rPr>
                    <w:highlight w:val="cyan"/>
                  </w:rPr>
                  <w:t>2</w:t>
                </w:r>
              </w:p>
              <w:p w14:paraId="10D4F438" w14:textId="22312844" w:rsidR="008D3940" w:rsidRPr="002E7431" w:rsidRDefault="00D44711" w:rsidP="002E7431">
                <w:pPr>
                  <w:pStyle w:val="TCH1"/>
                  <w:rPr>
                    <w:highlight w:val="cyan"/>
                  </w:rPr>
                </w:pPr>
                <w:r w:rsidRPr="002E7431">
                  <w:rPr>
                    <w:highlight w:val="cyan"/>
                  </w:rPr>
                  <w:t>Needs immediate action/severe functional impairment</w:t>
                </w:r>
              </w:p>
            </w:tc>
          </w:tr>
          <w:tr w:rsidR="008D3940" w14:paraId="11945F9A" w14:textId="77777777" w:rsidTr="002E7431">
            <w:tc>
              <w:tcPr>
                <w:tcW w:w="0" w:type="auto"/>
              </w:tcPr>
              <w:p w14:paraId="25B9ADDE" w14:textId="77777777" w:rsidR="008D3940" w:rsidRPr="0077138B" w:rsidRDefault="00D44711" w:rsidP="002E7431">
                <w:pPr>
                  <w:pStyle w:val="TB"/>
                </w:pPr>
                <w:r w:rsidRPr="00AF5913">
                  <w:rPr>
                    <w:rStyle w:val="bold"/>
                    <w:highlight w:val="cyan"/>
                  </w:rPr>
                  <w:t>H</w:t>
                </w:r>
                <w:r w:rsidRPr="0077138B">
                  <w:t>ome</w:t>
                </w:r>
              </w:p>
              <w:p w14:paraId="0EA87830" w14:textId="5F4FE581" w:rsidR="008D3940" w:rsidRPr="0077138B" w:rsidRDefault="00D44711" w:rsidP="002E7431">
                <w:pPr>
                  <w:pStyle w:val="TB"/>
                </w:pPr>
                <w:r w:rsidRPr="0077138B">
                  <w:t xml:space="preserve">Example: How does your family get along with each </w:t>
                </w:r>
                <w:r w:rsidRPr="0077138B">
                  <w:lastRenderedPageBreak/>
                  <w:t>other?</w:t>
                </w:r>
              </w:p>
            </w:tc>
            <w:tc>
              <w:tcPr>
                <w:tcW w:w="0" w:type="auto"/>
              </w:tcPr>
              <w:p w14:paraId="70178A19" w14:textId="77777777" w:rsidR="008D3940" w:rsidRDefault="008D3940" w:rsidP="002E7431">
                <w:pPr>
                  <w:pStyle w:val="TB"/>
                </w:pPr>
              </w:p>
            </w:tc>
            <w:tc>
              <w:tcPr>
                <w:tcW w:w="0" w:type="auto"/>
              </w:tcPr>
              <w:p w14:paraId="5219D7EB" w14:textId="77777777" w:rsidR="008D3940" w:rsidRDefault="008D3940" w:rsidP="002E7431">
                <w:pPr>
                  <w:pStyle w:val="TB"/>
                </w:pPr>
              </w:p>
            </w:tc>
            <w:tc>
              <w:tcPr>
                <w:tcW w:w="0" w:type="auto"/>
              </w:tcPr>
              <w:p w14:paraId="447D2F82" w14:textId="77777777" w:rsidR="008D3940" w:rsidRDefault="008D3940" w:rsidP="002E7431">
                <w:pPr>
                  <w:pStyle w:val="TB"/>
                </w:pPr>
              </w:p>
            </w:tc>
          </w:tr>
          <w:tr w:rsidR="008D3940" w14:paraId="37974BC8" w14:textId="77777777" w:rsidTr="002E7431">
            <w:tc>
              <w:tcPr>
                <w:tcW w:w="0" w:type="auto"/>
              </w:tcPr>
              <w:p w14:paraId="1724671F" w14:textId="77777777" w:rsidR="008D3940" w:rsidRPr="0077138B" w:rsidRDefault="00D44711" w:rsidP="002E7431">
                <w:pPr>
                  <w:pStyle w:val="TB"/>
                </w:pPr>
                <w:r w:rsidRPr="00AF5913">
                  <w:rPr>
                    <w:rStyle w:val="bold"/>
                    <w:highlight w:val="cyan"/>
                  </w:rPr>
                  <w:lastRenderedPageBreak/>
                  <w:t>E</w:t>
                </w:r>
                <w:r w:rsidRPr="0077138B">
                  <w:t xml:space="preserve">ducation, </w:t>
                </w:r>
                <w:r w:rsidRPr="00AF5913">
                  <w:rPr>
                    <w:rStyle w:val="bold"/>
                    <w:highlight w:val="cyan"/>
                  </w:rPr>
                  <w:t>e</w:t>
                </w:r>
                <w:r w:rsidRPr="0077138B">
                  <w:t>mployment</w:t>
                </w:r>
              </w:p>
              <w:p w14:paraId="04245477" w14:textId="159C867B" w:rsidR="008D3940" w:rsidRPr="0077138B" w:rsidRDefault="00D44711" w:rsidP="002E7431">
                <w:pPr>
                  <w:pStyle w:val="TB"/>
                </w:pPr>
                <w:r w:rsidRPr="0077138B">
                  <w:t>Example: How is your school attendance? How are your grades? Are you working?</w:t>
                </w:r>
              </w:p>
            </w:tc>
            <w:tc>
              <w:tcPr>
                <w:tcW w:w="0" w:type="auto"/>
              </w:tcPr>
              <w:p w14:paraId="00C91195" w14:textId="77777777" w:rsidR="008D3940" w:rsidRDefault="008D3940" w:rsidP="002E7431">
                <w:pPr>
                  <w:pStyle w:val="TB"/>
                </w:pPr>
              </w:p>
            </w:tc>
            <w:tc>
              <w:tcPr>
                <w:tcW w:w="0" w:type="auto"/>
              </w:tcPr>
              <w:p w14:paraId="3CB42505" w14:textId="77777777" w:rsidR="008D3940" w:rsidRDefault="008D3940" w:rsidP="002E7431">
                <w:pPr>
                  <w:pStyle w:val="TB"/>
                </w:pPr>
              </w:p>
            </w:tc>
            <w:tc>
              <w:tcPr>
                <w:tcW w:w="0" w:type="auto"/>
              </w:tcPr>
              <w:p w14:paraId="65FD0AE1" w14:textId="77777777" w:rsidR="008D3940" w:rsidRDefault="008D3940" w:rsidP="002E7431">
                <w:pPr>
                  <w:pStyle w:val="TB"/>
                </w:pPr>
              </w:p>
            </w:tc>
          </w:tr>
          <w:tr w:rsidR="008D3940" w14:paraId="59D5CFCD" w14:textId="77777777" w:rsidTr="002E7431">
            <w:tc>
              <w:tcPr>
                <w:tcW w:w="0" w:type="auto"/>
              </w:tcPr>
              <w:p w14:paraId="6C928860" w14:textId="77777777" w:rsidR="008D3940" w:rsidRPr="0077138B" w:rsidRDefault="00D44711" w:rsidP="002E7431">
                <w:pPr>
                  <w:pStyle w:val="TB"/>
                </w:pPr>
                <w:r w:rsidRPr="00AF5913">
                  <w:rPr>
                    <w:rStyle w:val="bold"/>
                    <w:highlight w:val="cyan"/>
                  </w:rPr>
                  <w:t>A</w:t>
                </w:r>
                <w:r w:rsidRPr="0077138B">
                  <w:t>ctivities and peers</w:t>
                </w:r>
              </w:p>
              <w:p w14:paraId="4242FCAA" w14:textId="4C86BE30" w:rsidR="008D3940" w:rsidRPr="0077138B" w:rsidRDefault="00D44711" w:rsidP="002E7431">
                <w:pPr>
                  <w:pStyle w:val="TB"/>
                </w:pPr>
                <w:r w:rsidRPr="0077138B">
                  <w:t>Example: What are your relationships like with your friends?</w:t>
                </w:r>
              </w:p>
            </w:tc>
            <w:tc>
              <w:tcPr>
                <w:tcW w:w="0" w:type="auto"/>
              </w:tcPr>
              <w:p w14:paraId="1EE3EAC3" w14:textId="77777777" w:rsidR="008D3940" w:rsidRDefault="008D3940" w:rsidP="002E7431">
                <w:pPr>
                  <w:pStyle w:val="TB"/>
                </w:pPr>
              </w:p>
            </w:tc>
            <w:tc>
              <w:tcPr>
                <w:tcW w:w="0" w:type="auto"/>
              </w:tcPr>
              <w:p w14:paraId="28B20EFC" w14:textId="77777777" w:rsidR="008D3940" w:rsidRDefault="008D3940" w:rsidP="002E7431">
                <w:pPr>
                  <w:pStyle w:val="TB"/>
                </w:pPr>
              </w:p>
            </w:tc>
            <w:tc>
              <w:tcPr>
                <w:tcW w:w="0" w:type="auto"/>
              </w:tcPr>
              <w:p w14:paraId="51F5B2B6" w14:textId="77777777" w:rsidR="008D3940" w:rsidRDefault="008D3940" w:rsidP="002E7431">
                <w:pPr>
                  <w:pStyle w:val="TB"/>
                </w:pPr>
              </w:p>
            </w:tc>
          </w:tr>
          <w:tr w:rsidR="008D3940" w14:paraId="7F8CA569" w14:textId="77777777" w:rsidTr="002E7431">
            <w:tc>
              <w:tcPr>
                <w:tcW w:w="0" w:type="auto"/>
              </w:tcPr>
              <w:p w14:paraId="47681CE0" w14:textId="77777777" w:rsidR="008D3940" w:rsidRPr="0077138B" w:rsidRDefault="00D44711" w:rsidP="002E7431">
                <w:pPr>
                  <w:pStyle w:val="TB"/>
                </w:pPr>
                <w:r w:rsidRPr="00AF5913">
                  <w:rPr>
                    <w:rStyle w:val="bold"/>
                    <w:highlight w:val="cyan"/>
                  </w:rPr>
                  <w:t>D</w:t>
                </w:r>
                <w:r w:rsidRPr="0077138B">
                  <w:t>rugs and alcohol</w:t>
                </w:r>
              </w:p>
              <w:p w14:paraId="7A91C396" w14:textId="00289EC9" w:rsidR="008D3940" w:rsidRPr="0077138B" w:rsidRDefault="00D44711" w:rsidP="002E7431">
                <w:pPr>
                  <w:pStyle w:val="TB"/>
                </w:pPr>
                <w:r w:rsidRPr="0077138B">
                  <w:t>Example: How often are you using drugs or alcohol?</w:t>
                </w:r>
              </w:p>
            </w:tc>
            <w:tc>
              <w:tcPr>
                <w:tcW w:w="0" w:type="auto"/>
              </w:tcPr>
              <w:p w14:paraId="450942B5" w14:textId="77777777" w:rsidR="008D3940" w:rsidRDefault="008D3940" w:rsidP="002E7431">
                <w:pPr>
                  <w:pStyle w:val="TB"/>
                </w:pPr>
              </w:p>
            </w:tc>
            <w:tc>
              <w:tcPr>
                <w:tcW w:w="0" w:type="auto"/>
              </w:tcPr>
              <w:p w14:paraId="0F510548" w14:textId="77777777" w:rsidR="008D3940" w:rsidRDefault="008D3940" w:rsidP="002E7431">
                <w:pPr>
                  <w:pStyle w:val="TB"/>
                </w:pPr>
              </w:p>
            </w:tc>
            <w:tc>
              <w:tcPr>
                <w:tcW w:w="0" w:type="auto"/>
              </w:tcPr>
              <w:p w14:paraId="3244415F" w14:textId="77777777" w:rsidR="008D3940" w:rsidRDefault="008D3940" w:rsidP="002E7431">
                <w:pPr>
                  <w:pStyle w:val="TB"/>
                </w:pPr>
              </w:p>
            </w:tc>
          </w:tr>
          <w:tr w:rsidR="008D3940" w14:paraId="4547EBB3" w14:textId="77777777" w:rsidTr="002E7431">
            <w:tc>
              <w:tcPr>
                <w:tcW w:w="0" w:type="auto"/>
              </w:tcPr>
              <w:p w14:paraId="31603D97" w14:textId="77777777" w:rsidR="008D3940" w:rsidRPr="0077138B" w:rsidRDefault="00D44711" w:rsidP="002E7431">
                <w:pPr>
                  <w:pStyle w:val="TB"/>
                </w:pPr>
                <w:r w:rsidRPr="00AF5913">
                  <w:rPr>
                    <w:rStyle w:val="bold"/>
                    <w:highlight w:val="cyan"/>
                  </w:rPr>
                  <w:t>S</w:t>
                </w:r>
                <w:r w:rsidRPr="0077138B">
                  <w:t>uicidality</w:t>
                </w:r>
              </w:p>
              <w:p w14:paraId="64D8AFD4" w14:textId="5427A904" w:rsidR="008D3940" w:rsidRPr="0077138B" w:rsidRDefault="00D44711" w:rsidP="002E7431">
                <w:pPr>
                  <w:pStyle w:val="TB"/>
                </w:pPr>
                <w:r w:rsidRPr="0077138B">
                  <w:t>Example: Do you have any thoughts of wanting to kill yourself?</w:t>
                </w:r>
              </w:p>
            </w:tc>
            <w:tc>
              <w:tcPr>
                <w:tcW w:w="0" w:type="auto"/>
              </w:tcPr>
              <w:p w14:paraId="67DE3D3E" w14:textId="77777777" w:rsidR="008D3940" w:rsidRDefault="008D3940" w:rsidP="002E7431">
                <w:pPr>
                  <w:pStyle w:val="TB"/>
                </w:pPr>
              </w:p>
            </w:tc>
            <w:tc>
              <w:tcPr>
                <w:tcW w:w="0" w:type="auto"/>
              </w:tcPr>
              <w:p w14:paraId="53E05C92" w14:textId="77777777" w:rsidR="008D3940" w:rsidRDefault="008D3940" w:rsidP="002E7431">
                <w:pPr>
                  <w:pStyle w:val="TB"/>
                </w:pPr>
              </w:p>
            </w:tc>
            <w:tc>
              <w:tcPr>
                <w:tcW w:w="0" w:type="auto"/>
              </w:tcPr>
              <w:p w14:paraId="614C4034" w14:textId="77777777" w:rsidR="008D3940" w:rsidRDefault="008D3940" w:rsidP="002E7431">
                <w:pPr>
                  <w:pStyle w:val="TB"/>
                </w:pPr>
              </w:p>
            </w:tc>
          </w:tr>
          <w:tr w:rsidR="008D3940" w14:paraId="7F9BDDFA" w14:textId="77777777" w:rsidTr="002E7431">
            <w:tc>
              <w:tcPr>
                <w:tcW w:w="0" w:type="auto"/>
              </w:tcPr>
              <w:p w14:paraId="108BDA8B" w14:textId="77777777" w:rsidR="008D3940" w:rsidRPr="0077138B" w:rsidRDefault="00D44711" w:rsidP="002E7431">
                <w:pPr>
                  <w:pStyle w:val="TB"/>
                </w:pPr>
                <w:r w:rsidRPr="00AF5913">
                  <w:rPr>
                    <w:rStyle w:val="bold"/>
                    <w:highlight w:val="cyan"/>
                  </w:rPr>
                  <w:t>E</w:t>
                </w:r>
                <w:r w:rsidRPr="0077138B">
                  <w:t>motions, behaviors, thought disturbance</w:t>
                </w:r>
              </w:p>
              <w:p w14:paraId="2902A591" w14:textId="604BC309" w:rsidR="008D3940" w:rsidRPr="0077138B" w:rsidRDefault="00D44711" w:rsidP="002E7431">
                <w:pPr>
                  <w:pStyle w:val="TB"/>
                </w:pPr>
                <w:r w:rsidRPr="0077138B">
                  <w:t>Example: How have you been feeling lately?</w:t>
                </w:r>
              </w:p>
            </w:tc>
            <w:tc>
              <w:tcPr>
                <w:tcW w:w="0" w:type="auto"/>
              </w:tcPr>
              <w:p w14:paraId="65966A77" w14:textId="77777777" w:rsidR="008D3940" w:rsidRDefault="008D3940" w:rsidP="002E7431">
                <w:pPr>
                  <w:pStyle w:val="TB"/>
                </w:pPr>
              </w:p>
            </w:tc>
            <w:tc>
              <w:tcPr>
                <w:tcW w:w="0" w:type="auto"/>
              </w:tcPr>
              <w:p w14:paraId="567F3950" w14:textId="77777777" w:rsidR="008D3940" w:rsidRDefault="008D3940" w:rsidP="002E7431">
                <w:pPr>
                  <w:pStyle w:val="TB"/>
                </w:pPr>
              </w:p>
            </w:tc>
            <w:tc>
              <w:tcPr>
                <w:tcW w:w="0" w:type="auto"/>
              </w:tcPr>
              <w:p w14:paraId="69C682FC" w14:textId="77777777" w:rsidR="008D3940" w:rsidRDefault="008D3940" w:rsidP="002E7431">
                <w:pPr>
                  <w:pStyle w:val="TB"/>
                </w:pPr>
              </w:p>
            </w:tc>
          </w:tr>
          <w:tr w:rsidR="008D3940" w14:paraId="6D337AB9" w14:textId="77777777" w:rsidTr="002E7431">
            <w:tc>
              <w:tcPr>
                <w:tcW w:w="0" w:type="auto"/>
              </w:tcPr>
              <w:p w14:paraId="18EFE191" w14:textId="77777777" w:rsidR="00D44711" w:rsidRDefault="00D44711" w:rsidP="002E7431">
                <w:pPr>
                  <w:pStyle w:val="TB"/>
                </w:pPr>
                <w:r w:rsidRPr="00AF5913">
                  <w:rPr>
                    <w:rStyle w:val="bold"/>
                    <w:highlight w:val="cyan"/>
                  </w:rPr>
                  <w:t>D</w:t>
                </w:r>
                <w:r w:rsidRPr="0077138B">
                  <w:t>ischarge or current resources</w:t>
                </w:r>
              </w:p>
              <w:p w14:paraId="51B2AD6C" w14:textId="200FCB1D" w:rsidR="008D3940" w:rsidRPr="0077138B" w:rsidRDefault="00D44711" w:rsidP="002E7431">
                <w:pPr>
                  <w:pStyle w:val="TB"/>
                </w:pPr>
                <w:r w:rsidRPr="0077138B">
                  <w:lastRenderedPageBreak/>
                  <w:t>Example: Do you have any help or are you waiting to receive help (counseling, other)?</w:t>
                </w:r>
              </w:p>
            </w:tc>
            <w:tc>
              <w:tcPr>
                <w:tcW w:w="0" w:type="auto"/>
              </w:tcPr>
              <w:p w14:paraId="4EB3E0E0" w14:textId="77777777" w:rsidR="008D3940" w:rsidRDefault="008D3940" w:rsidP="002E7431">
                <w:pPr>
                  <w:pStyle w:val="TB"/>
                </w:pPr>
              </w:p>
            </w:tc>
            <w:tc>
              <w:tcPr>
                <w:tcW w:w="0" w:type="auto"/>
              </w:tcPr>
              <w:p w14:paraId="65C6C6A4" w14:textId="77777777" w:rsidR="008D3940" w:rsidRDefault="008D3940" w:rsidP="002E7431">
                <w:pPr>
                  <w:pStyle w:val="TB"/>
                </w:pPr>
              </w:p>
            </w:tc>
            <w:tc>
              <w:tcPr>
                <w:tcW w:w="0" w:type="auto"/>
              </w:tcPr>
              <w:p w14:paraId="15BF768B" w14:textId="77777777" w:rsidR="008D3940" w:rsidRDefault="008D3940" w:rsidP="002E7431">
                <w:pPr>
                  <w:pStyle w:val="TB"/>
                </w:pPr>
              </w:p>
            </w:tc>
          </w:tr>
          <w:tr w:rsidR="008D3940" w14:paraId="110739C3" w14:textId="77777777" w:rsidTr="002E7431">
            <w:tc>
              <w:tcPr>
                <w:tcW w:w="0" w:type="auto"/>
                <w:gridSpan w:val="4"/>
              </w:tcPr>
              <w:p w14:paraId="59BD1E75" w14:textId="71C025DC" w:rsidR="008D3940" w:rsidRPr="0077138B" w:rsidRDefault="00D44711" w:rsidP="002E7431">
                <w:pPr>
                  <w:pStyle w:val="TB"/>
                </w:pPr>
                <w:r w:rsidRPr="0077138B">
                  <w:lastRenderedPageBreak/>
                  <w:t>The HEADS-ED is a screening too</w:t>
                </w:r>
                <w:r>
                  <w:t>l</w:t>
                </w:r>
                <w:r w:rsidRPr="0077138B">
                  <w:t xml:space="preserve"> and is not intended to replace clinical judgment.</w:t>
                </w:r>
              </w:p>
              <w:p w14:paraId="47465C80" w14:textId="61FA76FD" w:rsidR="008D3940" w:rsidRPr="0077138B" w:rsidRDefault="00D44711" w:rsidP="002E7431">
                <w:pPr>
                  <w:pStyle w:val="TB"/>
                </w:pPr>
                <w:r w:rsidRPr="0077138B">
                  <w:t xml:space="preserve">Scoring: Items can be evaluated independently of need for action. To obtain a score, add the value of each item together. Referral for a specialized mental health assessment should be considered if the total sum score is greater than or equal to 8 and the “Suicidality” item is rated as 2. See </w:t>
                </w:r>
                <w:r w:rsidRPr="00D44711">
                  <w:t>www.heads-ed.com/en/home</w:t>
                </w:r>
                <w:r>
                  <w:t xml:space="preserve"> </w:t>
                </w:r>
                <w:r w:rsidRPr="0077138B">
                  <w:t>for more details.</w:t>
                </w:r>
              </w:p>
              <w:p w14:paraId="04D240A9" w14:textId="5EBD6B8F" w:rsidR="008D3940" w:rsidRDefault="00D44711" w:rsidP="002E7431">
                <w:pPr>
                  <w:pStyle w:val="TSN"/>
                </w:pPr>
                <w:r w:rsidRPr="0077138B">
                  <w:t xml:space="preserve">Data from </w:t>
                </w:r>
                <w:proofErr w:type="spellStart"/>
                <w:r w:rsidRPr="0077138B">
                  <w:t>Cappelli</w:t>
                </w:r>
                <w:proofErr w:type="spellEnd"/>
                <w:r w:rsidRPr="0077138B">
                  <w:t xml:space="preserve">, M., Gray, C., </w:t>
                </w:r>
                <w:proofErr w:type="spellStart"/>
                <w:r w:rsidRPr="0077138B">
                  <w:t>Zemek</w:t>
                </w:r>
                <w:proofErr w:type="spellEnd"/>
                <w:r w:rsidRPr="0077138B">
                  <w:t xml:space="preserve">, R., </w:t>
                </w:r>
                <w:proofErr w:type="spellStart"/>
                <w:r w:rsidRPr="0077138B">
                  <w:t>Cappelli</w:t>
                </w:r>
                <w:proofErr w:type="spellEnd"/>
                <w:r w:rsidRPr="0077138B">
                  <w:t xml:space="preserve">, M., Gray, C., </w:t>
                </w:r>
                <w:proofErr w:type="spellStart"/>
                <w:r w:rsidRPr="0077138B">
                  <w:t>Zemek</w:t>
                </w:r>
                <w:proofErr w:type="spellEnd"/>
                <w:r w:rsidRPr="0077138B">
                  <w:t xml:space="preserve">, R., </w:t>
                </w:r>
                <w:proofErr w:type="spellStart"/>
                <w:r w:rsidRPr="0077138B">
                  <w:t>Cloutier</w:t>
                </w:r>
                <w:proofErr w:type="spellEnd"/>
                <w:r w:rsidRPr="0077138B">
                  <w:t xml:space="preserve">, P., Kennedy, A., Glennie, E., </w:t>
                </w:r>
                <w:proofErr w:type="spellStart"/>
                <w:r w:rsidRPr="0077138B">
                  <w:t>Doucet</w:t>
                </w:r>
                <w:proofErr w:type="spellEnd"/>
                <w:r w:rsidRPr="0077138B">
                  <w:t xml:space="preserve">, G., &amp; Lyons. J. S. (2012). The HEADS-ED: A rapid mental health screening tool for pediatric patients in the emergency department. </w:t>
                </w:r>
                <w:r w:rsidRPr="00AF5913">
                  <w:rPr>
                    <w:rStyle w:val="italic"/>
                    <w:highlight w:val="green"/>
                  </w:rPr>
                  <w:t>Pediatrics, 130</w:t>
                </w:r>
                <w:r w:rsidRPr="0077138B">
                  <w:t>(2)</w:t>
                </w:r>
                <w:r>
                  <w:t>,</w:t>
                </w:r>
                <w:r w:rsidRPr="0077138B">
                  <w:t xml:space="preserve"> e321</w:t>
                </w:r>
                <w:r>
                  <w:t>–</w:t>
                </w:r>
                <w:r w:rsidRPr="0077138B">
                  <w:t xml:space="preserve">e327. </w:t>
                </w:r>
                <w:r w:rsidRPr="00D44711">
                  <w:t>https://doi.org/10.1542/peds.2011-3798</w:t>
                </w:r>
                <w:r w:rsidRPr="0077138B">
                  <w:t>.</w:t>
                </w:r>
              </w:p>
            </w:tc>
          </w:tr>
        </w:tbl>
      </w:sdtContent>
    </w:sdt>
    <w:p w14:paraId="2FC08BF8" w14:textId="77777777" w:rsidR="00E97F5C" w:rsidRDefault="00D44711" w:rsidP="00AF5913">
      <w:pPr>
        <w:pStyle w:val="H1"/>
        <w:rPr>
          <w:highlight w:val="cyan"/>
        </w:rPr>
      </w:pPr>
      <w:r w:rsidRPr="003F2008">
        <w:rPr>
          <w:highlight w:val="cyan"/>
        </w:rPr>
        <w:t xml:space="preserve"> Discharge Planning or Transfer to Definitive Care</w:t>
      </w:r>
    </w:p>
    <w:p w14:paraId="053CA12C" w14:textId="058DE616" w:rsidR="008D3940" w:rsidRDefault="00D44711" w:rsidP="002E7431">
      <w:pPr>
        <w:pStyle w:val="TXL"/>
      </w:pPr>
      <w:r w:rsidRPr="0077138B">
        <w:t>Discharge planning or planning for transfer of the patient to definitive care should begin early in the pediatric patient’s visit (</w:t>
      </w:r>
      <w:proofErr w:type="spellStart"/>
      <w:r w:rsidRPr="0077138B">
        <w:t>Salentiny-Wrobleski</w:t>
      </w:r>
      <w:proofErr w:type="spellEnd"/>
      <w:r w:rsidRPr="0077138B">
        <w:t>, 2019). Most children who visit EDs are discharged home, highlighting the need for high-quality discharge ed</w:t>
      </w:r>
      <w:bookmarkStart w:id="0" w:name="_GoBack"/>
      <w:bookmarkEnd w:id="0"/>
      <w:r w:rsidRPr="0077138B">
        <w:t>ucation for this population (Curran et al., 2019). Discussions or screening can occur during each patient and family interaction. Topics could include the patient’s plan of care, patient/family needs, the ability of the parent to safely care for the patient at home, psychosocial needs, transportation needs, and the need for additional medical equipment and/or medications. Determining the needs of the patient and family early in the visit enables the focus at discharge to be on the discharge instructions and education related to the reason for the ED visit.</w:t>
      </w:r>
    </w:p>
    <w:p w14:paraId="7072B558" w14:textId="4B414DE1" w:rsidR="008D3940" w:rsidRDefault="00D44711" w:rsidP="002E7431">
      <w:pPr>
        <w:pStyle w:val="TX"/>
      </w:pPr>
      <w:r w:rsidRPr="0077138B">
        <w:lastRenderedPageBreak/>
        <w:t>Communication strategies such as Ask Me 3 (Institute for Healthcare Improvement, 2021) (</w:t>
      </w:r>
      <w:r w:rsidRPr="00D56AFC">
        <w:rPr>
          <w:rStyle w:val="BX3REF"/>
          <w:highlight w:val="cyan"/>
        </w:rPr>
        <w:t>Box 2-2</w:t>
      </w:r>
      <w:r w:rsidRPr="0077138B">
        <w:t xml:space="preserve">) and Teach Back (Brach, 2024; </w:t>
      </w:r>
      <w:proofErr w:type="spellStart"/>
      <w:r w:rsidRPr="0077138B">
        <w:t>Hesselink</w:t>
      </w:r>
      <w:proofErr w:type="spellEnd"/>
      <w:r w:rsidRPr="0077138B">
        <w:t xml:space="preserve"> et al., 2022) (</w:t>
      </w:r>
      <w:r w:rsidRPr="00D56AFC">
        <w:rPr>
          <w:rStyle w:val="BX3REF"/>
          <w:highlight w:val="cyan"/>
        </w:rPr>
        <w:t>Box 2-3</w:t>
      </w:r>
      <w:r w:rsidRPr="0077138B">
        <w:t>) have been shown to improve parent comprehension of discharge instructions, increase adherence to treatment plans, reduce unnecessary return visits, improve health outcomes for children, and improve health literacy (Brown et al., 2021; Curran et al., 2019; Dudley et al., 2019). Utilization of multimodal educational and communications strategies, in the learner’s primary language, optimized caregiver understanding (Glick et al., 2023).</w:t>
      </w:r>
    </w:p>
    <w:p w14:paraId="36E0E156" w14:textId="7CD8EFD7" w:rsidR="008D3940" w:rsidRPr="003F2008" w:rsidRDefault="00D44711" w:rsidP="00D44711">
      <w:pPr>
        <w:pStyle w:val="BX3T"/>
        <w:rPr>
          <w:highlight w:val="cyan"/>
        </w:rPr>
      </w:pPr>
      <w:r w:rsidRPr="003F2008">
        <w:rPr>
          <w:highlight w:val="cyan"/>
        </w:rPr>
        <w:t>BOX 2-2 Ask Me 3</w:t>
      </w:r>
    </w:p>
    <w:p w14:paraId="50CB1F42" w14:textId="77777777" w:rsidR="008D3940" w:rsidRPr="0077138B" w:rsidRDefault="00D44711" w:rsidP="00D44711">
      <w:pPr>
        <w:pStyle w:val="BX3TXL"/>
      </w:pPr>
      <w:r w:rsidRPr="0077138B">
        <w:t>The Institute for Healthcare Improvement provides guidance to patients and families intended to increase their participation in their healthcare and improve communications. Complementary educational materials are available.</w:t>
      </w:r>
    </w:p>
    <w:p w14:paraId="1B7B1307" w14:textId="77777777" w:rsidR="008D3940" w:rsidRPr="0077138B" w:rsidRDefault="00D44711" w:rsidP="00D44711">
      <w:pPr>
        <w:pStyle w:val="BX3TX"/>
      </w:pPr>
      <w:r w:rsidRPr="0077138B">
        <w:t>The three questions are:</w:t>
      </w:r>
    </w:p>
    <w:p w14:paraId="5B95A42C" w14:textId="27B8989C" w:rsidR="008D3940" w:rsidRPr="0077138B" w:rsidRDefault="00D44711" w:rsidP="00D44711">
      <w:pPr>
        <w:pStyle w:val="BX3BLF"/>
      </w:pPr>
      <w:r w:rsidRPr="0077138B">
        <w:t>What is my main problem?</w:t>
      </w:r>
    </w:p>
    <w:p w14:paraId="16C80168" w14:textId="25370A80" w:rsidR="008D3940" w:rsidRPr="0077138B" w:rsidRDefault="00D44711" w:rsidP="00D44711">
      <w:pPr>
        <w:pStyle w:val="BX3BL"/>
      </w:pPr>
      <w:r w:rsidRPr="0077138B">
        <w:t>What do I need to do?</w:t>
      </w:r>
    </w:p>
    <w:p w14:paraId="11EAA8F5" w14:textId="25A6E2C0" w:rsidR="008D3940" w:rsidRPr="0077138B" w:rsidRDefault="00D44711" w:rsidP="00D44711">
      <w:pPr>
        <w:pStyle w:val="BX3BLL"/>
      </w:pPr>
      <w:r w:rsidRPr="0077138B">
        <w:t>Why is it important for me to do this?</w:t>
      </w:r>
    </w:p>
    <w:p w14:paraId="437CF248" w14:textId="77777777" w:rsidR="00E97F5C" w:rsidRDefault="00D44711" w:rsidP="00D44711">
      <w:pPr>
        <w:pStyle w:val="BX3S"/>
      </w:pPr>
      <w:r w:rsidRPr="0077138B">
        <w:t xml:space="preserve">Institute for Healthcare Improvement. (2021). </w:t>
      </w:r>
      <w:proofErr w:type="gramStart"/>
      <w:r w:rsidRPr="00AF5913">
        <w:rPr>
          <w:rStyle w:val="italic"/>
          <w:highlight w:val="green"/>
        </w:rPr>
        <w:t>Ask</w:t>
      </w:r>
      <w:proofErr w:type="gramEnd"/>
      <w:r w:rsidRPr="00AF5913">
        <w:rPr>
          <w:rStyle w:val="italic"/>
          <w:highlight w:val="green"/>
        </w:rPr>
        <w:t xml:space="preserve"> me 3: Good questions for your good health</w:t>
      </w:r>
      <w:r w:rsidRPr="0077138B">
        <w:t xml:space="preserve">. </w:t>
      </w:r>
      <w:r w:rsidRPr="00D44711">
        <w:t>http://www.ihi.org/resources/Pages/Tools/Ask-Me-3-Good-Questions-for-Your-Good-Health.aspx</w:t>
      </w:r>
    </w:p>
    <w:sdt>
      <w:sdtPr>
        <w:alias w:val="BOX3"/>
        <w:tag w:val="2"/>
        <w:id w:val="813919682"/>
        <w:placeholder>
          <w:docPart w:val="DefaultPlaceholder_1082065158"/>
        </w:placeholder>
      </w:sdtPr>
      <w:sdtContent>
        <w:p w14:paraId="3C7DEC6F" w14:textId="08C688DB" w:rsidR="008D3940" w:rsidRPr="003F2008" w:rsidRDefault="00D44711" w:rsidP="00D44711">
          <w:pPr>
            <w:pStyle w:val="BX3T"/>
            <w:rPr>
              <w:highlight w:val="cyan"/>
            </w:rPr>
          </w:pPr>
          <w:r w:rsidRPr="003F2008">
            <w:rPr>
              <w:highlight w:val="cyan"/>
            </w:rPr>
            <w:t>BOX 2-3 Teach Back</w:t>
          </w:r>
        </w:p>
        <w:p w14:paraId="0BBB4487" w14:textId="77777777" w:rsidR="008D3940" w:rsidRPr="0077138B" w:rsidRDefault="00D44711" w:rsidP="00D44711">
          <w:pPr>
            <w:pStyle w:val="BX3TXL"/>
          </w:pPr>
          <w:r w:rsidRPr="0077138B">
            <w:t xml:space="preserve">Studies have shown that 40% to 80% of the information given to patients is forgotten immediately and nearly 50% is remembered incorrectly. The teach-back method, however, can </w:t>
          </w:r>
          <w:r w:rsidRPr="0077138B">
            <w:lastRenderedPageBreak/>
            <w:t>improve patient comprehension, adherence, satisfaction, and outcomes. After providing the patient and family with any instructions, use variations on the following phrases to help assess their understanding. These can be prefaced with “This was a lot of information. I want to be sure that I explained things well.”</w:t>
          </w:r>
        </w:p>
        <w:p w14:paraId="2A40976E" w14:textId="6FC36745" w:rsidR="008D3940" w:rsidRPr="0077138B" w:rsidRDefault="00D44711" w:rsidP="00D44711">
          <w:pPr>
            <w:pStyle w:val="BX3BLF"/>
          </w:pPr>
          <w:r w:rsidRPr="0077138B">
            <w:t xml:space="preserve">Describe the three things you will do within the next </w:t>
          </w:r>
          <w:r>
            <w:t>2</w:t>
          </w:r>
          <w:r w:rsidRPr="0077138B">
            <w:t xml:space="preserve"> days.</w:t>
          </w:r>
        </w:p>
        <w:p w14:paraId="0AFE2D22" w14:textId="673B6F2B" w:rsidR="008D3940" w:rsidRPr="0077138B" w:rsidRDefault="00D44711" w:rsidP="00D44711">
          <w:pPr>
            <w:pStyle w:val="BX3BL"/>
          </w:pPr>
          <w:r w:rsidRPr="0077138B">
            <w:t>Can you show me how you are going to [administer the medication, clean the wound]?</w:t>
          </w:r>
        </w:p>
        <w:p w14:paraId="5416207B" w14:textId="0F3BB6E5" w:rsidR="008D3940" w:rsidRPr="0077138B" w:rsidRDefault="00D44711" w:rsidP="00D44711">
          <w:pPr>
            <w:pStyle w:val="BX3BL"/>
          </w:pPr>
          <w:r w:rsidRPr="0077138B">
            <w:t>In your own words, tell me what signs and symptoms you will watch out for.</w:t>
          </w:r>
        </w:p>
        <w:p w14:paraId="6FE8F230" w14:textId="0E5594A7" w:rsidR="008D3940" w:rsidRPr="0077138B" w:rsidRDefault="00D44711" w:rsidP="002E7431">
          <w:pPr>
            <w:pStyle w:val="BX3BLL"/>
          </w:pPr>
          <w:r w:rsidRPr="0077138B">
            <w:t>When should you come back to the emergency department?</w:t>
          </w:r>
        </w:p>
        <w:p w14:paraId="569FFDAB" w14:textId="77777777" w:rsidR="008D3940" w:rsidRPr="0077138B" w:rsidRDefault="00D44711" w:rsidP="002E7431">
          <w:pPr>
            <w:pStyle w:val="BX3TXL"/>
          </w:pPr>
          <w:r w:rsidRPr="0077138B">
            <w:t>Other techniques include the following:</w:t>
          </w:r>
        </w:p>
        <w:p w14:paraId="52D3680E" w14:textId="365DB0A9" w:rsidR="008D3940" w:rsidRPr="0077138B" w:rsidRDefault="00D44711" w:rsidP="002E7431">
          <w:pPr>
            <w:pStyle w:val="BX3BLF"/>
          </w:pPr>
          <w:r w:rsidRPr="0077138B">
            <w:t>Highlight handouts during the teach-back session.</w:t>
          </w:r>
        </w:p>
        <w:p w14:paraId="134BC03F" w14:textId="2E3A0321" w:rsidR="008D3940" w:rsidRPr="0077138B" w:rsidRDefault="00D44711" w:rsidP="002E7431">
          <w:pPr>
            <w:pStyle w:val="BX3BL"/>
          </w:pPr>
          <w:r w:rsidRPr="0077138B">
            <w:t>Use clear, plain language.</w:t>
          </w:r>
        </w:p>
        <w:p w14:paraId="5C1AFE96" w14:textId="6E38B6D6" w:rsidR="008D3940" w:rsidRPr="0077138B" w:rsidRDefault="00D44711" w:rsidP="002E7431">
          <w:pPr>
            <w:pStyle w:val="BX3BL"/>
          </w:pPr>
          <w:r w:rsidRPr="0077138B">
            <w:t>Make eye contact and sit at eye level.</w:t>
          </w:r>
        </w:p>
        <w:p w14:paraId="12A5A832" w14:textId="0434874A" w:rsidR="008D3940" w:rsidRPr="0077138B" w:rsidRDefault="00D44711" w:rsidP="002E7431">
          <w:pPr>
            <w:pStyle w:val="BX3BLL"/>
          </w:pPr>
          <w:r w:rsidRPr="0077138B">
            <w:t>Use a caring—not testing or judging—tone of voice.</w:t>
          </w:r>
        </w:p>
        <w:p w14:paraId="0609804A" w14:textId="195ACDD8" w:rsidR="008D3940" w:rsidRDefault="00D44711" w:rsidP="002E7431">
          <w:pPr>
            <w:pStyle w:val="BX3S"/>
          </w:pPr>
          <w:r w:rsidRPr="0077138B">
            <w:t>Data from Brach</w:t>
          </w:r>
          <w:r>
            <w:t>, C</w:t>
          </w:r>
          <w:r w:rsidRPr="0077138B">
            <w:t xml:space="preserve">. (2024). </w:t>
          </w:r>
          <w:r w:rsidRPr="00AF5913">
            <w:rPr>
              <w:rStyle w:val="italic"/>
              <w:highlight w:val="green"/>
            </w:rPr>
            <w:t>Health literacy universal precautions toolkit</w:t>
          </w:r>
          <w:r w:rsidRPr="0077138B">
            <w:t xml:space="preserve"> (</w:t>
          </w:r>
          <w:r w:rsidRPr="2A104A67">
            <w:t>3rd</w:t>
          </w:r>
          <w:r w:rsidRPr="0077138B">
            <w:t xml:space="preserve"> </w:t>
          </w:r>
          <w:proofErr w:type="gramStart"/>
          <w:r w:rsidRPr="0077138B">
            <w:t>ed</w:t>
          </w:r>
          <w:proofErr w:type="gramEnd"/>
          <w:r w:rsidRPr="0077138B">
            <w:t xml:space="preserve">.). AHRQ Publication No. 23-0075. Agency for Healthcare Research and Quality </w:t>
          </w:r>
          <w:r>
            <w:t>https://www.ahrq.gov/sites/default/files/wysiwyg/health-literacy/3rd-edition-toolkit/health-literacy-toolkit-third-edition.pdf</w:t>
          </w:r>
          <w:r w:rsidRPr="004B301A">
            <w:t xml:space="preserve"> </w:t>
          </w:r>
        </w:p>
      </w:sdtContent>
    </w:sdt>
    <w:p w14:paraId="73725498" w14:textId="77777777" w:rsidR="00E97F5C" w:rsidRDefault="00D44711" w:rsidP="00D44711">
      <w:pPr>
        <w:pStyle w:val="TX"/>
      </w:pPr>
      <w:r w:rsidRPr="001614B2">
        <w:t xml:space="preserve">Assessing the patient’s discharge readiness includes a review of the discharge instructions for completeness (e.g., clinical condition information, new medications and/or changes to home medications, signs and symptoms indicating the need to return to the ED, follow-up appointment </w:t>
      </w:r>
      <w:r w:rsidRPr="001614B2">
        <w:lastRenderedPageBreak/>
        <w:t>information, focused care needs such as dressing/wound care, and home health contacts) and patient-centered communications with caregivers and/or patient focusing on any concerns related to discharge from the ED. Ensuring discharge readiness also includes a full reassessment of the patient’s vital signs, effectiveness of interventions, primary and focused assessment, and pain. To decrease barriers to continuity of care and adherence to discharge instructions, the patient and/or family are provided with a paper copy of the discharge instructions to reference once discharged and to share with their primary care or subspecialty providers who may not have access to the ED’s electronic medical record system.</w:t>
      </w:r>
    </w:p>
    <w:p w14:paraId="3BE2424A" w14:textId="4533E8AF" w:rsidR="00E97F5C" w:rsidRDefault="00D44711" w:rsidP="00AF5913">
      <w:pPr>
        <w:pStyle w:val="H2"/>
        <w:rPr>
          <w:highlight w:val="cyan"/>
        </w:rPr>
      </w:pPr>
      <w:r w:rsidRPr="003F2008">
        <w:rPr>
          <w:highlight w:val="cyan"/>
        </w:rPr>
        <w:t>Transfer to Definitive Care</w:t>
      </w:r>
    </w:p>
    <w:p w14:paraId="7B29F11F" w14:textId="77777777" w:rsidR="00E97F5C" w:rsidRDefault="00D44711" w:rsidP="002E7431">
      <w:pPr>
        <w:pStyle w:val="TXL"/>
      </w:pPr>
      <w:r w:rsidRPr="001614B2">
        <w:t>Eighty-five percent of neonatal and pediatric patients present to general EDs rather than specialized pediatric EDs (</w:t>
      </w:r>
      <w:proofErr w:type="spellStart"/>
      <w:r w:rsidRPr="001614B2">
        <w:t>Iyer</w:t>
      </w:r>
      <w:proofErr w:type="spellEnd"/>
      <w:r w:rsidRPr="001614B2">
        <w:t xml:space="preserve"> et al., 2024), and in 2020 more than 13,000 severely injured children required transfer to higher level of care and specialty services (</w:t>
      </w:r>
      <w:r>
        <w:t>ACS</w:t>
      </w:r>
      <w:r w:rsidRPr="001614B2">
        <w:t xml:space="preserve">, </w:t>
      </w:r>
      <w:proofErr w:type="spellStart"/>
      <w:r w:rsidRPr="001614B2">
        <w:t>n.d.</w:t>
      </w:r>
      <w:proofErr w:type="spellEnd"/>
      <w:r w:rsidRPr="001614B2">
        <w:t xml:space="preserve">). To help bridge this gap and maximize positive outcomes for pediatric patients, general EDs should have written transfer agreements and relationships with pediatric referral centers. Early recognition of the need to transfer the pediatric patient, effective communication with the receiving center, and establishment of </w:t>
      </w:r>
      <w:proofErr w:type="spellStart"/>
      <w:r w:rsidRPr="001614B2">
        <w:t>interfacility</w:t>
      </w:r>
      <w:proofErr w:type="spellEnd"/>
      <w:r w:rsidRPr="001614B2">
        <w:t xml:space="preserve"> transfer agreements and guidelines are key components of pediatric readiness.</w:t>
      </w:r>
    </w:p>
    <w:p w14:paraId="4A4B55E0" w14:textId="04242EF4" w:rsidR="00E97F5C" w:rsidRDefault="00D44711" w:rsidP="00AF5913">
      <w:pPr>
        <w:pStyle w:val="H3"/>
        <w:rPr>
          <w:highlight w:val="green"/>
        </w:rPr>
      </w:pPr>
      <w:r w:rsidRPr="003F2008">
        <w:rPr>
          <w:highlight w:val="green"/>
        </w:rPr>
        <w:t>Regional Transfer Agreements and Guidelines</w:t>
      </w:r>
    </w:p>
    <w:p w14:paraId="2B0D545E" w14:textId="7215D2F8" w:rsidR="008D3940" w:rsidRPr="001614B2" w:rsidRDefault="00D44711" w:rsidP="002E7431">
      <w:pPr>
        <w:pStyle w:val="TXL"/>
      </w:pPr>
      <w:proofErr w:type="spellStart"/>
      <w:r w:rsidRPr="001614B2">
        <w:t>Interfacility</w:t>
      </w:r>
      <w:proofErr w:type="spellEnd"/>
      <w:r w:rsidRPr="001614B2">
        <w:t xml:space="preserve"> transfer agreements are written contracts between a referring facility (such as a community hospital) and facility with a higher level of care and/or appropriate resources for the child (such as a specialized pediatric center). These agreements formalize arrangements for the consultation and transport of a pediatric patient to the facility offering a higher level of care.</w:t>
      </w:r>
    </w:p>
    <w:p w14:paraId="396A64C7" w14:textId="77777777" w:rsidR="008D3940" w:rsidRPr="001614B2" w:rsidRDefault="00D44711" w:rsidP="002E7431">
      <w:pPr>
        <w:pStyle w:val="TX"/>
      </w:pPr>
      <w:proofErr w:type="spellStart"/>
      <w:r w:rsidRPr="001614B2">
        <w:lastRenderedPageBreak/>
        <w:t>Interfacility</w:t>
      </w:r>
      <w:proofErr w:type="spellEnd"/>
      <w:r w:rsidRPr="001614B2">
        <w:t xml:space="preserve"> transfer guidelines are developed between hospitals—including out-of-state/territory facilities—and outline administrative policies and procedures for transferring critically ill pediatric patients to facilities with the resources to provide specialized pediatric care. Specific components of a transfer include the following:</w:t>
      </w:r>
    </w:p>
    <w:p w14:paraId="41A8FCD6" w14:textId="434F2121" w:rsidR="008D3940" w:rsidRPr="001614B2" w:rsidRDefault="00D44711" w:rsidP="002E7431">
      <w:pPr>
        <w:pStyle w:val="BLF"/>
      </w:pPr>
      <w:r w:rsidRPr="001614B2">
        <w:t>A defined process for timely initiation of a transfer, including the roles and responsibilities of the referring facility and the referral center (including responsibilities for requesting transfer and communication)</w:t>
      </w:r>
    </w:p>
    <w:p w14:paraId="0F0C20F8" w14:textId="77777777" w:rsidR="008D3940" w:rsidRDefault="00D44711" w:rsidP="002E7431">
      <w:pPr>
        <w:pStyle w:val="BL"/>
      </w:pPr>
      <w:r w:rsidRPr="001614B2">
        <w:t>The process for selecting the appropriate care facility</w:t>
      </w:r>
    </w:p>
    <w:p w14:paraId="0AF86FB8" w14:textId="4C590B1C" w:rsidR="008D3940" w:rsidRPr="001614B2" w:rsidRDefault="00D44711" w:rsidP="002E7431">
      <w:pPr>
        <w:pStyle w:val="BL"/>
      </w:pPr>
      <w:r w:rsidRPr="001614B2">
        <w:t>Consideration of a verified pediatric center to increase the probability of improved outcomes and survival (</w:t>
      </w:r>
      <w:proofErr w:type="spellStart"/>
      <w:r w:rsidRPr="001614B2">
        <w:t>Newgard</w:t>
      </w:r>
      <w:proofErr w:type="spellEnd"/>
      <w:r w:rsidRPr="001614B2">
        <w:t xml:space="preserve"> et al., 2023)</w:t>
      </w:r>
    </w:p>
    <w:p w14:paraId="77E28E60" w14:textId="44EA38D0" w:rsidR="008D3940" w:rsidRPr="001614B2" w:rsidRDefault="00D44711" w:rsidP="002E7431">
      <w:pPr>
        <w:pStyle w:val="BL"/>
      </w:pPr>
      <w:r w:rsidRPr="001614B2">
        <w:t>The process for selecting the appropriately staffed transport service to match the patient’s acuity level (e.g., level of care required by the patient, equipment needed during the transport)</w:t>
      </w:r>
    </w:p>
    <w:p w14:paraId="497D0358" w14:textId="51A8CF01" w:rsidR="008D3940" w:rsidRPr="001614B2" w:rsidRDefault="00D44711" w:rsidP="002E7431">
      <w:pPr>
        <w:pStyle w:val="BL"/>
      </w:pPr>
      <w:r w:rsidRPr="001614B2">
        <w:t>The process for patient transfer (including obtaining informed consent)</w:t>
      </w:r>
    </w:p>
    <w:p w14:paraId="5BF61438" w14:textId="0C929EE9" w:rsidR="008D3940" w:rsidRPr="001614B2" w:rsidRDefault="00D44711" w:rsidP="002E7431">
      <w:pPr>
        <w:pStyle w:val="BL"/>
      </w:pPr>
      <w:r w:rsidRPr="001614B2">
        <w:t>Plan for transfer of the patient’s medical records, including imaging studies</w:t>
      </w:r>
    </w:p>
    <w:p w14:paraId="0A728C9A" w14:textId="0D4822EB" w:rsidR="008D3940" w:rsidRPr="001614B2" w:rsidRDefault="00D44711" w:rsidP="002E7431">
      <w:pPr>
        <w:pStyle w:val="BL"/>
      </w:pPr>
      <w:r w:rsidRPr="001614B2">
        <w:t>Plan for transfer of a copy of the signed transport consent</w:t>
      </w:r>
    </w:p>
    <w:p w14:paraId="07746EA1" w14:textId="77777777" w:rsidR="008D3940" w:rsidRDefault="00D44711" w:rsidP="002E7431">
      <w:pPr>
        <w:pStyle w:val="BL"/>
      </w:pPr>
      <w:r w:rsidRPr="001614B2">
        <w:t>Plan for transfer of the patient’s personal belongings</w:t>
      </w:r>
    </w:p>
    <w:p w14:paraId="08D2718D" w14:textId="77777777" w:rsidR="00E97F5C" w:rsidRDefault="00D44711" w:rsidP="002E7431">
      <w:pPr>
        <w:pStyle w:val="BLL"/>
      </w:pPr>
      <w:r w:rsidRPr="001614B2">
        <w:t>Plan for provision of directions and referral institution information to the family</w:t>
      </w:r>
    </w:p>
    <w:p w14:paraId="3CF9E8CF" w14:textId="13143218" w:rsidR="00E97F5C" w:rsidRDefault="00D44711" w:rsidP="00AF5913">
      <w:pPr>
        <w:pStyle w:val="H3"/>
        <w:rPr>
          <w:highlight w:val="green"/>
        </w:rPr>
      </w:pPr>
      <w:r w:rsidRPr="003F2008">
        <w:rPr>
          <w:highlight w:val="green"/>
        </w:rPr>
        <w:t>Transfer Responsibilities</w:t>
      </w:r>
    </w:p>
    <w:p w14:paraId="57A89745" w14:textId="472A4DDD" w:rsidR="008D3940" w:rsidRDefault="00D44711" w:rsidP="002E7431">
      <w:pPr>
        <w:pStyle w:val="TXL"/>
      </w:pPr>
      <w:r w:rsidRPr="001614B2">
        <w:t xml:space="preserve">In the United States, transfers of unstable patients must be done in accordance with the provisions in the Emergency Medical Treatment and Active Labor Act (EMTALA), which was passed by Congress in 1986. Under EMTALA, patients who present to an ED for care, including </w:t>
      </w:r>
      <w:r w:rsidRPr="001614B2">
        <w:lastRenderedPageBreak/>
        <w:t>newly born infants, must be provided with a medical screening exam to determine whether a medical emergency exists; the ED must provide care for the patient until either the situation resolves or the patient’s condition has been stabilized within the facility’s capacity and capabilities. If the patient’s condition exceeds the facility’s capabilities, the patient can be transferred, as long as this transfer is done in accordance with the EMTALA regulations. EMTALA does not apply to the transfer of stable patients. When transferring an unstable patient, EMTALA requires the referring facility to do the following (EMSC et al., 2024):</w:t>
      </w:r>
    </w:p>
    <w:p w14:paraId="08E74572" w14:textId="4DB6D1BE" w:rsidR="008D3940" w:rsidRPr="001614B2" w:rsidRDefault="00D44711" w:rsidP="002E7431">
      <w:pPr>
        <w:pStyle w:val="BLF"/>
      </w:pPr>
      <w:r w:rsidRPr="001614B2">
        <w:t>Ensure a physician, or designee as defined by facility rules or regulations, certifies that the medical benefits expected from the transfer outweigh the risks or arranges transfer at the patient’s or family’s request after being informed of the hospital’s obligations under EMTALA and the risks of transfer.</w:t>
      </w:r>
    </w:p>
    <w:p w14:paraId="2B5FD9D1" w14:textId="5F8D6BFC" w:rsidR="008D3940" w:rsidRPr="001614B2" w:rsidRDefault="00D44711" w:rsidP="002E7431">
      <w:pPr>
        <w:pStyle w:val="BL"/>
      </w:pPr>
      <w:r w:rsidRPr="001614B2">
        <w:t>Continue to provide care within its capabilities until the transfer occurs to minimize transfer risks.</w:t>
      </w:r>
    </w:p>
    <w:p w14:paraId="1733F1A2" w14:textId="2D3B4C88" w:rsidR="008D3940" w:rsidRPr="001614B2" w:rsidRDefault="00D44711" w:rsidP="002E7431">
      <w:pPr>
        <w:pStyle w:val="BL"/>
      </w:pPr>
      <w:r w:rsidRPr="001614B2">
        <w:t>Provide copies of medical records.</w:t>
      </w:r>
    </w:p>
    <w:p w14:paraId="3EC98B00" w14:textId="27FABC30" w:rsidR="008D3940" w:rsidRPr="001614B2" w:rsidRDefault="00D44711" w:rsidP="002E7431">
      <w:pPr>
        <w:pStyle w:val="BL"/>
      </w:pPr>
      <w:r w:rsidRPr="001614B2">
        <w:t xml:space="preserve">Confirm that the receiving facility has space and qualified personnel to treat the condition </w:t>
      </w:r>
      <w:proofErr w:type="gramStart"/>
      <w:r w:rsidRPr="001614B2">
        <w:t>and</w:t>
      </w:r>
      <w:proofErr w:type="gramEnd"/>
      <w:r w:rsidRPr="001614B2">
        <w:t xml:space="preserve"> has agreed to accept the transfer.</w:t>
      </w:r>
    </w:p>
    <w:p w14:paraId="224913F5" w14:textId="48565F96" w:rsidR="008D3940" w:rsidRDefault="00D44711" w:rsidP="002E7431">
      <w:pPr>
        <w:pStyle w:val="BLL"/>
      </w:pPr>
      <w:r w:rsidRPr="001614B2">
        <w:t>Arrange to transfer the patient with qualified personnel and appropriate medical equipment for the patient’s condition. When requesting transport services, special considerations such as the need for a neonatal transport team, use of emergency child restraint systems, ability of the family to accompany the patient, and need for bariatric or mental health transport services should be communicated.</w:t>
      </w:r>
    </w:p>
    <w:p w14:paraId="7760EB10" w14:textId="4BC6CA57" w:rsidR="008D3940" w:rsidRDefault="00D44711" w:rsidP="002E7431">
      <w:pPr>
        <w:pStyle w:val="TX"/>
      </w:pPr>
      <w:r w:rsidRPr="001614B2">
        <w:lastRenderedPageBreak/>
        <w:t>Under EMTALA, hospitals with specialized services are obligated to accept transfers from other U.S. hospitals when the referring facility does not have the capability to treat unstable emergency medical conditions. Internationally, transfer responsibilities and regulations vary with few options for pediatric critical care in low resource settings (</w:t>
      </w:r>
      <w:proofErr w:type="spellStart"/>
      <w:r w:rsidRPr="001614B2">
        <w:t>Losonczy</w:t>
      </w:r>
      <w:proofErr w:type="spellEnd"/>
      <w:r w:rsidRPr="001614B2">
        <w:t xml:space="preserve"> et al., 2021).</w:t>
      </w:r>
    </w:p>
    <w:sdt>
      <w:sdtPr>
        <w:alias w:val="BOX2"/>
        <w:tag w:val="5"/>
        <w:id w:val="429086658"/>
        <w:placeholder>
          <w:docPart w:val="DefaultPlaceholder_1082065158"/>
        </w:placeholder>
      </w:sdtPr>
      <w:sdtEndPr/>
      <w:sdtContent>
        <w:p w14:paraId="1D9959E6" w14:textId="4F6295F9" w:rsidR="008D3940" w:rsidRPr="00D44711" w:rsidRDefault="00D44711" w:rsidP="00D44711">
          <w:pPr>
            <w:pStyle w:val="BX2T"/>
            <w:rPr>
              <w:highlight w:val="cyan"/>
            </w:rPr>
          </w:pPr>
          <w:r w:rsidRPr="00D44711">
            <w:rPr>
              <w:highlight w:val="cyan"/>
            </w:rPr>
            <w:t>NOTE</w:t>
          </w:r>
        </w:p>
        <w:p w14:paraId="1189A241" w14:textId="01004949" w:rsidR="008D3940" w:rsidRPr="003F2008" w:rsidRDefault="00D44711" w:rsidP="00D44711">
          <w:pPr>
            <w:pStyle w:val="BX2H1"/>
            <w:rPr>
              <w:highlight w:val="cyan"/>
            </w:rPr>
          </w:pPr>
          <w:r w:rsidRPr="003F2008">
            <w:rPr>
              <w:highlight w:val="cyan"/>
            </w:rPr>
            <w:t xml:space="preserve">Pediatric </w:t>
          </w:r>
          <w:proofErr w:type="spellStart"/>
          <w:r w:rsidRPr="003F2008">
            <w:rPr>
              <w:highlight w:val="cyan"/>
            </w:rPr>
            <w:t>Interfacility</w:t>
          </w:r>
          <w:proofErr w:type="spellEnd"/>
          <w:r w:rsidRPr="003F2008">
            <w:rPr>
              <w:highlight w:val="cyan"/>
            </w:rPr>
            <w:t xml:space="preserve"> Transfer Resource</w:t>
          </w:r>
        </w:p>
        <w:p w14:paraId="7600C2A3" w14:textId="77777777" w:rsidR="00E97F5C" w:rsidRDefault="00D44711" w:rsidP="00D44711">
          <w:pPr>
            <w:pStyle w:val="BX2TXL"/>
          </w:pPr>
          <w:proofErr w:type="gramStart"/>
          <w:r w:rsidRPr="001614B2">
            <w:t>Emergency Medical Services for Children, Emergency Nurses Association, &amp; Society of Trauma Nurses.</w:t>
          </w:r>
          <w:proofErr w:type="gramEnd"/>
          <w:r w:rsidRPr="001614B2">
            <w:t xml:space="preserve"> </w:t>
          </w:r>
          <w:proofErr w:type="gramStart"/>
          <w:r w:rsidRPr="001614B2">
            <w:t xml:space="preserve">(2024). </w:t>
          </w:r>
          <w:r w:rsidRPr="00AF5913">
            <w:rPr>
              <w:rStyle w:val="italic"/>
              <w:highlight w:val="green"/>
            </w:rPr>
            <w:t xml:space="preserve">Pediatric </w:t>
          </w:r>
          <w:proofErr w:type="spellStart"/>
          <w:r w:rsidRPr="00AF5913">
            <w:rPr>
              <w:rStyle w:val="italic"/>
              <w:highlight w:val="green"/>
            </w:rPr>
            <w:t>interfacility</w:t>
          </w:r>
          <w:proofErr w:type="spellEnd"/>
          <w:r w:rsidRPr="00AF5913">
            <w:rPr>
              <w:rStyle w:val="italic"/>
              <w:highlight w:val="green"/>
            </w:rPr>
            <w:t xml:space="preserve"> transfer guide</w:t>
          </w:r>
          <w:r w:rsidRPr="001614B2">
            <w:t>.</w:t>
          </w:r>
          <w:proofErr w:type="gramEnd"/>
          <w:r w:rsidRPr="001614B2">
            <w:t xml:space="preserve"> </w:t>
          </w:r>
          <w:r w:rsidRPr="00D44711">
            <w:t>https://media.emscimprovement.center/documents/</w:t>
          </w:r>
          <w:r w:rsidRPr="00D44711">
            <w:rPr>
              <w:rtl/>
            </w:rPr>
            <w:t>‌</w:t>
          </w:r>
          <w:r w:rsidRPr="00D44711">
            <w:t>‌EMSC_Pediatric_Interfacility_Transfer_Guide.pdf</w:t>
          </w:r>
        </w:p>
      </w:sdtContent>
    </w:sdt>
    <w:p w14:paraId="0EF9D12C" w14:textId="655B2E01" w:rsidR="00E97F5C" w:rsidRDefault="00D44711" w:rsidP="00AF5913">
      <w:pPr>
        <w:pStyle w:val="H1"/>
        <w:rPr>
          <w:highlight w:val="cyan"/>
        </w:rPr>
      </w:pPr>
      <w:r w:rsidRPr="003F2008">
        <w:rPr>
          <w:highlight w:val="cyan"/>
        </w:rPr>
        <w:t>Emerging Trends</w:t>
      </w:r>
    </w:p>
    <w:p w14:paraId="795CA98D" w14:textId="77777777" w:rsidR="00E97F5C" w:rsidRDefault="00D44711" w:rsidP="002E7431">
      <w:pPr>
        <w:pStyle w:val="TXL"/>
      </w:pPr>
      <w:r w:rsidRPr="001614B2">
        <w:t xml:space="preserve">Emerging trends in readiness for pediatric emergency care are focused on pediatric trauma, facility recognition programs, the Prehospital Pediatric Readiness Project, and </w:t>
      </w:r>
      <w:proofErr w:type="spellStart"/>
      <w:r w:rsidRPr="001614B2">
        <w:t>paediatric</w:t>
      </w:r>
      <w:proofErr w:type="spellEnd"/>
      <w:r w:rsidRPr="001614B2">
        <w:t xml:space="preserve"> care initiatives in Europe</w:t>
      </w:r>
      <w:r>
        <w:t>.</w:t>
      </w:r>
    </w:p>
    <w:p w14:paraId="70C00100" w14:textId="1637E519" w:rsidR="00E97F5C" w:rsidRDefault="00D44711" w:rsidP="00AF5913">
      <w:pPr>
        <w:pStyle w:val="H2"/>
        <w:rPr>
          <w:highlight w:val="cyan"/>
        </w:rPr>
      </w:pPr>
      <w:r w:rsidRPr="003F2008">
        <w:rPr>
          <w:highlight w:val="cyan"/>
        </w:rPr>
        <w:t>Pediatric Trauma</w:t>
      </w:r>
    </w:p>
    <w:p w14:paraId="4D03A267" w14:textId="77777777" w:rsidR="00E97F5C" w:rsidRDefault="00D44711" w:rsidP="002E7431">
      <w:pPr>
        <w:pStyle w:val="TXL"/>
      </w:pPr>
      <w:r w:rsidRPr="001614B2">
        <w:t>Ongoing efforts are needed in trauma centers to improve ED pediatric readiness in these facilities that treat the most critically injured children. Designation as an ACS-verified trauma center was found to not equate to a high WPRS (i.e., minimum score of 88) (</w:t>
      </w:r>
      <w:proofErr w:type="spellStart"/>
      <w:r w:rsidRPr="001614B2">
        <w:t>Newgard</w:t>
      </w:r>
      <w:proofErr w:type="spellEnd"/>
      <w:r w:rsidRPr="001614B2">
        <w:t xml:space="preserve"> et al., 2021</w:t>
      </w:r>
      <w:r>
        <w:t xml:space="preserve">; </w:t>
      </w:r>
      <w:proofErr w:type="spellStart"/>
      <w:r w:rsidRPr="001614B2">
        <w:t>Remick</w:t>
      </w:r>
      <w:proofErr w:type="spellEnd"/>
      <w:r w:rsidRPr="001614B2">
        <w:t xml:space="preserve"> et al., 2023b). Gaps in readiness identified in ACS-verified trauma centers include lack of </w:t>
      </w:r>
      <w:proofErr w:type="spellStart"/>
      <w:r w:rsidRPr="001614B2">
        <w:t>interfacility</w:t>
      </w:r>
      <w:proofErr w:type="spellEnd"/>
      <w:r w:rsidRPr="001614B2">
        <w:t xml:space="preserve"> transfer agreements for pediatric patients, failure to weigh children in kilograms, lack of pediatric-specific quality improvement metrics, and lack of comfort with some pediatric </w:t>
      </w:r>
      <w:r w:rsidRPr="001614B2">
        <w:lastRenderedPageBreak/>
        <w:t xml:space="preserve">trauma-specific protocols (Genovese et al., 2021; </w:t>
      </w:r>
      <w:proofErr w:type="spellStart"/>
      <w:r w:rsidRPr="001614B2">
        <w:t>Melhado</w:t>
      </w:r>
      <w:proofErr w:type="spellEnd"/>
      <w:r w:rsidRPr="001614B2">
        <w:t xml:space="preserve"> et al., 2024; </w:t>
      </w:r>
      <w:proofErr w:type="spellStart"/>
      <w:r w:rsidRPr="001614B2">
        <w:t>Remick</w:t>
      </w:r>
      <w:proofErr w:type="spellEnd"/>
      <w:r w:rsidRPr="001614B2">
        <w:t xml:space="preserve"> et al., 2018). Efforts to improve pediatric readiness at non-pediatric trauma centers are crucial, especially in facilities that often transfer children to other facilities for ongoing care (</w:t>
      </w:r>
      <w:proofErr w:type="spellStart"/>
      <w:r w:rsidRPr="001614B2">
        <w:t>Melhado</w:t>
      </w:r>
      <w:proofErr w:type="spellEnd"/>
      <w:r w:rsidRPr="001614B2">
        <w:t xml:space="preserve"> et al., 2025). As of 2022, ACS requires that all ACS-verified adult and pediatric trauma centers work with ED-based pediatric champions to complete the NPRP Assessment, review the follow-up gap analysis, and create improvement plans to address identified gaps (EMSC Innovation and Improvement Center, 2021; </w:t>
      </w:r>
      <w:proofErr w:type="spellStart"/>
      <w:r w:rsidRPr="001614B2">
        <w:t>Melhado</w:t>
      </w:r>
      <w:proofErr w:type="spellEnd"/>
      <w:r w:rsidRPr="001614B2">
        <w:t xml:space="preserve"> et al, 2023).</w:t>
      </w:r>
    </w:p>
    <w:p w14:paraId="600F8AE2" w14:textId="72E16C46" w:rsidR="00E97F5C" w:rsidRDefault="00D44711" w:rsidP="00AF5913">
      <w:pPr>
        <w:pStyle w:val="H2"/>
        <w:rPr>
          <w:highlight w:val="cyan"/>
        </w:rPr>
      </w:pPr>
      <w:r w:rsidRPr="003F2008">
        <w:rPr>
          <w:highlight w:val="cyan"/>
        </w:rPr>
        <w:t>Pediatric Readiness Recognition Programs</w:t>
      </w:r>
    </w:p>
    <w:p w14:paraId="339A3309" w14:textId="10F347A0" w:rsidR="008D3940" w:rsidRDefault="00D44711" w:rsidP="002E7431">
      <w:pPr>
        <w:pStyle w:val="TXL"/>
      </w:pPr>
      <w:r w:rsidRPr="001614B2">
        <w:t xml:space="preserve">Pediatric readiness facility recognition programs are state-wide initiatives that identify EDs and EMS/fire-rescue agencies that have become pediatric ready. Facility recognition programs support improvements in care, enhance coordination, and ensure children </w:t>
      </w:r>
      <w:proofErr w:type="gramStart"/>
      <w:r w:rsidRPr="001614B2">
        <w:t>receive</w:t>
      </w:r>
      <w:proofErr w:type="gramEnd"/>
      <w:r w:rsidRPr="001614B2">
        <w:t xml:space="preserve"> appropriate treatment from well-prepared clinicians. EDs that participate in pediatric readiness recognition programs scored significantly higher (i.e., median WPRS 24 points higher) in the 2021 assessment than facilities not participating in recognition programs (</w:t>
      </w:r>
      <w:proofErr w:type="spellStart"/>
      <w:r w:rsidRPr="001614B2">
        <w:t>Remick</w:t>
      </w:r>
      <w:proofErr w:type="spellEnd"/>
      <w:r w:rsidRPr="001614B2">
        <w:t xml:space="preserve"> et al., 2023).</w:t>
      </w:r>
    </w:p>
    <w:sdt>
      <w:sdtPr>
        <w:alias w:val="BOX2"/>
        <w:tag w:val="6"/>
        <w:id w:val="1170600931"/>
        <w:placeholder>
          <w:docPart w:val="DefaultPlaceholder_1082065158"/>
        </w:placeholder>
      </w:sdtPr>
      <w:sdtContent>
        <w:p w14:paraId="6B5E68DB" w14:textId="4F6A66EA" w:rsidR="00D44711" w:rsidRDefault="00D44711" w:rsidP="00D44711">
          <w:pPr>
            <w:pStyle w:val="BX2T"/>
          </w:pPr>
          <w:r>
            <w:t>NOTE</w:t>
          </w:r>
        </w:p>
        <w:p w14:paraId="744616A6" w14:textId="03081A03" w:rsidR="00D44711" w:rsidRDefault="00D44711" w:rsidP="00D44711">
          <w:pPr>
            <w:pStyle w:val="BX2H1"/>
            <w:rPr>
              <w:highlight w:val="cyan"/>
            </w:rPr>
          </w:pPr>
          <w:r w:rsidRPr="003F2008">
            <w:rPr>
              <w:highlight w:val="cyan"/>
            </w:rPr>
            <w:t>Recognition Programs</w:t>
          </w:r>
        </w:p>
        <w:p w14:paraId="0679E03E" w14:textId="3FAF730E" w:rsidR="00D44711" w:rsidRDefault="00D44711" w:rsidP="00D44711">
          <w:pPr>
            <w:pStyle w:val="BX2TXL"/>
          </w:pPr>
          <w:r w:rsidRPr="001614B2">
            <w:t xml:space="preserve">To learn more, or to apply for pediatric readiness recognition programs, visit </w:t>
          </w:r>
          <w:r w:rsidRPr="00D44711">
            <w:t>https://emscimprovement.center/domains/recognition-programs/</w:t>
          </w:r>
        </w:p>
        <w:p w14:paraId="31D68DC5" w14:textId="77777777" w:rsidR="00E97F5C" w:rsidRDefault="00D44711" w:rsidP="00D44711">
          <w:pPr>
            <w:pStyle w:val="BX2S"/>
          </w:pPr>
          <w:proofErr w:type="gramStart"/>
          <w:r w:rsidRPr="001614B2">
            <w:t>Emergency Medical Services for Children Innovation and Improvement Center.</w:t>
          </w:r>
          <w:proofErr w:type="gramEnd"/>
          <w:r w:rsidRPr="001614B2">
            <w:t xml:space="preserve"> (</w:t>
          </w:r>
          <w:proofErr w:type="spellStart"/>
          <w:r w:rsidRPr="001614B2">
            <w:t>n.d.</w:t>
          </w:r>
          <w:proofErr w:type="spellEnd"/>
          <w:r w:rsidRPr="001614B2">
            <w:t xml:space="preserve">-c). </w:t>
          </w:r>
          <w:r w:rsidRPr="00AF5913">
            <w:rPr>
              <w:rStyle w:val="italic"/>
              <w:highlight w:val="green"/>
            </w:rPr>
            <w:t>Raising the standard for pediatric care</w:t>
          </w:r>
          <w:r w:rsidRPr="001614B2">
            <w:t xml:space="preserve">. </w:t>
          </w:r>
          <w:proofErr w:type="gramStart"/>
          <w:r w:rsidRPr="00D44711">
            <w:t>https://emsc ,</w:t>
          </w:r>
          <w:proofErr w:type="spellStart"/>
          <w:r w:rsidRPr="00D44711">
            <w:t>improvement.center</w:t>
          </w:r>
          <w:proofErr w:type="spellEnd"/>
          <w:proofErr w:type="gramEnd"/>
          <w:r w:rsidRPr="00D44711">
            <w:t>/domains/recognition-programs/</w:t>
          </w:r>
        </w:p>
      </w:sdtContent>
    </w:sdt>
    <w:p w14:paraId="68090075" w14:textId="48A9B6CC" w:rsidR="00E97F5C" w:rsidRDefault="00D44711" w:rsidP="00AF5913">
      <w:pPr>
        <w:pStyle w:val="H2"/>
        <w:rPr>
          <w:highlight w:val="cyan"/>
        </w:rPr>
      </w:pPr>
      <w:r w:rsidRPr="003F2008">
        <w:rPr>
          <w:highlight w:val="cyan"/>
        </w:rPr>
        <w:lastRenderedPageBreak/>
        <w:t>Prehospital Pediatric Readiness Project</w:t>
      </w:r>
    </w:p>
    <w:p w14:paraId="7E735C16" w14:textId="77777777" w:rsidR="00E97F5C" w:rsidRDefault="00D44711" w:rsidP="002E7431">
      <w:pPr>
        <w:pStyle w:val="TXL"/>
      </w:pPr>
      <w:r w:rsidRPr="001614B2">
        <w:t xml:space="preserve">Established in 2019, the Prehospital Pediatric Readiness Project (PPRP) aims to improve prehospital care for acutely ill and injured children across the </w:t>
      </w:r>
      <w:r>
        <w:t>United States.</w:t>
      </w:r>
      <w:r w:rsidRPr="001614B2">
        <w:t xml:space="preserve"> Pediatric patients account for approximately 10% of EMS volume, and the PPRP focuses on ensuring that EMS/fire-rescue agencies have the appropriate equipment, supplies, training, education, physician oversight, and policies to effectively provide emergency care to pediatric patients as recommended in the 2020 joint policy statement and technical report, </w:t>
      </w:r>
      <w:r w:rsidRPr="00AF5913">
        <w:rPr>
          <w:rStyle w:val="italic"/>
          <w:highlight w:val="green"/>
        </w:rPr>
        <w:t>Pediatric Readiness in Emergency Medical Services Systems</w:t>
      </w:r>
      <w:r w:rsidRPr="001614B2">
        <w:t xml:space="preserve"> (Moore et al., 2020; </w:t>
      </w:r>
      <w:proofErr w:type="spellStart"/>
      <w:r w:rsidRPr="001614B2">
        <w:t>Owusu-Ansah</w:t>
      </w:r>
      <w:proofErr w:type="spellEnd"/>
      <w:r w:rsidRPr="001614B2">
        <w:t xml:space="preserve"> et al., 2020).</w:t>
      </w:r>
    </w:p>
    <w:p w14:paraId="4F1C14F9" w14:textId="0F099A5B" w:rsidR="00E97F5C" w:rsidRDefault="00D44711" w:rsidP="00AF5913">
      <w:pPr>
        <w:pStyle w:val="H2"/>
        <w:rPr>
          <w:highlight w:val="cyan"/>
        </w:rPr>
      </w:pPr>
      <w:proofErr w:type="spellStart"/>
      <w:r w:rsidRPr="003F2008">
        <w:rPr>
          <w:highlight w:val="cyan"/>
        </w:rPr>
        <w:t>Paediatric</w:t>
      </w:r>
      <w:proofErr w:type="spellEnd"/>
      <w:r w:rsidRPr="003F2008">
        <w:rPr>
          <w:highlight w:val="cyan"/>
        </w:rPr>
        <w:t xml:space="preserve"> Innovation in Europe</w:t>
      </w:r>
    </w:p>
    <w:p w14:paraId="73E69AFA" w14:textId="77777777" w:rsidR="00E97F5C" w:rsidRDefault="00D44711" w:rsidP="002E7431">
      <w:pPr>
        <w:pStyle w:val="TXL"/>
      </w:pPr>
      <w:r w:rsidRPr="001614B2">
        <w:t xml:space="preserve">In January 2025, the i4KIDS-EUROPE consortium, representing 16 European countries, published a white paper that served as a call to action for the European Union and national policymakers to improve the </w:t>
      </w:r>
      <w:proofErr w:type="spellStart"/>
      <w:r w:rsidRPr="001614B2">
        <w:t>paediatric</w:t>
      </w:r>
      <w:proofErr w:type="spellEnd"/>
      <w:r w:rsidRPr="001614B2">
        <w:t xml:space="preserve"> innovation landscape across Europe with a specific focus on medicines and medical devices. Anticipated actions resulting from this paper include boosting public funding dedicated to </w:t>
      </w:r>
      <w:proofErr w:type="spellStart"/>
      <w:r w:rsidRPr="001614B2">
        <w:t>paediatric</w:t>
      </w:r>
      <w:proofErr w:type="spellEnd"/>
      <w:r w:rsidRPr="001614B2">
        <w:t xml:space="preserve"> care, improving </w:t>
      </w:r>
      <w:proofErr w:type="spellStart"/>
      <w:r w:rsidRPr="001614B2">
        <w:t>paediatric</w:t>
      </w:r>
      <w:proofErr w:type="spellEnd"/>
      <w:r w:rsidRPr="001614B2">
        <w:t xml:space="preserve"> regulation navigation, incentivizing companies investing in and enhancing the visibility of children’s health, and creating a strong culture of </w:t>
      </w:r>
      <w:proofErr w:type="spellStart"/>
      <w:r w:rsidRPr="001614B2">
        <w:t>paediatric</w:t>
      </w:r>
      <w:proofErr w:type="spellEnd"/>
      <w:r w:rsidRPr="001614B2">
        <w:t xml:space="preserve"> innovation in hospitals (i4KIDS-EUROPE, 2025).</w:t>
      </w:r>
    </w:p>
    <w:p w14:paraId="319C93F2" w14:textId="2AA0BFB0" w:rsidR="00E97F5C" w:rsidRDefault="00D44711" w:rsidP="002E7431">
      <w:pPr>
        <w:pStyle w:val="EOCH1"/>
        <w:rPr>
          <w:highlight w:val="cyan"/>
        </w:rPr>
      </w:pPr>
      <w:r w:rsidRPr="003F2008">
        <w:rPr>
          <w:highlight w:val="cyan"/>
        </w:rPr>
        <w:t>Summary</w:t>
      </w:r>
    </w:p>
    <w:p w14:paraId="1C83A2BF" w14:textId="77777777" w:rsidR="00E97F5C" w:rsidRDefault="00D44711" w:rsidP="002E7431">
      <w:pPr>
        <w:pStyle w:val="TXL"/>
      </w:pPr>
      <w:r w:rsidRPr="001614B2">
        <w:t xml:space="preserve">Initiatives such as the NPRP continue to demonstrate progress toward improving ED pediatric readiness globally. Continued readiness efforts are needed to ensure that all critically ill and injured children have access to timely, well-resourced, and effective emergency care regardless of where they reside (Glass et al., 2023; </w:t>
      </w:r>
      <w:proofErr w:type="spellStart"/>
      <w:r w:rsidRPr="001614B2">
        <w:t>Newgard</w:t>
      </w:r>
      <w:proofErr w:type="spellEnd"/>
      <w:r w:rsidRPr="001614B2">
        <w:t xml:space="preserve"> et al., </w:t>
      </w:r>
      <w:r>
        <w:t xml:space="preserve">2022, </w:t>
      </w:r>
      <w:r w:rsidRPr="001614B2">
        <w:t xml:space="preserve">2023). Identifying an ED nurse PECC can strongly affect pediatric emergency nursing care. The PECC can improve outcomes </w:t>
      </w:r>
      <w:r w:rsidRPr="001614B2">
        <w:lastRenderedPageBreak/>
        <w:t>by overseeing nursing-based aspects of pediatric readiness such as incorporating principles of PFCC; assessment and care of the pediatric patient; health promotion/injury prevention activities; disaster planning; best practices for the safe disposition of the pediatric patient to include transfer, admission, or discharge; and incorporation of pediatric performance measures into QI plans. Partnering with local emergency medical services and neighboring hospitals to create a community of readiness further improves outcomes for ill and injured children and reduces the fragmented and uneven care that currently exists in some parts of the world (</w:t>
      </w:r>
      <w:proofErr w:type="spellStart"/>
      <w:r w:rsidRPr="001614B2">
        <w:t>Paediatric</w:t>
      </w:r>
      <w:proofErr w:type="spellEnd"/>
      <w:r w:rsidRPr="001614B2">
        <w:t xml:space="preserve"> Emergency Medicine Special Interest Group, 2019</w:t>
      </w:r>
      <w:r>
        <w:t xml:space="preserve">; </w:t>
      </w:r>
      <w:proofErr w:type="spellStart"/>
      <w:r w:rsidRPr="001614B2">
        <w:t>Remick</w:t>
      </w:r>
      <w:proofErr w:type="spellEnd"/>
      <w:r w:rsidRPr="001614B2">
        <w:t xml:space="preserve"> et al., 2023a).</w:t>
      </w:r>
    </w:p>
    <w:p w14:paraId="00D6C581" w14:textId="70D45311" w:rsidR="00E97F5C" w:rsidRDefault="00D44711" w:rsidP="002E7431">
      <w:pPr>
        <w:pStyle w:val="EOCREFH"/>
        <w:rPr>
          <w:highlight w:val="cyan"/>
        </w:rPr>
      </w:pPr>
      <w:r w:rsidRPr="003F2008">
        <w:rPr>
          <w:highlight w:val="cyan"/>
        </w:rPr>
        <w:t>References</w:t>
      </w:r>
    </w:p>
    <w:p w14:paraId="37DAB6E7" w14:textId="5EE48BDF" w:rsidR="008D3940" w:rsidRPr="001614B2" w:rsidRDefault="00D44711" w:rsidP="002E7431">
      <w:pPr>
        <w:pStyle w:val="EOCREF"/>
      </w:pPr>
      <w:proofErr w:type="spellStart"/>
      <w:r w:rsidRPr="001614B2">
        <w:t>Amberson</w:t>
      </w:r>
      <w:proofErr w:type="spellEnd"/>
      <w:r w:rsidRPr="001614B2">
        <w:t xml:space="preserve">, T., Wells, C., &amp; </w:t>
      </w:r>
      <w:proofErr w:type="spellStart"/>
      <w:r w:rsidRPr="001614B2">
        <w:t>Gossman</w:t>
      </w:r>
      <w:proofErr w:type="spellEnd"/>
      <w:r w:rsidRPr="001614B2">
        <w:t xml:space="preserve">, S. (2020). </w:t>
      </w:r>
      <w:proofErr w:type="gramStart"/>
      <w:r w:rsidRPr="001614B2">
        <w:t>Increasing disaster preparedness in emergency nurses: A quality improvement initiative.</w:t>
      </w:r>
      <w:proofErr w:type="gramEnd"/>
      <w:r w:rsidRPr="001614B2">
        <w:t xml:space="preserve"> </w:t>
      </w:r>
      <w:proofErr w:type="gramStart"/>
      <w:r w:rsidRPr="00AF5913">
        <w:rPr>
          <w:rStyle w:val="italic"/>
          <w:highlight w:val="green"/>
        </w:rPr>
        <w:t>Journal of Emergency Nursing, 46</w:t>
      </w:r>
      <w:r w:rsidRPr="001614B2">
        <w:t>(5), 654–665.e21.</w:t>
      </w:r>
      <w:proofErr w:type="gramEnd"/>
      <w:r w:rsidRPr="001614B2">
        <w:t xml:space="preserve"> </w:t>
      </w:r>
      <w:r w:rsidRPr="00D44711">
        <w:t>https://doi.org/10.1016/j.jen.2020.05.001</w:t>
      </w:r>
    </w:p>
    <w:p w14:paraId="1B9DE124" w14:textId="77777777" w:rsidR="00D44711" w:rsidRDefault="00D44711" w:rsidP="002E7431">
      <w:pPr>
        <w:pStyle w:val="EOCREF"/>
      </w:pPr>
      <w:r w:rsidRPr="001614B2">
        <w:t xml:space="preserve">American Academy of Pediatrics Committee on Pediatric Emergency Medicine, American College of Emergency Physicians Pediatric Committee, American College of Surgeons Committee on Trauma, Emergency Nurses Association Pediatric Committee, </w:t>
      </w:r>
      <w:proofErr w:type="spellStart"/>
      <w:r w:rsidRPr="001614B2">
        <w:t>Remick</w:t>
      </w:r>
      <w:proofErr w:type="spellEnd"/>
      <w:r w:rsidRPr="001614B2">
        <w:t xml:space="preserve">, K. E., Foster, A. A., Jensen, A., Williams, R. F, Brown, K., Stone, E., Joseph, M., </w:t>
      </w:r>
      <w:proofErr w:type="spellStart"/>
      <w:r w:rsidRPr="001614B2">
        <w:t>Conners</w:t>
      </w:r>
      <w:proofErr w:type="spellEnd"/>
      <w:r w:rsidRPr="001614B2">
        <w:t xml:space="preserve">, G., &amp; </w:t>
      </w:r>
      <w:proofErr w:type="spellStart"/>
      <w:r w:rsidRPr="001614B2">
        <w:t>Gausche</w:t>
      </w:r>
      <w:proofErr w:type="spellEnd"/>
      <w:r w:rsidRPr="001614B2">
        <w:t xml:space="preserve">-Hill, M. (in press). </w:t>
      </w:r>
      <w:proofErr w:type="gramStart"/>
      <w:r w:rsidRPr="00AF5913">
        <w:rPr>
          <w:rStyle w:val="italic"/>
          <w:highlight w:val="green"/>
        </w:rPr>
        <w:t>Pediatric readiness in the emergency department</w:t>
      </w:r>
      <w:r w:rsidRPr="001614B2">
        <w:t xml:space="preserve"> [Joint policy statement].</w:t>
      </w:r>
      <w:proofErr w:type="gramEnd"/>
    </w:p>
    <w:p w14:paraId="2468424E" w14:textId="24685171" w:rsidR="008D3940" w:rsidRPr="001614B2" w:rsidRDefault="00D44711" w:rsidP="002E7431">
      <w:pPr>
        <w:pStyle w:val="EOCREF"/>
      </w:pPr>
      <w:r w:rsidRPr="001614B2">
        <w:t xml:space="preserve">American Academy of </w:t>
      </w:r>
      <w:proofErr w:type="gramStart"/>
      <w:r w:rsidRPr="001614B2">
        <w:t>Pediatrics,</w:t>
      </w:r>
      <w:proofErr w:type="gramEnd"/>
      <w:r>
        <w:t xml:space="preserve"> </w:t>
      </w:r>
      <w:r w:rsidRPr="001614B2">
        <w:t xml:space="preserve">&amp; Massachusetts General Hospital. </w:t>
      </w:r>
      <w:proofErr w:type="gramStart"/>
      <w:r w:rsidRPr="001614B2">
        <w:t>(2018, July).</w:t>
      </w:r>
      <w:proofErr w:type="gramEnd"/>
      <w:r w:rsidRPr="001614B2">
        <w:t xml:space="preserve"> </w:t>
      </w:r>
      <w:r w:rsidRPr="00AF5913">
        <w:rPr>
          <w:rStyle w:val="italic"/>
          <w:highlight w:val="green"/>
        </w:rPr>
        <w:t>Family reunification following disasters: A planning tool for health care facilities</w:t>
      </w:r>
      <w:r w:rsidRPr="001614B2">
        <w:t xml:space="preserve">. </w:t>
      </w:r>
      <w:r w:rsidRPr="00D44711">
        <w:t>https://downloads.aap.org/AAP/PDF/AAP%20Reunification%20Toolkit.pdf</w:t>
      </w:r>
    </w:p>
    <w:p w14:paraId="4EC475CA" w14:textId="17DC4BAD" w:rsidR="008D3940" w:rsidRPr="001614B2" w:rsidRDefault="00D44711" w:rsidP="002E7431">
      <w:pPr>
        <w:pStyle w:val="EOCREF"/>
      </w:pPr>
      <w:r w:rsidRPr="001614B2">
        <w:t xml:space="preserve">American Academy of Pediatrics Committee on Pediatric Emergency Medicine, American College of Emergency Physicians Pediatric Committee, &amp; Emergency Nurses Association </w:t>
      </w:r>
      <w:r w:rsidRPr="001614B2">
        <w:lastRenderedPageBreak/>
        <w:t xml:space="preserve">Pediatric Committee. (2009). Joint policy statement: Guidelines for care of children in the emergency department, </w:t>
      </w:r>
      <w:r w:rsidRPr="00AF5913">
        <w:rPr>
          <w:rStyle w:val="italic"/>
          <w:highlight w:val="green"/>
        </w:rPr>
        <w:t>Annals of Emergency Medicine</w:t>
      </w:r>
      <w:r w:rsidRPr="001614B2">
        <w:t xml:space="preserve">, </w:t>
      </w:r>
      <w:r w:rsidRPr="00AF5913">
        <w:rPr>
          <w:rStyle w:val="italic"/>
          <w:highlight w:val="green"/>
        </w:rPr>
        <w:t>54</w:t>
      </w:r>
      <w:r w:rsidRPr="001614B2">
        <w:t xml:space="preserve">(4), 543–552. </w:t>
      </w:r>
      <w:r w:rsidRPr="00D44711">
        <w:t>https://doi.org/10.1016/j.annemergmed.2009.08.010</w:t>
      </w:r>
    </w:p>
    <w:p w14:paraId="61E79CD9" w14:textId="24E135C8" w:rsidR="008D3940" w:rsidRPr="001614B2" w:rsidRDefault="00D44711" w:rsidP="002E7431">
      <w:pPr>
        <w:pStyle w:val="EOCREF"/>
      </w:pPr>
      <w:proofErr w:type="gramStart"/>
      <w:r w:rsidRPr="001614B2">
        <w:t>American College of Surgeons.</w:t>
      </w:r>
      <w:proofErr w:type="gramEnd"/>
      <w:r w:rsidRPr="001614B2">
        <w:t xml:space="preserve"> </w:t>
      </w:r>
      <w:proofErr w:type="gramStart"/>
      <w:r w:rsidRPr="001614B2">
        <w:t>(</w:t>
      </w:r>
      <w:proofErr w:type="spellStart"/>
      <w:r w:rsidRPr="001614B2">
        <w:t>n.d.</w:t>
      </w:r>
      <w:proofErr w:type="spellEnd"/>
      <w:r w:rsidRPr="001614B2">
        <w:t>).</w:t>
      </w:r>
      <w:proofErr w:type="gramEnd"/>
      <w:r w:rsidRPr="001614B2">
        <w:t xml:space="preserve"> </w:t>
      </w:r>
      <w:r w:rsidRPr="00AF5913">
        <w:rPr>
          <w:rStyle w:val="italic"/>
          <w:highlight w:val="green"/>
        </w:rPr>
        <w:t>Trauma quality programs participant use file</w:t>
      </w:r>
      <w:r w:rsidRPr="001614B2">
        <w:t xml:space="preserve">. </w:t>
      </w:r>
      <w:r w:rsidRPr="00D44711">
        <w:t>https://www.facs.org/quality-programs/trauma/quality/national-trauma-data-bank/datasets</w:t>
      </w:r>
    </w:p>
    <w:p w14:paraId="0D792234" w14:textId="4BDDF172" w:rsidR="008D3940" w:rsidRPr="001614B2" w:rsidRDefault="00D44711" w:rsidP="002E7431">
      <w:pPr>
        <w:pStyle w:val="EOCREF"/>
      </w:pPr>
      <w:r w:rsidRPr="001614B2">
        <w:t xml:space="preserve">Ames, S. G., Davis, B. S., Marin, J. R., Fink, E. L., Olson, L. M., </w:t>
      </w:r>
      <w:proofErr w:type="spellStart"/>
      <w:r w:rsidRPr="001614B2">
        <w:t>Gausche</w:t>
      </w:r>
      <w:proofErr w:type="spellEnd"/>
      <w:r w:rsidRPr="001614B2">
        <w:t xml:space="preserve">-Hill, M., &amp; Kahn, J. M. (2019). </w:t>
      </w:r>
      <w:proofErr w:type="gramStart"/>
      <w:r w:rsidRPr="001614B2">
        <w:t>Emergency department pediatric readiness and mortality in critically ill children.</w:t>
      </w:r>
      <w:proofErr w:type="gramEnd"/>
      <w:r w:rsidRPr="001614B2">
        <w:t xml:space="preserve"> </w:t>
      </w:r>
      <w:proofErr w:type="gramStart"/>
      <w:r w:rsidRPr="00AF5913">
        <w:rPr>
          <w:rStyle w:val="italic"/>
          <w:highlight w:val="green"/>
        </w:rPr>
        <w:t>Pediatrics</w:t>
      </w:r>
      <w:r w:rsidRPr="001614B2">
        <w:t xml:space="preserve">, </w:t>
      </w:r>
      <w:r w:rsidRPr="00AF5913">
        <w:rPr>
          <w:rStyle w:val="italic"/>
          <w:highlight w:val="green"/>
        </w:rPr>
        <w:t>144</w:t>
      </w:r>
      <w:r w:rsidRPr="001614B2">
        <w:t>(3), Article e20190568.</w:t>
      </w:r>
      <w:proofErr w:type="gramEnd"/>
      <w:r w:rsidRPr="001614B2">
        <w:t xml:space="preserve"> </w:t>
      </w:r>
      <w:r w:rsidRPr="00D44711">
        <w:t>https://doi.org/10.1542/peds.2019-0568</w:t>
      </w:r>
    </w:p>
    <w:p w14:paraId="7B21D18B" w14:textId="0D08078A" w:rsidR="008D3940" w:rsidRPr="001614B2" w:rsidRDefault="00D44711" w:rsidP="002E7431">
      <w:pPr>
        <w:pStyle w:val="EOCREF"/>
      </w:pPr>
      <w:r w:rsidRPr="001614B2">
        <w:t xml:space="preserve">Ames, S. G., Salvi, A., Lin, A., </w:t>
      </w:r>
      <w:proofErr w:type="spellStart"/>
      <w:r w:rsidRPr="001614B2">
        <w:t>Malveau</w:t>
      </w:r>
      <w:proofErr w:type="spellEnd"/>
      <w:r w:rsidRPr="001614B2">
        <w:t xml:space="preserve">, S., Mann, N. C., Jenkins, P. C., Hansen, M., Papa, L., Schmitz, S., </w:t>
      </w:r>
      <w:proofErr w:type="spellStart"/>
      <w:r w:rsidRPr="001614B2">
        <w:t>Sabogal</w:t>
      </w:r>
      <w:proofErr w:type="spellEnd"/>
      <w:r w:rsidRPr="001614B2">
        <w:t xml:space="preserve">, C., </w:t>
      </w:r>
      <w:proofErr w:type="spellStart"/>
      <w:r w:rsidRPr="001614B2">
        <w:t>Newgard</w:t>
      </w:r>
      <w:proofErr w:type="spellEnd"/>
      <w:r w:rsidRPr="001614B2">
        <w:t xml:space="preserve">, C. D., &amp; Pediatric Readiness Study Group (2024). </w:t>
      </w:r>
      <w:proofErr w:type="gramStart"/>
      <w:r w:rsidRPr="001614B2">
        <w:t>Timing and causes of death to 1 year among children presenting to emergency departments.</w:t>
      </w:r>
      <w:proofErr w:type="gramEnd"/>
      <w:r w:rsidRPr="001614B2">
        <w:t xml:space="preserve"> </w:t>
      </w:r>
      <w:r w:rsidRPr="00AF5913">
        <w:rPr>
          <w:rStyle w:val="italic"/>
          <w:highlight w:val="green"/>
        </w:rPr>
        <w:t>Academic Emergency Medicine</w:t>
      </w:r>
      <w:r w:rsidRPr="001614B2">
        <w:t xml:space="preserve">, </w:t>
      </w:r>
      <w:r w:rsidRPr="00AF5913">
        <w:rPr>
          <w:rStyle w:val="italic"/>
          <w:highlight w:val="green"/>
        </w:rPr>
        <w:t>31</w:t>
      </w:r>
      <w:r w:rsidRPr="001614B2">
        <w:t xml:space="preserve">(6), 555–563. </w:t>
      </w:r>
      <w:r w:rsidRPr="00D44711">
        <w:t>https://doi.org/10.1111/acem.14875</w:t>
      </w:r>
    </w:p>
    <w:p w14:paraId="5B70CB96" w14:textId="5B842961" w:rsidR="008D3940" w:rsidRPr="001614B2" w:rsidRDefault="00D44711" w:rsidP="002E7431">
      <w:pPr>
        <w:pStyle w:val="EOCREF"/>
        <w:rPr>
          <w:rFonts w:eastAsia="Arial"/>
        </w:rPr>
      </w:pPr>
      <w:proofErr w:type="spellStart"/>
      <w:proofErr w:type="gramStart"/>
      <w:r w:rsidRPr="001614B2">
        <w:t>Aregbesola</w:t>
      </w:r>
      <w:proofErr w:type="spellEnd"/>
      <w:r w:rsidRPr="001614B2">
        <w:t xml:space="preserve">, A., </w:t>
      </w:r>
      <w:proofErr w:type="spellStart"/>
      <w:r w:rsidRPr="001614B2">
        <w:t>Florescu</w:t>
      </w:r>
      <w:proofErr w:type="spellEnd"/>
      <w:r w:rsidRPr="001614B2">
        <w:t xml:space="preserve">, O., Tam, C., Coyle, A., </w:t>
      </w:r>
      <w:proofErr w:type="spellStart"/>
      <w:r w:rsidRPr="001614B2">
        <w:t>Knisley</w:t>
      </w:r>
      <w:proofErr w:type="spellEnd"/>
      <w:r w:rsidRPr="001614B2">
        <w:t>, L., Hogue, K., Beer, D., Sawyer, S., &amp; Klassen, T. P. (2022).</w:t>
      </w:r>
      <w:proofErr w:type="gramEnd"/>
      <w:r w:rsidRPr="001614B2">
        <w:t xml:space="preserve"> </w:t>
      </w:r>
      <w:proofErr w:type="gramStart"/>
      <w:r w:rsidRPr="001614B2">
        <w:t>Evaluation of baseline pediatric readiness of emergency departments in Manitoba, Canada.</w:t>
      </w:r>
      <w:proofErr w:type="gramEnd"/>
      <w:r w:rsidRPr="001614B2">
        <w:t xml:space="preserve"> </w:t>
      </w:r>
      <w:r w:rsidRPr="00AF5913">
        <w:rPr>
          <w:rStyle w:val="italic"/>
          <w:highlight w:val="green"/>
        </w:rPr>
        <w:t>International Journal of Emergency Medicine</w:t>
      </w:r>
      <w:r w:rsidRPr="001614B2">
        <w:t xml:space="preserve">, </w:t>
      </w:r>
      <w:r w:rsidRPr="00AF5913">
        <w:rPr>
          <w:rStyle w:val="italic"/>
          <w:highlight w:val="green"/>
        </w:rPr>
        <w:t>15</w:t>
      </w:r>
      <w:r w:rsidRPr="001614B2">
        <w:t xml:space="preserve">(1), Article 58. </w:t>
      </w:r>
      <w:r w:rsidRPr="00D44711">
        <w:rPr>
          <w:rFonts w:eastAsia="BlinkMacSystemFont"/>
        </w:rPr>
        <w:t>https://doi.org/10.1186/s12245-022-00462-0</w:t>
      </w:r>
    </w:p>
    <w:p w14:paraId="113F30B5" w14:textId="6935A1FD" w:rsidR="008D3940" w:rsidRPr="001614B2" w:rsidRDefault="00D44711" w:rsidP="002E7431">
      <w:pPr>
        <w:pStyle w:val="EOCREF"/>
      </w:pPr>
      <w:proofErr w:type="spellStart"/>
      <w:r w:rsidRPr="001614B2">
        <w:t>Auerbach</w:t>
      </w:r>
      <w:proofErr w:type="spellEnd"/>
      <w:r w:rsidRPr="001614B2">
        <w:t xml:space="preserve">, M., Butler, L., Myers, S. R., Donoghue, A., &amp; </w:t>
      </w:r>
      <w:proofErr w:type="spellStart"/>
      <w:r w:rsidRPr="001614B2">
        <w:t>Kassam</w:t>
      </w:r>
      <w:proofErr w:type="spellEnd"/>
      <w:r w:rsidRPr="001614B2">
        <w:t xml:space="preserve">-Adams, N. (2021). Implementing family presence during pediatric resuscitations in the emergency department: Family-centered care and trauma-informed care best practices. </w:t>
      </w:r>
      <w:r w:rsidRPr="00AF5913">
        <w:rPr>
          <w:rStyle w:val="italic"/>
          <w:highlight w:val="green"/>
        </w:rPr>
        <w:t>Journal of Emergency Nursing</w:t>
      </w:r>
      <w:r w:rsidRPr="001614B2">
        <w:t xml:space="preserve">, </w:t>
      </w:r>
      <w:r w:rsidRPr="00AF5913">
        <w:rPr>
          <w:rStyle w:val="italic"/>
          <w:highlight w:val="green"/>
        </w:rPr>
        <w:t>47</w:t>
      </w:r>
      <w:r w:rsidRPr="001614B2">
        <w:t xml:space="preserve">(5), 689–692. </w:t>
      </w:r>
      <w:r w:rsidRPr="00D44711">
        <w:t>https://doi.org/10.1016/j.jen.2021.07.003</w:t>
      </w:r>
    </w:p>
    <w:p w14:paraId="62DDA0C0" w14:textId="6E9F8841" w:rsidR="008D3940" w:rsidRPr="001614B2" w:rsidRDefault="00D44711" w:rsidP="002E7431">
      <w:pPr>
        <w:pStyle w:val="EOCREF"/>
      </w:pPr>
      <w:proofErr w:type="spellStart"/>
      <w:proofErr w:type="gramStart"/>
      <w:r w:rsidRPr="001614B2">
        <w:t>Balmaks</w:t>
      </w:r>
      <w:proofErr w:type="spellEnd"/>
      <w:r w:rsidRPr="001614B2">
        <w:t xml:space="preserve">, R., </w:t>
      </w:r>
      <w:proofErr w:type="spellStart"/>
      <w:r w:rsidRPr="001614B2">
        <w:t>Whitfill</w:t>
      </w:r>
      <w:proofErr w:type="spellEnd"/>
      <w:r w:rsidRPr="001614B2">
        <w:t xml:space="preserve">, T. M., </w:t>
      </w:r>
      <w:proofErr w:type="spellStart"/>
      <w:r w:rsidRPr="001614B2">
        <w:t>Ziemele</w:t>
      </w:r>
      <w:proofErr w:type="spellEnd"/>
      <w:r w:rsidRPr="001614B2">
        <w:t xml:space="preserve">, B., </w:t>
      </w:r>
      <w:proofErr w:type="spellStart"/>
      <w:r w:rsidRPr="001614B2">
        <w:t>Blumberga</w:t>
      </w:r>
      <w:proofErr w:type="spellEnd"/>
      <w:r w:rsidRPr="001614B2">
        <w:t xml:space="preserve">, M., </w:t>
      </w:r>
      <w:proofErr w:type="spellStart"/>
      <w:r w:rsidRPr="001614B2">
        <w:t>Upenieks</w:t>
      </w:r>
      <w:proofErr w:type="spellEnd"/>
      <w:r w:rsidRPr="001614B2">
        <w:t xml:space="preserve">, R., </w:t>
      </w:r>
      <w:proofErr w:type="spellStart"/>
      <w:r w:rsidRPr="001614B2">
        <w:t>Vegeris</w:t>
      </w:r>
      <w:proofErr w:type="spellEnd"/>
      <w:r w:rsidRPr="001614B2">
        <w:t xml:space="preserve">, I., Grope, I., </w:t>
      </w:r>
      <w:proofErr w:type="spellStart"/>
      <w:r w:rsidRPr="001614B2">
        <w:t>Pavare</w:t>
      </w:r>
      <w:proofErr w:type="spellEnd"/>
      <w:r w:rsidRPr="001614B2">
        <w:t xml:space="preserve">, J., </w:t>
      </w:r>
      <w:proofErr w:type="spellStart"/>
      <w:r w:rsidRPr="001614B2">
        <w:t>Auerbach</w:t>
      </w:r>
      <w:proofErr w:type="spellEnd"/>
      <w:r w:rsidRPr="001614B2">
        <w:t>, M. A., &amp; Gross, I. T. (2020).</w:t>
      </w:r>
      <w:proofErr w:type="gramEnd"/>
      <w:r w:rsidRPr="001614B2">
        <w:t xml:space="preserve"> Pediatric readiness in the emergency department and its association with patient outcomes in critical care: A prospective cohort </w:t>
      </w:r>
      <w:r w:rsidRPr="001614B2">
        <w:lastRenderedPageBreak/>
        <w:t xml:space="preserve">study. </w:t>
      </w:r>
      <w:proofErr w:type="gramStart"/>
      <w:r w:rsidRPr="00AF5913">
        <w:rPr>
          <w:rStyle w:val="italic"/>
          <w:highlight w:val="green"/>
        </w:rPr>
        <w:t>Pediatric Critical Care Medicine</w:t>
      </w:r>
      <w:r w:rsidRPr="001614B2">
        <w:t xml:space="preserve">, </w:t>
      </w:r>
      <w:r w:rsidRPr="00AF5913">
        <w:rPr>
          <w:rStyle w:val="italic"/>
          <w:highlight w:val="green"/>
        </w:rPr>
        <w:t>21</w:t>
      </w:r>
      <w:r w:rsidRPr="001614B2">
        <w:t>(5), e213–e220.</w:t>
      </w:r>
      <w:proofErr w:type="gramEnd"/>
      <w:r w:rsidRPr="001614B2">
        <w:t xml:space="preserve"> </w:t>
      </w:r>
      <w:r w:rsidRPr="00D44711">
        <w:t>https://doi.org/10.1097/PCC.0000000000002255</w:t>
      </w:r>
    </w:p>
    <w:p w14:paraId="6B6CD3BE" w14:textId="616ADACB" w:rsidR="008D3940" w:rsidRPr="001614B2" w:rsidRDefault="00D44711" w:rsidP="002E7431">
      <w:pPr>
        <w:pStyle w:val="EOCREF"/>
      </w:pPr>
      <w:proofErr w:type="spellStart"/>
      <w:proofErr w:type="gramStart"/>
      <w:r w:rsidRPr="001614B2">
        <w:t>Bongiorno</w:t>
      </w:r>
      <w:proofErr w:type="spellEnd"/>
      <w:r w:rsidRPr="001614B2">
        <w:t xml:space="preserve">, D. M., </w:t>
      </w:r>
      <w:proofErr w:type="spellStart"/>
      <w:r w:rsidRPr="001614B2">
        <w:t>Badolato</w:t>
      </w:r>
      <w:proofErr w:type="spellEnd"/>
      <w:r w:rsidRPr="001614B2">
        <w:t xml:space="preserve">, G. M., Boyle, M., </w:t>
      </w:r>
      <w:proofErr w:type="spellStart"/>
      <w:r w:rsidRPr="001614B2">
        <w:t>Vernick</w:t>
      </w:r>
      <w:proofErr w:type="spellEnd"/>
      <w:r w:rsidRPr="001614B2">
        <w:t>, J. S., Levy, J. F., &amp; Goyal, M. K. (2021).</w:t>
      </w:r>
      <w:proofErr w:type="gramEnd"/>
      <w:r w:rsidRPr="001614B2">
        <w:t xml:space="preserve"> United States trends in healthcare charges for pediatric firearm injuries. </w:t>
      </w:r>
      <w:r w:rsidRPr="00AF5913">
        <w:rPr>
          <w:rStyle w:val="italic"/>
          <w:highlight w:val="green"/>
        </w:rPr>
        <w:t>The American Journal of Emergency Medicine</w:t>
      </w:r>
      <w:r w:rsidRPr="001614B2">
        <w:t xml:space="preserve">, </w:t>
      </w:r>
      <w:r w:rsidRPr="00AF5913">
        <w:rPr>
          <w:rStyle w:val="italic"/>
          <w:highlight w:val="green"/>
        </w:rPr>
        <w:t>47</w:t>
      </w:r>
      <w:r w:rsidRPr="001614B2">
        <w:t xml:space="preserve">, 58–65. </w:t>
      </w:r>
      <w:r w:rsidRPr="00D44711">
        <w:t>https://doi.org/10.1016/j.ajem.2021.03.046</w:t>
      </w:r>
    </w:p>
    <w:p w14:paraId="490412BD" w14:textId="24146A40" w:rsidR="008D3940" w:rsidRPr="001614B2" w:rsidRDefault="00D44711" w:rsidP="002E7431">
      <w:pPr>
        <w:pStyle w:val="EOCREF"/>
      </w:pPr>
      <w:r w:rsidRPr="56AE7FAC">
        <w:t xml:space="preserve">Brach, C. (Ed.). (2024). </w:t>
      </w:r>
      <w:r w:rsidRPr="00AF5913">
        <w:rPr>
          <w:rStyle w:val="italic"/>
          <w:highlight w:val="green"/>
        </w:rPr>
        <w:t>AHRQ health literacy universal precautions toolkit</w:t>
      </w:r>
      <w:r w:rsidRPr="56AE7FAC">
        <w:t xml:space="preserve"> (3rd </w:t>
      </w:r>
      <w:proofErr w:type="gramStart"/>
      <w:r w:rsidRPr="56AE7FAC">
        <w:t>ed</w:t>
      </w:r>
      <w:proofErr w:type="gramEnd"/>
      <w:r w:rsidRPr="56AE7FAC">
        <w:t xml:space="preserve">.). AHRQ Publication No. 23-0075. </w:t>
      </w:r>
      <w:proofErr w:type="gramStart"/>
      <w:r w:rsidRPr="56AE7FAC">
        <w:t>Agency for Healthcare Research and Quality.</w:t>
      </w:r>
      <w:proofErr w:type="gramEnd"/>
      <w:r w:rsidRPr="56AE7FAC">
        <w:t xml:space="preserve"> https://www.ahrq.gov/sites/default/files/wysiwyg/health-literacy/3rd-edition-toolkit/health-literacy-toolkit-third-edition.pdf</w:t>
      </w:r>
    </w:p>
    <w:p w14:paraId="3C4FBA19" w14:textId="7EA94175" w:rsidR="008D3940" w:rsidRPr="001614B2" w:rsidRDefault="00D44711" w:rsidP="002E7431">
      <w:pPr>
        <w:pStyle w:val="EOCREF"/>
      </w:pPr>
      <w:r w:rsidRPr="001614B2">
        <w:t xml:space="preserve">Brown, K. M., Ackerman, A. D., </w:t>
      </w:r>
      <w:proofErr w:type="spellStart"/>
      <w:r w:rsidRPr="001614B2">
        <w:t>Ruttan</w:t>
      </w:r>
      <w:proofErr w:type="spellEnd"/>
      <w:r w:rsidRPr="001614B2">
        <w:t xml:space="preserve">, T. K., Snow, S. K., &amp; Committee on Pediatric Emergency Medicine; American College of Emergency Physicians, Pediatric Emergency Medicine Committee; Emergency Nurses Association, Pediatric Committee, 2018–2019. </w:t>
      </w:r>
      <w:proofErr w:type="gramStart"/>
      <w:r w:rsidRPr="001614B2">
        <w:t>(2021). Access to optimal emergency care for children.</w:t>
      </w:r>
      <w:proofErr w:type="gramEnd"/>
      <w:r w:rsidRPr="001614B2">
        <w:t xml:space="preserve"> </w:t>
      </w:r>
      <w:proofErr w:type="gramStart"/>
      <w:r w:rsidRPr="00AF5913">
        <w:rPr>
          <w:rStyle w:val="italic"/>
          <w:highlight w:val="green"/>
        </w:rPr>
        <w:t>Pediatrics</w:t>
      </w:r>
      <w:r w:rsidRPr="001614B2">
        <w:t xml:space="preserve">, </w:t>
      </w:r>
      <w:r w:rsidRPr="00AF5913">
        <w:rPr>
          <w:rStyle w:val="italic"/>
          <w:highlight w:val="green"/>
        </w:rPr>
        <w:t>147</w:t>
      </w:r>
      <w:r w:rsidRPr="001614B2">
        <w:t>(5), Article e2021050787.</w:t>
      </w:r>
      <w:proofErr w:type="gramEnd"/>
      <w:r w:rsidRPr="001614B2">
        <w:t xml:space="preserve"> </w:t>
      </w:r>
      <w:r w:rsidRPr="00D44711">
        <w:t>https://doi.org/10.1542/peds.2021-050787</w:t>
      </w:r>
    </w:p>
    <w:p w14:paraId="59A317F7" w14:textId="0431B854" w:rsidR="008D3940" w:rsidRPr="001614B2" w:rsidRDefault="00D44711" w:rsidP="002E7431">
      <w:pPr>
        <w:pStyle w:val="EOCREF"/>
      </w:pPr>
      <w:proofErr w:type="spellStart"/>
      <w:r w:rsidRPr="001614B2">
        <w:t>Bulson</w:t>
      </w:r>
      <w:proofErr w:type="spellEnd"/>
      <w:r w:rsidRPr="001614B2">
        <w:t xml:space="preserve">, J. (2020). Nurses’ perceived emergency preparedness knowledge: An opportunity for improvement. </w:t>
      </w:r>
      <w:r w:rsidRPr="00AF5913">
        <w:rPr>
          <w:rStyle w:val="italic"/>
          <w:highlight w:val="green"/>
        </w:rPr>
        <w:t>American Journal of Disaster Medicine</w:t>
      </w:r>
      <w:r w:rsidRPr="001614B2">
        <w:t xml:space="preserve">, </w:t>
      </w:r>
      <w:r w:rsidRPr="00AF5913">
        <w:rPr>
          <w:rStyle w:val="italic"/>
          <w:highlight w:val="green"/>
        </w:rPr>
        <w:t>15</w:t>
      </w:r>
      <w:r w:rsidRPr="001614B2">
        <w:t xml:space="preserve">(2), 29–36. </w:t>
      </w:r>
      <w:r w:rsidRPr="00D44711">
        <w:t>https://doi.org/10.5055/ajdm.2020.0362</w:t>
      </w:r>
    </w:p>
    <w:p w14:paraId="60DB3220" w14:textId="19B63140" w:rsidR="008D3940" w:rsidRPr="001614B2" w:rsidRDefault="00D44711" w:rsidP="002E7431">
      <w:pPr>
        <w:pStyle w:val="EOCREF"/>
      </w:pPr>
      <w:proofErr w:type="gramStart"/>
      <w:r w:rsidRPr="001614B2">
        <w:t>Cairns, C., Ashman, J. J., &amp; Peters, Z.J. (2023).</w:t>
      </w:r>
      <w:proofErr w:type="gramEnd"/>
      <w:r w:rsidRPr="001614B2">
        <w:t xml:space="preserve"> Emergency department visits among children aged 0–17 by selected characteristics: United States, 2019–2020. </w:t>
      </w:r>
      <w:r w:rsidRPr="00AF5913">
        <w:rPr>
          <w:rStyle w:val="italic"/>
          <w:highlight w:val="green"/>
        </w:rPr>
        <w:t>NCHS Data Brief</w:t>
      </w:r>
      <w:r w:rsidRPr="001614B2">
        <w:t xml:space="preserve"> (No. 469). </w:t>
      </w:r>
      <w:proofErr w:type="gramStart"/>
      <w:r w:rsidRPr="001614B2">
        <w:t>National Center for Health Statistics.</w:t>
      </w:r>
      <w:proofErr w:type="gramEnd"/>
      <w:r w:rsidRPr="001614B2">
        <w:t xml:space="preserve"> </w:t>
      </w:r>
      <w:r w:rsidRPr="00D44711">
        <w:t>https://doi.org/10.15620/cdc:127755</w:t>
      </w:r>
    </w:p>
    <w:p w14:paraId="541ED5D5" w14:textId="13FE049F" w:rsidR="008D3940" w:rsidRPr="001614B2" w:rsidRDefault="00D44711" w:rsidP="002E7431">
      <w:pPr>
        <w:pStyle w:val="EOCREF"/>
      </w:pPr>
      <w:r w:rsidRPr="001614B2">
        <w:t xml:space="preserve">Callahan, J. M., Baldwin, S., </w:t>
      </w:r>
      <w:proofErr w:type="spellStart"/>
      <w:r w:rsidRPr="001614B2">
        <w:t>Bodnar</w:t>
      </w:r>
      <w:proofErr w:type="spellEnd"/>
      <w:r w:rsidRPr="001614B2">
        <w:t xml:space="preserve">, C., Fuchs, S., Krug, S., Lightfoot, C., </w:t>
      </w:r>
      <w:proofErr w:type="spellStart"/>
      <w:r w:rsidRPr="001614B2">
        <w:t>Raskas</w:t>
      </w:r>
      <w:proofErr w:type="spellEnd"/>
      <w:r w:rsidRPr="001614B2">
        <w:t xml:space="preserve">, M., Weinberg, S., Committee on Pediatric Emergency Medicine, Council on Clinical Information Technology, Council on Children and Disasters, &amp; American College of Emergency </w:t>
      </w:r>
      <w:r w:rsidRPr="001614B2">
        <w:lastRenderedPageBreak/>
        <w:t xml:space="preserve">Physicians, Pediatric Emergency Medicine Committee. (2023). Access to critical health information for children during emergencies: emergency information forms and beyond. </w:t>
      </w:r>
      <w:proofErr w:type="gramStart"/>
      <w:r w:rsidRPr="00AF5913">
        <w:rPr>
          <w:rStyle w:val="italic"/>
          <w:highlight w:val="green"/>
        </w:rPr>
        <w:t>Pediatrics</w:t>
      </w:r>
      <w:r w:rsidRPr="001614B2">
        <w:t xml:space="preserve">, </w:t>
      </w:r>
      <w:r w:rsidRPr="00AF5913">
        <w:rPr>
          <w:rStyle w:val="italic"/>
          <w:highlight w:val="green"/>
        </w:rPr>
        <w:t>151</w:t>
      </w:r>
      <w:r w:rsidRPr="001614B2">
        <w:t>(3), Article e2022060970.</w:t>
      </w:r>
      <w:proofErr w:type="gramEnd"/>
      <w:r w:rsidRPr="001614B2">
        <w:t xml:space="preserve"> </w:t>
      </w:r>
      <w:r w:rsidRPr="00D44711">
        <w:t>https://doi.org/10.1542/peds.2022-060970</w:t>
      </w:r>
    </w:p>
    <w:p w14:paraId="3DFE2EE9" w14:textId="163A5B0E" w:rsidR="008D3940" w:rsidRPr="001614B2" w:rsidRDefault="00D44711" w:rsidP="002E7431">
      <w:pPr>
        <w:pStyle w:val="EOCREF"/>
      </w:pPr>
      <w:proofErr w:type="spellStart"/>
      <w:proofErr w:type="gramStart"/>
      <w:r w:rsidRPr="001614B2">
        <w:t>Cappelli</w:t>
      </w:r>
      <w:proofErr w:type="spellEnd"/>
      <w:r w:rsidRPr="001614B2">
        <w:t xml:space="preserve">, M., Gray, C., </w:t>
      </w:r>
      <w:proofErr w:type="spellStart"/>
      <w:r w:rsidRPr="001614B2">
        <w:t>Zemek</w:t>
      </w:r>
      <w:proofErr w:type="spellEnd"/>
      <w:r w:rsidRPr="001614B2">
        <w:t xml:space="preserve">, R., </w:t>
      </w:r>
      <w:proofErr w:type="spellStart"/>
      <w:r w:rsidRPr="001614B2">
        <w:t>Cappelli</w:t>
      </w:r>
      <w:proofErr w:type="spellEnd"/>
      <w:r w:rsidRPr="001614B2">
        <w:t xml:space="preserve">, M., Gray, C., </w:t>
      </w:r>
      <w:proofErr w:type="spellStart"/>
      <w:r w:rsidRPr="001614B2">
        <w:t>Zemek</w:t>
      </w:r>
      <w:proofErr w:type="spellEnd"/>
      <w:r w:rsidRPr="001614B2">
        <w:t xml:space="preserve">, R., </w:t>
      </w:r>
      <w:proofErr w:type="spellStart"/>
      <w:r w:rsidRPr="001614B2">
        <w:t>Cloutier</w:t>
      </w:r>
      <w:proofErr w:type="spellEnd"/>
      <w:r w:rsidRPr="001614B2">
        <w:t xml:space="preserve">, P., Kennedy, A., Glennie, E., </w:t>
      </w:r>
      <w:proofErr w:type="spellStart"/>
      <w:r w:rsidRPr="001614B2">
        <w:t>Doucet</w:t>
      </w:r>
      <w:proofErr w:type="spellEnd"/>
      <w:r w:rsidRPr="001614B2">
        <w:t>, G., &amp; Lyons.</w:t>
      </w:r>
      <w:proofErr w:type="gramEnd"/>
      <w:r w:rsidRPr="001614B2">
        <w:t xml:space="preserve"> J. S. (2012). The HEADS-ED: A rapid mental health screening tool for pediatric patients in the emergency department. </w:t>
      </w:r>
      <w:proofErr w:type="gramStart"/>
      <w:r w:rsidRPr="00AF5913">
        <w:rPr>
          <w:rStyle w:val="italic"/>
          <w:highlight w:val="green"/>
        </w:rPr>
        <w:t>Pediatrics, 130</w:t>
      </w:r>
      <w:r w:rsidRPr="001614B2">
        <w:t>(2), e321–e327.</w:t>
      </w:r>
      <w:proofErr w:type="gramEnd"/>
      <w:r w:rsidRPr="001614B2">
        <w:t xml:space="preserve"> </w:t>
      </w:r>
      <w:r w:rsidRPr="00D44711">
        <w:t>https://doi.org/10.1542/peds.2011-3798</w:t>
      </w:r>
    </w:p>
    <w:p w14:paraId="5B5A7503" w14:textId="1B794098" w:rsidR="008D3940" w:rsidRPr="001614B2" w:rsidRDefault="00D44711" w:rsidP="002E7431">
      <w:pPr>
        <w:pStyle w:val="EOCREF"/>
      </w:pPr>
      <w:proofErr w:type="spellStart"/>
      <w:proofErr w:type="gramStart"/>
      <w:r w:rsidRPr="001614B2">
        <w:t>Cappelli</w:t>
      </w:r>
      <w:proofErr w:type="spellEnd"/>
      <w:r w:rsidRPr="001614B2">
        <w:t xml:space="preserve">, M., </w:t>
      </w:r>
      <w:proofErr w:type="spellStart"/>
      <w:r w:rsidRPr="001614B2">
        <w:t>Zemek</w:t>
      </w:r>
      <w:proofErr w:type="spellEnd"/>
      <w:r w:rsidRPr="001614B2">
        <w:t xml:space="preserve">, R., </w:t>
      </w:r>
      <w:proofErr w:type="spellStart"/>
      <w:r w:rsidRPr="001614B2">
        <w:t>Polihronis</w:t>
      </w:r>
      <w:proofErr w:type="spellEnd"/>
      <w:r w:rsidRPr="001614B2">
        <w:t xml:space="preserve">, C., </w:t>
      </w:r>
      <w:proofErr w:type="spellStart"/>
      <w:r w:rsidRPr="001614B2">
        <w:t>Thibedeau</w:t>
      </w:r>
      <w:proofErr w:type="spellEnd"/>
      <w:r w:rsidRPr="001614B2">
        <w:t xml:space="preserve">, N., Kennedy, A., Gray, C., </w:t>
      </w:r>
      <w:proofErr w:type="spellStart"/>
      <w:r w:rsidRPr="001614B2">
        <w:t>Jabbour</w:t>
      </w:r>
      <w:proofErr w:type="spellEnd"/>
      <w:r w:rsidRPr="001614B2">
        <w:t xml:space="preserve">, M., Reid, S., &amp; </w:t>
      </w:r>
      <w:proofErr w:type="spellStart"/>
      <w:r w:rsidRPr="001614B2">
        <w:t>Clouteir</w:t>
      </w:r>
      <w:proofErr w:type="spellEnd"/>
      <w:r w:rsidRPr="001614B2">
        <w:t>, P. (2020).</w:t>
      </w:r>
      <w:proofErr w:type="gramEnd"/>
      <w:r w:rsidRPr="001614B2">
        <w:t xml:space="preserve"> The HEADS-ED: Evaluating the clinical use of a brief, action-oriented, pediatric mental health screening tool. </w:t>
      </w:r>
      <w:r w:rsidRPr="00AF5913">
        <w:rPr>
          <w:rStyle w:val="italic"/>
          <w:highlight w:val="green"/>
        </w:rPr>
        <w:t>Pediatric Emergency Care</w:t>
      </w:r>
      <w:r w:rsidRPr="001614B2">
        <w:t xml:space="preserve">, </w:t>
      </w:r>
      <w:r w:rsidRPr="00AF5913">
        <w:rPr>
          <w:rStyle w:val="italic"/>
          <w:highlight w:val="green"/>
        </w:rPr>
        <w:t>36</w:t>
      </w:r>
      <w:r w:rsidRPr="001614B2">
        <w:t xml:space="preserve">(1), 9–15. </w:t>
      </w:r>
      <w:r w:rsidRPr="00D44711">
        <w:t>https://doi.org/10.1097/PEC.0000000000001180</w:t>
      </w:r>
    </w:p>
    <w:p w14:paraId="3847E229" w14:textId="2E3668E9" w:rsidR="008D3940" w:rsidRPr="001614B2" w:rsidRDefault="00D44711" w:rsidP="002E7431">
      <w:pPr>
        <w:pStyle w:val="EOCREF"/>
      </w:pPr>
      <w:proofErr w:type="gramStart"/>
      <w:r w:rsidRPr="001614B2">
        <w:t xml:space="preserve">Chiu, M., Goodman, L., Palacios, C. H., &amp; </w:t>
      </w:r>
      <w:proofErr w:type="spellStart"/>
      <w:r w:rsidRPr="001614B2">
        <w:t>Dingeldein</w:t>
      </w:r>
      <w:proofErr w:type="spellEnd"/>
      <w:r w:rsidRPr="001614B2">
        <w:t>, M. (2022).</w:t>
      </w:r>
      <w:proofErr w:type="gramEnd"/>
      <w:r w:rsidRPr="001614B2">
        <w:t xml:space="preserve"> </w:t>
      </w:r>
      <w:proofErr w:type="gramStart"/>
      <w:r w:rsidRPr="001614B2">
        <w:t>Children in disasters.</w:t>
      </w:r>
      <w:proofErr w:type="gramEnd"/>
      <w:r w:rsidRPr="001614B2">
        <w:t xml:space="preserve"> </w:t>
      </w:r>
      <w:r w:rsidRPr="00AF5913">
        <w:rPr>
          <w:rStyle w:val="italic"/>
          <w:highlight w:val="green"/>
        </w:rPr>
        <w:t>Seminars in Pediatric Surgery</w:t>
      </w:r>
      <w:r w:rsidRPr="001614B2">
        <w:t xml:space="preserve">, </w:t>
      </w:r>
      <w:r w:rsidRPr="00AF5913">
        <w:rPr>
          <w:rStyle w:val="italic"/>
          <w:highlight w:val="green"/>
        </w:rPr>
        <w:t>31</w:t>
      </w:r>
      <w:r w:rsidRPr="001614B2">
        <w:t xml:space="preserve">(5), Article 151219. </w:t>
      </w:r>
      <w:r w:rsidRPr="00D44711">
        <w:t>https://doi.org/10.1016/j.sempedsurg.2022.151219</w:t>
      </w:r>
    </w:p>
    <w:p w14:paraId="38BC1237" w14:textId="744B5C37" w:rsidR="008D3940" w:rsidRPr="001614B2" w:rsidRDefault="00D44711" w:rsidP="002E7431">
      <w:pPr>
        <w:pStyle w:val="EOCREF"/>
      </w:pPr>
      <w:proofErr w:type="gramStart"/>
      <w:r w:rsidRPr="001614B2">
        <w:t xml:space="preserve">Chung, R. J., Lee, J. B., </w:t>
      </w:r>
      <w:proofErr w:type="spellStart"/>
      <w:r w:rsidRPr="001614B2">
        <w:t>Hackell</w:t>
      </w:r>
      <w:proofErr w:type="spellEnd"/>
      <w:r w:rsidRPr="001614B2">
        <w:t>, J. M., Alderman, E. M., Committee on Adolescence, &amp; Committee on Practice &amp; Ambulatory Medicine.</w:t>
      </w:r>
      <w:proofErr w:type="gramEnd"/>
      <w:r w:rsidRPr="001614B2">
        <w:t xml:space="preserve"> (2024). Confidentiality in the care of adolescents: Technical report. </w:t>
      </w:r>
      <w:proofErr w:type="gramStart"/>
      <w:r w:rsidRPr="00AF5913">
        <w:rPr>
          <w:rStyle w:val="italic"/>
          <w:highlight w:val="green"/>
        </w:rPr>
        <w:t>Pediatrics</w:t>
      </w:r>
      <w:r w:rsidRPr="001614B2">
        <w:t xml:space="preserve">, </w:t>
      </w:r>
      <w:r w:rsidRPr="00AF5913">
        <w:rPr>
          <w:rStyle w:val="italic"/>
          <w:highlight w:val="green"/>
        </w:rPr>
        <w:t>153</w:t>
      </w:r>
      <w:r w:rsidRPr="001614B2">
        <w:t>(5), Article e2024066327.</w:t>
      </w:r>
      <w:proofErr w:type="gramEnd"/>
      <w:r w:rsidRPr="001614B2">
        <w:t xml:space="preserve"> </w:t>
      </w:r>
      <w:r w:rsidRPr="00D44711">
        <w:t>https://doi.org/10.1542/</w:t>
      </w:r>
      <w:r w:rsidRPr="00D44711">
        <w:rPr>
          <w:rtl/>
        </w:rPr>
        <w:t>‌</w:t>
      </w:r>
      <w:r w:rsidRPr="00D44711">
        <w:t>‌peds.2024-066327</w:t>
      </w:r>
    </w:p>
    <w:p w14:paraId="2213A139" w14:textId="3A2EAD28" w:rsidR="008D3940" w:rsidRPr="001614B2" w:rsidRDefault="00D44711" w:rsidP="002E7431">
      <w:pPr>
        <w:pStyle w:val="EOCREF"/>
      </w:pPr>
      <w:r w:rsidRPr="001614B2">
        <w:t xml:space="preserve">Cooper, A., Edgerton, E., </w:t>
      </w:r>
      <w:proofErr w:type="spellStart"/>
      <w:r w:rsidRPr="001614B2">
        <w:t>Foltin</w:t>
      </w:r>
      <w:proofErr w:type="spellEnd"/>
      <w:r w:rsidRPr="001614B2">
        <w:t xml:space="preserve">, G, </w:t>
      </w:r>
      <w:proofErr w:type="spellStart"/>
      <w:r w:rsidRPr="001614B2">
        <w:t>Forgel</w:t>
      </w:r>
      <w:proofErr w:type="spellEnd"/>
      <w:r w:rsidRPr="001614B2">
        <w:t>, M., Hodge, J.</w:t>
      </w:r>
      <w:proofErr w:type="gramStart"/>
      <w:r w:rsidRPr="001614B2">
        <w:t>,</w:t>
      </w:r>
      <w:proofErr w:type="spellStart"/>
      <w:r w:rsidRPr="001614B2">
        <w:t>Jean</w:t>
      </w:r>
      <w:proofErr w:type="gramEnd"/>
      <w:r w:rsidRPr="001614B2">
        <w:t>-J</w:t>
      </w:r>
      <w:proofErr w:type="spellEnd"/>
      <w:r w:rsidRPr="001614B2">
        <w:t xml:space="preserve">aques, L., Krug, S., </w:t>
      </w:r>
      <w:proofErr w:type="spellStart"/>
      <w:r w:rsidRPr="001614B2">
        <w:t>Lozon</w:t>
      </w:r>
      <w:proofErr w:type="spellEnd"/>
      <w:r w:rsidRPr="001614B2">
        <w:t xml:space="preserve">, M. M., Mace, S. E., </w:t>
      </w:r>
      <w:proofErr w:type="spellStart"/>
      <w:r w:rsidRPr="001614B2">
        <w:t>Nasca</w:t>
      </w:r>
      <w:proofErr w:type="spellEnd"/>
      <w:r w:rsidRPr="001614B2">
        <w:t xml:space="preserve">, S., </w:t>
      </w:r>
      <w:proofErr w:type="spellStart"/>
      <w:r w:rsidRPr="001614B2">
        <w:t>Schonfeld</w:t>
      </w:r>
      <w:proofErr w:type="spellEnd"/>
      <w:r w:rsidRPr="001614B2">
        <w:t xml:space="preserve">, D. (2022). </w:t>
      </w:r>
      <w:proofErr w:type="gramStart"/>
      <w:r w:rsidRPr="00AF5913">
        <w:rPr>
          <w:rStyle w:val="italic"/>
          <w:highlight w:val="green"/>
        </w:rPr>
        <w:t>Checklist of essential pediatric considerations for every hospital’s disaster policies</w:t>
      </w:r>
      <w:r w:rsidRPr="001614B2">
        <w:t>.</w:t>
      </w:r>
      <w:proofErr w:type="gramEnd"/>
      <w:r w:rsidRPr="001614B2">
        <w:t xml:space="preserve"> </w:t>
      </w:r>
      <w:r w:rsidRPr="00D44711">
        <w:t>https://emscimprovement.center/</w:t>
      </w:r>
      <w:r w:rsidRPr="00D44711">
        <w:rPr>
          <w:rtl/>
        </w:rPr>
        <w:t>‌</w:t>
      </w:r>
      <w:r w:rsidRPr="00D44711">
        <w:t>‌domains/preparedness/disaster-plan-prepare/disaster-checklist/</w:t>
      </w:r>
    </w:p>
    <w:p w14:paraId="661CC7FE" w14:textId="44D5DCED" w:rsidR="008D3940" w:rsidRPr="001614B2" w:rsidRDefault="00D44711" w:rsidP="002E7431">
      <w:pPr>
        <w:pStyle w:val="EOCREF"/>
      </w:pPr>
      <w:proofErr w:type="gramStart"/>
      <w:r w:rsidRPr="001614B2">
        <w:lastRenderedPageBreak/>
        <w:t xml:space="preserve">Curran, J. A., Gallant, A. J., </w:t>
      </w:r>
      <w:proofErr w:type="spellStart"/>
      <w:r w:rsidRPr="001614B2">
        <w:t>Zemek</w:t>
      </w:r>
      <w:proofErr w:type="spellEnd"/>
      <w:r w:rsidRPr="001614B2">
        <w:t xml:space="preserve">, R., Newton, A. S., </w:t>
      </w:r>
      <w:proofErr w:type="spellStart"/>
      <w:r w:rsidRPr="001614B2">
        <w:t>Jabbour</w:t>
      </w:r>
      <w:proofErr w:type="spellEnd"/>
      <w:r w:rsidRPr="001614B2">
        <w:t xml:space="preserve">, M., </w:t>
      </w:r>
      <w:proofErr w:type="spellStart"/>
      <w:r w:rsidRPr="001614B2">
        <w:t>Chorney</w:t>
      </w:r>
      <w:proofErr w:type="spellEnd"/>
      <w:r w:rsidRPr="001614B2">
        <w:t xml:space="preserve">, J., Murphy, A., Hartling, L., </w:t>
      </w:r>
      <w:proofErr w:type="spellStart"/>
      <w:r w:rsidRPr="001614B2">
        <w:t>MacWilliams</w:t>
      </w:r>
      <w:proofErr w:type="spellEnd"/>
      <w:r w:rsidRPr="001614B2">
        <w:t xml:space="preserve">, K., </w:t>
      </w:r>
      <w:proofErr w:type="spellStart"/>
      <w:r w:rsidRPr="001614B2">
        <w:t>Plint</w:t>
      </w:r>
      <w:proofErr w:type="spellEnd"/>
      <w:r w:rsidRPr="001614B2">
        <w:t xml:space="preserve">, A., </w:t>
      </w:r>
      <w:proofErr w:type="spellStart"/>
      <w:r w:rsidRPr="001614B2">
        <w:t>MacPhee</w:t>
      </w:r>
      <w:proofErr w:type="spellEnd"/>
      <w:r w:rsidRPr="001614B2">
        <w:t>, S., Bishop, A., &amp; Campbell, S. G. (2019).</w:t>
      </w:r>
      <w:proofErr w:type="gramEnd"/>
      <w:r w:rsidRPr="001614B2">
        <w:t xml:space="preserve"> Discharge communication practices in pediatric emergency care: A systematic review and narrative synthesis. </w:t>
      </w:r>
      <w:r w:rsidRPr="00AF5913">
        <w:rPr>
          <w:rStyle w:val="italic"/>
          <w:highlight w:val="green"/>
        </w:rPr>
        <w:t>Systematic Reviews, 8</w:t>
      </w:r>
      <w:r w:rsidRPr="001614B2">
        <w:t xml:space="preserve">(1), Article 83. </w:t>
      </w:r>
      <w:r w:rsidRPr="00D44711">
        <w:t>https://doi.org/10.1186/s13643-019-0995-7</w:t>
      </w:r>
    </w:p>
    <w:p w14:paraId="793155A1" w14:textId="1FE7BEF7" w:rsidR="008D3940" w:rsidRPr="001614B2" w:rsidRDefault="00D44711" w:rsidP="002E7431">
      <w:pPr>
        <w:pStyle w:val="EOCREF"/>
      </w:pPr>
      <w:proofErr w:type="spellStart"/>
      <w:r w:rsidRPr="001614B2">
        <w:t>DeLaroche</w:t>
      </w:r>
      <w:proofErr w:type="spellEnd"/>
      <w:r w:rsidRPr="001614B2">
        <w:t xml:space="preserve">, A. M., </w:t>
      </w:r>
      <w:proofErr w:type="spellStart"/>
      <w:r w:rsidRPr="001614B2">
        <w:t>Rodean</w:t>
      </w:r>
      <w:proofErr w:type="spellEnd"/>
      <w:r w:rsidRPr="001614B2">
        <w:t xml:space="preserve">, J., Aronson, P. L., </w:t>
      </w:r>
      <w:proofErr w:type="spellStart"/>
      <w:r w:rsidRPr="001614B2">
        <w:t>Fleegler</w:t>
      </w:r>
      <w:proofErr w:type="spellEnd"/>
      <w:r w:rsidRPr="001614B2">
        <w:t xml:space="preserve">, E. W., Florin, T. A., Goyal, M., Hirsch, A. W., Jain, S., </w:t>
      </w:r>
      <w:proofErr w:type="spellStart"/>
      <w:r w:rsidRPr="001614B2">
        <w:t>Kornblith</w:t>
      </w:r>
      <w:proofErr w:type="spellEnd"/>
      <w:r w:rsidRPr="001614B2">
        <w:t xml:space="preserve">, A. E., Sills, M. R., Wells, J. M., &amp; </w:t>
      </w:r>
      <w:proofErr w:type="spellStart"/>
      <w:r w:rsidRPr="001614B2">
        <w:t>Neuman</w:t>
      </w:r>
      <w:proofErr w:type="spellEnd"/>
      <w:r w:rsidRPr="001614B2">
        <w:t xml:space="preserve">, M. I. (2021). Pediatric emergency department visits at U.S. children’s hospitals during the COVID-19 pandemic. </w:t>
      </w:r>
      <w:proofErr w:type="gramStart"/>
      <w:r w:rsidRPr="00AF5913">
        <w:rPr>
          <w:rStyle w:val="italic"/>
          <w:highlight w:val="green"/>
        </w:rPr>
        <w:t>Pediatrics</w:t>
      </w:r>
      <w:r w:rsidRPr="001614B2">
        <w:t xml:space="preserve">, </w:t>
      </w:r>
      <w:r w:rsidRPr="00AF5913">
        <w:rPr>
          <w:rStyle w:val="italic"/>
          <w:highlight w:val="green"/>
        </w:rPr>
        <w:t>147</w:t>
      </w:r>
      <w:r w:rsidRPr="001614B2">
        <w:t>(4), Article e2020039628.</w:t>
      </w:r>
      <w:proofErr w:type="gramEnd"/>
      <w:r w:rsidRPr="001614B2">
        <w:t xml:space="preserve"> </w:t>
      </w:r>
      <w:r w:rsidRPr="00D44711">
        <w:t>https://doi.org/10.1542/peds.2020-039628</w:t>
      </w:r>
    </w:p>
    <w:p w14:paraId="74AEF314" w14:textId="36DDB490" w:rsidR="008D3940" w:rsidRPr="001614B2" w:rsidRDefault="00D44711" w:rsidP="002E7431">
      <w:pPr>
        <w:pStyle w:val="EOCREF"/>
      </w:pPr>
      <w:proofErr w:type="gramStart"/>
      <w:r w:rsidRPr="001614B2">
        <w:t>Disaster Preparedness Advisory Council, &amp; Committee on Pediatric Emergency Medicine (2015).</w:t>
      </w:r>
      <w:proofErr w:type="gramEnd"/>
      <w:r w:rsidRPr="001614B2">
        <w:t xml:space="preserve"> </w:t>
      </w:r>
      <w:proofErr w:type="gramStart"/>
      <w:r w:rsidRPr="001614B2">
        <w:t>Ensuring the health of children in disasters [Policy statement].</w:t>
      </w:r>
      <w:proofErr w:type="gramEnd"/>
      <w:r w:rsidRPr="001614B2">
        <w:t xml:space="preserve"> </w:t>
      </w:r>
      <w:proofErr w:type="gramStart"/>
      <w:r w:rsidRPr="00AF5913">
        <w:rPr>
          <w:rStyle w:val="italic"/>
          <w:highlight w:val="green"/>
        </w:rPr>
        <w:t>Pediatrics</w:t>
      </w:r>
      <w:r w:rsidRPr="001614B2">
        <w:t xml:space="preserve">, </w:t>
      </w:r>
      <w:r w:rsidRPr="00AF5913">
        <w:rPr>
          <w:rStyle w:val="italic"/>
          <w:highlight w:val="green"/>
        </w:rPr>
        <w:t>136</w:t>
      </w:r>
      <w:r w:rsidRPr="001614B2">
        <w:t>(5), e1407–e1417.</w:t>
      </w:r>
      <w:proofErr w:type="gramEnd"/>
      <w:r w:rsidRPr="001614B2">
        <w:t xml:space="preserve"> </w:t>
      </w:r>
      <w:r w:rsidRPr="00D44711">
        <w:t>https://doi.org/10.1542/peds.2015-3112</w:t>
      </w:r>
    </w:p>
    <w:p w14:paraId="76B02E30" w14:textId="389F230E" w:rsidR="008D3940" w:rsidRPr="001614B2" w:rsidRDefault="00D44711" w:rsidP="002E7431">
      <w:pPr>
        <w:pStyle w:val="EOCREF"/>
      </w:pPr>
      <w:r w:rsidRPr="001614B2">
        <w:t xml:space="preserve">Dudley, N., Ackerman, A., Brown, K. M., Snow, S. K., American Academy of Pediatrics Committee on Pediatric Emergency Medicine, American College of Emergency Physicians Pediatric Emergency Medicine Committee, &amp; Emergency Nurses Association Pediatric Committee. </w:t>
      </w:r>
      <w:proofErr w:type="gramStart"/>
      <w:r w:rsidRPr="001614B2">
        <w:t>(2015). Patient- and family-centered care of children in the emergency department [Reaffirmed in 2019].</w:t>
      </w:r>
      <w:proofErr w:type="gramEnd"/>
      <w:r w:rsidRPr="00AF5913">
        <w:rPr>
          <w:rStyle w:val="italic"/>
          <w:highlight w:val="green"/>
        </w:rPr>
        <w:t xml:space="preserve"> </w:t>
      </w:r>
      <w:proofErr w:type="gramStart"/>
      <w:r w:rsidRPr="00AF5913">
        <w:rPr>
          <w:rStyle w:val="italic"/>
          <w:highlight w:val="green"/>
        </w:rPr>
        <w:t>Pediatrics</w:t>
      </w:r>
      <w:r w:rsidRPr="001614B2">
        <w:t xml:space="preserve">, </w:t>
      </w:r>
      <w:r w:rsidRPr="00AF5913">
        <w:rPr>
          <w:rStyle w:val="italic"/>
          <w:highlight w:val="green"/>
        </w:rPr>
        <w:t>135</w:t>
      </w:r>
      <w:r w:rsidRPr="001614B2">
        <w:t>(1), e255–e272.</w:t>
      </w:r>
      <w:proofErr w:type="gramEnd"/>
      <w:r w:rsidRPr="001614B2">
        <w:t xml:space="preserve"> </w:t>
      </w:r>
      <w:r w:rsidRPr="00D44711">
        <w:t>https://doi.org/10.1542/peds.2014-3424</w:t>
      </w:r>
    </w:p>
    <w:p w14:paraId="5FE8E53E" w14:textId="4DD09080" w:rsidR="008D3940" w:rsidRPr="001614B2" w:rsidRDefault="00D44711" w:rsidP="002E7431">
      <w:pPr>
        <w:pStyle w:val="EOCREF"/>
      </w:pPr>
      <w:proofErr w:type="gramStart"/>
      <w:r w:rsidRPr="001614B2">
        <w:t>Emergency Medical Services for Children Innovation and Improvement Center.</w:t>
      </w:r>
      <w:proofErr w:type="gramEnd"/>
      <w:r w:rsidRPr="001614B2">
        <w:t xml:space="preserve"> </w:t>
      </w:r>
      <w:proofErr w:type="gramStart"/>
      <w:r w:rsidRPr="001614B2">
        <w:t>(</w:t>
      </w:r>
      <w:proofErr w:type="spellStart"/>
      <w:r w:rsidRPr="001614B2">
        <w:t>n.d.</w:t>
      </w:r>
      <w:proofErr w:type="spellEnd"/>
      <w:r w:rsidRPr="001614B2">
        <w:t xml:space="preserve">-a). </w:t>
      </w:r>
      <w:r w:rsidRPr="00AF5913">
        <w:rPr>
          <w:rStyle w:val="italic"/>
          <w:highlight w:val="green"/>
        </w:rPr>
        <w:t>Focus area guide</w:t>
      </w:r>
      <w:r w:rsidRPr="001614B2">
        <w:t>.</w:t>
      </w:r>
      <w:proofErr w:type="gramEnd"/>
      <w:r w:rsidRPr="001614B2">
        <w:t xml:space="preserve"> </w:t>
      </w:r>
      <w:r w:rsidRPr="00D44711">
        <w:t>https://emscimprovement.center/collaboratives/pwdc/resources/focus-area-guide/</w:t>
      </w:r>
    </w:p>
    <w:p w14:paraId="04AF5478" w14:textId="5426E567" w:rsidR="008D3940" w:rsidRPr="002E7431" w:rsidRDefault="00D44711" w:rsidP="002E7431">
      <w:pPr>
        <w:pStyle w:val="EOCREF"/>
        <w:rPr>
          <w:i/>
          <w:highlight w:val="green"/>
        </w:rPr>
      </w:pPr>
      <w:proofErr w:type="gramStart"/>
      <w:r w:rsidRPr="001614B2">
        <w:t>Emergency Medical Services for Children Innovation and Improvement Center.</w:t>
      </w:r>
      <w:proofErr w:type="gramEnd"/>
      <w:r w:rsidRPr="001614B2">
        <w:t xml:space="preserve"> </w:t>
      </w:r>
      <w:proofErr w:type="gramStart"/>
      <w:r w:rsidRPr="001614B2">
        <w:t>(</w:t>
      </w:r>
      <w:proofErr w:type="spellStart"/>
      <w:r w:rsidRPr="001614B2">
        <w:t>n.d.</w:t>
      </w:r>
      <w:proofErr w:type="spellEnd"/>
      <w:r w:rsidRPr="001614B2">
        <w:t xml:space="preserve">-b). </w:t>
      </w:r>
      <w:r w:rsidRPr="00AF5913">
        <w:rPr>
          <w:rStyle w:val="italic"/>
          <w:highlight w:val="green"/>
        </w:rPr>
        <w:t>National Pediatr</w:t>
      </w:r>
      <w:r w:rsidRPr="001614B2">
        <w:t>ic</w:t>
      </w:r>
      <w:r w:rsidRPr="00AF5913">
        <w:rPr>
          <w:rStyle w:val="italic"/>
          <w:highlight w:val="green"/>
        </w:rPr>
        <w:t xml:space="preserve"> Readiness Quality Initiative.</w:t>
      </w:r>
      <w:proofErr w:type="gramEnd"/>
      <w:r w:rsidRPr="00AF5913">
        <w:rPr>
          <w:rStyle w:val="italic"/>
          <w:highlight w:val="green"/>
        </w:rPr>
        <w:t xml:space="preserve"> </w:t>
      </w:r>
      <w:r w:rsidRPr="00D44711">
        <w:t>https://emscimprovement.center/pediatric-readiness/eds/nprqi/</w:t>
      </w:r>
    </w:p>
    <w:p w14:paraId="3F7C8D0F" w14:textId="5F20DC11" w:rsidR="00D44711" w:rsidRDefault="00D44711" w:rsidP="002E7431">
      <w:pPr>
        <w:pStyle w:val="EOCREF"/>
      </w:pPr>
      <w:proofErr w:type="gramStart"/>
      <w:r w:rsidRPr="001614B2">
        <w:lastRenderedPageBreak/>
        <w:t>Emergency Medical Services for Children Innovation and Improvement Center.</w:t>
      </w:r>
      <w:proofErr w:type="gramEnd"/>
      <w:r w:rsidRPr="001614B2">
        <w:t xml:space="preserve"> </w:t>
      </w:r>
      <w:proofErr w:type="gramStart"/>
      <w:r w:rsidRPr="001614B2">
        <w:t>(</w:t>
      </w:r>
      <w:proofErr w:type="spellStart"/>
      <w:r w:rsidRPr="001614B2">
        <w:t>n.d.</w:t>
      </w:r>
      <w:proofErr w:type="spellEnd"/>
      <w:r w:rsidRPr="001614B2">
        <w:t xml:space="preserve">-c). </w:t>
      </w:r>
      <w:r w:rsidRPr="00AF5913">
        <w:rPr>
          <w:rStyle w:val="italic"/>
          <w:highlight w:val="green"/>
        </w:rPr>
        <w:t>Pediatric readiness recognition program</w:t>
      </w:r>
      <w:r w:rsidRPr="001614B2">
        <w:t>.</w:t>
      </w:r>
      <w:proofErr w:type="gramEnd"/>
      <w:r w:rsidRPr="001614B2">
        <w:t xml:space="preserve"> </w:t>
      </w:r>
      <w:r w:rsidRPr="00D44711">
        <w:t>https://emscimprovement.center/domains/recognition-programs/</w:t>
      </w:r>
    </w:p>
    <w:p w14:paraId="2C54AC5C" w14:textId="4BD2282D" w:rsidR="00D44711" w:rsidRDefault="00D44711" w:rsidP="002E7431">
      <w:pPr>
        <w:pStyle w:val="EOCREF"/>
      </w:pPr>
      <w:proofErr w:type="gramStart"/>
      <w:r w:rsidRPr="001614B2">
        <w:t>Emergency Medical Services for Children Innovation and Improvement Center.</w:t>
      </w:r>
      <w:proofErr w:type="gramEnd"/>
      <w:r w:rsidRPr="001614B2">
        <w:t xml:space="preserve"> (2021). </w:t>
      </w:r>
      <w:r w:rsidRPr="00AF5913">
        <w:rPr>
          <w:rStyle w:val="italic"/>
          <w:highlight w:val="green"/>
        </w:rPr>
        <w:t>Raising the bar for pediatric trauma care</w:t>
      </w:r>
      <w:r w:rsidRPr="001614B2">
        <w:t xml:space="preserve">. </w:t>
      </w:r>
      <w:r w:rsidRPr="00D44711">
        <w:t>https://emscimprovement.center/news/raising-the-bar-for-pediatric-trauma-care-pulse/</w:t>
      </w:r>
    </w:p>
    <w:p w14:paraId="08C434B0" w14:textId="6EEA72E8" w:rsidR="00D44711" w:rsidRDefault="00D44711" w:rsidP="002E7431">
      <w:pPr>
        <w:pStyle w:val="EOCREF"/>
      </w:pPr>
      <w:proofErr w:type="gramStart"/>
      <w:r w:rsidRPr="001614B2">
        <w:t>Emergency Medical Services for Children Innovation and Improvement Center.</w:t>
      </w:r>
      <w:proofErr w:type="gramEnd"/>
      <w:r w:rsidRPr="001614B2">
        <w:t xml:space="preserve"> </w:t>
      </w:r>
      <w:proofErr w:type="gramStart"/>
      <w:r w:rsidRPr="001614B2">
        <w:t xml:space="preserve">(2022). </w:t>
      </w:r>
      <w:r w:rsidRPr="00AF5913">
        <w:rPr>
          <w:rStyle w:val="italic"/>
          <w:highlight w:val="green"/>
        </w:rPr>
        <w:t>New data on the power of ED recognition programs.</w:t>
      </w:r>
      <w:proofErr w:type="gramEnd"/>
      <w:r w:rsidRPr="001614B2">
        <w:t xml:space="preserve"> </w:t>
      </w:r>
      <w:r w:rsidRPr="00D44711">
        <w:t>https://emscimprovement.center/news/new-data-on-the-power-of-ed-facility-recognition-programs/</w:t>
      </w:r>
    </w:p>
    <w:p w14:paraId="41675232" w14:textId="49620C33" w:rsidR="008D3940" w:rsidRPr="001614B2" w:rsidRDefault="00D44711" w:rsidP="002E7431">
      <w:pPr>
        <w:pStyle w:val="EOCREF"/>
      </w:pPr>
      <w:proofErr w:type="gramStart"/>
      <w:r w:rsidRPr="001614B2">
        <w:t>Emergency Medical Services for Children Innovation and Improvement Center.</w:t>
      </w:r>
      <w:proofErr w:type="gramEnd"/>
      <w:r w:rsidRPr="001614B2">
        <w:t xml:space="preserve"> </w:t>
      </w:r>
      <w:proofErr w:type="gramStart"/>
      <w:r w:rsidRPr="001614B2">
        <w:t xml:space="preserve">(2023). </w:t>
      </w:r>
      <w:r w:rsidRPr="00AF5913">
        <w:rPr>
          <w:rStyle w:val="italic"/>
          <w:highlight w:val="green"/>
        </w:rPr>
        <w:t>Performance measures.</w:t>
      </w:r>
      <w:proofErr w:type="gramEnd"/>
      <w:r w:rsidRPr="00AF5913">
        <w:rPr>
          <w:rStyle w:val="italic"/>
          <w:highlight w:val="green"/>
        </w:rPr>
        <w:t xml:space="preserve"> </w:t>
      </w:r>
      <w:r w:rsidRPr="00D44711">
        <w:t>https://emscimprovement.center/programs/partnerships/performance-measures/</w:t>
      </w:r>
    </w:p>
    <w:p w14:paraId="33C9254D" w14:textId="4B852537" w:rsidR="008D3940" w:rsidRPr="001614B2" w:rsidRDefault="00D44711" w:rsidP="002E7431">
      <w:pPr>
        <w:pStyle w:val="EOCREF"/>
      </w:pPr>
      <w:proofErr w:type="gramStart"/>
      <w:r w:rsidRPr="001614B2">
        <w:t>Emergency Medical Services for Children Innovation and Improvement Center.</w:t>
      </w:r>
      <w:proofErr w:type="gramEnd"/>
      <w:r w:rsidRPr="001614B2">
        <w:t xml:space="preserve"> (2025). </w:t>
      </w:r>
      <w:proofErr w:type="gramStart"/>
      <w:r w:rsidRPr="00AF5913">
        <w:rPr>
          <w:rStyle w:val="italic"/>
          <w:highlight w:val="green"/>
        </w:rPr>
        <w:t>The</w:t>
      </w:r>
      <w:proofErr w:type="gramEnd"/>
      <w:r w:rsidRPr="00AF5913">
        <w:rPr>
          <w:rStyle w:val="italic"/>
          <w:highlight w:val="green"/>
        </w:rPr>
        <w:t xml:space="preserve"> route to pediatric readiness in emergency departments</w:t>
      </w:r>
      <w:r w:rsidRPr="001614B2">
        <w:t xml:space="preserve"> [Infographic]. </w:t>
      </w:r>
      <w:r w:rsidRPr="00D44711">
        <w:t>https://media.emscimprovement.center/documents/NPRP_Pathways_Final.pdf</w:t>
      </w:r>
    </w:p>
    <w:p w14:paraId="46A8CC58" w14:textId="1C923693" w:rsidR="008D3940" w:rsidRPr="001614B2" w:rsidRDefault="00D44711" w:rsidP="002E7431">
      <w:pPr>
        <w:pStyle w:val="EOCREF"/>
      </w:pPr>
      <w:proofErr w:type="gramStart"/>
      <w:r w:rsidRPr="001614B2">
        <w:t>Emergency Medical Services for Children, Emergency Nurses Association, Society of Trauma Nurses.</w:t>
      </w:r>
      <w:proofErr w:type="gramEnd"/>
      <w:r w:rsidRPr="001614B2">
        <w:t xml:space="preserve"> </w:t>
      </w:r>
      <w:proofErr w:type="gramStart"/>
      <w:r w:rsidRPr="001614B2">
        <w:t xml:space="preserve">(2024). </w:t>
      </w:r>
      <w:r w:rsidRPr="00AF5913">
        <w:rPr>
          <w:rStyle w:val="italic"/>
          <w:highlight w:val="green"/>
        </w:rPr>
        <w:t xml:space="preserve">Pediatric </w:t>
      </w:r>
      <w:proofErr w:type="spellStart"/>
      <w:r w:rsidRPr="00AF5913">
        <w:rPr>
          <w:rStyle w:val="italic"/>
          <w:highlight w:val="green"/>
        </w:rPr>
        <w:t>interfacility</w:t>
      </w:r>
      <w:proofErr w:type="spellEnd"/>
      <w:r w:rsidRPr="00AF5913">
        <w:rPr>
          <w:rStyle w:val="italic"/>
          <w:highlight w:val="green"/>
        </w:rPr>
        <w:t xml:space="preserve"> transfer guide</w:t>
      </w:r>
      <w:r w:rsidRPr="001614B2">
        <w:t>.</w:t>
      </w:r>
      <w:proofErr w:type="gramEnd"/>
      <w:r w:rsidRPr="001614B2">
        <w:t xml:space="preserve"> </w:t>
      </w:r>
      <w:r w:rsidRPr="00D44711">
        <w:t>https://emscimprovement.center/education-and-resources/interfacility-transfer/</w:t>
      </w:r>
    </w:p>
    <w:p w14:paraId="54B42FD9" w14:textId="2786EE5C" w:rsidR="008D3940" w:rsidRPr="001614B2" w:rsidRDefault="00D44711" w:rsidP="002E7431">
      <w:pPr>
        <w:pStyle w:val="EOCREF"/>
      </w:pPr>
      <w:proofErr w:type="gramStart"/>
      <w:r w:rsidRPr="001614B2">
        <w:rPr>
          <w:rFonts w:eastAsiaTheme="minorEastAsia"/>
        </w:rPr>
        <w:t>Emergency Nurses Association.</w:t>
      </w:r>
      <w:proofErr w:type="gramEnd"/>
      <w:r w:rsidRPr="001614B2">
        <w:rPr>
          <w:rFonts w:eastAsiaTheme="minorEastAsia"/>
        </w:rPr>
        <w:t xml:space="preserve"> </w:t>
      </w:r>
      <w:proofErr w:type="gramStart"/>
      <w:r w:rsidRPr="001614B2">
        <w:rPr>
          <w:rFonts w:eastAsiaTheme="minorEastAsia"/>
        </w:rPr>
        <w:t>(</w:t>
      </w:r>
      <w:proofErr w:type="spellStart"/>
      <w:r w:rsidRPr="001614B2">
        <w:rPr>
          <w:rFonts w:eastAsiaTheme="minorEastAsia"/>
        </w:rPr>
        <w:t>n.d.</w:t>
      </w:r>
      <w:proofErr w:type="spellEnd"/>
      <w:r w:rsidRPr="001614B2">
        <w:rPr>
          <w:rFonts w:eastAsiaTheme="minorEastAsia"/>
        </w:rPr>
        <w:t>).</w:t>
      </w:r>
      <w:proofErr w:type="gramEnd"/>
      <w:r w:rsidRPr="001614B2">
        <w:rPr>
          <w:rFonts w:eastAsiaTheme="minorEastAsia"/>
        </w:rPr>
        <w:t xml:space="preserve"> </w:t>
      </w:r>
      <w:proofErr w:type="gramStart"/>
      <w:r w:rsidRPr="00AF5913">
        <w:rPr>
          <w:rStyle w:val="italic"/>
          <w:highlight w:val="green"/>
        </w:rPr>
        <w:t>DEI strategic member roadmap.</w:t>
      </w:r>
      <w:proofErr w:type="gramEnd"/>
      <w:r w:rsidRPr="00AF5913">
        <w:rPr>
          <w:rStyle w:val="italic"/>
          <w:highlight w:val="green"/>
        </w:rPr>
        <w:t xml:space="preserve"> </w:t>
      </w:r>
      <w:r w:rsidRPr="00D44711">
        <w:t>https://www.ena.org/sites/default/files/2025-04/DEI%20Roadmap.pdf</w:t>
      </w:r>
    </w:p>
    <w:p w14:paraId="1F9C768B" w14:textId="520E1BED" w:rsidR="008D3940" w:rsidRPr="001614B2" w:rsidRDefault="00D44711" w:rsidP="002E7431">
      <w:pPr>
        <w:pStyle w:val="EOCREF"/>
      </w:pPr>
      <w:r w:rsidRPr="001614B2">
        <w:t xml:space="preserve">Fuchs S. (2021). </w:t>
      </w:r>
      <w:proofErr w:type="gramStart"/>
      <w:r w:rsidRPr="001614B2">
        <w:t>The origins and evolution of emergency medical services for children.</w:t>
      </w:r>
      <w:proofErr w:type="gramEnd"/>
      <w:r w:rsidRPr="001614B2">
        <w:t xml:space="preserve"> </w:t>
      </w:r>
      <w:proofErr w:type="gramStart"/>
      <w:r w:rsidRPr="00AF5913">
        <w:rPr>
          <w:rStyle w:val="italic"/>
          <w:highlight w:val="green"/>
        </w:rPr>
        <w:t>Pediatric Annals</w:t>
      </w:r>
      <w:r w:rsidRPr="001614B2">
        <w:t xml:space="preserve">, </w:t>
      </w:r>
      <w:r w:rsidRPr="00AF5913">
        <w:rPr>
          <w:rStyle w:val="italic"/>
          <w:highlight w:val="green"/>
        </w:rPr>
        <w:t>50</w:t>
      </w:r>
      <w:r w:rsidRPr="001614B2">
        <w:t>(4), e150–e154.</w:t>
      </w:r>
      <w:proofErr w:type="gramEnd"/>
      <w:r w:rsidRPr="001614B2">
        <w:t xml:space="preserve"> </w:t>
      </w:r>
      <w:r w:rsidRPr="00D44711">
        <w:t>https://doi.org/10.3928/19382359-20210316-01</w:t>
      </w:r>
    </w:p>
    <w:p w14:paraId="507C7CC0" w14:textId="41576619" w:rsidR="008D3940" w:rsidRPr="001614B2" w:rsidRDefault="00D44711" w:rsidP="002E7431">
      <w:pPr>
        <w:pStyle w:val="EOCREF"/>
      </w:pPr>
      <w:proofErr w:type="spellStart"/>
      <w:proofErr w:type="gramStart"/>
      <w:r w:rsidRPr="001614B2">
        <w:lastRenderedPageBreak/>
        <w:t>Gausche</w:t>
      </w:r>
      <w:proofErr w:type="spellEnd"/>
      <w:r w:rsidRPr="001614B2">
        <w:t xml:space="preserve">-Hill, M., Ely, M., Schmuhl, P., Telford, R., </w:t>
      </w:r>
      <w:proofErr w:type="spellStart"/>
      <w:r w:rsidRPr="001614B2">
        <w:t>Remick</w:t>
      </w:r>
      <w:proofErr w:type="spellEnd"/>
      <w:r w:rsidRPr="001614B2">
        <w:t>, K. E., Edgerton, E. A., &amp; Olson, L. M. (2015).</w:t>
      </w:r>
      <w:proofErr w:type="gramEnd"/>
      <w:r w:rsidRPr="001614B2">
        <w:t xml:space="preserve"> </w:t>
      </w:r>
      <w:proofErr w:type="gramStart"/>
      <w:r w:rsidRPr="001614B2">
        <w:t>A national assessment of pediatric readiness of emergency departments.</w:t>
      </w:r>
      <w:proofErr w:type="gramEnd"/>
      <w:r w:rsidRPr="001614B2">
        <w:t xml:space="preserve"> </w:t>
      </w:r>
      <w:r w:rsidRPr="00AF5913">
        <w:rPr>
          <w:rStyle w:val="italic"/>
          <w:highlight w:val="green"/>
        </w:rPr>
        <w:t>JAMA Pediatrics</w:t>
      </w:r>
      <w:r w:rsidRPr="001614B2">
        <w:t xml:space="preserve">, </w:t>
      </w:r>
      <w:r w:rsidRPr="00AF5913">
        <w:rPr>
          <w:rStyle w:val="italic"/>
          <w:highlight w:val="green"/>
        </w:rPr>
        <w:t>169</w:t>
      </w:r>
      <w:r w:rsidRPr="001614B2">
        <w:t xml:space="preserve">(6), 527–534. </w:t>
      </w:r>
      <w:r w:rsidRPr="00D44711">
        <w:t>https://doi.org/10.1001/jamapediatrics.2015.138</w:t>
      </w:r>
    </w:p>
    <w:p w14:paraId="4B162BC3" w14:textId="18637588" w:rsidR="00D44711" w:rsidRDefault="00D44711" w:rsidP="002E7431">
      <w:pPr>
        <w:pStyle w:val="EOCREF"/>
      </w:pPr>
      <w:proofErr w:type="gramStart"/>
      <w:r w:rsidRPr="001614B2">
        <w:rPr>
          <w:rFonts w:eastAsiaTheme="minorEastAsia"/>
        </w:rPr>
        <w:t>Genovese, T. J., Roberts-Santana, C., &amp; Wills, H. (2021).</w:t>
      </w:r>
      <w:proofErr w:type="gramEnd"/>
      <w:r w:rsidRPr="001614B2">
        <w:rPr>
          <w:rFonts w:eastAsiaTheme="minorEastAsia"/>
        </w:rPr>
        <w:t xml:space="preserve"> Pediatric trauma readiness: A trauma-specific assessment to complement the National Pediatric Readiness Project. </w:t>
      </w:r>
      <w:proofErr w:type="gramStart"/>
      <w:r w:rsidRPr="00AF5913">
        <w:rPr>
          <w:rStyle w:val="italic"/>
          <w:highlight w:val="green"/>
        </w:rPr>
        <w:t>Pediatric Emergency Care,</w:t>
      </w:r>
      <w:r w:rsidRPr="001614B2">
        <w:t xml:space="preserve"> </w:t>
      </w:r>
      <w:r w:rsidRPr="00AF5913">
        <w:rPr>
          <w:rStyle w:val="italic"/>
          <w:highlight w:val="green"/>
        </w:rPr>
        <w:t>37</w:t>
      </w:r>
      <w:r w:rsidRPr="001614B2">
        <w:t>(12), e1646–e1651.</w:t>
      </w:r>
      <w:proofErr w:type="gramEnd"/>
      <w:r w:rsidRPr="001614B2">
        <w:t xml:space="preserve"> </w:t>
      </w:r>
      <w:r w:rsidRPr="00D44711">
        <w:t>https://doi.org/10.1097/PEC.000000000000</w:t>
      </w:r>
      <w:r w:rsidRPr="00D44711">
        <w:rPr>
          <w:rtl/>
        </w:rPr>
        <w:t>‌</w:t>
      </w:r>
      <w:r w:rsidRPr="00D44711">
        <w:t>‌2144</w:t>
      </w:r>
    </w:p>
    <w:p w14:paraId="442E3124" w14:textId="5A96EBEF" w:rsidR="008D3940" w:rsidRPr="001614B2" w:rsidRDefault="00D44711" w:rsidP="002E7431">
      <w:pPr>
        <w:pStyle w:val="EOCREF"/>
      </w:pPr>
      <w:r w:rsidRPr="001614B2">
        <w:t xml:space="preserve">Glass, N. E., Salvi, A., Wei, R., Lin, A., </w:t>
      </w:r>
      <w:proofErr w:type="spellStart"/>
      <w:r w:rsidRPr="001614B2">
        <w:t>Malveau</w:t>
      </w:r>
      <w:proofErr w:type="spellEnd"/>
      <w:r w:rsidRPr="001614B2">
        <w:t xml:space="preserve">, S., Cook, J. N. B., Mann, N. C., </w:t>
      </w:r>
      <w:proofErr w:type="spellStart"/>
      <w:r w:rsidRPr="001614B2">
        <w:t>Burd</w:t>
      </w:r>
      <w:proofErr w:type="spellEnd"/>
      <w:r w:rsidRPr="001614B2">
        <w:t xml:space="preserve">, R. S., Jenkins, P. C., Hansen, M., Mohr, N. M., Stephens, C., </w:t>
      </w:r>
      <w:proofErr w:type="spellStart"/>
      <w:r w:rsidRPr="001614B2">
        <w:t>Fallat</w:t>
      </w:r>
      <w:proofErr w:type="spellEnd"/>
      <w:r w:rsidRPr="001614B2">
        <w:t xml:space="preserve">, M. E., Lerner, E. B., </w:t>
      </w:r>
      <w:proofErr w:type="spellStart"/>
      <w:r w:rsidRPr="001614B2">
        <w:t>Carr</w:t>
      </w:r>
      <w:proofErr w:type="spellEnd"/>
      <w:r w:rsidRPr="001614B2">
        <w:t xml:space="preserve">, B. G., Wall, S. P., &amp; </w:t>
      </w:r>
      <w:proofErr w:type="spellStart"/>
      <w:r w:rsidRPr="001614B2">
        <w:t>Newgard</w:t>
      </w:r>
      <w:proofErr w:type="spellEnd"/>
      <w:r w:rsidRPr="001614B2">
        <w:t xml:space="preserve">, C. D. (2023). </w:t>
      </w:r>
      <w:proofErr w:type="gramStart"/>
      <w:r w:rsidRPr="001614B2">
        <w:t>Association of transport time, proximity, and emergency department pediatric readiness with pediatric survival at us trauma centers.</w:t>
      </w:r>
      <w:proofErr w:type="gramEnd"/>
      <w:r w:rsidRPr="001614B2">
        <w:t xml:space="preserve"> </w:t>
      </w:r>
      <w:r w:rsidRPr="00AF5913">
        <w:rPr>
          <w:rStyle w:val="italic"/>
          <w:highlight w:val="green"/>
        </w:rPr>
        <w:t>JAMA Surgery</w:t>
      </w:r>
      <w:r w:rsidRPr="001614B2">
        <w:t xml:space="preserve">, </w:t>
      </w:r>
      <w:r w:rsidRPr="00AF5913">
        <w:rPr>
          <w:rStyle w:val="italic"/>
          <w:highlight w:val="green"/>
        </w:rPr>
        <w:t>158</w:t>
      </w:r>
      <w:r w:rsidRPr="001614B2">
        <w:t xml:space="preserve">(10), 1078–1087. </w:t>
      </w:r>
      <w:r w:rsidRPr="00D44711">
        <w:t>https://doi.org/10.1001/jamasurg.2023.3344</w:t>
      </w:r>
    </w:p>
    <w:p w14:paraId="3B1FFF1B" w14:textId="553058BE" w:rsidR="008D3940" w:rsidRPr="001614B2" w:rsidRDefault="00D44711" w:rsidP="002E7431">
      <w:pPr>
        <w:pStyle w:val="EOCREF"/>
      </w:pPr>
      <w:r w:rsidRPr="001614B2">
        <w:t xml:space="preserve">Glick, A. F., </w:t>
      </w:r>
      <w:proofErr w:type="spellStart"/>
      <w:r w:rsidRPr="001614B2">
        <w:t>Farkas</w:t>
      </w:r>
      <w:proofErr w:type="spellEnd"/>
      <w:r w:rsidRPr="001614B2">
        <w:t xml:space="preserve">, J. S., </w:t>
      </w:r>
      <w:proofErr w:type="spellStart"/>
      <w:r w:rsidRPr="001614B2">
        <w:t>Magro</w:t>
      </w:r>
      <w:proofErr w:type="spellEnd"/>
      <w:r w:rsidRPr="001614B2">
        <w:t xml:space="preserve">, J., Shah, A. V., </w:t>
      </w:r>
      <w:proofErr w:type="spellStart"/>
      <w:r w:rsidRPr="001614B2">
        <w:t>Taye</w:t>
      </w:r>
      <w:proofErr w:type="spellEnd"/>
      <w:r w:rsidRPr="001614B2">
        <w:t xml:space="preserve">, M., </w:t>
      </w:r>
      <w:proofErr w:type="spellStart"/>
      <w:r w:rsidRPr="001614B2">
        <w:t>Zavodovsky</w:t>
      </w:r>
      <w:proofErr w:type="spellEnd"/>
      <w:r w:rsidRPr="001614B2">
        <w:t xml:space="preserve">, V., Rodriguez, R. H., Modi, A. C., Dreyer, B. P., </w:t>
      </w:r>
      <w:proofErr w:type="spellStart"/>
      <w:r w:rsidRPr="001614B2">
        <w:t>Famiglietti</w:t>
      </w:r>
      <w:proofErr w:type="spellEnd"/>
      <w:r w:rsidRPr="001614B2">
        <w:t xml:space="preserve">, H., &amp; Yin, H. S. (2023). Management of discharge instructions for children with medical complexity: A systematic review. </w:t>
      </w:r>
      <w:proofErr w:type="gramStart"/>
      <w:r w:rsidRPr="00AF5913">
        <w:rPr>
          <w:rStyle w:val="italic"/>
          <w:highlight w:val="green"/>
        </w:rPr>
        <w:t>Pediatrics</w:t>
      </w:r>
      <w:r w:rsidRPr="001614B2">
        <w:t xml:space="preserve">, </w:t>
      </w:r>
      <w:r w:rsidRPr="00AF5913">
        <w:rPr>
          <w:rStyle w:val="italic"/>
          <w:highlight w:val="green"/>
        </w:rPr>
        <w:t>152</w:t>
      </w:r>
      <w:r w:rsidRPr="001614B2">
        <w:t>(5), Article e2023061572.</w:t>
      </w:r>
      <w:proofErr w:type="gramEnd"/>
      <w:r w:rsidRPr="001614B2">
        <w:t xml:space="preserve"> </w:t>
      </w:r>
      <w:r w:rsidRPr="00D44711">
        <w:t>https://doi.org/10.1542/peds.2023-061572</w:t>
      </w:r>
    </w:p>
    <w:p w14:paraId="558A7E28" w14:textId="471792D8" w:rsidR="008D3940" w:rsidRPr="001614B2" w:rsidRDefault="00D44711" w:rsidP="002E7431">
      <w:pPr>
        <w:pStyle w:val="EOCREF"/>
      </w:pPr>
      <w:proofErr w:type="spellStart"/>
      <w:proofErr w:type="gramStart"/>
      <w:r w:rsidRPr="001614B2">
        <w:t>Goldenring</w:t>
      </w:r>
      <w:proofErr w:type="spellEnd"/>
      <w:r w:rsidRPr="001614B2">
        <w:t>, J., &amp; Cohen, E. (1988).</w:t>
      </w:r>
      <w:proofErr w:type="gramEnd"/>
      <w:r w:rsidRPr="001614B2">
        <w:t xml:space="preserve"> </w:t>
      </w:r>
      <w:proofErr w:type="gramStart"/>
      <w:r w:rsidRPr="001614B2">
        <w:t>Getting into adolescents heads.</w:t>
      </w:r>
      <w:proofErr w:type="gramEnd"/>
      <w:r w:rsidRPr="001614B2">
        <w:t xml:space="preserve"> </w:t>
      </w:r>
      <w:r w:rsidRPr="00AF5913">
        <w:rPr>
          <w:rStyle w:val="italic"/>
          <w:highlight w:val="green"/>
        </w:rPr>
        <w:t>Contemporary Pediatrics</w:t>
      </w:r>
      <w:r w:rsidRPr="001614B2">
        <w:t xml:space="preserve">, 5(7), 75–80. </w:t>
      </w:r>
      <w:r w:rsidRPr="00D44711">
        <w:t>https://www.contemporarypediatrics.com/view/getting-adolescent-heads</w:t>
      </w:r>
    </w:p>
    <w:p w14:paraId="3D16AC15" w14:textId="7E5E7FE7" w:rsidR="008D3940" w:rsidRPr="001614B2" w:rsidRDefault="00D44711" w:rsidP="002E7431">
      <w:pPr>
        <w:pStyle w:val="EOCREF"/>
      </w:pPr>
      <w:proofErr w:type="spellStart"/>
      <w:proofErr w:type="gramStart"/>
      <w:r w:rsidRPr="001614B2">
        <w:t>Guedj</w:t>
      </w:r>
      <w:proofErr w:type="spellEnd"/>
      <w:r w:rsidRPr="001614B2">
        <w:t xml:space="preserve">, R., Marini, M., </w:t>
      </w:r>
      <w:proofErr w:type="spellStart"/>
      <w:r w:rsidRPr="001614B2">
        <w:t>Kossowsky</w:t>
      </w:r>
      <w:proofErr w:type="spellEnd"/>
      <w:r w:rsidRPr="001614B2">
        <w:t xml:space="preserve">, J., </w:t>
      </w:r>
      <w:proofErr w:type="spellStart"/>
      <w:r w:rsidRPr="001614B2">
        <w:t>Berde</w:t>
      </w:r>
      <w:proofErr w:type="spellEnd"/>
      <w:r w:rsidRPr="001614B2">
        <w:t xml:space="preserve">, C. B., Kimia, A. A., &amp; </w:t>
      </w:r>
      <w:proofErr w:type="spellStart"/>
      <w:r w:rsidRPr="001614B2">
        <w:t>Fleegler</w:t>
      </w:r>
      <w:proofErr w:type="spellEnd"/>
      <w:r w:rsidRPr="001614B2">
        <w:t>, E. W. (2021).</w:t>
      </w:r>
      <w:proofErr w:type="gramEnd"/>
      <w:r w:rsidRPr="001614B2">
        <w:t xml:space="preserve"> Racial and ethnic disparities in pain management of children with limb fractures or suspected appendicitis: A retrospective cross-sectional study. </w:t>
      </w:r>
      <w:r w:rsidRPr="00AF5913">
        <w:rPr>
          <w:rStyle w:val="italic"/>
          <w:highlight w:val="green"/>
        </w:rPr>
        <w:t>Frontiers in Pediatrics</w:t>
      </w:r>
      <w:r w:rsidRPr="001614B2">
        <w:t xml:space="preserve">, </w:t>
      </w:r>
      <w:r w:rsidRPr="00AF5913">
        <w:rPr>
          <w:rStyle w:val="italic"/>
          <w:highlight w:val="green"/>
        </w:rPr>
        <w:t>9</w:t>
      </w:r>
      <w:r w:rsidRPr="001614B2">
        <w:t xml:space="preserve">, Article 652854. </w:t>
      </w:r>
      <w:r w:rsidRPr="00D44711">
        <w:t>https://doi.org/10.3389/fped.2021.652854</w:t>
      </w:r>
    </w:p>
    <w:p w14:paraId="29D47C85" w14:textId="3B64D3FC" w:rsidR="008D3940" w:rsidRPr="001614B2" w:rsidRDefault="00D44711" w:rsidP="002E7431">
      <w:pPr>
        <w:pStyle w:val="EOCREF"/>
      </w:pPr>
      <w:proofErr w:type="gramStart"/>
      <w:r w:rsidRPr="001614B2">
        <w:t xml:space="preserve">Gutierrez, C. E., </w:t>
      </w:r>
      <w:proofErr w:type="spellStart"/>
      <w:r w:rsidRPr="001614B2">
        <w:t>Gausche</w:t>
      </w:r>
      <w:proofErr w:type="spellEnd"/>
      <w:r w:rsidRPr="001614B2">
        <w:t>-Hill, M., &amp; Lim, R. K. (2020).</w:t>
      </w:r>
      <w:proofErr w:type="gramEnd"/>
      <w:r w:rsidRPr="001614B2">
        <w:t xml:space="preserve"> Standards of care for children in emergency departments: International Federation of Emergency Medicine Agenda for the </w:t>
      </w:r>
      <w:r w:rsidRPr="001614B2">
        <w:lastRenderedPageBreak/>
        <w:t xml:space="preserve">Care of Children. </w:t>
      </w:r>
      <w:r w:rsidRPr="00AF5913">
        <w:rPr>
          <w:rStyle w:val="italic"/>
          <w:highlight w:val="green"/>
        </w:rPr>
        <w:t>The Western Journal of Emergency Medicine</w:t>
      </w:r>
      <w:r w:rsidRPr="001614B2">
        <w:t xml:space="preserve">, </w:t>
      </w:r>
      <w:r w:rsidRPr="00AF5913">
        <w:rPr>
          <w:rStyle w:val="italic"/>
          <w:highlight w:val="green"/>
        </w:rPr>
        <w:t>21</w:t>
      </w:r>
      <w:r w:rsidRPr="001614B2">
        <w:t xml:space="preserve">(3), 581–582. </w:t>
      </w:r>
      <w:r w:rsidRPr="00D44711">
        <w:t>https://doi.org/10.5811/westjem.2020.2.46917</w:t>
      </w:r>
    </w:p>
    <w:p w14:paraId="57B9BA74" w14:textId="1F08D695" w:rsidR="008D3940" w:rsidRPr="001614B2" w:rsidRDefault="00D44711" w:rsidP="002E7431">
      <w:pPr>
        <w:pStyle w:val="EOCREF"/>
      </w:pPr>
      <w:proofErr w:type="spellStart"/>
      <w:r w:rsidRPr="001614B2">
        <w:t>Gutman</w:t>
      </w:r>
      <w:proofErr w:type="spellEnd"/>
      <w:r w:rsidRPr="001614B2">
        <w:t xml:space="preserve">, C. K., McFarlane, A., Fernandez, R., Lion, K. C., Aronson, P. L., </w:t>
      </w:r>
      <w:proofErr w:type="spellStart"/>
      <w:r w:rsidRPr="001614B2">
        <w:t>Bylund</w:t>
      </w:r>
      <w:proofErr w:type="spellEnd"/>
      <w:r w:rsidRPr="001614B2">
        <w:t xml:space="preserve">, C. L., Joseph, N., </w:t>
      </w:r>
      <w:proofErr w:type="spellStart"/>
      <w:r w:rsidRPr="001614B2">
        <w:t>Mecias</w:t>
      </w:r>
      <w:proofErr w:type="spellEnd"/>
      <w:r w:rsidRPr="001614B2">
        <w:t xml:space="preserve">, M. L., &amp; Fisher, C. L. (2025). “He was not listening to hear me”: Parent experiences with communication, inclusion, and marginalization in the pediatric emergency department. </w:t>
      </w:r>
      <w:r w:rsidRPr="00AF5913">
        <w:rPr>
          <w:rStyle w:val="italic"/>
          <w:highlight w:val="green"/>
        </w:rPr>
        <w:t>Academic Emergency Medicine</w:t>
      </w:r>
      <w:proofErr w:type="gramStart"/>
      <w:r w:rsidRPr="001614B2">
        <w:t>,32</w:t>
      </w:r>
      <w:proofErr w:type="gramEnd"/>
      <w:r w:rsidRPr="001614B2">
        <w:t xml:space="preserve">(6), 632–642. </w:t>
      </w:r>
      <w:r w:rsidRPr="00D44711">
        <w:t>https://doi.org/10.1111/acem.15091</w:t>
      </w:r>
    </w:p>
    <w:p w14:paraId="0B32E091" w14:textId="2D7D9814" w:rsidR="008D3940" w:rsidRPr="001614B2" w:rsidRDefault="00D44711" w:rsidP="002E7431">
      <w:pPr>
        <w:pStyle w:val="EOCREF"/>
      </w:pPr>
      <w:proofErr w:type="spellStart"/>
      <w:r w:rsidRPr="001614B2">
        <w:t>Hesselink</w:t>
      </w:r>
      <w:proofErr w:type="spellEnd"/>
      <w:r w:rsidRPr="001614B2">
        <w:t xml:space="preserve">, G., Sir, </w:t>
      </w:r>
      <w:proofErr w:type="gramStart"/>
      <w:r w:rsidRPr="001614B2">
        <w:t>Ö.,</w:t>
      </w:r>
      <w:proofErr w:type="gramEnd"/>
      <w:r w:rsidRPr="001614B2">
        <w:t xml:space="preserve"> </w:t>
      </w:r>
      <w:proofErr w:type="spellStart"/>
      <w:r w:rsidRPr="001614B2">
        <w:t>Koster</w:t>
      </w:r>
      <w:proofErr w:type="spellEnd"/>
      <w:r w:rsidRPr="001614B2">
        <w:t xml:space="preserve">, N., </w:t>
      </w:r>
      <w:proofErr w:type="spellStart"/>
      <w:r w:rsidRPr="001614B2">
        <w:t>Tolsma</w:t>
      </w:r>
      <w:proofErr w:type="spellEnd"/>
      <w:r w:rsidRPr="001614B2">
        <w:t xml:space="preserve">, C., </w:t>
      </w:r>
      <w:proofErr w:type="spellStart"/>
      <w:r w:rsidRPr="001614B2">
        <w:t>Munsterman</w:t>
      </w:r>
      <w:proofErr w:type="spellEnd"/>
      <w:r w:rsidRPr="001614B2">
        <w:t xml:space="preserve">, M., </w:t>
      </w:r>
      <w:proofErr w:type="spellStart"/>
      <w:r w:rsidRPr="001614B2">
        <w:t>Olde</w:t>
      </w:r>
      <w:proofErr w:type="spellEnd"/>
      <w:r w:rsidRPr="001614B2">
        <w:t xml:space="preserve"> </w:t>
      </w:r>
      <w:proofErr w:type="spellStart"/>
      <w:r w:rsidRPr="001614B2">
        <w:t>Rikkert</w:t>
      </w:r>
      <w:proofErr w:type="spellEnd"/>
      <w:r w:rsidRPr="001614B2">
        <w:t xml:space="preserve">, M., &amp; </w:t>
      </w:r>
      <w:proofErr w:type="spellStart"/>
      <w:r w:rsidRPr="001614B2">
        <w:t>Schoon</w:t>
      </w:r>
      <w:proofErr w:type="spellEnd"/>
      <w:r w:rsidRPr="001614B2">
        <w:t xml:space="preserve">, Y. (2022). Teach-back of discharge instructions in the emergency department: a pre-post pilot evaluation. </w:t>
      </w:r>
      <w:r w:rsidRPr="00AF5913">
        <w:rPr>
          <w:rStyle w:val="italic"/>
          <w:highlight w:val="green"/>
        </w:rPr>
        <w:t>Emergency Medicine Journal</w:t>
      </w:r>
      <w:r w:rsidRPr="001614B2">
        <w:t xml:space="preserve">, </w:t>
      </w:r>
      <w:r w:rsidRPr="00AF5913">
        <w:rPr>
          <w:rStyle w:val="italic"/>
          <w:highlight w:val="green"/>
        </w:rPr>
        <w:t>39</w:t>
      </w:r>
      <w:r w:rsidRPr="001614B2">
        <w:t xml:space="preserve">(2), 139–146. </w:t>
      </w:r>
      <w:r w:rsidRPr="00D44711">
        <w:t>https://doi.org/10.1136/emermed-2020-210168</w:t>
      </w:r>
    </w:p>
    <w:p w14:paraId="39DDC7C9" w14:textId="790382BC" w:rsidR="008D3940" w:rsidRPr="001614B2" w:rsidRDefault="00D44711" w:rsidP="002E7431">
      <w:pPr>
        <w:pStyle w:val="EOCREF"/>
      </w:pPr>
      <w:r w:rsidRPr="001614B2">
        <w:t xml:space="preserve">Hoffmann, J. A., </w:t>
      </w:r>
      <w:proofErr w:type="spellStart"/>
      <w:r w:rsidRPr="001614B2">
        <w:t>Pergjika</w:t>
      </w:r>
      <w:proofErr w:type="spellEnd"/>
      <w:r w:rsidRPr="001614B2">
        <w:t xml:space="preserve">, A., Burkhart, K., Gable, C., Foster, A. A., </w:t>
      </w:r>
      <w:proofErr w:type="spellStart"/>
      <w:r w:rsidRPr="001614B2">
        <w:t>Saidinejad</w:t>
      </w:r>
      <w:proofErr w:type="spellEnd"/>
      <w:r w:rsidRPr="001614B2">
        <w:t xml:space="preserve">, M., Covington, T., </w:t>
      </w:r>
      <w:proofErr w:type="spellStart"/>
      <w:r w:rsidRPr="001614B2">
        <w:t>Edemba</w:t>
      </w:r>
      <w:proofErr w:type="spellEnd"/>
      <w:r w:rsidRPr="001614B2">
        <w:t xml:space="preserve">, D., Mullins, S., Schreiber, M., &amp; Beers, L. S. (2025). Supporting children’s mental health needs in disasters. </w:t>
      </w:r>
      <w:proofErr w:type="gramStart"/>
      <w:r w:rsidRPr="00AF5913">
        <w:rPr>
          <w:rStyle w:val="italic"/>
          <w:highlight w:val="green"/>
        </w:rPr>
        <w:t>Pediatrics</w:t>
      </w:r>
      <w:r w:rsidRPr="001614B2">
        <w:t xml:space="preserve">, </w:t>
      </w:r>
      <w:r w:rsidRPr="00AF5913">
        <w:rPr>
          <w:rStyle w:val="italic"/>
          <w:highlight w:val="green"/>
        </w:rPr>
        <w:t>155</w:t>
      </w:r>
      <w:r w:rsidRPr="001614B2">
        <w:t>(1), Article e2024068076.</w:t>
      </w:r>
      <w:proofErr w:type="gramEnd"/>
      <w:r w:rsidRPr="001614B2">
        <w:t xml:space="preserve"> </w:t>
      </w:r>
      <w:r w:rsidRPr="00D44711">
        <w:t>https://doi.org/10.1542/peds.2024-068076</w:t>
      </w:r>
    </w:p>
    <w:p w14:paraId="0C462AD6" w14:textId="360498F2" w:rsidR="008D3940" w:rsidRPr="001614B2" w:rsidRDefault="00D44711" w:rsidP="002E7431">
      <w:pPr>
        <w:pStyle w:val="EOCREF"/>
      </w:pPr>
      <w:proofErr w:type="gramStart"/>
      <w:r w:rsidRPr="001614B2">
        <w:t>i4KIDS-EUROPE</w:t>
      </w:r>
      <w:proofErr w:type="gramEnd"/>
      <w:r w:rsidRPr="001614B2">
        <w:t xml:space="preserve">. (2025). </w:t>
      </w:r>
      <w:r w:rsidRPr="00AF5913">
        <w:rPr>
          <w:rStyle w:val="italic"/>
          <w:highlight w:val="green"/>
        </w:rPr>
        <w:t xml:space="preserve">i4KIDS-EUROPE white paper: Challenges and opportunities for effective </w:t>
      </w:r>
      <w:proofErr w:type="spellStart"/>
      <w:r w:rsidRPr="00AF5913">
        <w:rPr>
          <w:rStyle w:val="italic"/>
          <w:highlight w:val="green"/>
        </w:rPr>
        <w:t>paediatric</w:t>
      </w:r>
      <w:proofErr w:type="spellEnd"/>
      <w:r w:rsidRPr="00AF5913">
        <w:rPr>
          <w:rStyle w:val="italic"/>
          <w:highlight w:val="green"/>
        </w:rPr>
        <w:t xml:space="preserve"> innovation in Europe</w:t>
      </w:r>
      <w:r w:rsidRPr="001614B2">
        <w:t xml:space="preserve">. </w:t>
      </w:r>
      <w:r w:rsidRPr="00D44711">
        <w:t>https://www.innovation4kids.org/wp-content/uploads/2025/01/WHITEPAPER_v3_FINAL.pdf</w:t>
      </w:r>
    </w:p>
    <w:p w14:paraId="7AE60BC9" w14:textId="41D554B3" w:rsidR="008D3940" w:rsidRPr="001614B2" w:rsidRDefault="00D44711" w:rsidP="002E7431">
      <w:pPr>
        <w:pStyle w:val="EOCREF"/>
      </w:pPr>
      <w:r w:rsidRPr="001614B2">
        <w:t xml:space="preserve">Institute for Healthcare Improvement. (2021). </w:t>
      </w:r>
      <w:r w:rsidRPr="00AF5913">
        <w:rPr>
          <w:rStyle w:val="italic"/>
          <w:highlight w:val="green"/>
        </w:rPr>
        <w:t>Ask Me 3: Good questions for your good health.</w:t>
      </w:r>
      <w:r w:rsidRPr="001614B2">
        <w:t xml:space="preserve"> </w:t>
      </w:r>
      <w:r w:rsidRPr="00D44711">
        <w:t>http://www.ihi.org/resources/</w:t>
      </w:r>
      <w:r w:rsidRPr="00D44711">
        <w:rPr>
          <w:rtl/>
        </w:rPr>
        <w:t>‌</w:t>
      </w:r>
      <w:r w:rsidRPr="00D44711">
        <w:t>‌Pages/Tools/Ask-Me-3-Good-Questions-for-Your-Good-Health.aspx</w:t>
      </w:r>
    </w:p>
    <w:p w14:paraId="665F1920" w14:textId="214A0AD0" w:rsidR="008D3940" w:rsidRPr="001614B2" w:rsidRDefault="00D44711" w:rsidP="002E7431">
      <w:pPr>
        <w:pStyle w:val="EOCREF"/>
      </w:pPr>
      <w:r w:rsidRPr="001614B2">
        <w:t xml:space="preserve">Institute for Patient- and Family-Centered Care. </w:t>
      </w:r>
      <w:proofErr w:type="gramStart"/>
      <w:r w:rsidRPr="001614B2">
        <w:t>(</w:t>
      </w:r>
      <w:proofErr w:type="spellStart"/>
      <w:r w:rsidRPr="001614B2">
        <w:t>n.d.</w:t>
      </w:r>
      <w:proofErr w:type="spellEnd"/>
      <w:r w:rsidRPr="001614B2">
        <w:t>)</w:t>
      </w:r>
      <w:proofErr w:type="gramEnd"/>
      <w:r w:rsidRPr="001614B2">
        <w:t xml:space="preserve"> </w:t>
      </w:r>
      <w:r w:rsidRPr="00AF5913">
        <w:rPr>
          <w:rStyle w:val="italic"/>
          <w:highlight w:val="green"/>
        </w:rPr>
        <w:t>Patient- and family-centered care.</w:t>
      </w:r>
      <w:r w:rsidRPr="001614B2">
        <w:t xml:space="preserve"> </w:t>
      </w:r>
      <w:r w:rsidRPr="00D44711">
        <w:t>https://www.ipfcc.org/about/pfcc.html</w:t>
      </w:r>
    </w:p>
    <w:p w14:paraId="6953CB3F" w14:textId="2F2CEA01" w:rsidR="008D3940" w:rsidRPr="001614B2" w:rsidRDefault="00D44711" w:rsidP="002E7431">
      <w:pPr>
        <w:pStyle w:val="EOCREF"/>
      </w:pPr>
      <w:proofErr w:type="gramStart"/>
      <w:r w:rsidRPr="001614B2">
        <w:lastRenderedPageBreak/>
        <w:t>Institute of Medicine.</w:t>
      </w:r>
      <w:proofErr w:type="gramEnd"/>
      <w:r w:rsidRPr="001614B2">
        <w:t xml:space="preserve"> (2006). IOM report: The future of emergency care in the United States health system. </w:t>
      </w:r>
      <w:r w:rsidRPr="00AF5913">
        <w:rPr>
          <w:rStyle w:val="italic"/>
          <w:highlight w:val="green"/>
        </w:rPr>
        <w:t>Academic Emergency Medicine</w:t>
      </w:r>
      <w:r w:rsidRPr="001614B2">
        <w:t xml:space="preserve">, </w:t>
      </w:r>
      <w:r w:rsidRPr="00AF5913">
        <w:rPr>
          <w:rStyle w:val="italic"/>
          <w:highlight w:val="green"/>
        </w:rPr>
        <w:t>13</w:t>
      </w:r>
      <w:r w:rsidRPr="001614B2">
        <w:t xml:space="preserve">(10), 1081–1085. </w:t>
      </w:r>
      <w:r w:rsidRPr="00D44711">
        <w:t>https://doi.org/10.1197/j.aem.2006.07.011</w:t>
      </w:r>
    </w:p>
    <w:p w14:paraId="4EA91BEF" w14:textId="00A44CEF" w:rsidR="008D3940" w:rsidRPr="001614B2" w:rsidRDefault="00D44711" w:rsidP="002E7431">
      <w:pPr>
        <w:pStyle w:val="EOCREF"/>
      </w:pPr>
      <w:proofErr w:type="gramStart"/>
      <w:r w:rsidRPr="001614B2">
        <w:t>Institute of Medicine.</w:t>
      </w:r>
      <w:proofErr w:type="gramEnd"/>
      <w:r w:rsidRPr="001614B2">
        <w:t xml:space="preserve"> (2007). </w:t>
      </w:r>
      <w:r w:rsidRPr="00AF5913">
        <w:rPr>
          <w:rStyle w:val="italic"/>
          <w:highlight w:val="green"/>
        </w:rPr>
        <w:t>Emergency care for children: Growing pains</w:t>
      </w:r>
      <w:r w:rsidRPr="001614B2">
        <w:t xml:space="preserve">. The National Academies Press. </w:t>
      </w:r>
      <w:r w:rsidRPr="00D44711">
        <w:t>https://doi.org/10.17226/</w:t>
      </w:r>
      <w:r w:rsidRPr="00D44711">
        <w:rPr>
          <w:rtl/>
        </w:rPr>
        <w:t>‌</w:t>
      </w:r>
      <w:r w:rsidRPr="00D44711">
        <w:t>‌11655</w:t>
      </w:r>
      <w:r w:rsidRPr="001614B2">
        <w:t>.</w:t>
      </w:r>
    </w:p>
    <w:p w14:paraId="48A176D1" w14:textId="55C6FEF0" w:rsidR="008D3940" w:rsidRPr="001614B2" w:rsidRDefault="00D44711" w:rsidP="002E7431">
      <w:pPr>
        <w:pStyle w:val="EOCREF"/>
      </w:pPr>
      <w:proofErr w:type="spellStart"/>
      <w:proofErr w:type="gramStart"/>
      <w:r w:rsidRPr="001614B2">
        <w:t>Iyer</w:t>
      </w:r>
      <w:proofErr w:type="spellEnd"/>
      <w:r w:rsidRPr="001614B2">
        <w:t xml:space="preserve">, M. S., </w:t>
      </w:r>
      <w:proofErr w:type="spellStart"/>
      <w:r w:rsidRPr="001614B2">
        <w:t>Nagler</w:t>
      </w:r>
      <w:proofErr w:type="spellEnd"/>
      <w:r w:rsidRPr="001614B2">
        <w:t>, J., Mink, R. B., &amp; Gonzalez Del Rey, J. (2024).</w:t>
      </w:r>
      <w:proofErr w:type="gramEnd"/>
      <w:r w:rsidRPr="001614B2">
        <w:t xml:space="preserve"> Child health needs and the pediatric emergency medicine workforce: 2020-2040. </w:t>
      </w:r>
      <w:proofErr w:type="gramStart"/>
      <w:r w:rsidRPr="00AF5913">
        <w:rPr>
          <w:rStyle w:val="italic"/>
          <w:highlight w:val="green"/>
        </w:rPr>
        <w:t>Pediatrics</w:t>
      </w:r>
      <w:r w:rsidRPr="001614B2">
        <w:t xml:space="preserve">, </w:t>
      </w:r>
      <w:r w:rsidRPr="00AF5913">
        <w:rPr>
          <w:rStyle w:val="italic"/>
          <w:highlight w:val="green"/>
        </w:rPr>
        <w:t>153</w:t>
      </w:r>
      <w:r w:rsidRPr="001614B2">
        <w:t>(</w:t>
      </w:r>
      <w:proofErr w:type="spellStart"/>
      <w:r w:rsidRPr="001614B2">
        <w:t>Suppl</w:t>
      </w:r>
      <w:proofErr w:type="spellEnd"/>
      <w:r w:rsidRPr="001614B2">
        <w:t xml:space="preserve"> 2), Article e2023063678I.</w:t>
      </w:r>
      <w:proofErr w:type="gramEnd"/>
      <w:r w:rsidRPr="001614B2">
        <w:t xml:space="preserve"> </w:t>
      </w:r>
      <w:r w:rsidRPr="00D44711">
        <w:t>https://doi.org/10.1542/peds.2023-063678I</w:t>
      </w:r>
    </w:p>
    <w:p w14:paraId="75580557" w14:textId="5196CF07" w:rsidR="008D3940" w:rsidRPr="001614B2" w:rsidRDefault="00D44711" w:rsidP="002E7431">
      <w:pPr>
        <w:pStyle w:val="EOCREF"/>
      </w:pPr>
      <w:proofErr w:type="spellStart"/>
      <w:proofErr w:type="gramStart"/>
      <w:r w:rsidRPr="001614B2">
        <w:t>Iyer</w:t>
      </w:r>
      <w:proofErr w:type="spellEnd"/>
      <w:r w:rsidRPr="001614B2">
        <w:t>, S., &amp; Stone, E. (2018).</w:t>
      </w:r>
      <w:proofErr w:type="gramEnd"/>
      <w:r w:rsidRPr="001614B2">
        <w:t xml:space="preserve"> Pediatric quality improvement in the prehospital and emergency department worlds: Tools and examples to guide change. </w:t>
      </w:r>
      <w:r w:rsidRPr="00AF5913">
        <w:rPr>
          <w:rStyle w:val="italic"/>
          <w:highlight w:val="green"/>
        </w:rPr>
        <w:t>Clinical Pediatric Emergency Medicine</w:t>
      </w:r>
      <w:r w:rsidRPr="001614B2">
        <w:t>, </w:t>
      </w:r>
      <w:r w:rsidRPr="00AF5913">
        <w:rPr>
          <w:rStyle w:val="italic"/>
          <w:highlight w:val="green"/>
        </w:rPr>
        <w:t>19</w:t>
      </w:r>
      <w:r w:rsidRPr="001614B2">
        <w:t xml:space="preserve">(3), 199–205. </w:t>
      </w:r>
      <w:r w:rsidRPr="00D44711">
        <w:t>https://doi.org/10.1016/j.cpem.2018.09.002</w:t>
      </w:r>
    </w:p>
    <w:p w14:paraId="4CD1DD81" w14:textId="7EFBD913" w:rsidR="008D3940" w:rsidRPr="001614B2" w:rsidRDefault="00D44711" w:rsidP="002E7431">
      <w:pPr>
        <w:pStyle w:val="EOCREF"/>
      </w:pPr>
      <w:r w:rsidRPr="001614B2">
        <w:t xml:space="preserve">Jenkins, P. C., Lin, A., Ames, S. G., </w:t>
      </w:r>
      <w:proofErr w:type="spellStart"/>
      <w:r w:rsidRPr="001614B2">
        <w:t>Newgard</w:t>
      </w:r>
      <w:proofErr w:type="spellEnd"/>
      <w:r w:rsidRPr="001614B2">
        <w:t xml:space="preserve">, C. D., Lang, B., Winslow, J. E., Marin, J. R., Cook, J. N. B., </w:t>
      </w:r>
      <w:proofErr w:type="spellStart"/>
      <w:r w:rsidRPr="001614B2">
        <w:t>Goldhaber-Fiebert</w:t>
      </w:r>
      <w:proofErr w:type="spellEnd"/>
      <w:r w:rsidRPr="001614B2">
        <w:t xml:space="preserve">, J. D., Papa, L., </w:t>
      </w:r>
      <w:proofErr w:type="spellStart"/>
      <w:r w:rsidRPr="001614B2">
        <w:t>Zonfrillo</w:t>
      </w:r>
      <w:proofErr w:type="spellEnd"/>
      <w:r w:rsidRPr="001614B2">
        <w:t xml:space="preserve">, M. R., Hansen, M., Wall, S. P., </w:t>
      </w:r>
      <w:proofErr w:type="spellStart"/>
      <w:r w:rsidRPr="001614B2">
        <w:t>Malveau</w:t>
      </w:r>
      <w:proofErr w:type="spellEnd"/>
      <w:r w:rsidRPr="001614B2">
        <w:t xml:space="preserve">, S., </w:t>
      </w:r>
      <w:proofErr w:type="spellStart"/>
      <w:r w:rsidRPr="001614B2">
        <w:t>Kuppermann</w:t>
      </w:r>
      <w:proofErr w:type="spellEnd"/>
      <w:r w:rsidRPr="001614B2">
        <w:t xml:space="preserve">, N., &amp; Pediatric Readiness Study Group. (2023). Emergency department pediatric readiness and disparities in mortality based on race and ethnicity. </w:t>
      </w:r>
      <w:r w:rsidRPr="00AF5913">
        <w:rPr>
          <w:rStyle w:val="italic"/>
          <w:highlight w:val="green"/>
        </w:rPr>
        <w:t>JAMA Network Open</w:t>
      </w:r>
      <w:r w:rsidRPr="001614B2">
        <w:t xml:space="preserve">, </w:t>
      </w:r>
      <w:r w:rsidRPr="00AF5913">
        <w:rPr>
          <w:rStyle w:val="italic"/>
          <w:highlight w:val="green"/>
        </w:rPr>
        <w:t>6</w:t>
      </w:r>
      <w:r w:rsidRPr="001614B2">
        <w:t xml:space="preserve">(9), Article e2332160. </w:t>
      </w:r>
      <w:r w:rsidRPr="00D44711">
        <w:t>https://doi.org/10.1001/jamanetworkopen.2023.32160</w:t>
      </w:r>
    </w:p>
    <w:p w14:paraId="2A2B844B" w14:textId="508CE7CA" w:rsidR="008D3940" w:rsidRPr="001614B2" w:rsidRDefault="00D44711" w:rsidP="002E7431">
      <w:pPr>
        <w:pStyle w:val="EOCREF"/>
      </w:pPr>
      <w:proofErr w:type="gramStart"/>
      <w:r w:rsidRPr="001614B2">
        <w:t>Jensen, L. T., Andersen, L. H., &amp; Steinmetz, J. (2022).</w:t>
      </w:r>
      <w:proofErr w:type="gramEnd"/>
      <w:r w:rsidRPr="001614B2">
        <w:t xml:space="preserve"> Nationwide study found higher </w:t>
      </w:r>
      <w:proofErr w:type="spellStart"/>
      <w:r w:rsidRPr="001614B2">
        <w:t>paediatric</w:t>
      </w:r>
      <w:proofErr w:type="spellEnd"/>
      <w:r w:rsidRPr="001614B2">
        <w:t xml:space="preserve"> readiness in emergency departments and trauma </w:t>
      </w:r>
      <w:proofErr w:type="spellStart"/>
      <w:r w:rsidRPr="001614B2">
        <w:t>centres</w:t>
      </w:r>
      <w:proofErr w:type="spellEnd"/>
      <w:r w:rsidRPr="001614B2">
        <w:t xml:space="preserve"> with a </w:t>
      </w:r>
      <w:proofErr w:type="spellStart"/>
      <w:r w:rsidRPr="001614B2">
        <w:t>paediatrician</w:t>
      </w:r>
      <w:proofErr w:type="spellEnd"/>
      <w:r w:rsidRPr="001614B2">
        <w:t xml:space="preserve"> on-site. </w:t>
      </w:r>
      <w:proofErr w:type="spellStart"/>
      <w:r w:rsidRPr="00AF5913">
        <w:rPr>
          <w:rStyle w:val="italic"/>
          <w:highlight w:val="green"/>
        </w:rPr>
        <w:t>Acta</w:t>
      </w:r>
      <w:proofErr w:type="spellEnd"/>
      <w:r w:rsidRPr="00AF5913">
        <w:rPr>
          <w:rStyle w:val="italic"/>
          <w:highlight w:val="green"/>
        </w:rPr>
        <w:t xml:space="preserve"> </w:t>
      </w:r>
      <w:proofErr w:type="spellStart"/>
      <w:r w:rsidRPr="00AF5913">
        <w:rPr>
          <w:rStyle w:val="italic"/>
          <w:highlight w:val="green"/>
        </w:rPr>
        <w:t>Paediatrica</w:t>
      </w:r>
      <w:proofErr w:type="spellEnd"/>
      <w:r w:rsidRPr="001614B2">
        <w:t xml:space="preserve">, </w:t>
      </w:r>
      <w:r w:rsidRPr="00AF5913">
        <w:rPr>
          <w:rStyle w:val="italic"/>
          <w:highlight w:val="green"/>
        </w:rPr>
        <w:t>111</w:t>
      </w:r>
      <w:r w:rsidRPr="001614B2">
        <w:t xml:space="preserve">(1), 171–173. </w:t>
      </w:r>
      <w:r w:rsidRPr="00D44711">
        <w:t>https://doi.org/10.1111/apa.16079</w:t>
      </w:r>
    </w:p>
    <w:p w14:paraId="627EF055" w14:textId="42EEFF20" w:rsidR="008D3940" w:rsidRPr="001614B2" w:rsidRDefault="00D44711" w:rsidP="002E7431">
      <w:pPr>
        <w:pStyle w:val="EOCREF"/>
      </w:pPr>
      <w:r w:rsidRPr="001614B2">
        <w:t xml:space="preserve">Disaster Preparedness Advisory Council, Krug, S. E., </w:t>
      </w:r>
      <w:proofErr w:type="spellStart"/>
      <w:r w:rsidRPr="001614B2">
        <w:t>Chung,S</w:t>
      </w:r>
      <w:proofErr w:type="spellEnd"/>
      <w:r w:rsidRPr="001614B2">
        <w:t xml:space="preserve">. </w:t>
      </w:r>
      <w:proofErr w:type="spellStart"/>
      <w:r w:rsidRPr="001614B2">
        <w:t>Fagbuyi</w:t>
      </w:r>
      <w:proofErr w:type="spellEnd"/>
      <w:r w:rsidRPr="001614B2">
        <w:t xml:space="preserve">, D. B., Fisher, M. C., Needle, S. M., &amp; </w:t>
      </w:r>
      <w:proofErr w:type="spellStart"/>
      <w:r w:rsidRPr="001614B2">
        <w:t>Schonfeld</w:t>
      </w:r>
      <w:proofErr w:type="spellEnd"/>
      <w:r w:rsidRPr="001614B2">
        <w:t xml:space="preserve">, D. J. (2016). </w:t>
      </w:r>
      <w:proofErr w:type="gramStart"/>
      <w:r w:rsidRPr="001614B2">
        <w:t>Medical countermeasures for children in public health emergencies, disasters, or terrorism [Policy statement].</w:t>
      </w:r>
      <w:proofErr w:type="gramEnd"/>
      <w:r w:rsidRPr="001614B2">
        <w:t xml:space="preserve"> </w:t>
      </w:r>
      <w:proofErr w:type="gramStart"/>
      <w:r w:rsidRPr="00AF5913">
        <w:rPr>
          <w:rStyle w:val="italic"/>
          <w:highlight w:val="green"/>
        </w:rPr>
        <w:t>Pediatrics</w:t>
      </w:r>
      <w:r w:rsidRPr="001614B2">
        <w:t xml:space="preserve">, </w:t>
      </w:r>
      <w:r w:rsidRPr="00AF5913">
        <w:rPr>
          <w:rStyle w:val="italic"/>
          <w:highlight w:val="green"/>
        </w:rPr>
        <w:t>137</w:t>
      </w:r>
      <w:r w:rsidRPr="001614B2">
        <w:t>(2), Article e20154273.</w:t>
      </w:r>
      <w:proofErr w:type="gramEnd"/>
      <w:r w:rsidRPr="001614B2">
        <w:t xml:space="preserve"> </w:t>
      </w:r>
      <w:r w:rsidRPr="00D44711">
        <w:t>https://doi.org/10.1542/peds.2015-4273</w:t>
      </w:r>
    </w:p>
    <w:p w14:paraId="3AD6EAD6" w14:textId="4EFD0B3D" w:rsidR="008D3940" w:rsidRPr="001614B2" w:rsidRDefault="00D44711" w:rsidP="002E7431">
      <w:pPr>
        <w:pStyle w:val="EOCREF"/>
      </w:pPr>
      <w:r w:rsidRPr="001614B2">
        <w:lastRenderedPageBreak/>
        <w:t xml:space="preserve">Lee, L. K., </w:t>
      </w:r>
      <w:proofErr w:type="spellStart"/>
      <w:r w:rsidRPr="001614B2">
        <w:t>Fleegler</w:t>
      </w:r>
      <w:proofErr w:type="spellEnd"/>
      <w:r w:rsidRPr="001614B2">
        <w:t xml:space="preserve">, E. W., Goyal, M. K., </w:t>
      </w:r>
      <w:proofErr w:type="spellStart"/>
      <w:r w:rsidRPr="001614B2">
        <w:t>Doh</w:t>
      </w:r>
      <w:proofErr w:type="spellEnd"/>
      <w:r w:rsidRPr="001614B2">
        <w:t xml:space="preserve">, K. F., </w:t>
      </w:r>
      <w:proofErr w:type="spellStart"/>
      <w:r w:rsidRPr="001614B2">
        <w:t>Laraque</w:t>
      </w:r>
      <w:proofErr w:type="spellEnd"/>
      <w:r w:rsidRPr="001614B2">
        <w:t xml:space="preserve">-Arena, D., Hoffman, B. D., &amp; The Council on Injury, Violence, and Poison Prevention. (2022). Firearm-related injuries and deaths in children and youth: Injury prevention and harm reduction. </w:t>
      </w:r>
      <w:proofErr w:type="gramStart"/>
      <w:r w:rsidRPr="00AF5913">
        <w:rPr>
          <w:rStyle w:val="italic"/>
          <w:highlight w:val="green"/>
        </w:rPr>
        <w:t>Pediatrics</w:t>
      </w:r>
      <w:r w:rsidRPr="001614B2">
        <w:t xml:space="preserve">, </w:t>
      </w:r>
      <w:r w:rsidRPr="00AF5913">
        <w:rPr>
          <w:rStyle w:val="italic"/>
          <w:highlight w:val="green"/>
        </w:rPr>
        <w:t>150</w:t>
      </w:r>
      <w:r w:rsidRPr="001614B2">
        <w:t>(6), Article e2022060070.</w:t>
      </w:r>
      <w:proofErr w:type="gramEnd"/>
      <w:r w:rsidRPr="001614B2">
        <w:t xml:space="preserve"> </w:t>
      </w:r>
      <w:r w:rsidRPr="00D44711">
        <w:t>https://doi.org/10.1542/peds.2022-060070</w:t>
      </w:r>
    </w:p>
    <w:p w14:paraId="61FBD42E" w14:textId="482ECFEC" w:rsidR="008D3940" w:rsidRPr="001614B2" w:rsidRDefault="00D44711" w:rsidP="002E7431">
      <w:pPr>
        <w:pStyle w:val="EOCREF"/>
      </w:pPr>
      <w:proofErr w:type="spellStart"/>
      <w:proofErr w:type="gramStart"/>
      <w:r w:rsidRPr="001614B2">
        <w:t>Liddon</w:t>
      </w:r>
      <w:proofErr w:type="spellEnd"/>
      <w:r w:rsidRPr="001614B2">
        <w:t xml:space="preserve">, N., </w:t>
      </w:r>
      <w:proofErr w:type="spellStart"/>
      <w:r w:rsidRPr="001614B2">
        <w:t>Pampati</w:t>
      </w:r>
      <w:proofErr w:type="spellEnd"/>
      <w:r w:rsidRPr="001614B2">
        <w:t xml:space="preserve">, S., </w:t>
      </w:r>
      <w:proofErr w:type="spellStart"/>
      <w:r w:rsidRPr="001614B2">
        <w:t>Dunville</w:t>
      </w:r>
      <w:proofErr w:type="spellEnd"/>
      <w:r w:rsidRPr="001614B2">
        <w:t>, R., Kilmer, G., &amp; Steiner, R. J. (2022).</w:t>
      </w:r>
      <w:proofErr w:type="gramEnd"/>
      <w:r w:rsidRPr="001614B2">
        <w:t xml:space="preserve"> </w:t>
      </w:r>
      <w:proofErr w:type="gramStart"/>
      <w:r w:rsidRPr="001614B2">
        <w:t>Annual STI testing among sexually active adolescents.</w:t>
      </w:r>
      <w:proofErr w:type="gramEnd"/>
      <w:r w:rsidRPr="001614B2">
        <w:t xml:space="preserve"> </w:t>
      </w:r>
      <w:proofErr w:type="gramStart"/>
      <w:r w:rsidRPr="00AF5913">
        <w:rPr>
          <w:rStyle w:val="italic"/>
          <w:highlight w:val="green"/>
        </w:rPr>
        <w:t>Pediatrics</w:t>
      </w:r>
      <w:r w:rsidRPr="001614B2">
        <w:t xml:space="preserve">, </w:t>
      </w:r>
      <w:r w:rsidRPr="00AF5913">
        <w:rPr>
          <w:rStyle w:val="italic"/>
          <w:highlight w:val="green"/>
        </w:rPr>
        <w:t>149</w:t>
      </w:r>
      <w:r w:rsidRPr="001614B2">
        <w:t>(5), Article e2021051893.</w:t>
      </w:r>
      <w:proofErr w:type="gramEnd"/>
      <w:r w:rsidRPr="001614B2">
        <w:t xml:space="preserve"> </w:t>
      </w:r>
      <w:r w:rsidRPr="00D44711">
        <w:t>https://doi.org/10.1542/peds.2021-051893</w:t>
      </w:r>
    </w:p>
    <w:p w14:paraId="1507CAA5" w14:textId="415B5487" w:rsidR="008D3940" w:rsidRPr="001614B2" w:rsidRDefault="00D44711" w:rsidP="002E7431">
      <w:pPr>
        <w:pStyle w:val="EOCREF"/>
      </w:pPr>
      <w:proofErr w:type="spellStart"/>
      <w:r w:rsidRPr="001614B2">
        <w:t>Losonczy</w:t>
      </w:r>
      <w:proofErr w:type="spellEnd"/>
      <w:r w:rsidRPr="001614B2">
        <w:t xml:space="preserve">, L. I., </w:t>
      </w:r>
      <w:proofErr w:type="spellStart"/>
      <w:r w:rsidRPr="001614B2">
        <w:t>Papali</w:t>
      </w:r>
      <w:proofErr w:type="spellEnd"/>
      <w:r w:rsidRPr="001614B2">
        <w:t xml:space="preserve">, A., </w:t>
      </w:r>
      <w:proofErr w:type="spellStart"/>
      <w:r w:rsidRPr="001614B2">
        <w:t>Kivlehan</w:t>
      </w:r>
      <w:proofErr w:type="spellEnd"/>
      <w:r w:rsidRPr="001614B2">
        <w:t xml:space="preserve">, S., </w:t>
      </w:r>
      <w:proofErr w:type="spellStart"/>
      <w:r w:rsidRPr="001614B2">
        <w:t>Calvello</w:t>
      </w:r>
      <w:proofErr w:type="spellEnd"/>
      <w:r w:rsidRPr="001614B2">
        <w:t xml:space="preserve"> Hynes, E. J., Calderon, G., </w:t>
      </w:r>
      <w:proofErr w:type="spellStart"/>
      <w:r w:rsidRPr="001614B2">
        <w:t>Laytin</w:t>
      </w:r>
      <w:proofErr w:type="spellEnd"/>
      <w:r w:rsidRPr="001614B2">
        <w:t xml:space="preserve">, A., Moll, V., Al </w:t>
      </w:r>
      <w:proofErr w:type="spellStart"/>
      <w:r w:rsidRPr="001614B2">
        <w:t>Hazmi</w:t>
      </w:r>
      <w:proofErr w:type="spellEnd"/>
      <w:r w:rsidRPr="001614B2">
        <w:t xml:space="preserve">, A., </w:t>
      </w:r>
      <w:proofErr w:type="spellStart"/>
      <w:r w:rsidRPr="001614B2">
        <w:t>Alsabri</w:t>
      </w:r>
      <w:proofErr w:type="spellEnd"/>
      <w:r w:rsidRPr="001614B2">
        <w:t xml:space="preserve">, M., </w:t>
      </w:r>
      <w:proofErr w:type="spellStart"/>
      <w:r w:rsidRPr="001614B2">
        <w:t>Aryal</w:t>
      </w:r>
      <w:proofErr w:type="spellEnd"/>
      <w:r w:rsidRPr="001614B2">
        <w:t xml:space="preserve">, D., </w:t>
      </w:r>
      <w:proofErr w:type="spellStart"/>
      <w:r w:rsidRPr="001614B2">
        <w:t>Atua</w:t>
      </w:r>
      <w:proofErr w:type="spellEnd"/>
      <w:r w:rsidRPr="001614B2">
        <w:t xml:space="preserve">, V., Becker, T., </w:t>
      </w:r>
      <w:proofErr w:type="spellStart"/>
      <w:r w:rsidRPr="001614B2">
        <w:t>Benzoni</w:t>
      </w:r>
      <w:proofErr w:type="spellEnd"/>
      <w:r w:rsidRPr="001614B2">
        <w:t xml:space="preserve">, N., </w:t>
      </w:r>
      <w:proofErr w:type="spellStart"/>
      <w:r w:rsidRPr="001614B2">
        <w:t>Dippenaar</w:t>
      </w:r>
      <w:proofErr w:type="spellEnd"/>
      <w:r w:rsidRPr="001614B2">
        <w:t xml:space="preserve">, E., </w:t>
      </w:r>
      <w:proofErr w:type="spellStart"/>
      <w:r w:rsidRPr="001614B2">
        <w:t>Duneant</w:t>
      </w:r>
      <w:proofErr w:type="spellEnd"/>
      <w:r w:rsidRPr="001614B2">
        <w:t xml:space="preserve">, E., </w:t>
      </w:r>
      <w:proofErr w:type="spellStart"/>
      <w:r w:rsidRPr="001614B2">
        <w:t>Girma</w:t>
      </w:r>
      <w:proofErr w:type="spellEnd"/>
      <w:r w:rsidRPr="001614B2">
        <w:t xml:space="preserve">, B., George, N., Gupta, P., </w:t>
      </w:r>
      <w:proofErr w:type="spellStart"/>
      <w:r w:rsidRPr="001614B2">
        <w:t>Jaung</w:t>
      </w:r>
      <w:proofErr w:type="spellEnd"/>
      <w:r w:rsidRPr="001614B2">
        <w:t xml:space="preserve">, M., </w:t>
      </w:r>
      <w:proofErr w:type="spellStart"/>
      <w:r w:rsidRPr="001614B2">
        <w:t>Hollong</w:t>
      </w:r>
      <w:proofErr w:type="spellEnd"/>
      <w:r w:rsidRPr="001614B2">
        <w:t>, B., … Reynolds, T. (2021). White paper on early critical care services in low resource settings.</w:t>
      </w:r>
      <w:r w:rsidRPr="00AF5913">
        <w:rPr>
          <w:rStyle w:val="italic"/>
          <w:highlight w:val="green"/>
        </w:rPr>
        <w:t xml:space="preserve"> Annals of Global Health</w:t>
      </w:r>
      <w:r w:rsidRPr="001614B2">
        <w:t xml:space="preserve">, </w:t>
      </w:r>
      <w:r w:rsidRPr="00AF5913">
        <w:rPr>
          <w:rStyle w:val="italic"/>
          <w:highlight w:val="green"/>
        </w:rPr>
        <w:t>87</w:t>
      </w:r>
      <w:r w:rsidRPr="001614B2">
        <w:t xml:space="preserve">(1), Article 105. </w:t>
      </w:r>
      <w:r w:rsidRPr="00D44711">
        <w:t>https://doi.org/10.5334/aogh.3377</w:t>
      </w:r>
    </w:p>
    <w:p w14:paraId="66F5DEED" w14:textId="6E7F286C" w:rsidR="008D3940" w:rsidRPr="001614B2" w:rsidRDefault="00D44711" w:rsidP="002E7431">
      <w:pPr>
        <w:pStyle w:val="EOCREF"/>
      </w:pPr>
      <w:proofErr w:type="gramStart"/>
      <w:r w:rsidRPr="001614B2">
        <w:t xml:space="preserve">McCain, J. E., </w:t>
      </w:r>
      <w:proofErr w:type="spellStart"/>
      <w:r w:rsidRPr="001614B2">
        <w:t>Bridgmon</w:t>
      </w:r>
      <w:proofErr w:type="spellEnd"/>
      <w:r w:rsidRPr="001614B2">
        <w:t>, A. E., King, W. D., &amp; Monroe, K. (2023).</w:t>
      </w:r>
      <w:proofErr w:type="gramEnd"/>
      <w:r w:rsidRPr="001614B2">
        <w:t xml:space="preserve"> Children’s injury database: development of an injury surveillance system in a pediatric emergency department. </w:t>
      </w:r>
      <w:proofErr w:type="gramStart"/>
      <w:r w:rsidRPr="00AF5913">
        <w:rPr>
          <w:rStyle w:val="italic"/>
          <w:highlight w:val="green"/>
        </w:rPr>
        <w:t>Injury Epidemiology</w:t>
      </w:r>
      <w:r w:rsidRPr="001614B2">
        <w:t xml:space="preserve">, </w:t>
      </w:r>
      <w:r w:rsidRPr="00AF5913">
        <w:rPr>
          <w:rStyle w:val="italic"/>
          <w:highlight w:val="green"/>
        </w:rPr>
        <w:t>10</w:t>
      </w:r>
      <w:r w:rsidRPr="001614B2">
        <w:t>(</w:t>
      </w:r>
      <w:proofErr w:type="spellStart"/>
      <w:r w:rsidRPr="001614B2">
        <w:t>Suppl</w:t>
      </w:r>
      <w:proofErr w:type="spellEnd"/>
      <w:r w:rsidRPr="001614B2">
        <w:t xml:space="preserve"> 1), Article 40.</w:t>
      </w:r>
      <w:proofErr w:type="gramEnd"/>
      <w:r w:rsidRPr="001614B2">
        <w:t xml:space="preserve"> </w:t>
      </w:r>
      <w:r w:rsidRPr="00D44711">
        <w:t>https://doi.org/10.1186/s40621-023-00443-8</w:t>
      </w:r>
    </w:p>
    <w:p w14:paraId="017612C7" w14:textId="25E9FBED" w:rsidR="008D3940" w:rsidRPr="001614B2" w:rsidRDefault="00D44711" w:rsidP="002E7431">
      <w:pPr>
        <w:pStyle w:val="EOCREF"/>
      </w:pPr>
      <w:proofErr w:type="gramStart"/>
      <w:r w:rsidRPr="001614B2">
        <w:t>McDermott, K. W., Stocks, C., &amp; Freeman, W. J. (2018).</w:t>
      </w:r>
      <w:proofErr w:type="gramEnd"/>
      <w:r w:rsidRPr="001614B2">
        <w:t xml:space="preserve"> Overview of pediatric emergency department visits, 2015. </w:t>
      </w:r>
      <w:proofErr w:type="gramStart"/>
      <w:r w:rsidRPr="00AF5913">
        <w:rPr>
          <w:rStyle w:val="italic"/>
          <w:highlight w:val="green"/>
        </w:rPr>
        <w:t>Statistical Brief</w:t>
      </w:r>
      <w:r w:rsidRPr="001614B2">
        <w:t xml:space="preserve"> (No. 242).</w:t>
      </w:r>
      <w:proofErr w:type="gramEnd"/>
      <w:r w:rsidRPr="001614B2">
        <w:t xml:space="preserve"> </w:t>
      </w:r>
      <w:proofErr w:type="gramStart"/>
      <w:r w:rsidRPr="001614B2">
        <w:t>Healthcare Cost and Utilization Project, Agency for Healthcare Research and Quality.</w:t>
      </w:r>
      <w:proofErr w:type="gramEnd"/>
      <w:r w:rsidRPr="001614B2">
        <w:t xml:space="preserve"> </w:t>
      </w:r>
      <w:r w:rsidRPr="00D44711">
        <w:t>https://hcup-us.ahrq.gov/reports/</w:t>
      </w:r>
      <w:r w:rsidRPr="00D44711">
        <w:rPr>
          <w:rtl/>
        </w:rPr>
        <w:t>‌</w:t>
      </w:r>
      <w:r w:rsidRPr="00D44711">
        <w:t>‌</w:t>
      </w:r>
      <w:proofErr w:type="spellStart"/>
      <w:r w:rsidRPr="00D44711">
        <w:t>statbriefs</w:t>
      </w:r>
      <w:proofErr w:type="spellEnd"/>
      <w:r w:rsidRPr="00D44711">
        <w:t>/sb242-Pediatric-ED-Visits-2015.jsp</w:t>
      </w:r>
    </w:p>
    <w:p w14:paraId="29BB0641" w14:textId="102929B9" w:rsidR="008D3940" w:rsidRPr="001614B2" w:rsidRDefault="00D44711" w:rsidP="002E7431">
      <w:pPr>
        <w:pStyle w:val="EOCREF"/>
      </w:pPr>
      <w:proofErr w:type="spellStart"/>
      <w:r w:rsidRPr="001614B2">
        <w:t>Melhado</w:t>
      </w:r>
      <w:proofErr w:type="spellEnd"/>
      <w:r w:rsidRPr="001614B2">
        <w:t xml:space="preserve">, C. G., </w:t>
      </w:r>
      <w:proofErr w:type="spellStart"/>
      <w:r w:rsidRPr="001614B2">
        <w:t>Remick</w:t>
      </w:r>
      <w:proofErr w:type="spellEnd"/>
      <w:r w:rsidRPr="001614B2">
        <w:t xml:space="preserve">, K., </w:t>
      </w:r>
      <w:proofErr w:type="spellStart"/>
      <w:r w:rsidRPr="001614B2">
        <w:t>Miskovic</w:t>
      </w:r>
      <w:proofErr w:type="spellEnd"/>
      <w:r w:rsidRPr="001614B2">
        <w:t xml:space="preserve">, A., Patel, B., Hewes, H. A., </w:t>
      </w:r>
      <w:proofErr w:type="spellStart"/>
      <w:r w:rsidRPr="001614B2">
        <w:t>Newgard</w:t>
      </w:r>
      <w:proofErr w:type="spellEnd"/>
      <w:r w:rsidRPr="001614B2">
        <w:t xml:space="preserve">, C. D., </w:t>
      </w:r>
      <w:proofErr w:type="spellStart"/>
      <w:r w:rsidRPr="001614B2">
        <w:t>Nathens</w:t>
      </w:r>
      <w:proofErr w:type="spellEnd"/>
      <w:r w:rsidRPr="001614B2">
        <w:t xml:space="preserve">, A. B., Macias, C., Gray, L., </w:t>
      </w:r>
      <w:proofErr w:type="spellStart"/>
      <w:r w:rsidRPr="001614B2">
        <w:t>Yorkgitis</w:t>
      </w:r>
      <w:proofErr w:type="spellEnd"/>
      <w:r w:rsidRPr="001614B2">
        <w:t xml:space="preserve">, B. K., </w:t>
      </w:r>
      <w:proofErr w:type="spellStart"/>
      <w:r w:rsidRPr="001614B2">
        <w:t>Dingeldein</w:t>
      </w:r>
      <w:proofErr w:type="spellEnd"/>
      <w:r w:rsidRPr="001614B2">
        <w:t xml:space="preserve">, M. W., &amp; Jensen, A. R. (2025). Emergency department pediatric readiness of United States trauma centers in 2021: Trauma </w:t>
      </w:r>
      <w:r w:rsidRPr="001614B2">
        <w:lastRenderedPageBreak/>
        <w:t xml:space="preserve">center facility characteristics and opportunities for improvement. </w:t>
      </w:r>
      <w:r w:rsidRPr="00AF5913">
        <w:rPr>
          <w:rStyle w:val="italic"/>
          <w:highlight w:val="green"/>
        </w:rPr>
        <w:t>The Journal of Trauma and Acute Care Surgery</w:t>
      </w:r>
      <w:r w:rsidRPr="001614B2">
        <w:t xml:space="preserve">, </w:t>
      </w:r>
      <w:r w:rsidRPr="00AF5913">
        <w:rPr>
          <w:rStyle w:val="italic"/>
          <w:highlight w:val="green"/>
        </w:rPr>
        <w:t>98</w:t>
      </w:r>
      <w:r w:rsidRPr="001614B2">
        <w:t xml:space="preserve">(1), 69–77. </w:t>
      </w:r>
      <w:r w:rsidRPr="00D44711">
        <w:t>https://doi.org/10.1097/TA.0000000000004387</w:t>
      </w:r>
    </w:p>
    <w:p w14:paraId="06EBBAAB" w14:textId="77777777" w:rsidR="008D3940" w:rsidRPr="001614B2" w:rsidRDefault="00D44711" w:rsidP="002E7431">
      <w:pPr>
        <w:pStyle w:val="EOCREF"/>
      </w:pPr>
      <w:proofErr w:type="spellStart"/>
      <w:r w:rsidRPr="001614B2">
        <w:t>Melhado</w:t>
      </w:r>
      <w:proofErr w:type="spellEnd"/>
      <w:r w:rsidRPr="001614B2">
        <w:t xml:space="preserve">, C. G., </w:t>
      </w:r>
      <w:proofErr w:type="spellStart"/>
      <w:r w:rsidRPr="001614B2">
        <w:t>Yorkgitis</w:t>
      </w:r>
      <w:proofErr w:type="spellEnd"/>
      <w:r w:rsidRPr="001614B2">
        <w:t xml:space="preserve">, B. K., </w:t>
      </w:r>
      <w:proofErr w:type="spellStart"/>
      <w:r w:rsidRPr="001614B2">
        <w:t>Remick</w:t>
      </w:r>
      <w:proofErr w:type="spellEnd"/>
      <w:r w:rsidRPr="001614B2">
        <w:t xml:space="preserve">, K., Gray, L., Macias, C. G., </w:t>
      </w:r>
      <w:proofErr w:type="spellStart"/>
      <w:r w:rsidRPr="001614B2">
        <w:t>Dingeldein</w:t>
      </w:r>
      <w:proofErr w:type="spellEnd"/>
      <w:r w:rsidRPr="001614B2">
        <w:t>, M. W., &amp; Jensen, A. R. (2023). Pediatric readiness and trauma centers: History, relevance, and practical application. </w:t>
      </w:r>
      <w:r w:rsidRPr="00AF5913">
        <w:rPr>
          <w:rStyle w:val="italic"/>
          <w:highlight w:val="green"/>
        </w:rPr>
        <w:t>Current Trauma Reports</w:t>
      </w:r>
      <w:r w:rsidRPr="001614B2">
        <w:t>, </w:t>
      </w:r>
      <w:r w:rsidRPr="00AF5913">
        <w:rPr>
          <w:rStyle w:val="italic"/>
          <w:highlight w:val="green"/>
        </w:rPr>
        <w:t>9</w:t>
      </w:r>
      <w:r w:rsidRPr="001614B2">
        <w:t>(4), 132–139. https://doi.org/10.1007/</w:t>
      </w:r>
      <w:r w:rsidRPr="001614B2">
        <w:rPr>
          <w:rtl/>
        </w:rPr>
        <w:t>‌</w:t>
      </w:r>
      <w:r w:rsidRPr="001614B2">
        <w:t>‌s40719-023-00263-7</w:t>
      </w:r>
    </w:p>
    <w:p w14:paraId="1C64E2F0" w14:textId="09F5ECD5" w:rsidR="008D3940" w:rsidRPr="001614B2" w:rsidRDefault="00D44711" w:rsidP="002E7431">
      <w:pPr>
        <w:pStyle w:val="EOCREF"/>
      </w:pPr>
      <w:proofErr w:type="spellStart"/>
      <w:r w:rsidRPr="001614B2">
        <w:t>Melhado</w:t>
      </w:r>
      <w:proofErr w:type="spellEnd"/>
      <w:r w:rsidRPr="001614B2">
        <w:t xml:space="preserve">, C., </w:t>
      </w:r>
      <w:proofErr w:type="spellStart"/>
      <w:r w:rsidRPr="001614B2">
        <w:t>Remick</w:t>
      </w:r>
      <w:proofErr w:type="spellEnd"/>
      <w:r w:rsidRPr="001614B2">
        <w:t xml:space="preserve">, K., </w:t>
      </w:r>
      <w:proofErr w:type="spellStart"/>
      <w:r w:rsidRPr="001614B2">
        <w:t>Miskovic</w:t>
      </w:r>
      <w:proofErr w:type="spellEnd"/>
      <w:r w:rsidRPr="001614B2">
        <w:t xml:space="preserve">, A., Patel, B., Hewes, H. A., </w:t>
      </w:r>
      <w:proofErr w:type="spellStart"/>
      <w:r w:rsidRPr="001614B2">
        <w:t>Newgard</w:t>
      </w:r>
      <w:proofErr w:type="spellEnd"/>
      <w:r w:rsidRPr="001614B2">
        <w:t xml:space="preserve">, C. D., </w:t>
      </w:r>
      <w:proofErr w:type="spellStart"/>
      <w:r w:rsidRPr="001614B2">
        <w:t>Nathens</w:t>
      </w:r>
      <w:proofErr w:type="spellEnd"/>
      <w:r w:rsidRPr="001614B2">
        <w:t xml:space="preserve">, A. B., Macias, C., Gray, L., </w:t>
      </w:r>
      <w:proofErr w:type="spellStart"/>
      <w:r w:rsidRPr="001614B2">
        <w:t>Yorkgitis</w:t>
      </w:r>
      <w:proofErr w:type="spellEnd"/>
      <w:r w:rsidRPr="001614B2">
        <w:t xml:space="preserve">, B. K., </w:t>
      </w:r>
      <w:proofErr w:type="spellStart"/>
      <w:r w:rsidRPr="001614B2">
        <w:t>Dingeldein</w:t>
      </w:r>
      <w:proofErr w:type="spellEnd"/>
      <w:r w:rsidRPr="001614B2">
        <w:t xml:space="preserve">, M. W., &amp; Jensen, A. R. (2024). The association between pediatric readiness and mortality for injured children treated at U.S. trauma centers. </w:t>
      </w:r>
      <w:proofErr w:type="gramStart"/>
      <w:r w:rsidRPr="00AF5913">
        <w:rPr>
          <w:rStyle w:val="italic"/>
          <w:highlight w:val="green"/>
        </w:rPr>
        <w:t>Annals of Surgery</w:t>
      </w:r>
      <w:r w:rsidRPr="001614B2">
        <w:t xml:space="preserve">, </w:t>
      </w:r>
      <w:r w:rsidRPr="00AF5913">
        <w:rPr>
          <w:rStyle w:val="italic"/>
          <w:highlight w:val="green"/>
        </w:rPr>
        <w:t>280</w:t>
      </w:r>
      <w:r w:rsidRPr="001614B2">
        <w:t>(6), e26–e33.</w:t>
      </w:r>
      <w:proofErr w:type="gramEnd"/>
      <w:r w:rsidRPr="001614B2">
        <w:t xml:space="preserve"> </w:t>
      </w:r>
      <w:r w:rsidRPr="00D44711">
        <w:t>https://doi.org/10.1097/SLA.0000000000006126</w:t>
      </w:r>
    </w:p>
    <w:p w14:paraId="6562E4D8" w14:textId="6EBC2E16" w:rsidR="008D3940" w:rsidRPr="001614B2" w:rsidRDefault="00D44711" w:rsidP="002E7431">
      <w:pPr>
        <w:pStyle w:val="EOCREF"/>
      </w:pPr>
      <w:proofErr w:type="gramStart"/>
      <w:r w:rsidRPr="001614B2">
        <w:t xml:space="preserve">Metzger, P., </w:t>
      </w:r>
      <w:proofErr w:type="spellStart"/>
      <w:r w:rsidRPr="001614B2">
        <w:t>Allum</w:t>
      </w:r>
      <w:proofErr w:type="spellEnd"/>
      <w:r w:rsidRPr="001614B2">
        <w:t xml:space="preserve">, L., Sullivan, E., </w:t>
      </w:r>
      <w:proofErr w:type="spellStart"/>
      <w:r w:rsidRPr="001614B2">
        <w:t>Onchiri</w:t>
      </w:r>
      <w:proofErr w:type="spellEnd"/>
      <w:r w:rsidRPr="001614B2">
        <w:t>, F., &amp; Jones, M. (2022).</w:t>
      </w:r>
      <w:proofErr w:type="gramEnd"/>
      <w:r w:rsidRPr="001614B2">
        <w:t xml:space="preserve"> Racial and language disparities in pediatric emergency department triage. </w:t>
      </w:r>
      <w:proofErr w:type="gramStart"/>
      <w:r w:rsidRPr="00AF5913">
        <w:rPr>
          <w:rStyle w:val="italic"/>
          <w:highlight w:val="green"/>
        </w:rPr>
        <w:t>Pediatric Emergency Care</w:t>
      </w:r>
      <w:r w:rsidRPr="001614B2">
        <w:t xml:space="preserve">, </w:t>
      </w:r>
      <w:r w:rsidRPr="00AF5913">
        <w:rPr>
          <w:rStyle w:val="italic"/>
          <w:highlight w:val="green"/>
        </w:rPr>
        <w:t>38</w:t>
      </w:r>
      <w:r w:rsidRPr="001614B2">
        <w:t>(2), e556–e562.</w:t>
      </w:r>
      <w:proofErr w:type="gramEnd"/>
      <w:r w:rsidRPr="001614B2">
        <w:t xml:space="preserve"> </w:t>
      </w:r>
      <w:r w:rsidRPr="00D44711">
        <w:t>https://doi.org/10.1097/PEC.0000000000002439</w:t>
      </w:r>
    </w:p>
    <w:p w14:paraId="1DF217E3" w14:textId="6193CD6B" w:rsidR="008D3940" w:rsidRPr="001614B2" w:rsidRDefault="00D44711" w:rsidP="002E7431">
      <w:pPr>
        <w:pStyle w:val="EOCREF"/>
      </w:pPr>
      <w:proofErr w:type="spellStart"/>
      <w:proofErr w:type="gramStart"/>
      <w:r w:rsidRPr="001614B2">
        <w:t>Mientkiewicz</w:t>
      </w:r>
      <w:proofErr w:type="spellEnd"/>
      <w:r w:rsidRPr="001614B2">
        <w:t>, L., &amp; Grover, P. (2022).</w:t>
      </w:r>
      <w:proofErr w:type="gramEnd"/>
      <w:r w:rsidRPr="001614B2">
        <w:t xml:space="preserve"> Adolescent confidentiality and consent in an emergency setting. </w:t>
      </w:r>
      <w:r w:rsidRPr="00AF5913">
        <w:rPr>
          <w:rStyle w:val="italic"/>
          <w:highlight w:val="green"/>
        </w:rPr>
        <w:t>Pediatric Emergency Care</w:t>
      </w:r>
      <w:r w:rsidRPr="001614B2">
        <w:t xml:space="preserve">, </w:t>
      </w:r>
      <w:r w:rsidRPr="00AF5913">
        <w:rPr>
          <w:rStyle w:val="italic"/>
          <w:highlight w:val="green"/>
        </w:rPr>
        <w:t>38</w:t>
      </w:r>
      <w:r w:rsidRPr="001614B2">
        <w:t xml:space="preserve">(12), 697–699. </w:t>
      </w:r>
      <w:r w:rsidRPr="00D44711">
        <w:t>https://doi.org/10.1097/PEC.0000000000002880</w:t>
      </w:r>
    </w:p>
    <w:p w14:paraId="6B8B205A" w14:textId="6E90D780" w:rsidR="008D3940" w:rsidRPr="001614B2" w:rsidRDefault="00D44711" w:rsidP="002E7431">
      <w:pPr>
        <w:pStyle w:val="EOCREF"/>
      </w:pPr>
      <w:proofErr w:type="spellStart"/>
      <w:r w:rsidRPr="001614B2">
        <w:t>Mintegi</w:t>
      </w:r>
      <w:proofErr w:type="spellEnd"/>
      <w:r w:rsidRPr="001614B2">
        <w:t xml:space="preserve">, S., Maconochie, I. K., </w:t>
      </w:r>
      <w:proofErr w:type="spellStart"/>
      <w:r w:rsidRPr="001614B2">
        <w:t>Waisman</w:t>
      </w:r>
      <w:proofErr w:type="spellEnd"/>
      <w:r w:rsidRPr="001614B2">
        <w:t xml:space="preserve">, Y., </w:t>
      </w:r>
      <w:proofErr w:type="spellStart"/>
      <w:r w:rsidRPr="001614B2">
        <w:t>Titomanlio</w:t>
      </w:r>
      <w:proofErr w:type="spellEnd"/>
      <w:r w:rsidRPr="001614B2">
        <w:t xml:space="preserve">, L., Benito, J., </w:t>
      </w:r>
      <w:proofErr w:type="spellStart"/>
      <w:r w:rsidRPr="001614B2">
        <w:t>Laribi</w:t>
      </w:r>
      <w:proofErr w:type="spellEnd"/>
      <w:r w:rsidRPr="001614B2">
        <w:t xml:space="preserve">, S., &amp; Moll, H. (2021). Pediatric preparedness of European emergency departments: A multicenter international survey. </w:t>
      </w:r>
      <w:proofErr w:type="gramStart"/>
      <w:r w:rsidRPr="00AF5913">
        <w:rPr>
          <w:rStyle w:val="italic"/>
          <w:highlight w:val="green"/>
        </w:rPr>
        <w:t>Pediatric Emergency Care</w:t>
      </w:r>
      <w:r w:rsidRPr="001614B2">
        <w:t xml:space="preserve">, </w:t>
      </w:r>
      <w:r w:rsidRPr="00AF5913">
        <w:rPr>
          <w:rStyle w:val="italic"/>
          <w:highlight w:val="green"/>
        </w:rPr>
        <w:t>37</w:t>
      </w:r>
      <w:r w:rsidRPr="001614B2">
        <w:t>(12), e1150–e1153.</w:t>
      </w:r>
      <w:proofErr w:type="gramEnd"/>
      <w:r w:rsidRPr="001614B2">
        <w:t xml:space="preserve"> </w:t>
      </w:r>
      <w:r w:rsidRPr="00D44711">
        <w:t>https://doi.org/</w:t>
      </w:r>
      <w:r w:rsidRPr="00D44711">
        <w:rPr>
          <w:rtl/>
        </w:rPr>
        <w:t>‌</w:t>
      </w:r>
      <w:r w:rsidRPr="00D44711">
        <w:t>‌10.1097/PEC.0000000000001934</w:t>
      </w:r>
    </w:p>
    <w:p w14:paraId="53650213" w14:textId="2525E8D8" w:rsidR="008D3940" w:rsidRPr="001614B2" w:rsidRDefault="00D44711" w:rsidP="002E7431">
      <w:pPr>
        <w:pStyle w:val="EOCREF"/>
      </w:pPr>
      <w:r w:rsidRPr="001614B2">
        <w:t xml:space="preserve">Moon, R. Y., Carlin, R. F., Hand, I., Task Force on Sudden Infant Death Syndrome, &amp; The Committee on Fetus and Newborn. (2022). Sleep-related infant deaths: Updated 2022 </w:t>
      </w:r>
      <w:r w:rsidRPr="001614B2">
        <w:lastRenderedPageBreak/>
        <w:t xml:space="preserve">recommendations for reducing infant deaths in the sleep environment. </w:t>
      </w:r>
      <w:proofErr w:type="gramStart"/>
      <w:r w:rsidRPr="00AF5913">
        <w:rPr>
          <w:rStyle w:val="italic"/>
          <w:highlight w:val="green"/>
        </w:rPr>
        <w:t>Pediatrics</w:t>
      </w:r>
      <w:r w:rsidRPr="001614B2">
        <w:t xml:space="preserve">, </w:t>
      </w:r>
      <w:r w:rsidRPr="00AF5913">
        <w:rPr>
          <w:rStyle w:val="italic"/>
          <w:highlight w:val="green"/>
        </w:rPr>
        <w:t>150</w:t>
      </w:r>
      <w:r w:rsidRPr="001614B2">
        <w:t>(1), Article e2022057990.</w:t>
      </w:r>
      <w:proofErr w:type="gramEnd"/>
      <w:r w:rsidRPr="001614B2">
        <w:t xml:space="preserve"> </w:t>
      </w:r>
      <w:r w:rsidRPr="00D44711">
        <w:t>https://doi.org/10.1542/peds.2022-057990</w:t>
      </w:r>
    </w:p>
    <w:p w14:paraId="650D6399" w14:textId="3C3417C5" w:rsidR="008D3940" w:rsidRPr="001614B2" w:rsidRDefault="00D44711" w:rsidP="002E7431">
      <w:pPr>
        <w:pStyle w:val="EOCREF"/>
      </w:pPr>
      <w:r w:rsidRPr="001614B2">
        <w:t xml:space="preserve">Moore, B., Shah, M. I., </w:t>
      </w:r>
      <w:proofErr w:type="spellStart"/>
      <w:r w:rsidRPr="001614B2">
        <w:t>Owusu-Ansah</w:t>
      </w:r>
      <w:proofErr w:type="spellEnd"/>
      <w:r w:rsidRPr="001614B2">
        <w:t xml:space="preserve">, S., Gross, T., Brown, K., </w:t>
      </w:r>
      <w:proofErr w:type="spellStart"/>
      <w:r w:rsidRPr="001614B2">
        <w:t>Gausche</w:t>
      </w:r>
      <w:proofErr w:type="spellEnd"/>
      <w:r w:rsidRPr="001614B2">
        <w:t xml:space="preserve">-Hill, M., </w:t>
      </w:r>
      <w:proofErr w:type="spellStart"/>
      <w:r w:rsidRPr="001614B2">
        <w:t>Remick</w:t>
      </w:r>
      <w:proofErr w:type="spellEnd"/>
      <w:r w:rsidRPr="001614B2">
        <w:t xml:space="preserve">, K., </w:t>
      </w:r>
      <w:proofErr w:type="spellStart"/>
      <w:r w:rsidRPr="001614B2">
        <w:t>Adelgais</w:t>
      </w:r>
      <w:proofErr w:type="spellEnd"/>
      <w:r w:rsidRPr="001614B2">
        <w:t xml:space="preserve">, K., </w:t>
      </w:r>
      <w:proofErr w:type="spellStart"/>
      <w:r w:rsidRPr="001614B2">
        <w:t>Lyng</w:t>
      </w:r>
      <w:proofErr w:type="spellEnd"/>
      <w:r w:rsidRPr="001614B2">
        <w:t xml:space="preserve">, J., Rappaport, L., Snow, S., Wright-Johnson, C., Leonard, J. C., American Academy of Pediatrics, Committee on Pediatric Emergency Medicine and Section on Emergency Medicine EMS Subcommittee, American College of Emergency Physicians, Emergency Medical Services Committee, Emergency Nurses Association, Pediatric Committee, National Association Of Emergency Medical Services Physicians, Standards and Clinical Practice Committee, &amp; National Association of Emergency Medical Technicians, Emergency Pediatric Care Committee. </w:t>
      </w:r>
      <w:proofErr w:type="gramStart"/>
      <w:r w:rsidRPr="001614B2">
        <w:t>(2020). Pediatric readiness in emergency medical services systems.</w:t>
      </w:r>
      <w:proofErr w:type="gramEnd"/>
      <w:r w:rsidRPr="001614B2">
        <w:t xml:space="preserve"> </w:t>
      </w:r>
      <w:proofErr w:type="gramStart"/>
      <w:r w:rsidRPr="00AF5913">
        <w:rPr>
          <w:rStyle w:val="italic"/>
          <w:highlight w:val="green"/>
        </w:rPr>
        <w:t>Annals of Emergency Medicine</w:t>
      </w:r>
      <w:r w:rsidRPr="001614B2">
        <w:t xml:space="preserve">, </w:t>
      </w:r>
      <w:r w:rsidRPr="00AF5913">
        <w:rPr>
          <w:rStyle w:val="italic"/>
          <w:highlight w:val="green"/>
        </w:rPr>
        <w:t>75</w:t>
      </w:r>
      <w:r w:rsidRPr="001614B2">
        <w:t>(1), e1–e6.</w:t>
      </w:r>
      <w:proofErr w:type="gramEnd"/>
      <w:r w:rsidRPr="001614B2">
        <w:t xml:space="preserve"> </w:t>
      </w:r>
      <w:r w:rsidRPr="00D44711">
        <w:t>https://doi.org/10.1016/j.annemergmed.2019.09.012</w:t>
      </w:r>
    </w:p>
    <w:p w14:paraId="4DB2D679" w14:textId="0375A6DE" w:rsidR="008D3940" w:rsidRPr="001614B2" w:rsidRDefault="00D44711" w:rsidP="002E7431">
      <w:pPr>
        <w:pStyle w:val="EOCREF"/>
      </w:pPr>
      <w:r w:rsidRPr="001614B2">
        <w:t xml:space="preserve">Morgan, P. L., Hu, E. H., Woods, A. D., </w:t>
      </w:r>
      <w:proofErr w:type="spellStart"/>
      <w:r w:rsidRPr="001614B2">
        <w:t>Gloski</w:t>
      </w:r>
      <w:proofErr w:type="spellEnd"/>
      <w:r w:rsidRPr="001614B2">
        <w:t xml:space="preserve">, C. A., &amp; Wang, Y. (2023). </w:t>
      </w:r>
      <w:proofErr w:type="gramStart"/>
      <w:r w:rsidRPr="001614B2">
        <w:t>Disparities in family-centered care among U.S. children and youth with special healthcare needs.</w:t>
      </w:r>
      <w:proofErr w:type="gramEnd"/>
      <w:r w:rsidRPr="001614B2">
        <w:t xml:space="preserve"> </w:t>
      </w:r>
      <w:proofErr w:type="gramStart"/>
      <w:r w:rsidRPr="00AF5913">
        <w:rPr>
          <w:rStyle w:val="italic"/>
          <w:highlight w:val="green"/>
        </w:rPr>
        <w:t>The Journal of Pediatrics</w:t>
      </w:r>
      <w:r w:rsidRPr="001614B2">
        <w:t xml:space="preserve">, </w:t>
      </w:r>
      <w:r w:rsidRPr="00AF5913">
        <w:rPr>
          <w:rStyle w:val="italic"/>
          <w:highlight w:val="green"/>
        </w:rPr>
        <w:t>253</w:t>
      </w:r>
      <w:r w:rsidRPr="001614B2">
        <w:t>, 297–303.e6.</w:t>
      </w:r>
      <w:proofErr w:type="gramEnd"/>
      <w:r w:rsidRPr="001614B2">
        <w:t xml:space="preserve"> </w:t>
      </w:r>
      <w:r w:rsidRPr="00D44711">
        <w:t>https://doi.org/10.1016/j.jpeds.2022.09.024</w:t>
      </w:r>
    </w:p>
    <w:p w14:paraId="60DABD64" w14:textId="0ACB9BEA" w:rsidR="008D3940" w:rsidRPr="001614B2" w:rsidRDefault="00D44711" w:rsidP="002E7431">
      <w:pPr>
        <w:pStyle w:val="EOCREF"/>
      </w:pPr>
      <w:proofErr w:type="spellStart"/>
      <w:r w:rsidRPr="001614B2">
        <w:t>Muzigaba</w:t>
      </w:r>
      <w:proofErr w:type="spellEnd"/>
      <w:r w:rsidRPr="001614B2">
        <w:t xml:space="preserve">, M., </w:t>
      </w:r>
      <w:proofErr w:type="spellStart"/>
      <w:r w:rsidRPr="001614B2">
        <w:t>Chitashvili</w:t>
      </w:r>
      <w:proofErr w:type="spellEnd"/>
      <w:r w:rsidRPr="001614B2">
        <w:t xml:space="preserve">, T., Choudhury, A., Were, W. M., Diaz, T., Strong, K. L., Jackson, D., </w:t>
      </w:r>
      <w:proofErr w:type="spellStart"/>
      <w:r w:rsidRPr="001614B2">
        <w:t>Requejo</w:t>
      </w:r>
      <w:proofErr w:type="spellEnd"/>
      <w:r w:rsidRPr="001614B2">
        <w:t xml:space="preserve">, J., </w:t>
      </w:r>
      <w:proofErr w:type="spellStart"/>
      <w:r w:rsidRPr="001614B2">
        <w:t>Detjen</w:t>
      </w:r>
      <w:proofErr w:type="spellEnd"/>
      <w:r w:rsidRPr="001614B2">
        <w:t xml:space="preserve">, A., &amp; Sacks, E. (2022). Global core indicators for measuring </w:t>
      </w:r>
      <w:proofErr w:type="gramStart"/>
      <w:r w:rsidRPr="001614B2">
        <w:t>WHO’s</w:t>
      </w:r>
      <w:proofErr w:type="gramEnd"/>
      <w:r w:rsidRPr="001614B2">
        <w:t xml:space="preserve"> </w:t>
      </w:r>
      <w:proofErr w:type="spellStart"/>
      <w:r w:rsidRPr="001614B2">
        <w:t>paediatric</w:t>
      </w:r>
      <w:proofErr w:type="spellEnd"/>
      <w:r w:rsidRPr="001614B2">
        <w:t xml:space="preserve"> quality-of-care standards in health facilities: development and expert consensus. </w:t>
      </w:r>
      <w:r w:rsidRPr="00AF5913">
        <w:rPr>
          <w:rStyle w:val="italic"/>
          <w:highlight w:val="green"/>
        </w:rPr>
        <w:t>BMC Health Services Research</w:t>
      </w:r>
      <w:r w:rsidRPr="001614B2">
        <w:t xml:space="preserve">, </w:t>
      </w:r>
      <w:r w:rsidRPr="00AF5913">
        <w:rPr>
          <w:rStyle w:val="italic"/>
          <w:highlight w:val="green"/>
        </w:rPr>
        <w:t>22</w:t>
      </w:r>
      <w:r w:rsidRPr="001614B2">
        <w:t xml:space="preserve">(1), Article 887. </w:t>
      </w:r>
      <w:r w:rsidRPr="00D44711">
        <w:t>https://doi.org/10.1186/s12913-022-08234-5</w:t>
      </w:r>
    </w:p>
    <w:p w14:paraId="42A09293" w14:textId="216F5753" w:rsidR="008D3940" w:rsidRPr="001614B2" w:rsidRDefault="00D44711" w:rsidP="002E7431">
      <w:pPr>
        <w:pStyle w:val="EOCREF"/>
      </w:pPr>
      <w:proofErr w:type="gramStart"/>
      <w:r w:rsidRPr="001614B2">
        <w:t>National Academies of Sciences, Engineering, and Medicine.</w:t>
      </w:r>
      <w:proofErr w:type="gramEnd"/>
      <w:r w:rsidRPr="001614B2">
        <w:t xml:space="preserve"> (2021). </w:t>
      </w:r>
      <w:proofErr w:type="gramStart"/>
      <w:r w:rsidRPr="00AF5913">
        <w:rPr>
          <w:rStyle w:val="italic"/>
          <w:highlight w:val="green"/>
        </w:rPr>
        <w:t>The</w:t>
      </w:r>
      <w:proofErr w:type="gramEnd"/>
      <w:r w:rsidRPr="00AF5913">
        <w:rPr>
          <w:rStyle w:val="italic"/>
          <w:highlight w:val="green"/>
        </w:rPr>
        <w:t xml:space="preserve"> future of nursing 2020-2030: Charting a path to achieve health equity</w:t>
      </w:r>
      <w:r w:rsidRPr="001614B2">
        <w:t xml:space="preserve">. National Academies Press. </w:t>
      </w:r>
      <w:r w:rsidRPr="00D44711">
        <w:t>https://doi.org/10.17226/25982</w:t>
      </w:r>
    </w:p>
    <w:p w14:paraId="2523E4CD" w14:textId="1D5E6814" w:rsidR="008D3940" w:rsidRPr="001614B2" w:rsidRDefault="00D44711" w:rsidP="002E7431">
      <w:pPr>
        <w:pStyle w:val="EOCREF"/>
      </w:pPr>
      <w:proofErr w:type="spellStart"/>
      <w:r w:rsidRPr="001614B2">
        <w:lastRenderedPageBreak/>
        <w:t>Newgard</w:t>
      </w:r>
      <w:proofErr w:type="spellEnd"/>
      <w:r w:rsidRPr="001614B2">
        <w:t xml:space="preserve">, C. D., Babcock, S. R., Song, X., </w:t>
      </w:r>
      <w:proofErr w:type="spellStart"/>
      <w:r w:rsidRPr="001614B2">
        <w:t>Remick</w:t>
      </w:r>
      <w:proofErr w:type="spellEnd"/>
      <w:r w:rsidRPr="001614B2">
        <w:t xml:space="preserve">, K. E., </w:t>
      </w:r>
      <w:proofErr w:type="spellStart"/>
      <w:r w:rsidRPr="001614B2">
        <w:t>Gausche</w:t>
      </w:r>
      <w:proofErr w:type="spellEnd"/>
      <w:r w:rsidRPr="001614B2">
        <w:t xml:space="preserve">-Hill, M., Lin, A., </w:t>
      </w:r>
      <w:proofErr w:type="spellStart"/>
      <w:r w:rsidRPr="001614B2">
        <w:t>Malveau</w:t>
      </w:r>
      <w:proofErr w:type="spellEnd"/>
      <w:r w:rsidRPr="001614B2">
        <w:t xml:space="preserve">, S., Mann, N. C., </w:t>
      </w:r>
      <w:proofErr w:type="spellStart"/>
      <w:r w:rsidRPr="001614B2">
        <w:t>Nathens</w:t>
      </w:r>
      <w:proofErr w:type="spellEnd"/>
      <w:r w:rsidRPr="001614B2">
        <w:t xml:space="preserve">, A. B., Cook, J. N. B., Jenkins, P. C., </w:t>
      </w:r>
      <w:proofErr w:type="spellStart"/>
      <w:r w:rsidRPr="001614B2">
        <w:t>Burd</w:t>
      </w:r>
      <w:proofErr w:type="spellEnd"/>
      <w:r w:rsidRPr="001614B2">
        <w:t xml:space="preserve">, R. S., Hewes, H. A., Glass, N. E., Jensen, A. R., </w:t>
      </w:r>
      <w:proofErr w:type="spellStart"/>
      <w:r w:rsidRPr="001614B2">
        <w:t>Fallat</w:t>
      </w:r>
      <w:proofErr w:type="spellEnd"/>
      <w:r w:rsidRPr="001614B2">
        <w:t xml:space="preserve">, M. E., Ames, S. G., Salvi, A., McConnell, K. J., Ford, R., … Pediatric Readiness Study Group. (2023). Emergency department pediatric readiness among us trauma centers: A machine learning analysis of components associated with survival. </w:t>
      </w:r>
      <w:proofErr w:type="gramStart"/>
      <w:r w:rsidRPr="00AF5913">
        <w:rPr>
          <w:rStyle w:val="italic"/>
          <w:highlight w:val="green"/>
        </w:rPr>
        <w:t>Annals of Surgery,</w:t>
      </w:r>
      <w:r w:rsidRPr="001614B2">
        <w:t xml:space="preserve"> </w:t>
      </w:r>
      <w:r w:rsidRPr="00AF5913">
        <w:rPr>
          <w:rStyle w:val="italic"/>
          <w:highlight w:val="green"/>
        </w:rPr>
        <w:t>278</w:t>
      </w:r>
      <w:r w:rsidRPr="001614B2">
        <w:t>(3), e580–e588.</w:t>
      </w:r>
      <w:proofErr w:type="gramEnd"/>
      <w:r w:rsidRPr="001614B2">
        <w:t xml:space="preserve"> </w:t>
      </w:r>
      <w:r w:rsidRPr="00D44711">
        <w:t>https://doi.org/10.1097/SLA.0000000000005741</w:t>
      </w:r>
    </w:p>
    <w:p w14:paraId="6D0D4651" w14:textId="1B12F82C" w:rsidR="008D3940" w:rsidRPr="001614B2" w:rsidRDefault="00D44711" w:rsidP="002E7431">
      <w:pPr>
        <w:pStyle w:val="EOCREF"/>
      </w:pPr>
      <w:proofErr w:type="spellStart"/>
      <w:r w:rsidRPr="001614B2">
        <w:t>Newgard</w:t>
      </w:r>
      <w:proofErr w:type="spellEnd"/>
      <w:r w:rsidRPr="001614B2">
        <w:t xml:space="preserve">, C. D., Lin, A., </w:t>
      </w:r>
      <w:proofErr w:type="spellStart"/>
      <w:r w:rsidRPr="001614B2">
        <w:t>Goldhaber-Fiebert</w:t>
      </w:r>
      <w:proofErr w:type="spellEnd"/>
      <w:r w:rsidRPr="001614B2">
        <w:t xml:space="preserve">, J. D., Marin, J. R., Smith, M., Cook, J. N. B., Mohr, N. M., </w:t>
      </w:r>
      <w:proofErr w:type="spellStart"/>
      <w:r w:rsidRPr="001614B2">
        <w:t>Zonfrillo</w:t>
      </w:r>
      <w:proofErr w:type="spellEnd"/>
      <w:r w:rsidRPr="001614B2">
        <w:t xml:space="preserve">, M. R., </w:t>
      </w:r>
      <w:proofErr w:type="spellStart"/>
      <w:r w:rsidRPr="001614B2">
        <w:t>Puapong</w:t>
      </w:r>
      <w:proofErr w:type="spellEnd"/>
      <w:r w:rsidRPr="001614B2">
        <w:t xml:space="preserve">, D., Papa, L., </w:t>
      </w:r>
      <w:proofErr w:type="spellStart"/>
      <w:r w:rsidRPr="001614B2">
        <w:t>Cloutier</w:t>
      </w:r>
      <w:proofErr w:type="spellEnd"/>
      <w:r w:rsidRPr="001614B2">
        <w:t xml:space="preserve">, R. L., </w:t>
      </w:r>
      <w:proofErr w:type="spellStart"/>
      <w:r w:rsidRPr="001614B2">
        <w:t>Burd</w:t>
      </w:r>
      <w:proofErr w:type="spellEnd"/>
      <w:r w:rsidRPr="001614B2">
        <w:t xml:space="preserve">, R. S., &amp; Pediatric Readiness Study Group. (2022). Association of emergency department pediatric readiness with mortality to 1 year among injured children treated at trauma centers. </w:t>
      </w:r>
      <w:r w:rsidRPr="00AF5913">
        <w:rPr>
          <w:rStyle w:val="italic"/>
          <w:highlight w:val="green"/>
        </w:rPr>
        <w:t>JAMA Surgery</w:t>
      </w:r>
      <w:r w:rsidRPr="001614B2">
        <w:t xml:space="preserve">, </w:t>
      </w:r>
      <w:r w:rsidRPr="00AF5913">
        <w:rPr>
          <w:rStyle w:val="italic"/>
          <w:highlight w:val="green"/>
        </w:rPr>
        <w:t>157</w:t>
      </w:r>
      <w:r w:rsidRPr="001614B2">
        <w:t xml:space="preserve">(4), Article e217419. </w:t>
      </w:r>
      <w:r w:rsidRPr="00D44711">
        <w:t>https://doi.org/10.1001/jamasurg.2021.7419</w:t>
      </w:r>
    </w:p>
    <w:p w14:paraId="314F73F5" w14:textId="33064D8A" w:rsidR="008D3940" w:rsidRPr="001614B2" w:rsidRDefault="00D44711" w:rsidP="002E7431">
      <w:pPr>
        <w:pStyle w:val="EOCREF"/>
      </w:pPr>
      <w:proofErr w:type="spellStart"/>
      <w:r w:rsidRPr="001614B2">
        <w:t>Newgard</w:t>
      </w:r>
      <w:proofErr w:type="spellEnd"/>
      <w:r w:rsidRPr="001614B2">
        <w:t xml:space="preserve">, C. D., Lin, A., </w:t>
      </w:r>
      <w:proofErr w:type="spellStart"/>
      <w:r w:rsidRPr="001614B2">
        <w:t>Goldhaber-Fiebert</w:t>
      </w:r>
      <w:proofErr w:type="spellEnd"/>
      <w:r w:rsidRPr="001614B2">
        <w:t xml:space="preserve">, J. D., </w:t>
      </w:r>
      <w:proofErr w:type="spellStart"/>
      <w:r w:rsidRPr="001614B2">
        <w:t>Remick</w:t>
      </w:r>
      <w:proofErr w:type="spellEnd"/>
      <w:r w:rsidRPr="001614B2">
        <w:t xml:space="preserve">, K. E., </w:t>
      </w:r>
      <w:proofErr w:type="spellStart"/>
      <w:r w:rsidRPr="001614B2">
        <w:t>Gausche</w:t>
      </w:r>
      <w:proofErr w:type="spellEnd"/>
      <w:r w:rsidRPr="001614B2">
        <w:t xml:space="preserve">-Hill, M., </w:t>
      </w:r>
      <w:proofErr w:type="spellStart"/>
      <w:r w:rsidRPr="001614B2">
        <w:t>Burd</w:t>
      </w:r>
      <w:proofErr w:type="spellEnd"/>
      <w:r w:rsidRPr="001614B2">
        <w:t xml:space="preserve">, R. S., </w:t>
      </w:r>
      <w:proofErr w:type="spellStart"/>
      <w:r w:rsidRPr="001614B2">
        <w:t>Malveau</w:t>
      </w:r>
      <w:proofErr w:type="spellEnd"/>
      <w:r w:rsidRPr="001614B2">
        <w:t xml:space="preserve">, S., Cook, J. N. B., Jenkins, P. C., Ames, S. G., Mann, N. C., Glass, N. E., Hewes, H. A., </w:t>
      </w:r>
      <w:proofErr w:type="spellStart"/>
      <w:r w:rsidRPr="001614B2">
        <w:t>Fallat</w:t>
      </w:r>
      <w:proofErr w:type="spellEnd"/>
      <w:r w:rsidRPr="001614B2">
        <w:t xml:space="preserve">, M., Salvi, A., </w:t>
      </w:r>
      <w:proofErr w:type="spellStart"/>
      <w:r w:rsidRPr="001614B2">
        <w:t>Carr</w:t>
      </w:r>
      <w:proofErr w:type="spellEnd"/>
      <w:r w:rsidRPr="001614B2">
        <w:t xml:space="preserve">, B. G., McConnell, K. J., Stephens, C. Q., Ford, R., </w:t>
      </w:r>
      <w:proofErr w:type="spellStart"/>
      <w:r w:rsidRPr="001614B2">
        <w:t>Auerbach</w:t>
      </w:r>
      <w:proofErr w:type="spellEnd"/>
      <w:r w:rsidRPr="001614B2">
        <w:t xml:space="preserve">, M. A., … </w:t>
      </w:r>
      <w:proofErr w:type="spellStart"/>
      <w:r w:rsidRPr="001614B2">
        <w:t>Kuppermann</w:t>
      </w:r>
      <w:proofErr w:type="spellEnd"/>
      <w:r w:rsidRPr="001614B2">
        <w:t xml:space="preserve">, N. (2024). State and national estimates of the cost of emergency department pediatric readiness and lives saved. </w:t>
      </w:r>
      <w:proofErr w:type="gramStart"/>
      <w:r w:rsidRPr="00AF5913">
        <w:rPr>
          <w:rStyle w:val="italic"/>
          <w:highlight w:val="green"/>
        </w:rPr>
        <w:t>JAMA Network Open</w:t>
      </w:r>
      <w:r w:rsidRPr="001614B2">
        <w:t xml:space="preserve">, </w:t>
      </w:r>
      <w:r w:rsidRPr="00AF5913">
        <w:rPr>
          <w:rStyle w:val="italic"/>
          <w:highlight w:val="green"/>
        </w:rPr>
        <w:t>7</w:t>
      </w:r>
      <w:r w:rsidRPr="001614B2">
        <w:t>(11), Article e2442154.</w:t>
      </w:r>
      <w:proofErr w:type="gramEnd"/>
      <w:r w:rsidRPr="001614B2">
        <w:t xml:space="preserve"> </w:t>
      </w:r>
      <w:r w:rsidRPr="00D44711">
        <w:t>https://doi.org/10.1001/jamanetworkopen.2024.42154</w:t>
      </w:r>
    </w:p>
    <w:p w14:paraId="50205273" w14:textId="3B9CFB81" w:rsidR="008D3940" w:rsidRPr="001614B2" w:rsidRDefault="00D44711" w:rsidP="002E7431">
      <w:pPr>
        <w:pStyle w:val="EOCREF"/>
      </w:pPr>
      <w:proofErr w:type="spellStart"/>
      <w:r w:rsidRPr="001614B2">
        <w:t>Newgard</w:t>
      </w:r>
      <w:proofErr w:type="spellEnd"/>
      <w:r w:rsidRPr="001614B2">
        <w:t xml:space="preserve">, C. D., Lin, A., Olson, L. M., Cook, J. N. B., </w:t>
      </w:r>
      <w:proofErr w:type="spellStart"/>
      <w:r w:rsidRPr="001614B2">
        <w:t>Gausche</w:t>
      </w:r>
      <w:proofErr w:type="spellEnd"/>
      <w:r w:rsidRPr="001614B2">
        <w:t xml:space="preserve">-Hill, M., </w:t>
      </w:r>
      <w:proofErr w:type="spellStart"/>
      <w:r w:rsidRPr="001614B2">
        <w:t>Kuppermann</w:t>
      </w:r>
      <w:proofErr w:type="spellEnd"/>
      <w:r w:rsidRPr="001614B2">
        <w:t xml:space="preserve">, N., </w:t>
      </w:r>
      <w:proofErr w:type="spellStart"/>
      <w:r w:rsidRPr="001614B2">
        <w:t>Goldhaber-Fiebert</w:t>
      </w:r>
      <w:proofErr w:type="spellEnd"/>
      <w:r w:rsidRPr="001614B2">
        <w:t xml:space="preserve">, J. D., </w:t>
      </w:r>
      <w:proofErr w:type="spellStart"/>
      <w:r w:rsidRPr="001614B2">
        <w:t>Malveau</w:t>
      </w:r>
      <w:proofErr w:type="spellEnd"/>
      <w:r w:rsidRPr="001614B2">
        <w:t xml:space="preserve">, S., Smith, M., Dai, M., </w:t>
      </w:r>
      <w:proofErr w:type="spellStart"/>
      <w:r w:rsidRPr="001614B2">
        <w:t>Nathens</w:t>
      </w:r>
      <w:proofErr w:type="spellEnd"/>
      <w:r w:rsidRPr="001614B2">
        <w:t xml:space="preserve">, A. B., Glass, N. E., Jenkins, P. C., McConnell, K. J., </w:t>
      </w:r>
      <w:proofErr w:type="spellStart"/>
      <w:r w:rsidRPr="001614B2">
        <w:t>Remick</w:t>
      </w:r>
      <w:proofErr w:type="spellEnd"/>
      <w:r w:rsidRPr="001614B2">
        <w:t xml:space="preserve">, K. E., Hewes, H., Mann, N. C., &amp; Pediatric Readiness Study Group (2021). Evaluation of emergency department pediatric readiness and </w:t>
      </w:r>
      <w:r w:rsidRPr="001614B2">
        <w:lastRenderedPageBreak/>
        <w:t>outcomes among U.S. trauma centers. </w:t>
      </w:r>
      <w:r w:rsidRPr="00AF5913">
        <w:rPr>
          <w:rStyle w:val="italic"/>
          <w:highlight w:val="green"/>
        </w:rPr>
        <w:t>JAMA Pediatrics</w:t>
      </w:r>
      <w:r w:rsidRPr="001614B2">
        <w:t>, </w:t>
      </w:r>
      <w:r w:rsidRPr="00AF5913">
        <w:rPr>
          <w:rStyle w:val="italic"/>
          <w:highlight w:val="green"/>
        </w:rPr>
        <w:t>175</w:t>
      </w:r>
      <w:r w:rsidRPr="001614B2">
        <w:t xml:space="preserve">(9), 947–956. </w:t>
      </w:r>
      <w:r w:rsidRPr="00D44711">
        <w:t>https://doi.org/10.1001/jamapediatrics.2021.1319</w:t>
      </w:r>
    </w:p>
    <w:p w14:paraId="0307D475" w14:textId="1F665CB4" w:rsidR="008D3940" w:rsidRPr="001614B2" w:rsidRDefault="00D44711" w:rsidP="002E7431">
      <w:pPr>
        <w:pStyle w:val="EOCREF"/>
      </w:pPr>
      <w:proofErr w:type="gramStart"/>
      <w:r w:rsidRPr="001614B2">
        <w:t>Office for National Statistics.</w:t>
      </w:r>
      <w:proofErr w:type="gramEnd"/>
      <w:r w:rsidRPr="001614B2">
        <w:t xml:space="preserve"> (2023). </w:t>
      </w:r>
      <w:r w:rsidRPr="00AF5913">
        <w:rPr>
          <w:rStyle w:val="italic"/>
          <w:highlight w:val="green"/>
        </w:rPr>
        <w:t>Families and households in the UK: 2023</w:t>
      </w:r>
      <w:r w:rsidRPr="001614B2">
        <w:t xml:space="preserve"> [Statistical bulletin]. </w:t>
      </w:r>
      <w:r w:rsidRPr="00D44711">
        <w:t>https://www.ons.gov.uk/</w:t>
      </w:r>
      <w:r w:rsidRPr="00D44711">
        <w:rPr>
          <w:rtl/>
        </w:rPr>
        <w:t>‌</w:t>
      </w:r>
      <w:r w:rsidRPr="00D44711">
        <w:t>‌peoplepopulationandcommunity/birthsdeathsandmarriages/families/bulletins/familiesandhouseholds/2023</w:t>
      </w:r>
    </w:p>
    <w:p w14:paraId="5E6E3557" w14:textId="030C0F0E" w:rsidR="008D3940" w:rsidRPr="001614B2" w:rsidRDefault="00D44711" w:rsidP="002E7431">
      <w:pPr>
        <w:pStyle w:val="EOCREF"/>
      </w:pPr>
      <w:proofErr w:type="spellStart"/>
      <w:proofErr w:type="gramStart"/>
      <w:r w:rsidRPr="001614B2">
        <w:t>Organisation</w:t>
      </w:r>
      <w:proofErr w:type="spellEnd"/>
      <w:r w:rsidRPr="001614B2">
        <w:t xml:space="preserve"> for Economic Co-operation and Development.</w:t>
      </w:r>
      <w:proofErr w:type="gramEnd"/>
      <w:r w:rsidRPr="001614B2">
        <w:t xml:space="preserve"> </w:t>
      </w:r>
      <w:proofErr w:type="gramStart"/>
      <w:r w:rsidRPr="001614B2">
        <w:t xml:space="preserve">(2024). </w:t>
      </w:r>
      <w:r w:rsidRPr="00AF5913">
        <w:rPr>
          <w:rStyle w:val="italic"/>
          <w:highlight w:val="green"/>
        </w:rPr>
        <w:t>SF1.2 children in families</w:t>
      </w:r>
      <w:r w:rsidRPr="001614B2">
        <w:t>.</w:t>
      </w:r>
      <w:proofErr w:type="gramEnd"/>
      <w:r w:rsidRPr="001614B2">
        <w:t xml:space="preserve"> </w:t>
      </w:r>
      <w:r w:rsidRPr="00D44711">
        <w:t>https://webfs.oecd.org/els-com/Family_Database/SF_1_2_Children_in_families.pdf</w:t>
      </w:r>
    </w:p>
    <w:p w14:paraId="45012439" w14:textId="6CDE37CC" w:rsidR="008D3940" w:rsidRPr="001614B2" w:rsidRDefault="00D44711" w:rsidP="002E7431">
      <w:pPr>
        <w:pStyle w:val="EOCREF"/>
      </w:pPr>
      <w:proofErr w:type="spellStart"/>
      <w:r w:rsidRPr="001614B2">
        <w:t>Owusu-Ansah</w:t>
      </w:r>
      <w:proofErr w:type="spellEnd"/>
      <w:r w:rsidRPr="001614B2">
        <w:t xml:space="preserve">, S., Moore, B., Shah, M. I., Gross, T., Brown, K., </w:t>
      </w:r>
      <w:proofErr w:type="spellStart"/>
      <w:r w:rsidRPr="001614B2">
        <w:t>Gausche</w:t>
      </w:r>
      <w:proofErr w:type="spellEnd"/>
      <w:r w:rsidRPr="001614B2">
        <w:t xml:space="preserve">-Hill, M., </w:t>
      </w:r>
      <w:proofErr w:type="spellStart"/>
      <w:r w:rsidRPr="001614B2">
        <w:t>Remick</w:t>
      </w:r>
      <w:proofErr w:type="spellEnd"/>
      <w:r w:rsidRPr="001614B2">
        <w:t xml:space="preserve">, K., </w:t>
      </w:r>
      <w:proofErr w:type="spellStart"/>
      <w:r w:rsidRPr="001614B2">
        <w:t>Adelgais</w:t>
      </w:r>
      <w:proofErr w:type="spellEnd"/>
      <w:r w:rsidRPr="001614B2">
        <w:t xml:space="preserve">, K., Rappaport, L., Snow, S., Wright-Johnson, C., Leonard, J. C., </w:t>
      </w:r>
      <w:proofErr w:type="spellStart"/>
      <w:r w:rsidRPr="001614B2">
        <w:t>Lyng</w:t>
      </w:r>
      <w:proofErr w:type="spellEnd"/>
      <w:r w:rsidRPr="001614B2">
        <w:t xml:space="preserve">, J., </w:t>
      </w:r>
      <w:proofErr w:type="spellStart"/>
      <w:r w:rsidRPr="001614B2">
        <w:t>Fallat</w:t>
      </w:r>
      <w:proofErr w:type="spellEnd"/>
      <w:r w:rsidRPr="001614B2">
        <w:t xml:space="preserve">, M., Committee on Pediatric Emergency Medicine, Section on Emergency Medicine, &amp; EMS Subcommittee, Section on Surgery. </w:t>
      </w:r>
      <w:proofErr w:type="gramStart"/>
      <w:r w:rsidRPr="001614B2">
        <w:t>(2020). Pediatric readiness in emergency medical services systems.</w:t>
      </w:r>
      <w:proofErr w:type="gramEnd"/>
      <w:r w:rsidRPr="001614B2">
        <w:t> </w:t>
      </w:r>
      <w:proofErr w:type="gramStart"/>
      <w:r w:rsidRPr="00AF5913">
        <w:rPr>
          <w:rStyle w:val="italic"/>
          <w:highlight w:val="green"/>
        </w:rPr>
        <w:t>Pediatrics</w:t>
      </w:r>
      <w:r w:rsidRPr="001614B2">
        <w:t>, </w:t>
      </w:r>
      <w:r w:rsidRPr="00AF5913">
        <w:rPr>
          <w:rStyle w:val="italic"/>
          <w:highlight w:val="green"/>
        </w:rPr>
        <w:t>145</w:t>
      </w:r>
      <w:r w:rsidRPr="001614B2">
        <w:t>(1), Article e20193308.</w:t>
      </w:r>
      <w:proofErr w:type="gramEnd"/>
      <w:r w:rsidRPr="001614B2">
        <w:t xml:space="preserve"> </w:t>
      </w:r>
      <w:r w:rsidRPr="00D44711">
        <w:t>https://doi.org/10.1542/peds.2019-3308</w:t>
      </w:r>
    </w:p>
    <w:p w14:paraId="57D7727A" w14:textId="52B5FABE" w:rsidR="008D3940" w:rsidRPr="001614B2" w:rsidRDefault="00D44711" w:rsidP="002E7431">
      <w:pPr>
        <w:pStyle w:val="EOCREF"/>
      </w:pPr>
      <w:proofErr w:type="spellStart"/>
      <w:r w:rsidRPr="001614B2">
        <w:t>Paediatric</w:t>
      </w:r>
      <w:proofErr w:type="spellEnd"/>
      <w:r w:rsidRPr="001614B2">
        <w:t xml:space="preserve"> Emergency Medicine Special Interest Group. </w:t>
      </w:r>
      <w:proofErr w:type="gramStart"/>
      <w:r w:rsidRPr="001614B2">
        <w:t xml:space="preserve">(2019). </w:t>
      </w:r>
      <w:r w:rsidRPr="00AF5913">
        <w:rPr>
          <w:rStyle w:val="italic"/>
          <w:highlight w:val="green"/>
        </w:rPr>
        <w:t>Standards of care for children in emergency department</w:t>
      </w:r>
      <w:r w:rsidRPr="001614B2">
        <w:t xml:space="preserve"> (Version 3.0).</w:t>
      </w:r>
      <w:proofErr w:type="gramEnd"/>
      <w:r w:rsidRPr="001614B2">
        <w:t xml:space="preserve"> </w:t>
      </w:r>
      <w:proofErr w:type="gramStart"/>
      <w:r w:rsidRPr="001614B2">
        <w:t>International Federation of Emergency Medicine.</w:t>
      </w:r>
      <w:proofErr w:type="gramEnd"/>
      <w:r w:rsidRPr="001614B2">
        <w:t xml:space="preserve"> </w:t>
      </w:r>
      <w:r w:rsidRPr="00D44711">
        <w:t>https://assets.nationbuilder.com/ifem/pages/286/attachments/original/‌‌1650673696/Standards-of-Care-for-Children-in-Emergency-Departments-V3-April-2019.pdf</w:t>
      </w:r>
    </w:p>
    <w:p w14:paraId="7F4F8F01" w14:textId="4B362DEF" w:rsidR="008D3940" w:rsidRPr="001614B2" w:rsidRDefault="00D44711" w:rsidP="002E7431">
      <w:pPr>
        <w:pStyle w:val="EOCREF"/>
      </w:pPr>
      <w:r w:rsidRPr="001614B2">
        <w:t xml:space="preserve">Portillo, E. N., Rees, C. A., Hartford, E. A., Foughty, Z. C., Pickett, M. L., </w:t>
      </w:r>
      <w:proofErr w:type="spellStart"/>
      <w:r w:rsidRPr="001614B2">
        <w:t>Gutman</w:t>
      </w:r>
      <w:proofErr w:type="spellEnd"/>
      <w:r w:rsidRPr="001614B2">
        <w:t xml:space="preserve">, C. K., </w:t>
      </w:r>
      <w:proofErr w:type="spellStart"/>
      <w:r w:rsidRPr="001614B2">
        <w:t>Shihabuddin</w:t>
      </w:r>
      <w:proofErr w:type="spellEnd"/>
      <w:r w:rsidRPr="001614B2">
        <w:t xml:space="preserve">, B. S., </w:t>
      </w:r>
      <w:proofErr w:type="spellStart"/>
      <w:r w:rsidRPr="001614B2">
        <w:t>Fleegler</w:t>
      </w:r>
      <w:proofErr w:type="spellEnd"/>
      <w:r w:rsidRPr="001614B2">
        <w:t xml:space="preserve">, E. W., </w:t>
      </w:r>
      <w:proofErr w:type="spellStart"/>
      <w:r w:rsidRPr="001614B2">
        <w:t>Chumpitazi</w:t>
      </w:r>
      <w:proofErr w:type="spellEnd"/>
      <w:r w:rsidRPr="001614B2">
        <w:t xml:space="preserve">, C. E., Johnson, T. J., </w:t>
      </w:r>
      <w:proofErr w:type="spellStart"/>
      <w:r w:rsidRPr="001614B2">
        <w:t>Schnadower</w:t>
      </w:r>
      <w:proofErr w:type="spellEnd"/>
      <w:r w:rsidRPr="001614B2">
        <w:t xml:space="preserve">, D., &amp; Shaw, K. N. (2023). </w:t>
      </w:r>
      <w:proofErr w:type="gramStart"/>
      <w:r w:rsidRPr="001614B2">
        <w:t>Research priorities for pediatric emergency care to address disparities by race, ethnicity, and language.</w:t>
      </w:r>
      <w:proofErr w:type="gramEnd"/>
      <w:r w:rsidRPr="001614B2">
        <w:t xml:space="preserve"> </w:t>
      </w:r>
      <w:proofErr w:type="gramStart"/>
      <w:r w:rsidRPr="00AF5913">
        <w:rPr>
          <w:rStyle w:val="italic"/>
          <w:highlight w:val="green"/>
        </w:rPr>
        <w:t>JAMA Network Open</w:t>
      </w:r>
      <w:r w:rsidRPr="001614B2">
        <w:t xml:space="preserve">, </w:t>
      </w:r>
      <w:r w:rsidRPr="00AF5913">
        <w:rPr>
          <w:rStyle w:val="italic"/>
          <w:highlight w:val="green"/>
        </w:rPr>
        <w:t>6</w:t>
      </w:r>
      <w:r w:rsidRPr="001614B2">
        <w:t>(11), Article e2343791.</w:t>
      </w:r>
      <w:proofErr w:type="gramEnd"/>
      <w:r w:rsidRPr="001614B2">
        <w:t xml:space="preserve"> </w:t>
      </w:r>
      <w:r w:rsidRPr="00D44711">
        <w:t>https://doi.org/10.1001/jamanetwork</w:t>
      </w:r>
      <w:r w:rsidRPr="00D44711">
        <w:rPr>
          <w:rtl/>
        </w:rPr>
        <w:t>‌</w:t>
      </w:r>
      <w:r w:rsidRPr="00D44711">
        <w:t>‌open.2023.43791</w:t>
      </w:r>
    </w:p>
    <w:p w14:paraId="2A2E0DA7" w14:textId="5B4FB7D9" w:rsidR="008D3940" w:rsidRPr="001614B2" w:rsidRDefault="00D44711" w:rsidP="002E7431">
      <w:pPr>
        <w:pStyle w:val="EOCREF"/>
      </w:pPr>
      <w:proofErr w:type="spellStart"/>
      <w:r w:rsidRPr="001614B2">
        <w:lastRenderedPageBreak/>
        <w:t>Radhakrishnan</w:t>
      </w:r>
      <w:proofErr w:type="spellEnd"/>
      <w:r w:rsidRPr="001614B2">
        <w:t xml:space="preserve">, L., </w:t>
      </w:r>
      <w:proofErr w:type="spellStart"/>
      <w:r w:rsidRPr="001614B2">
        <w:t>Leeb</w:t>
      </w:r>
      <w:proofErr w:type="spellEnd"/>
      <w:r w:rsidRPr="001614B2">
        <w:t xml:space="preserve">, R. T., </w:t>
      </w:r>
      <w:proofErr w:type="spellStart"/>
      <w:r w:rsidRPr="001614B2">
        <w:t>Bitsko</w:t>
      </w:r>
      <w:proofErr w:type="spellEnd"/>
      <w:r w:rsidRPr="001614B2">
        <w:t xml:space="preserve">, R. H., Carey, K., Gates, A., Holland, K. M., Hartnett, K. P., Kite-Powell, A., </w:t>
      </w:r>
      <w:proofErr w:type="spellStart"/>
      <w:r w:rsidRPr="001614B2">
        <w:t>DeVies</w:t>
      </w:r>
      <w:proofErr w:type="spellEnd"/>
      <w:r w:rsidRPr="001614B2">
        <w:t xml:space="preserve">, J., Smith, A. R., van Santen, K. L., </w:t>
      </w:r>
      <w:proofErr w:type="spellStart"/>
      <w:r w:rsidRPr="001614B2">
        <w:t>Crossen</w:t>
      </w:r>
      <w:proofErr w:type="spellEnd"/>
      <w:r w:rsidRPr="001614B2">
        <w:t xml:space="preserve">, S., Sheppard, M., </w:t>
      </w:r>
      <w:proofErr w:type="spellStart"/>
      <w:r w:rsidRPr="001614B2">
        <w:t>Wotiz</w:t>
      </w:r>
      <w:proofErr w:type="spellEnd"/>
      <w:r w:rsidRPr="001614B2">
        <w:t xml:space="preserve">, S., Lane, R. I., </w:t>
      </w:r>
      <w:proofErr w:type="spellStart"/>
      <w:r w:rsidRPr="001614B2">
        <w:t>Njai</w:t>
      </w:r>
      <w:proofErr w:type="spellEnd"/>
      <w:r w:rsidRPr="001614B2">
        <w:t xml:space="preserve">, R., Johnson, A. G., Winn, A., </w:t>
      </w:r>
      <w:proofErr w:type="spellStart"/>
      <w:r w:rsidRPr="001614B2">
        <w:t>Kirking</w:t>
      </w:r>
      <w:proofErr w:type="spellEnd"/>
      <w:r w:rsidRPr="001614B2">
        <w:t>, H. L., Rodgers, L., … Anderson, K. N. (2022). Pediatric emergency department visits associated with mental health conditions before and during the COVID-19 pandemic—United States, January 2019–January 2022. </w:t>
      </w:r>
      <w:r w:rsidRPr="00AF5913">
        <w:rPr>
          <w:rStyle w:val="italic"/>
          <w:highlight w:val="green"/>
        </w:rPr>
        <w:t>Morbidity and Mortality Weekly Report</w:t>
      </w:r>
      <w:r w:rsidRPr="001614B2">
        <w:t>, </w:t>
      </w:r>
      <w:r w:rsidRPr="00AF5913">
        <w:rPr>
          <w:rStyle w:val="italic"/>
          <w:highlight w:val="green"/>
        </w:rPr>
        <w:t>71</w:t>
      </w:r>
      <w:r w:rsidRPr="001614B2">
        <w:t xml:space="preserve">(8), 319–324. </w:t>
      </w:r>
      <w:r w:rsidRPr="00D44711">
        <w:t>https://doi.org/10.15585/mmwr.mm7108e2</w:t>
      </w:r>
    </w:p>
    <w:p w14:paraId="43CE95E9" w14:textId="01AD8CB9" w:rsidR="008D3940" w:rsidRPr="001614B2" w:rsidRDefault="00D44711" w:rsidP="002E7431">
      <w:pPr>
        <w:pStyle w:val="EOCREF"/>
      </w:pPr>
      <w:proofErr w:type="spellStart"/>
      <w:proofErr w:type="gramStart"/>
      <w:r w:rsidRPr="001614B2">
        <w:t>Redio</w:t>
      </w:r>
      <w:proofErr w:type="spellEnd"/>
      <w:r w:rsidRPr="001614B2">
        <w:t xml:space="preserve">, M., </w:t>
      </w:r>
      <w:proofErr w:type="spellStart"/>
      <w:r w:rsidRPr="001614B2">
        <w:t>Kult</w:t>
      </w:r>
      <w:proofErr w:type="spellEnd"/>
      <w:r w:rsidRPr="001614B2">
        <w:t xml:space="preserve">, K., </w:t>
      </w:r>
      <w:proofErr w:type="spellStart"/>
      <w:r w:rsidRPr="001614B2">
        <w:t>Logee</w:t>
      </w:r>
      <w:proofErr w:type="spellEnd"/>
      <w:r w:rsidRPr="001614B2">
        <w:t>, K., Bryant, D., &amp; Curtis Cooper, M. (2019)</w:t>
      </w:r>
      <w:r w:rsidRPr="00AF5913">
        <w:rPr>
          <w:rStyle w:val="italic"/>
          <w:highlight w:val="green"/>
        </w:rPr>
        <w:t xml:space="preserve"> Patient and family-centered care for children in the emergency department: A self-assessment tool</w:t>
      </w:r>
      <w:r w:rsidRPr="001614B2">
        <w:t>.</w:t>
      </w:r>
      <w:proofErr w:type="gramEnd"/>
      <w:r w:rsidRPr="001614B2">
        <w:t xml:space="preserve"> </w:t>
      </w:r>
      <w:proofErr w:type="gramStart"/>
      <w:r w:rsidRPr="001614B2">
        <w:t>Emergency Nurses Association.</w:t>
      </w:r>
      <w:proofErr w:type="gramEnd"/>
      <w:r w:rsidRPr="001614B2">
        <w:t xml:space="preserve"> </w:t>
      </w:r>
      <w:r w:rsidRPr="00D44711">
        <w:t>https://enau.ena.org/URL/Patient-and-Family-Centered-Care-for-Children-in-the-Emergency-Department-A-Self-Assessment-Tool</w:t>
      </w:r>
    </w:p>
    <w:p w14:paraId="6759E81B" w14:textId="779551F9" w:rsidR="008D3940" w:rsidRPr="001614B2" w:rsidRDefault="00D44711" w:rsidP="002E7431">
      <w:pPr>
        <w:pStyle w:val="EOCREF"/>
      </w:pPr>
      <w:proofErr w:type="spellStart"/>
      <w:r w:rsidRPr="001614B2">
        <w:t>Remick</w:t>
      </w:r>
      <w:proofErr w:type="spellEnd"/>
      <w:r w:rsidRPr="001614B2">
        <w:t xml:space="preserve">, K. E., </w:t>
      </w:r>
      <w:proofErr w:type="spellStart"/>
      <w:r w:rsidRPr="001614B2">
        <w:t>Gausche</w:t>
      </w:r>
      <w:proofErr w:type="spellEnd"/>
      <w:r w:rsidRPr="001614B2">
        <w:t xml:space="preserve">-Hill, M., Lin, A., </w:t>
      </w:r>
      <w:proofErr w:type="spellStart"/>
      <w:r w:rsidRPr="001614B2">
        <w:t>Goldhaber-Fiebert</w:t>
      </w:r>
      <w:proofErr w:type="spellEnd"/>
      <w:r w:rsidRPr="001614B2">
        <w:t xml:space="preserve">, J. D., Lang, B., Foster, A., Burns, B., Jenkins, P. C., Hewes, H. A., </w:t>
      </w:r>
      <w:proofErr w:type="spellStart"/>
      <w:r w:rsidRPr="001614B2">
        <w:t>Kuppermann</w:t>
      </w:r>
      <w:proofErr w:type="spellEnd"/>
      <w:r w:rsidRPr="001614B2">
        <w:t xml:space="preserve">, N., McConnell, K. J., Marin, J., </w:t>
      </w:r>
      <w:proofErr w:type="spellStart"/>
      <w:r w:rsidRPr="001614B2">
        <w:t>Weyant</w:t>
      </w:r>
      <w:proofErr w:type="spellEnd"/>
      <w:r w:rsidRPr="001614B2">
        <w:t xml:space="preserve">, C., Ford, R., Babcock, S. R., </w:t>
      </w:r>
      <w:proofErr w:type="spellStart"/>
      <w:r w:rsidRPr="001614B2">
        <w:t>Newgard</w:t>
      </w:r>
      <w:proofErr w:type="spellEnd"/>
      <w:r w:rsidRPr="001614B2">
        <w:t xml:space="preserve">, C. D., &amp; Pediatric Readiness Study Group. (2024). </w:t>
      </w:r>
      <w:proofErr w:type="gramStart"/>
      <w:r w:rsidRPr="001614B2">
        <w:t>The</w:t>
      </w:r>
      <w:proofErr w:type="gramEnd"/>
      <w:r w:rsidRPr="001614B2">
        <w:t xml:space="preserve"> hospital costs of high emergency department pediatric readiness. </w:t>
      </w:r>
      <w:proofErr w:type="gramStart"/>
      <w:r w:rsidRPr="00AF5913">
        <w:rPr>
          <w:rStyle w:val="italic"/>
          <w:highlight w:val="green"/>
        </w:rPr>
        <w:t>Journal of the American College of Emergency Physicians Open</w:t>
      </w:r>
      <w:r w:rsidRPr="001614B2">
        <w:t xml:space="preserve">, </w:t>
      </w:r>
      <w:r w:rsidRPr="00AF5913">
        <w:rPr>
          <w:rStyle w:val="italic"/>
          <w:highlight w:val="green"/>
        </w:rPr>
        <w:t>5</w:t>
      </w:r>
      <w:r w:rsidRPr="001614B2">
        <w:t>(3), Article e13179.</w:t>
      </w:r>
      <w:proofErr w:type="gramEnd"/>
      <w:r w:rsidRPr="001614B2">
        <w:t xml:space="preserve"> </w:t>
      </w:r>
      <w:r w:rsidRPr="00D44711">
        <w:t>https://doi.org/10.1002/emp2.13179</w:t>
      </w:r>
    </w:p>
    <w:p w14:paraId="7F2A3330" w14:textId="7167E07B" w:rsidR="008D3940" w:rsidRPr="001614B2" w:rsidRDefault="00D44711" w:rsidP="002E7431">
      <w:pPr>
        <w:pStyle w:val="EOCREF"/>
      </w:pPr>
      <w:proofErr w:type="spellStart"/>
      <w:proofErr w:type="gramStart"/>
      <w:r w:rsidRPr="001614B2">
        <w:t>Remick</w:t>
      </w:r>
      <w:proofErr w:type="spellEnd"/>
      <w:r w:rsidRPr="001614B2">
        <w:t xml:space="preserve">, K. E., Hewes, H. A., Ely, M., Schmuhl, P., </w:t>
      </w:r>
      <w:proofErr w:type="spellStart"/>
      <w:r w:rsidRPr="001614B2">
        <w:t>Crady</w:t>
      </w:r>
      <w:proofErr w:type="spellEnd"/>
      <w:r w:rsidRPr="001614B2">
        <w:t xml:space="preserve">, R., Cook, L. J., Ludwig, L., &amp; </w:t>
      </w:r>
      <w:proofErr w:type="spellStart"/>
      <w:r w:rsidRPr="001614B2">
        <w:t>Gausche</w:t>
      </w:r>
      <w:proofErr w:type="spellEnd"/>
      <w:r w:rsidRPr="001614B2">
        <w:t>-Hill, M. (2023a).</w:t>
      </w:r>
      <w:proofErr w:type="gramEnd"/>
      <w:r w:rsidRPr="001614B2">
        <w:t xml:space="preserve"> </w:t>
      </w:r>
      <w:proofErr w:type="gramStart"/>
      <w:r w:rsidRPr="001614B2">
        <w:t>National assessment of pediatric readiness of U.S. emergency departments during the COVID-19 pandemic.</w:t>
      </w:r>
      <w:proofErr w:type="gramEnd"/>
      <w:r w:rsidRPr="001614B2">
        <w:t xml:space="preserve"> </w:t>
      </w:r>
      <w:r w:rsidRPr="00AF5913">
        <w:rPr>
          <w:rStyle w:val="italic"/>
          <w:highlight w:val="green"/>
        </w:rPr>
        <w:t>JAMA Network Open</w:t>
      </w:r>
      <w:r w:rsidRPr="001614B2">
        <w:t xml:space="preserve">, </w:t>
      </w:r>
      <w:r w:rsidRPr="00AF5913">
        <w:rPr>
          <w:rStyle w:val="italic"/>
          <w:highlight w:val="green"/>
        </w:rPr>
        <w:t>6</w:t>
      </w:r>
      <w:r w:rsidRPr="001614B2">
        <w:t xml:space="preserve">(7), Article e2321707. </w:t>
      </w:r>
      <w:r w:rsidRPr="00D44711">
        <w:t>https://doi.org/10.1001/jamanetworkopen.2023.21707</w:t>
      </w:r>
    </w:p>
    <w:p w14:paraId="10FAC169" w14:textId="0E47A076" w:rsidR="008D3940" w:rsidRPr="001614B2" w:rsidRDefault="00D44711" w:rsidP="002E7431">
      <w:pPr>
        <w:pStyle w:val="EOCREF"/>
      </w:pPr>
      <w:proofErr w:type="spellStart"/>
      <w:r w:rsidRPr="001614B2">
        <w:t>Remick</w:t>
      </w:r>
      <w:proofErr w:type="spellEnd"/>
      <w:r w:rsidRPr="001614B2">
        <w:t xml:space="preserve">, K., </w:t>
      </w:r>
      <w:proofErr w:type="spellStart"/>
      <w:r w:rsidRPr="001614B2">
        <w:t>Gausche</w:t>
      </w:r>
      <w:proofErr w:type="spellEnd"/>
      <w:r w:rsidRPr="001614B2">
        <w:t xml:space="preserve">-Hill, M., Joseph, M. M., Brown, K., Snow, S. K., Wright, J. L., American Academy of Pediatrics Committee on Pediatric Emergency Medicine and Section on Surgery, </w:t>
      </w:r>
      <w:r w:rsidRPr="001614B2">
        <w:lastRenderedPageBreak/>
        <w:t xml:space="preserve">American College of Emergency Physicians Pediatric Emergency Medicine Committee, &amp; Emergency Nurses Association Pediatric Committee. </w:t>
      </w:r>
      <w:proofErr w:type="gramStart"/>
      <w:r w:rsidRPr="001614B2">
        <w:t>(2018). Pediatric readiness in the emergency department.</w:t>
      </w:r>
      <w:proofErr w:type="gramEnd"/>
      <w:r w:rsidRPr="001614B2">
        <w:t xml:space="preserve"> </w:t>
      </w:r>
      <w:proofErr w:type="gramStart"/>
      <w:r w:rsidRPr="00AF5913">
        <w:rPr>
          <w:rStyle w:val="italic"/>
          <w:highlight w:val="green"/>
        </w:rPr>
        <w:t>Pediatrics</w:t>
      </w:r>
      <w:r w:rsidRPr="001614B2">
        <w:t xml:space="preserve">, </w:t>
      </w:r>
      <w:r w:rsidRPr="00AF5913">
        <w:rPr>
          <w:rStyle w:val="italic"/>
          <w:highlight w:val="green"/>
        </w:rPr>
        <w:t>142</w:t>
      </w:r>
      <w:r w:rsidRPr="001614B2">
        <w:t>(5), Article e20182459.</w:t>
      </w:r>
      <w:proofErr w:type="gramEnd"/>
      <w:r w:rsidRPr="001614B2">
        <w:t xml:space="preserve"> </w:t>
      </w:r>
      <w:r w:rsidRPr="00D44711">
        <w:t>https://doi.org/10.1542/peds.2018-2459</w:t>
      </w:r>
    </w:p>
    <w:p w14:paraId="7EDA8E1E" w14:textId="4220C18B" w:rsidR="008D3940" w:rsidRPr="001614B2" w:rsidRDefault="00D44711" w:rsidP="002E7431">
      <w:pPr>
        <w:pStyle w:val="EOCREF"/>
      </w:pPr>
      <w:proofErr w:type="spellStart"/>
      <w:r w:rsidRPr="001614B2">
        <w:t>Remick</w:t>
      </w:r>
      <w:proofErr w:type="spellEnd"/>
      <w:r w:rsidRPr="001614B2">
        <w:t xml:space="preserve">, K., Smith, M., </w:t>
      </w:r>
      <w:proofErr w:type="spellStart"/>
      <w:r w:rsidRPr="001614B2">
        <w:t>Newgard</w:t>
      </w:r>
      <w:proofErr w:type="spellEnd"/>
      <w:r w:rsidRPr="001614B2">
        <w:t xml:space="preserve">, C. D., Lin, A., Hewes, H., Jensen, A. R., Glass, N., Ford, R., Ames, S., Cook, J., </w:t>
      </w:r>
      <w:proofErr w:type="spellStart"/>
      <w:r w:rsidRPr="001614B2">
        <w:t>Malveau</w:t>
      </w:r>
      <w:proofErr w:type="spellEnd"/>
      <w:r w:rsidRPr="001614B2">
        <w:t xml:space="preserve">, S., Dai, M., </w:t>
      </w:r>
      <w:proofErr w:type="spellStart"/>
      <w:r w:rsidRPr="001614B2">
        <w:t>Auerbach</w:t>
      </w:r>
      <w:proofErr w:type="spellEnd"/>
      <w:r w:rsidRPr="001614B2">
        <w:t xml:space="preserve">, M., Jenkins, P., </w:t>
      </w:r>
      <w:proofErr w:type="spellStart"/>
      <w:r w:rsidRPr="001614B2">
        <w:t>Gausche</w:t>
      </w:r>
      <w:proofErr w:type="spellEnd"/>
      <w:r w:rsidRPr="001614B2">
        <w:t xml:space="preserve">-Hill, M., </w:t>
      </w:r>
      <w:proofErr w:type="spellStart"/>
      <w:r w:rsidRPr="001614B2">
        <w:t>Fallat</w:t>
      </w:r>
      <w:proofErr w:type="spellEnd"/>
      <w:r w:rsidRPr="001614B2">
        <w:t xml:space="preserve">, M., </w:t>
      </w:r>
      <w:proofErr w:type="spellStart"/>
      <w:r w:rsidRPr="001614B2">
        <w:t>Kuppermann</w:t>
      </w:r>
      <w:proofErr w:type="spellEnd"/>
      <w:r w:rsidRPr="001614B2">
        <w:t xml:space="preserve">, N., &amp; Mann, N. C. (2023b). </w:t>
      </w:r>
      <w:proofErr w:type="gramStart"/>
      <w:r w:rsidRPr="001614B2">
        <w:t>Impact of individual components of emergency department pediatric readiness on pediatric mortality in U.S. trauma centers.</w:t>
      </w:r>
      <w:proofErr w:type="gramEnd"/>
      <w:r w:rsidRPr="001614B2">
        <w:t xml:space="preserve"> </w:t>
      </w:r>
      <w:r w:rsidRPr="00AF5913">
        <w:rPr>
          <w:rStyle w:val="italic"/>
          <w:highlight w:val="green"/>
        </w:rPr>
        <w:t>The Journal of Trauma and Acute Care Surgery</w:t>
      </w:r>
      <w:r w:rsidRPr="001614B2">
        <w:t xml:space="preserve">, </w:t>
      </w:r>
      <w:r w:rsidRPr="00AF5913">
        <w:rPr>
          <w:rStyle w:val="italic"/>
          <w:highlight w:val="green"/>
        </w:rPr>
        <w:t>94</w:t>
      </w:r>
      <w:r w:rsidRPr="001614B2">
        <w:t xml:space="preserve">(3), 417–424. </w:t>
      </w:r>
      <w:r w:rsidRPr="00D44711">
        <w:t>https://doi.org/10.1097/TA.0000000000003779</w:t>
      </w:r>
    </w:p>
    <w:p w14:paraId="218AFED9" w14:textId="3D7E959D" w:rsidR="008D3940" w:rsidRPr="001614B2" w:rsidRDefault="00D44711" w:rsidP="002E7431">
      <w:pPr>
        <w:pStyle w:val="EOCREF"/>
      </w:pPr>
      <w:proofErr w:type="gramStart"/>
      <w:r w:rsidRPr="001614B2">
        <w:t xml:space="preserve">Roberts, B. K., </w:t>
      </w:r>
      <w:proofErr w:type="spellStart"/>
      <w:r w:rsidRPr="001614B2">
        <w:t>Nofi</w:t>
      </w:r>
      <w:proofErr w:type="spellEnd"/>
      <w:r w:rsidRPr="001614B2">
        <w:t xml:space="preserve">, C. P., Cornell, E., Kapoor, S., Harrison, L., &amp; </w:t>
      </w:r>
      <w:proofErr w:type="spellStart"/>
      <w:r w:rsidRPr="001614B2">
        <w:t>Sathya</w:t>
      </w:r>
      <w:proofErr w:type="spellEnd"/>
      <w:r w:rsidRPr="001614B2">
        <w:t>, C. (2023).</w:t>
      </w:r>
      <w:proofErr w:type="gramEnd"/>
      <w:r w:rsidRPr="001614B2">
        <w:t xml:space="preserve"> </w:t>
      </w:r>
      <w:proofErr w:type="gramStart"/>
      <w:r w:rsidRPr="001614B2">
        <w:t>Trends and disparities in firearm deaths among children.</w:t>
      </w:r>
      <w:proofErr w:type="gramEnd"/>
      <w:r w:rsidRPr="001614B2">
        <w:t xml:space="preserve"> </w:t>
      </w:r>
      <w:proofErr w:type="gramStart"/>
      <w:r w:rsidRPr="00AF5913">
        <w:rPr>
          <w:rStyle w:val="italic"/>
          <w:highlight w:val="green"/>
        </w:rPr>
        <w:t>Pediatrics</w:t>
      </w:r>
      <w:r w:rsidRPr="001614B2">
        <w:t xml:space="preserve">, </w:t>
      </w:r>
      <w:r w:rsidRPr="00AF5913">
        <w:rPr>
          <w:rStyle w:val="italic"/>
          <w:highlight w:val="green"/>
        </w:rPr>
        <w:t>152</w:t>
      </w:r>
      <w:r w:rsidRPr="001614B2">
        <w:t>(3), Article e2023061296.</w:t>
      </w:r>
      <w:proofErr w:type="gramEnd"/>
      <w:r w:rsidRPr="001614B2">
        <w:t xml:space="preserve"> </w:t>
      </w:r>
      <w:r w:rsidRPr="00D44711">
        <w:t>https://doi.org/10.1542/peds.2023-061296</w:t>
      </w:r>
    </w:p>
    <w:p w14:paraId="6C5F9EAD" w14:textId="252CE54D" w:rsidR="008D3940" w:rsidRPr="001614B2" w:rsidRDefault="00D44711" w:rsidP="002E7431">
      <w:pPr>
        <w:pStyle w:val="EOCREF"/>
      </w:pPr>
      <w:proofErr w:type="spellStart"/>
      <w:proofErr w:type="gramStart"/>
      <w:r w:rsidRPr="001614B2">
        <w:t>Salentiny-Wrobleski</w:t>
      </w:r>
      <w:proofErr w:type="spellEnd"/>
      <w:r w:rsidRPr="001614B2">
        <w:t>, D. M. (2019).</w:t>
      </w:r>
      <w:proofErr w:type="gramEnd"/>
      <w:r w:rsidRPr="001614B2">
        <w:t xml:space="preserve"> </w:t>
      </w:r>
      <w:proofErr w:type="gramStart"/>
      <w:r w:rsidRPr="00AF5913">
        <w:rPr>
          <w:rStyle w:val="italic"/>
          <w:highlight w:val="green"/>
        </w:rPr>
        <w:t>Safe discharge from the emergency department</w:t>
      </w:r>
      <w:r w:rsidRPr="001614B2">
        <w:t xml:space="preserve"> [Position statement].</w:t>
      </w:r>
      <w:proofErr w:type="gramEnd"/>
      <w:r w:rsidRPr="001614B2">
        <w:t xml:space="preserve"> </w:t>
      </w:r>
      <w:proofErr w:type="gramStart"/>
      <w:r w:rsidRPr="001614B2">
        <w:t>Emergency Nurses Association.</w:t>
      </w:r>
      <w:proofErr w:type="gramEnd"/>
      <w:r w:rsidRPr="001614B2">
        <w:t xml:space="preserve"> </w:t>
      </w:r>
      <w:r w:rsidRPr="00D44711">
        <w:t>https://enau.ena.org/URL/Safe-Discharge-from-the-Emergency-Department-Position-Statement</w:t>
      </w:r>
    </w:p>
    <w:p w14:paraId="2B573681" w14:textId="5720220D" w:rsidR="008D3940" w:rsidRPr="001614B2" w:rsidRDefault="00D44711" w:rsidP="002E7431">
      <w:pPr>
        <w:pStyle w:val="EOCREF"/>
      </w:pPr>
      <w:proofErr w:type="spellStart"/>
      <w:r w:rsidRPr="001614B2">
        <w:t>Sharko</w:t>
      </w:r>
      <w:proofErr w:type="spellEnd"/>
      <w:r w:rsidRPr="001614B2">
        <w:t xml:space="preserve">, M., Jameson, R., </w:t>
      </w:r>
      <w:proofErr w:type="spellStart"/>
      <w:r w:rsidRPr="001614B2">
        <w:t>Ancker</w:t>
      </w:r>
      <w:proofErr w:type="spellEnd"/>
      <w:r w:rsidRPr="001614B2">
        <w:t xml:space="preserve">, J. S., </w:t>
      </w:r>
      <w:proofErr w:type="spellStart"/>
      <w:r w:rsidRPr="001614B2">
        <w:t>Krams</w:t>
      </w:r>
      <w:proofErr w:type="spellEnd"/>
      <w:r w:rsidRPr="001614B2">
        <w:t xml:space="preserve">, L., Webber, E. C., &amp; Rosenbloom, S. T. (2022). </w:t>
      </w:r>
      <w:proofErr w:type="gramStart"/>
      <w:r w:rsidRPr="001614B2">
        <w:t>State-by-state variability in adolescent privacy laws.</w:t>
      </w:r>
      <w:proofErr w:type="gramEnd"/>
      <w:r w:rsidRPr="001614B2">
        <w:t xml:space="preserve"> </w:t>
      </w:r>
      <w:proofErr w:type="gramStart"/>
      <w:r w:rsidRPr="00AF5913">
        <w:rPr>
          <w:rStyle w:val="italic"/>
          <w:highlight w:val="green"/>
        </w:rPr>
        <w:t>Pediatrics</w:t>
      </w:r>
      <w:r w:rsidRPr="001614B2">
        <w:t xml:space="preserve">, </w:t>
      </w:r>
      <w:r w:rsidRPr="00AF5913">
        <w:rPr>
          <w:rStyle w:val="italic"/>
          <w:highlight w:val="green"/>
        </w:rPr>
        <w:t>149</w:t>
      </w:r>
      <w:r w:rsidRPr="001614B2">
        <w:t>(6), Article e2021053458.</w:t>
      </w:r>
      <w:proofErr w:type="gramEnd"/>
      <w:r w:rsidRPr="001614B2">
        <w:t xml:space="preserve"> </w:t>
      </w:r>
      <w:r w:rsidRPr="00D44711">
        <w:t>https://doi.org/10.1542/peds.2021-053458</w:t>
      </w:r>
    </w:p>
    <w:p w14:paraId="4BD2BCD1" w14:textId="71502FA7" w:rsidR="008D3940" w:rsidRPr="001614B2" w:rsidRDefault="00D44711" w:rsidP="002E7431">
      <w:pPr>
        <w:pStyle w:val="EOCREF"/>
      </w:pPr>
      <w:proofErr w:type="spellStart"/>
      <w:r w:rsidRPr="001614B2">
        <w:t>Sharrow</w:t>
      </w:r>
      <w:proofErr w:type="spellEnd"/>
      <w:r w:rsidRPr="001614B2">
        <w:t xml:space="preserve">, D., Hug, L., You, D., Alkema, L., Black, R., Cousens, S., Croft, T., </w:t>
      </w:r>
      <w:proofErr w:type="spellStart"/>
      <w:r w:rsidRPr="001614B2">
        <w:t>Gaigbe-Togbe</w:t>
      </w:r>
      <w:proofErr w:type="spellEnd"/>
      <w:r w:rsidRPr="001614B2">
        <w:t xml:space="preserve">, V., </w:t>
      </w:r>
      <w:proofErr w:type="spellStart"/>
      <w:r w:rsidRPr="001614B2">
        <w:t>Gerland</w:t>
      </w:r>
      <w:proofErr w:type="spellEnd"/>
      <w:r w:rsidRPr="001614B2">
        <w:t xml:space="preserve">, P., </w:t>
      </w:r>
      <w:proofErr w:type="spellStart"/>
      <w:r w:rsidRPr="001614B2">
        <w:t>Guillot</w:t>
      </w:r>
      <w:proofErr w:type="spellEnd"/>
      <w:r w:rsidRPr="001614B2">
        <w:t xml:space="preserve">, M., Hill, K., </w:t>
      </w:r>
      <w:proofErr w:type="spellStart"/>
      <w:r w:rsidRPr="001614B2">
        <w:t>Masquelier</w:t>
      </w:r>
      <w:proofErr w:type="spellEnd"/>
      <w:r w:rsidRPr="001614B2">
        <w:t xml:space="preserve">, B., Mathers, C., Pedersen, J., Strong, K. L., Suzuki, E., Wakefield, J., &amp; Walker, N. (2022). Global, regional, and national trends in under-5 mortality between 1990 and 2019 with scenario-based projections until 2030: A systematic </w:t>
      </w:r>
      <w:r w:rsidRPr="001614B2">
        <w:lastRenderedPageBreak/>
        <w:t xml:space="preserve">analysis by the UN Inter-agency Group for Child Mortality Estimation. </w:t>
      </w:r>
      <w:r w:rsidRPr="00AF5913">
        <w:rPr>
          <w:rStyle w:val="italic"/>
          <w:highlight w:val="green"/>
        </w:rPr>
        <w:t>The Lancet: Global Health</w:t>
      </w:r>
      <w:r w:rsidRPr="001614B2">
        <w:t xml:space="preserve">, </w:t>
      </w:r>
      <w:r w:rsidRPr="00AF5913">
        <w:rPr>
          <w:rStyle w:val="italic"/>
          <w:highlight w:val="green"/>
        </w:rPr>
        <w:t>10</w:t>
      </w:r>
      <w:r w:rsidRPr="001614B2">
        <w:t xml:space="preserve">(2), e195–e206. </w:t>
      </w:r>
      <w:r w:rsidRPr="00D44711">
        <w:t>https://doi.org/10.1016/S2214-</w:t>
      </w:r>
      <w:proofErr w:type="gramStart"/>
      <w:r w:rsidRPr="00D44711">
        <w:t>109X(</w:t>
      </w:r>
      <w:proofErr w:type="gramEnd"/>
      <w:r w:rsidRPr="00D44711">
        <w:t>21)00515-5</w:t>
      </w:r>
    </w:p>
    <w:p w14:paraId="149ACA3F" w14:textId="3B1756ED" w:rsidR="008D3940" w:rsidRPr="007B54C1" w:rsidRDefault="00D44711" w:rsidP="002E7431">
      <w:pPr>
        <w:pStyle w:val="EOCREF"/>
      </w:pPr>
      <w:proofErr w:type="gramStart"/>
      <w:r>
        <w:t>Snow</w:t>
      </w:r>
      <w:r w:rsidRPr="001614B2">
        <w:t xml:space="preserve">, </w:t>
      </w:r>
      <w:r>
        <w:t xml:space="preserve">S. </w:t>
      </w:r>
      <w:r w:rsidRPr="001614B2">
        <w:t>K.</w:t>
      </w:r>
      <w:r>
        <w:t>, &amp; Stone, E. L.</w:t>
      </w:r>
      <w:r w:rsidRPr="001614B2">
        <w:t xml:space="preserve"> (</w:t>
      </w:r>
      <w:r>
        <w:t>2019</w:t>
      </w:r>
      <w:r w:rsidRPr="001614B2">
        <w:t>).</w:t>
      </w:r>
      <w:proofErr w:type="gramEnd"/>
      <w:r w:rsidRPr="001614B2">
        <w:t xml:space="preserve"> </w:t>
      </w:r>
      <w:proofErr w:type="gramStart"/>
      <w:r w:rsidRPr="00AF5913">
        <w:rPr>
          <w:rStyle w:val="italic"/>
          <w:highlight w:val="green"/>
        </w:rPr>
        <w:t>The emergency nurse’s role in supporting pediatric readiness in the emergency department</w:t>
      </w:r>
      <w:r w:rsidRPr="001614B2">
        <w:t xml:space="preserve"> [Position statement].</w:t>
      </w:r>
      <w:proofErr w:type="gramEnd"/>
      <w:r w:rsidRPr="001614B2">
        <w:t xml:space="preserve"> </w:t>
      </w:r>
      <w:proofErr w:type="gramStart"/>
      <w:r w:rsidRPr="001614B2">
        <w:t>Emergency Nurses Association.</w:t>
      </w:r>
      <w:proofErr w:type="gramEnd"/>
      <w:r w:rsidRPr="001614B2">
        <w:t xml:space="preserve"> </w:t>
      </w:r>
      <w:r w:rsidRPr="00D44711">
        <w:t>https://www.ena.org/sites/default/files/2025-08/The%20Emergency%20Nurse’s%20Role%20‌‌in%20Supporting%20Pediatric%20Readiness%20in%20the%20Emergency%20Department%20Position%20Statement.pdf</w:t>
      </w:r>
    </w:p>
    <w:p w14:paraId="6EA2827A" w14:textId="4BE075C0" w:rsidR="008D3940" w:rsidRPr="001614B2" w:rsidRDefault="00D44711" w:rsidP="002E7431">
      <w:pPr>
        <w:pStyle w:val="EOCREF"/>
      </w:pPr>
      <w:proofErr w:type="spellStart"/>
      <w:r w:rsidRPr="001614B2">
        <w:t>Spectorsky</w:t>
      </w:r>
      <w:proofErr w:type="spellEnd"/>
      <w:r w:rsidRPr="001614B2">
        <w:t xml:space="preserve">, K., Lin, A., </w:t>
      </w:r>
      <w:proofErr w:type="spellStart"/>
      <w:r w:rsidRPr="001614B2">
        <w:t>Charney</w:t>
      </w:r>
      <w:proofErr w:type="spellEnd"/>
      <w:r w:rsidRPr="001614B2">
        <w:t xml:space="preserve">, R., &amp; Chung, S. (2024). </w:t>
      </w:r>
      <w:proofErr w:type="gramStart"/>
      <w:r w:rsidRPr="00AF5913">
        <w:rPr>
          <w:rStyle w:val="italic"/>
          <w:highlight w:val="green"/>
        </w:rPr>
        <w:t>Advancing United States-based child and family reunification disaster science</w:t>
      </w:r>
      <w:r w:rsidRPr="001614B2">
        <w:t xml:space="preserve"> [Discussion paper].</w:t>
      </w:r>
      <w:proofErr w:type="gramEnd"/>
      <w:r w:rsidRPr="001614B2">
        <w:t xml:space="preserve"> </w:t>
      </w:r>
      <w:proofErr w:type="gramStart"/>
      <w:r w:rsidRPr="001614B2">
        <w:t>NAM Perspectives, National Academy of Medicine.</w:t>
      </w:r>
      <w:proofErr w:type="gramEnd"/>
      <w:r w:rsidRPr="001614B2">
        <w:t xml:space="preserve"> </w:t>
      </w:r>
      <w:r w:rsidRPr="00D44711">
        <w:t>https://doi.org/10.31478/202412b</w:t>
      </w:r>
    </w:p>
    <w:p w14:paraId="6B747961" w14:textId="141D6EC3" w:rsidR="008D3940" w:rsidRPr="001614B2" w:rsidRDefault="00D44711" w:rsidP="002E7431">
      <w:pPr>
        <w:pStyle w:val="EOCREF"/>
      </w:pPr>
      <w:proofErr w:type="gramStart"/>
      <w:r w:rsidRPr="001614B2">
        <w:t>U.S. Census Bureau.</w:t>
      </w:r>
      <w:proofErr w:type="gramEnd"/>
      <w:r w:rsidRPr="001614B2">
        <w:t xml:space="preserve"> (2024, October 25). </w:t>
      </w:r>
      <w:proofErr w:type="gramStart"/>
      <w:r w:rsidRPr="00AF5913">
        <w:rPr>
          <w:rStyle w:val="italic"/>
          <w:highlight w:val="green"/>
        </w:rPr>
        <w:t>Children’s living arrangements</w:t>
      </w:r>
      <w:r w:rsidRPr="001614B2">
        <w:t>.</w:t>
      </w:r>
      <w:proofErr w:type="gramEnd"/>
      <w:r w:rsidRPr="001614B2">
        <w:t xml:space="preserve"> </w:t>
      </w:r>
      <w:r w:rsidRPr="00D44711">
        <w:t>https://www.census.gov/library/visualizations/interactive/</w:t>
      </w:r>
      <w:r w:rsidRPr="00D44711">
        <w:rPr>
          <w:rtl/>
        </w:rPr>
        <w:t>‌</w:t>
      </w:r>
      <w:r w:rsidRPr="00D44711">
        <w:t>‌childrens-living-arrangements.html</w:t>
      </w:r>
    </w:p>
    <w:p w14:paraId="6E617034" w14:textId="302210EF" w:rsidR="008D3940" w:rsidRPr="001614B2" w:rsidRDefault="00D44711" w:rsidP="002E7431">
      <w:pPr>
        <w:pStyle w:val="EOCREF"/>
      </w:pPr>
      <w:proofErr w:type="spellStart"/>
      <w:r w:rsidRPr="001614B2">
        <w:t>Vardanjani</w:t>
      </w:r>
      <w:proofErr w:type="spellEnd"/>
      <w:r w:rsidRPr="001614B2">
        <w:t xml:space="preserve">, A. E., </w:t>
      </w:r>
      <w:proofErr w:type="spellStart"/>
      <w:r w:rsidRPr="001614B2">
        <w:t>Golitaleb</w:t>
      </w:r>
      <w:proofErr w:type="spellEnd"/>
      <w:r w:rsidRPr="001614B2">
        <w:t xml:space="preserve">, M., Abdi, K., Kia, M. K., </w:t>
      </w:r>
      <w:proofErr w:type="spellStart"/>
      <w:r w:rsidRPr="001614B2">
        <w:t>Moayedi</w:t>
      </w:r>
      <w:proofErr w:type="spellEnd"/>
      <w:r w:rsidRPr="001614B2">
        <w:t xml:space="preserve">, S., Torres, M., &amp; </w:t>
      </w:r>
      <w:proofErr w:type="spellStart"/>
      <w:r w:rsidRPr="001614B2">
        <w:t>Dehghan-Nayeri</w:t>
      </w:r>
      <w:proofErr w:type="spellEnd"/>
      <w:r w:rsidRPr="001614B2">
        <w:t xml:space="preserve">, N. (2021). The effect of family presence during resuscitation and invasive procedures on patients and families: An umbrella review. </w:t>
      </w:r>
      <w:r w:rsidRPr="00AF5913">
        <w:rPr>
          <w:rStyle w:val="italic"/>
          <w:highlight w:val="green"/>
        </w:rPr>
        <w:t>Journal of Emergency Nursing</w:t>
      </w:r>
      <w:r w:rsidRPr="001614B2">
        <w:t xml:space="preserve">, </w:t>
      </w:r>
      <w:r w:rsidRPr="00AF5913">
        <w:rPr>
          <w:rStyle w:val="italic"/>
          <w:highlight w:val="green"/>
        </w:rPr>
        <w:t>47</w:t>
      </w:r>
      <w:r w:rsidRPr="001614B2">
        <w:t xml:space="preserve">(5), 752–760. </w:t>
      </w:r>
      <w:r w:rsidRPr="00D44711">
        <w:t>https://doi.org/10.1016/j.jen.2021.04.007</w:t>
      </w:r>
    </w:p>
    <w:p w14:paraId="2B1A5F5F" w14:textId="0A78BB39" w:rsidR="008D3940" w:rsidRPr="001614B2" w:rsidRDefault="00D44711" w:rsidP="002E7431">
      <w:pPr>
        <w:pStyle w:val="EOCREF"/>
      </w:pPr>
      <w:r w:rsidRPr="001614B2">
        <w:t xml:space="preserve">Villavicencio, F., </w:t>
      </w:r>
      <w:proofErr w:type="spellStart"/>
      <w:r w:rsidRPr="001614B2">
        <w:t>Perin</w:t>
      </w:r>
      <w:proofErr w:type="spellEnd"/>
      <w:r w:rsidRPr="001614B2">
        <w:t xml:space="preserve">, J., </w:t>
      </w:r>
      <w:proofErr w:type="spellStart"/>
      <w:r w:rsidRPr="001614B2">
        <w:t>Eilerts</w:t>
      </w:r>
      <w:proofErr w:type="spellEnd"/>
      <w:r w:rsidRPr="001614B2">
        <w:t xml:space="preserve">-Spinelli, H., Yeung, D., </w:t>
      </w:r>
      <w:r w:rsidR="00AF5913" w:rsidRPr="00AF5913">
        <w:rPr>
          <w:rStyle w:val="Symbol"/>
          <w:highlight w:val="green"/>
        </w:rPr>
        <w:t>+</w:t>
      </w:r>
      <w:r w:rsidRPr="001614B2">
        <w:t xml:space="preserve">Prieto-Merino, D., Hug, L., </w:t>
      </w:r>
      <w:proofErr w:type="spellStart"/>
      <w:r w:rsidRPr="001614B2">
        <w:t>Sharrow</w:t>
      </w:r>
      <w:proofErr w:type="spellEnd"/>
      <w:r w:rsidRPr="001614B2">
        <w:t xml:space="preserve">, D., You, D., Strong, K. L., Black, R. E., &amp; Liu, L. (2024). Global, regional, and national causes of death in children and adolescents younger than 20 years: An open data portal with estimates for 2000-21. </w:t>
      </w:r>
      <w:proofErr w:type="gramStart"/>
      <w:r w:rsidRPr="00AF5913">
        <w:rPr>
          <w:rStyle w:val="italic"/>
          <w:highlight w:val="green"/>
        </w:rPr>
        <w:t>The Lancet Global Health</w:t>
      </w:r>
      <w:r w:rsidRPr="001614B2">
        <w:t xml:space="preserve">, </w:t>
      </w:r>
      <w:r w:rsidRPr="00AF5913">
        <w:rPr>
          <w:rStyle w:val="italic"/>
          <w:highlight w:val="green"/>
        </w:rPr>
        <w:t>12</w:t>
      </w:r>
      <w:r w:rsidRPr="001614B2">
        <w:t>(1), e16–e17.</w:t>
      </w:r>
      <w:proofErr w:type="gramEnd"/>
      <w:r w:rsidRPr="001614B2">
        <w:t xml:space="preserve"> </w:t>
      </w:r>
      <w:r w:rsidRPr="00D44711">
        <w:t>https://doi.org/10.1016/S2214-</w:t>
      </w:r>
      <w:proofErr w:type="gramStart"/>
      <w:r w:rsidRPr="00D44711">
        <w:t>109X(</w:t>
      </w:r>
      <w:proofErr w:type="gramEnd"/>
      <w:r w:rsidRPr="00D44711">
        <w:t>23)00496-5</w:t>
      </w:r>
    </w:p>
    <w:p w14:paraId="2DC98951" w14:textId="01C25949" w:rsidR="008D3940" w:rsidRPr="001614B2" w:rsidRDefault="00D44711" w:rsidP="002E7431">
      <w:pPr>
        <w:pStyle w:val="EOCREF"/>
      </w:pPr>
      <w:proofErr w:type="gramStart"/>
      <w:r w:rsidRPr="001614B2">
        <w:lastRenderedPageBreak/>
        <w:t>Warren, M. D., &amp; Kavanagh, L. D. (2023).</w:t>
      </w:r>
      <w:proofErr w:type="gramEnd"/>
      <w:r w:rsidRPr="001614B2">
        <w:t xml:space="preserve"> Over a century of leadership for maternal and child health in the United States: An updated history of the Maternal and Child Health Bureau.</w:t>
      </w:r>
      <w:r w:rsidRPr="00AF5913">
        <w:rPr>
          <w:rStyle w:val="italic"/>
          <w:highlight w:val="green"/>
        </w:rPr>
        <w:t xml:space="preserve"> </w:t>
      </w:r>
      <w:proofErr w:type="gramStart"/>
      <w:r w:rsidRPr="00AF5913">
        <w:rPr>
          <w:rStyle w:val="italic"/>
          <w:highlight w:val="green"/>
        </w:rPr>
        <w:t>Maternal and Child Health Journal</w:t>
      </w:r>
      <w:r w:rsidRPr="001614B2">
        <w:t>.</w:t>
      </w:r>
      <w:proofErr w:type="gramEnd"/>
      <w:r w:rsidRPr="001614B2">
        <w:t xml:space="preserve"> </w:t>
      </w:r>
      <w:r w:rsidRPr="00D44711">
        <w:t>https://doi.org/10.1007/s10995-023-03629-0</w:t>
      </w:r>
    </w:p>
    <w:p w14:paraId="27A5BF0B" w14:textId="72E656D2" w:rsidR="008D3940" w:rsidRPr="001614B2" w:rsidRDefault="00D44711" w:rsidP="002E7431">
      <w:pPr>
        <w:pStyle w:val="EOCREF"/>
      </w:pPr>
      <w:proofErr w:type="gramStart"/>
      <w:r w:rsidRPr="001614B2">
        <w:t xml:space="preserve">Wells, J., Shah, A., Gillis, H., Gustafson, S., Powell, C., </w:t>
      </w:r>
      <w:proofErr w:type="spellStart"/>
      <w:r w:rsidRPr="001614B2">
        <w:t>Krasaelap</w:t>
      </w:r>
      <w:proofErr w:type="spellEnd"/>
      <w:r w:rsidRPr="001614B2">
        <w:t xml:space="preserve">, A., Hanna, S., </w:t>
      </w:r>
      <w:proofErr w:type="spellStart"/>
      <w:r w:rsidRPr="001614B2">
        <w:t>Hoefert</w:t>
      </w:r>
      <w:proofErr w:type="spellEnd"/>
      <w:r w:rsidRPr="001614B2">
        <w:t xml:space="preserve">, J. A., Bigelow, A., Sherwin, J., Lewis, E. C., &amp; </w:t>
      </w:r>
      <w:proofErr w:type="spellStart"/>
      <w:r w:rsidRPr="001614B2">
        <w:t>Bline</w:t>
      </w:r>
      <w:proofErr w:type="spellEnd"/>
      <w:r w:rsidRPr="001614B2">
        <w:t>, K. E. (2024).</w:t>
      </w:r>
      <w:proofErr w:type="gramEnd"/>
      <w:r w:rsidRPr="001614B2">
        <w:t xml:space="preserve"> Tiny patients, huge impact: A call to action. </w:t>
      </w:r>
      <w:r w:rsidRPr="00AF5913">
        <w:rPr>
          <w:rStyle w:val="italic"/>
          <w:highlight w:val="green"/>
        </w:rPr>
        <w:t>Frontiers in Public Health</w:t>
      </w:r>
      <w:r w:rsidRPr="001614B2">
        <w:t xml:space="preserve">, </w:t>
      </w:r>
      <w:r w:rsidRPr="00AF5913">
        <w:rPr>
          <w:rStyle w:val="italic"/>
          <w:highlight w:val="green"/>
        </w:rPr>
        <w:t>12</w:t>
      </w:r>
      <w:r w:rsidRPr="001614B2">
        <w:t xml:space="preserve">, Article 1423736. </w:t>
      </w:r>
      <w:r w:rsidRPr="00D44711">
        <w:t>https://doi.org/</w:t>
      </w:r>
      <w:r w:rsidRPr="00D44711">
        <w:rPr>
          <w:rtl/>
        </w:rPr>
        <w:t>‌</w:t>
      </w:r>
      <w:r w:rsidRPr="00D44711">
        <w:t>‌10.3389/fpubh.2024.1423736</w:t>
      </w:r>
    </w:p>
    <w:p w14:paraId="1A8332DB" w14:textId="1833F6BC" w:rsidR="008D3940" w:rsidRPr="001614B2" w:rsidRDefault="00D44711" w:rsidP="002E7431">
      <w:pPr>
        <w:pStyle w:val="EOCREF"/>
      </w:pPr>
      <w:proofErr w:type="spellStart"/>
      <w:r w:rsidRPr="001614B2">
        <w:t>Weyant</w:t>
      </w:r>
      <w:proofErr w:type="spellEnd"/>
      <w:r w:rsidRPr="001614B2">
        <w:t xml:space="preserve">, C., Lin, A., </w:t>
      </w:r>
      <w:proofErr w:type="spellStart"/>
      <w:r w:rsidRPr="001614B2">
        <w:t>Newgard</w:t>
      </w:r>
      <w:proofErr w:type="spellEnd"/>
      <w:r w:rsidRPr="001614B2">
        <w:t xml:space="preserve">, C. D., </w:t>
      </w:r>
      <w:proofErr w:type="spellStart"/>
      <w:r w:rsidRPr="001614B2">
        <w:t>Kuppermann</w:t>
      </w:r>
      <w:proofErr w:type="spellEnd"/>
      <w:r w:rsidRPr="001614B2">
        <w:t xml:space="preserve">, N., </w:t>
      </w:r>
      <w:proofErr w:type="spellStart"/>
      <w:r w:rsidRPr="001614B2">
        <w:t>Gausche</w:t>
      </w:r>
      <w:proofErr w:type="spellEnd"/>
      <w:r w:rsidRPr="001614B2">
        <w:t xml:space="preserve">-Hill, M., </w:t>
      </w:r>
      <w:proofErr w:type="spellStart"/>
      <w:r w:rsidRPr="001614B2">
        <w:t>Remick</w:t>
      </w:r>
      <w:proofErr w:type="spellEnd"/>
      <w:r w:rsidRPr="001614B2">
        <w:t xml:space="preserve">, K. E., Hewes, H. A., </w:t>
      </w:r>
      <w:proofErr w:type="spellStart"/>
      <w:r w:rsidRPr="001614B2">
        <w:t>Burd</w:t>
      </w:r>
      <w:proofErr w:type="spellEnd"/>
      <w:r w:rsidRPr="001614B2">
        <w:t xml:space="preserve">, R. S., Mann, N. C., Ames, S. G., </w:t>
      </w:r>
      <w:proofErr w:type="spellStart"/>
      <w:r w:rsidRPr="001614B2">
        <w:t>Carr</w:t>
      </w:r>
      <w:proofErr w:type="spellEnd"/>
      <w:r w:rsidRPr="001614B2">
        <w:t xml:space="preserve">, B. G., </w:t>
      </w:r>
      <w:proofErr w:type="spellStart"/>
      <w:r w:rsidRPr="001614B2">
        <w:t>Malveau</w:t>
      </w:r>
      <w:proofErr w:type="spellEnd"/>
      <w:r w:rsidRPr="001614B2">
        <w:t xml:space="preserve">, S., McConnell, K. J., Cook, J. N. B., &amp; </w:t>
      </w:r>
      <w:proofErr w:type="spellStart"/>
      <w:r w:rsidRPr="001614B2">
        <w:t>Goldhaber-Fiebert</w:t>
      </w:r>
      <w:proofErr w:type="spellEnd"/>
      <w:r w:rsidRPr="001614B2">
        <w:t xml:space="preserve">, J. D. (2024). </w:t>
      </w:r>
      <w:proofErr w:type="gramStart"/>
      <w:r w:rsidRPr="001614B2">
        <w:t>Cost-effectiveness and health impact of increasing emergency department pediatric readiness in the U.S.</w:t>
      </w:r>
      <w:r w:rsidRPr="00AF5913">
        <w:rPr>
          <w:rStyle w:val="italic"/>
          <w:highlight w:val="green"/>
        </w:rPr>
        <w:t xml:space="preserve"> Health Affairs</w:t>
      </w:r>
      <w:r w:rsidRPr="001614B2">
        <w:t xml:space="preserve">, </w:t>
      </w:r>
      <w:r w:rsidRPr="00AF5913">
        <w:rPr>
          <w:rStyle w:val="italic"/>
          <w:highlight w:val="green"/>
        </w:rPr>
        <w:t>43</w:t>
      </w:r>
      <w:r w:rsidRPr="001614B2">
        <w:t>(10), 1370–1378.</w:t>
      </w:r>
      <w:proofErr w:type="gramEnd"/>
      <w:r w:rsidRPr="001614B2">
        <w:t xml:space="preserve"> </w:t>
      </w:r>
      <w:r w:rsidRPr="00D44711">
        <w:t>https://doi.org/10.1377/hlthaff.2023.01489</w:t>
      </w:r>
    </w:p>
    <w:sectPr w:rsidR="008D3940" w:rsidRPr="001614B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CB5F85" w14:textId="77777777" w:rsidR="00FE7128" w:rsidRDefault="00FE7128" w:rsidP="00823801">
      <w:pPr>
        <w:spacing w:after="0" w:line="240" w:lineRule="auto"/>
      </w:pPr>
      <w:r>
        <w:separator/>
      </w:r>
    </w:p>
  </w:endnote>
  <w:endnote w:type="continuationSeparator" w:id="0">
    <w:p w14:paraId="7F78ACE0" w14:textId="77777777" w:rsidR="00FE7128" w:rsidRDefault="00FE7128" w:rsidP="00823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MinionPro-Regular">
    <w:altName w:val="MS Gothic"/>
    <w:charset w:val="80"/>
    <w:family w:val="roman"/>
    <w:pitch w:val="default"/>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linkMacSystemFont">
    <w:altName w:val="Cambria"/>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6977475"/>
      <w:docPartObj>
        <w:docPartGallery w:val="Page Numbers (Bottom of Page)"/>
        <w:docPartUnique/>
      </w:docPartObj>
    </w:sdtPr>
    <w:sdtEndPr>
      <w:rPr>
        <w:noProof/>
      </w:rPr>
    </w:sdtEndPr>
    <w:sdtContent>
      <w:p w14:paraId="7DC5E6B2" w14:textId="0B7E5E45" w:rsidR="00D44711" w:rsidRDefault="00D44711">
        <w:pPr>
          <w:jc w:val="right"/>
        </w:pPr>
        <w:r>
          <w:fldChar w:fldCharType="begin"/>
        </w:r>
        <w:r>
          <w:instrText xml:space="preserve"> PAGE   \* MERGEFORMAT </w:instrText>
        </w:r>
        <w:r>
          <w:fldChar w:fldCharType="separate"/>
        </w:r>
        <w:r w:rsidR="00D56AFC">
          <w:rPr>
            <w:noProof/>
          </w:rPr>
          <w:t>26</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F71636" w14:textId="77777777" w:rsidR="00FE7128" w:rsidRDefault="00FE7128" w:rsidP="00823801">
      <w:pPr>
        <w:spacing w:after="0" w:line="240" w:lineRule="auto"/>
      </w:pPr>
      <w:r>
        <w:separator/>
      </w:r>
    </w:p>
  </w:footnote>
  <w:footnote w:type="continuationSeparator" w:id="0">
    <w:p w14:paraId="2F534F6F" w14:textId="77777777" w:rsidR="00FE7128" w:rsidRDefault="00FE7128" w:rsidP="0082380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05057"/>
    <w:multiLevelType w:val="hybridMultilevel"/>
    <w:tmpl w:val="1690F364"/>
    <w:lvl w:ilvl="0" w:tplc="D59C54E6">
      <w:start w:val="1"/>
      <w:numFmt w:val="decimal"/>
      <w:pStyle w:val="COBJ"/>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8742D4"/>
    <w:multiLevelType w:val="hybridMultilevel"/>
    <w:tmpl w:val="DD546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4F21887"/>
    <w:multiLevelType w:val="hybridMultilevel"/>
    <w:tmpl w:val="5A749C1A"/>
    <w:lvl w:ilvl="0" w:tplc="24D671BA">
      <w:start w:val="1"/>
      <w:numFmt w:val="bullet"/>
      <w:pStyle w:val="B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4E2637"/>
    <w:multiLevelType w:val="hybridMultilevel"/>
    <w:tmpl w:val="AE86E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EF3634D"/>
    <w:multiLevelType w:val="hybridMultilevel"/>
    <w:tmpl w:val="BDCCBE1E"/>
    <w:lvl w:ilvl="0" w:tplc="37B8E91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F3A08D9"/>
    <w:multiLevelType w:val="hybridMultilevel"/>
    <w:tmpl w:val="58F66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8816C13"/>
    <w:multiLevelType w:val="hybridMultilevel"/>
    <w:tmpl w:val="A3BA8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FA046E"/>
    <w:multiLevelType w:val="hybridMultilevel"/>
    <w:tmpl w:val="453A5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DA5EEF"/>
    <w:multiLevelType w:val="hybridMultilevel"/>
    <w:tmpl w:val="F84AB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B247132"/>
    <w:multiLevelType w:val="hybridMultilevel"/>
    <w:tmpl w:val="907C63CC"/>
    <w:lvl w:ilvl="0" w:tplc="04090001">
      <w:start w:val="1"/>
      <w:numFmt w:val="bullet"/>
      <w:lvlText w:val=""/>
      <w:lvlJc w:val="left"/>
      <w:pPr>
        <w:ind w:left="720" w:hanging="360"/>
      </w:pPr>
      <w:rPr>
        <w:rFonts w:ascii="Symbol" w:hAnsi="Symbol" w:hint="default"/>
      </w:rPr>
    </w:lvl>
    <w:lvl w:ilvl="1" w:tplc="0B7E4FC0">
      <w:start w:val="1"/>
      <w:numFmt w:val="bullet"/>
      <w:pStyle w:val="BLBL"/>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3B33C9B"/>
    <w:multiLevelType w:val="hybridMultilevel"/>
    <w:tmpl w:val="8F540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6826FF0"/>
    <w:multiLevelType w:val="hybridMultilevel"/>
    <w:tmpl w:val="1EF87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4DF532F"/>
    <w:multiLevelType w:val="hybridMultilevel"/>
    <w:tmpl w:val="6C149714"/>
    <w:lvl w:ilvl="0" w:tplc="5E5EDA1A">
      <w:start w:val="1"/>
      <w:numFmt w:val="bullet"/>
      <w:pStyle w:val="BX3B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CE3736C"/>
    <w:multiLevelType w:val="hybridMultilevel"/>
    <w:tmpl w:val="984AF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D4803AF"/>
    <w:multiLevelType w:val="hybridMultilevel"/>
    <w:tmpl w:val="0F06D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9"/>
  </w:num>
  <w:num w:numId="4">
    <w:abstractNumId w:val="6"/>
  </w:num>
  <w:num w:numId="5">
    <w:abstractNumId w:val="7"/>
  </w:num>
  <w:num w:numId="6">
    <w:abstractNumId w:val="5"/>
  </w:num>
  <w:num w:numId="7">
    <w:abstractNumId w:val="10"/>
  </w:num>
  <w:num w:numId="8">
    <w:abstractNumId w:val="4"/>
  </w:num>
  <w:num w:numId="9">
    <w:abstractNumId w:val="12"/>
  </w:num>
  <w:num w:numId="10">
    <w:abstractNumId w:val="8"/>
  </w:num>
  <w:num w:numId="11">
    <w:abstractNumId w:val="3"/>
  </w:num>
  <w:num w:numId="12">
    <w:abstractNumId w:val="14"/>
  </w:num>
  <w:num w:numId="13">
    <w:abstractNumId w:val="1"/>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formsDesig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3801"/>
    <w:rsid w:val="00040DC9"/>
    <w:rsid w:val="000870D9"/>
    <w:rsid w:val="000A2DCE"/>
    <w:rsid w:val="000C3840"/>
    <w:rsid w:val="000E4A9C"/>
    <w:rsid w:val="000F7350"/>
    <w:rsid w:val="001614B2"/>
    <w:rsid w:val="0016193F"/>
    <w:rsid w:val="00171AB4"/>
    <w:rsid w:val="00196784"/>
    <w:rsid w:val="001C2D42"/>
    <w:rsid w:val="00276934"/>
    <w:rsid w:val="002E0007"/>
    <w:rsid w:val="002E7431"/>
    <w:rsid w:val="00333EAA"/>
    <w:rsid w:val="003C3824"/>
    <w:rsid w:val="003C4D9F"/>
    <w:rsid w:val="003F2008"/>
    <w:rsid w:val="004A7932"/>
    <w:rsid w:val="004B301A"/>
    <w:rsid w:val="0058387D"/>
    <w:rsid w:val="00590C6C"/>
    <w:rsid w:val="006028EC"/>
    <w:rsid w:val="00602BDF"/>
    <w:rsid w:val="00693F4B"/>
    <w:rsid w:val="006B0DCD"/>
    <w:rsid w:val="00710CF3"/>
    <w:rsid w:val="00730DF8"/>
    <w:rsid w:val="00755D16"/>
    <w:rsid w:val="0077138B"/>
    <w:rsid w:val="00781FC5"/>
    <w:rsid w:val="007834EA"/>
    <w:rsid w:val="00791A9C"/>
    <w:rsid w:val="007B54C1"/>
    <w:rsid w:val="007F3C09"/>
    <w:rsid w:val="00823801"/>
    <w:rsid w:val="008C2833"/>
    <w:rsid w:val="008C2DB3"/>
    <w:rsid w:val="008D3940"/>
    <w:rsid w:val="0090094C"/>
    <w:rsid w:val="00954090"/>
    <w:rsid w:val="009549CD"/>
    <w:rsid w:val="009B24E6"/>
    <w:rsid w:val="009F1237"/>
    <w:rsid w:val="00A356C7"/>
    <w:rsid w:val="00AF5913"/>
    <w:rsid w:val="00B16254"/>
    <w:rsid w:val="00B22E63"/>
    <w:rsid w:val="00BB7893"/>
    <w:rsid w:val="00BC1B97"/>
    <w:rsid w:val="00C00F02"/>
    <w:rsid w:val="00C71DA3"/>
    <w:rsid w:val="00CC2A42"/>
    <w:rsid w:val="00CF5C90"/>
    <w:rsid w:val="00D07AAE"/>
    <w:rsid w:val="00D121CA"/>
    <w:rsid w:val="00D44711"/>
    <w:rsid w:val="00D56AFC"/>
    <w:rsid w:val="00D57768"/>
    <w:rsid w:val="00D80A30"/>
    <w:rsid w:val="00DE3416"/>
    <w:rsid w:val="00E16CC8"/>
    <w:rsid w:val="00E44355"/>
    <w:rsid w:val="00E97F5C"/>
    <w:rsid w:val="00EE1462"/>
    <w:rsid w:val="00EE5229"/>
    <w:rsid w:val="00F313AC"/>
    <w:rsid w:val="00F328E0"/>
    <w:rsid w:val="00F46724"/>
    <w:rsid w:val="00F566D0"/>
    <w:rsid w:val="00F70104"/>
    <w:rsid w:val="00FA2BF1"/>
    <w:rsid w:val="00FB46C6"/>
    <w:rsid w:val="00FE7128"/>
    <w:rsid w:val="00FF0770"/>
    <w:rsid w:val="07714B0F"/>
    <w:rsid w:val="1427AEC1"/>
    <w:rsid w:val="2240707B"/>
    <w:rsid w:val="2931745A"/>
    <w:rsid w:val="29490EE9"/>
    <w:rsid w:val="2A104A67"/>
    <w:rsid w:val="2C3D9184"/>
    <w:rsid w:val="44A9E412"/>
    <w:rsid w:val="47EA8DBD"/>
    <w:rsid w:val="4A69BA0B"/>
    <w:rsid w:val="4F7D9978"/>
    <w:rsid w:val="54229C6C"/>
    <w:rsid w:val="56AE7FAC"/>
    <w:rsid w:val="5CF7BB79"/>
    <w:rsid w:val="6463E93E"/>
    <w:rsid w:val="6B7D32E3"/>
    <w:rsid w:val="74950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8A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2008"/>
  </w:style>
  <w:style w:type="paragraph" w:styleId="Heading1">
    <w:name w:val="heading 1"/>
    <w:basedOn w:val="Normal"/>
    <w:next w:val="Normal"/>
    <w:link w:val="Heading1Char"/>
    <w:uiPriority w:val="9"/>
    <w:qFormat/>
    <w:rsid w:val="00823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8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8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8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8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8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8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8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8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801"/>
    <w:rPr>
      <w:rFonts w:eastAsiaTheme="majorEastAsia" w:cstheme="majorBidi"/>
      <w:color w:val="272727" w:themeColor="text1" w:themeTint="D8"/>
    </w:rPr>
  </w:style>
  <w:style w:type="paragraph" w:styleId="Title">
    <w:name w:val="Title"/>
    <w:basedOn w:val="Normal"/>
    <w:next w:val="Normal"/>
    <w:link w:val="TitleChar"/>
    <w:uiPriority w:val="10"/>
    <w:qFormat/>
    <w:rsid w:val="00823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801"/>
    <w:pPr>
      <w:spacing w:before="160"/>
      <w:jc w:val="center"/>
    </w:pPr>
    <w:rPr>
      <w:i/>
      <w:iCs/>
      <w:color w:val="404040" w:themeColor="text1" w:themeTint="BF"/>
    </w:rPr>
  </w:style>
  <w:style w:type="character" w:customStyle="1" w:styleId="QuoteChar">
    <w:name w:val="Quote Char"/>
    <w:basedOn w:val="DefaultParagraphFont"/>
    <w:link w:val="Quote"/>
    <w:uiPriority w:val="29"/>
    <w:rsid w:val="00823801"/>
    <w:rPr>
      <w:i/>
      <w:iCs/>
      <w:color w:val="404040" w:themeColor="text1" w:themeTint="BF"/>
    </w:rPr>
  </w:style>
  <w:style w:type="paragraph" w:styleId="ListParagraph">
    <w:name w:val="List Paragraph"/>
    <w:basedOn w:val="Normal"/>
    <w:uiPriority w:val="34"/>
    <w:qFormat/>
    <w:rsid w:val="00823801"/>
    <w:pPr>
      <w:ind w:left="720"/>
      <w:contextualSpacing/>
    </w:pPr>
  </w:style>
  <w:style w:type="character" w:styleId="IntenseEmphasis">
    <w:name w:val="Intense Emphasis"/>
    <w:basedOn w:val="DefaultParagraphFont"/>
    <w:uiPriority w:val="21"/>
    <w:qFormat/>
    <w:rsid w:val="00823801"/>
    <w:rPr>
      <w:i/>
      <w:iCs/>
      <w:color w:val="0F4761" w:themeColor="accent1" w:themeShade="BF"/>
    </w:rPr>
  </w:style>
  <w:style w:type="paragraph" w:styleId="IntenseQuote">
    <w:name w:val="Intense Quote"/>
    <w:basedOn w:val="Normal"/>
    <w:next w:val="Normal"/>
    <w:link w:val="IntenseQuoteChar"/>
    <w:uiPriority w:val="30"/>
    <w:qFormat/>
    <w:rsid w:val="00823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801"/>
    <w:rPr>
      <w:i/>
      <w:iCs/>
      <w:color w:val="0F4761" w:themeColor="accent1" w:themeShade="BF"/>
    </w:rPr>
  </w:style>
  <w:style w:type="character" w:styleId="IntenseReference">
    <w:name w:val="Intense Reference"/>
    <w:basedOn w:val="DefaultParagraphFont"/>
    <w:uiPriority w:val="32"/>
    <w:qFormat/>
    <w:rsid w:val="00823801"/>
    <w:rPr>
      <w:b/>
      <w:bCs/>
      <w:smallCaps/>
      <w:color w:val="0F4761" w:themeColor="accent1" w:themeShade="BF"/>
      <w:spacing w:val="5"/>
    </w:rPr>
  </w:style>
  <w:style w:type="paragraph" w:styleId="Header">
    <w:name w:val="header"/>
    <w:basedOn w:val="Normal"/>
    <w:link w:val="HeaderChar"/>
    <w:uiPriority w:val="99"/>
    <w:unhideWhenUsed/>
    <w:rsid w:val="008238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3801"/>
  </w:style>
  <w:style w:type="paragraph" w:customStyle="1" w:styleId="TXL">
    <w:name w:val="TXL"/>
    <w:basedOn w:val="Normal"/>
    <w:qFormat/>
    <w:rsid w:val="000870D9"/>
    <w:pPr>
      <w:spacing w:line="480" w:lineRule="auto"/>
      <w:jc w:val="both"/>
    </w:pPr>
    <w:rPr>
      <w:rFonts w:ascii="Times New Roman" w:hAnsi="Times New Roman" w:cs="Times New Roman"/>
    </w:rPr>
  </w:style>
  <w:style w:type="paragraph" w:customStyle="1" w:styleId="CW">
    <w:name w:val="CW"/>
    <w:basedOn w:val="TXL"/>
    <w:qFormat/>
    <w:rsid w:val="000870D9"/>
  </w:style>
  <w:style w:type="table" w:styleId="TableGrid">
    <w:name w:val="Table Grid"/>
    <w:basedOn w:val="TableNormal"/>
    <w:uiPriority w:val="39"/>
    <w:rsid w:val="008238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NO">
    <w:name w:val="FIG_NO"/>
    <w:basedOn w:val="DefaultParagraphFont"/>
    <w:rsid w:val="00EE1462"/>
  </w:style>
  <w:style w:type="table" w:styleId="ColorfulGrid-Accent3">
    <w:name w:val="Colorful Grid Accent 3"/>
    <w:basedOn w:val="TableNormal"/>
    <w:uiPriority w:val="73"/>
    <w:rsid w:val="00FA2BF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paragraph" w:customStyle="1" w:styleId="CN">
    <w:name w:val="CN"/>
    <w:basedOn w:val="TXL"/>
    <w:qFormat/>
    <w:rsid w:val="000870D9"/>
  </w:style>
  <w:style w:type="character" w:customStyle="1" w:styleId="Math">
    <w:name w:val="Math"/>
    <w:basedOn w:val="italic"/>
    <w:rsid w:val="00AF5913"/>
    <w:rPr>
      <w:b w:val="0"/>
      <w:i w:val="0"/>
      <w:sz w:val="27"/>
      <w:bdr w:val="none" w:sz="0" w:space="0" w:color="auto"/>
      <w:shd w:val="clear" w:color="auto" w:fill="auto"/>
      <w:vertAlign w:val="baseline"/>
    </w:rPr>
  </w:style>
  <w:style w:type="character" w:customStyle="1" w:styleId="MathSup">
    <w:name w:val="MathSup"/>
    <w:basedOn w:val="Math"/>
    <w:rsid w:val="00AF5913"/>
    <w:rPr>
      <w:b w:val="0"/>
      <w:i w:val="0"/>
      <w:sz w:val="27"/>
      <w:bdr w:val="none" w:sz="0" w:space="0" w:color="auto"/>
      <w:shd w:val="clear" w:color="auto" w:fill="auto"/>
      <w:vertAlign w:val="superscript"/>
    </w:rPr>
  </w:style>
  <w:style w:type="character" w:customStyle="1" w:styleId="MathSub">
    <w:name w:val="MathSub"/>
    <w:basedOn w:val="Math"/>
    <w:rsid w:val="00AF5913"/>
    <w:rPr>
      <w:b w:val="0"/>
      <w:i w:val="0"/>
      <w:sz w:val="27"/>
      <w:bdr w:val="none" w:sz="0" w:space="0" w:color="auto"/>
      <w:shd w:val="clear" w:color="auto" w:fill="auto"/>
      <w:vertAlign w:val="subscript"/>
    </w:rPr>
  </w:style>
  <w:style w:type="character" w:styleId="FollowedHyperlink">
    <w:name w:val="FollowedHyperlink"/>
    <w:basedOn w:val="DefaultParagraphFont"/>
    <w:uiPriority w:val="99"/>
    <w:semiHidden/>
    <w:unhideWhenUsed/>
    <w:rsid w:val="007B54C1"/>
    <w:rPr>
      <w:color w:val="96607D" w:themeColor="followedHyperlink"/>
      <w:u w:val="single"/>
    </w:rPr>
  </w:style>
  <w:style w:type="paragraph" w:styleId="Revision">
    <w:name w:val="Revision"/>
    <w:hidden/>
    <w:uiPriority w:val="99"/>
    <w:semiHidden/>
    <w:rsid w:val="00040DC9"/>
    <w:pPr>
      <w:spacing w:after="0" w:line="240" w:lineRule="auto"/>
    </w:pPr>
  </w:style>
  <w:style w:type="character" w:styleId="CommentReference">
    <w:name w:val="annotation reference"/>
    <w:basedOn w:val="DefaultParagraphFont"/>
    <w:uiPriority w:val="99"/>
    <w:semiHidden/>
    <w:unhideWhenUsed/>
    <w:rsid w:val="004B301A"/>
    <w:rPr>
      <w:sz w:val="16"/>
      <w:szCs w:val="16"/>
    </w:rPr>
  </w:style>
  <w:style w:type="paragraph" w:styleId="CommentText">
    <w:name w:val="annotation text"/>
    <w:basedOn w:val="Normal"/>
    <w:link w:val="CommentTextChar"/>
    <w:uiPriority w:val="99"/>
    <w:unhideWhenUsed/>
    <w:rsid w:val="004B301A"/>
    <w:pPr>
      <w:spacing w:line="240" w:lineRule="auto"/>
    </w:pPr>
    <w:rPr>
      <w:sz w:val="20"/>
      <w:szCs w:val="20"/>
    </w:rPr>
  </w:style>
  <w:style w:type="character" w:customStyle="1" w:styleId="CommentTextChar">
    <w:name w:val="Comment Text Char"/>
    <w:basedOn w:val="DefaultParagraphFont"/>
    <w:link w:val="CommentText"/>
    <w:uiPriority w:val="99"/>
    <w:rsid w:val="004B301A"/>
    <w:rPr>
      <w:sz w:val="20"/>
      <w:szCs w:val="20"/>
    </w:rPr>
  </w:style>
  <w:style w:type="paragraph" w:styleId="CommentSubject">
    <w:name w:val="annotation subject"/>
    <w:basedOn w:val="CommentText"/>
    <w:next w:val="CommentText"/>
    <w:link w:val="CommentSubjectChar"/>
    <w:uiPriority w:val="99"/>
    <w:semiHidden/>
    <w:unhideWhenUsed/>
    <w:rsid w:val="004B301A"/>
    <w:rPr>
      <w:b/>
      <w:bCs/>
    </w:rPr>
  </w:style>
  <w:style w:type="character" w:customStyle="1" w:styleId="CommentSubjectChar">
    <w:name w:val="Comment Subject Char"/>
    <w:basedOn w:val="CommentTextChar"/>
    <w:link w:val="CommentSubject"/>
    <w:uiPriority w:val="99"/>
    <w:semiHidden/>
    <w:rsid w:val="004B301A"/>
    <w:rPr>
      <w:b/>
      <w:bCs/>
      <w:sz w:val="20"/>
      <w:szCs w:val="20"/>
    </w:rPr>
  </w:style>
  <w:style w:type="paragraph" w:styleId="BodyText3">
    <w:name w:val="Body Text 3"/>
    <w:basedOn w:val="Normal"/>
    <w:link w:val="BodyText3Char"/>
    <w:uiPriority w:val="99"/>
    <w:semiHidden/>
    <w:unhideWhenUsed/>
    <w:rsid w:val="00FA2BF1"/>
    <w:pPr>
      <w:spacing w:after="120"/>
    </w:pPr>
    <w:rPr>
      <w:sz w:val="16"/>
      <w:szCs w:val="16"/>
    </w:rPr>
  </w:style>
  <w:style w:type="character" w:customStyle="1" w:styleId="BodyText3Char">
    <w:name w:val="Body Text 3 Char"/>
    <w:basedOn w:val="DefaultParagraphFont"/>
    <w:link w:val="BodyText3"/>
    <w:uiPriority w:val="99"/>
    <w:semiHidden/>
    <w:rsid w:val="00FA2BF1"/>
    <w:rPr>
      <w:sz w:val="16"/>
      <w:szCs w:val="16"/>
    </w:rPr>
  </w:style>
  <w:style w:type="paragraph" w:customStyle="1" w:styleId="CT">
    <w:name w:val="CT"/>
    <w:basedOn w:val="TXL"/>
    <w:qFormat/>
    <w:rsid w:val="000870D9"/>
  </w:style>
  <w:style w:type="paragraph" w:customStyle="1" w:styleId="CAU">
    <w:name w:val="CAU"/>
    <w:basedOn w:val="TXL"/>
    <w:qFormat/>
    <w:rsid w:val="000870D9"/>
  </w:style>
  <w:style w:type="paragraph" w:customStyle="1" w:styleId="COBJT">
    <w:name w:val="COBJ_T"/>
    <w:basedOn w:val="TXL"/>
    <w:qFormat/>
    <w:rsid w:val="000870D9"/>
  </w:style>
  <w:style w:type="paragraph" w:customStyle="1" w:styleId="COBJTXL">
    <w:name w:val="COBJ_TXL"/>
    <w:basedOn w:val="TXL"/>
    <w:qFormat/>
    <w:rsid w:val="000870D9"/>
  </w:style>
  <w:style w:type="paragraph" w:customStyle="1" w:styleId="COBJ">
    <w:name w:val="COBJ"/>
    <w:basedOn w:val="ListParagraph"/>
    <w:qFormat/>
    <w:rsid w:val="000870D9"/>
    <w:pPr>
      <w:numPr>
        <w:numId w:val="1"/>
      </w:numPr>
      <w:spacing w:line="480" w:lineRule="auto"/>
    </w:pPr>
    <w:rPr>
      <w:rFonts w:ascii="Times New Roman" w:hAnsi="Times New Roman" w:cs="Times New Roman"/>
    </w:rPr>
  </w:style>
  <w:style w:type="paragraph" w:customStyle="1" w:styleId="H1">
    <w:name w:val="H1"/>
    <w:basedOn w:val="TXL"/>
    <w:qFormat/>
    <w:rsid w:val="000870D9"/>
  </w:style>
  <w:style w:type="paragraph" w:customStyle="1" w:styleId="TX">
    <w:name w:val="TX"/>
    <w:basedOn w:val="Normal"/>
    <w:qFormat/>
    <w:rsid w:val="000870D9"/>
    <w:pPr>
      <w:spacing w:line="480" w:lineRule="auto"/>
      <w:ind w:firstLine="720"/>
      <w:jc w:val="both"/>
    </w:pPr>
    <w:rPr>
      <w:rFonts w:ascii="Times New Roman" w:hAnsi="Times New Roman" w:cs="Times New Roman"/>
    </w:rPr>
  </w:style>
  <w:style w:type="paragraph" w:customStyle="1" w:styleId="TT">
    <w:name w:val="TT"/>
    <w:basedOn w:val="TXL"/>
    <w:qFormat/>
    <w:rsid w:val="000870D9"/>
  </w:style>
  <w:style w:type="paragraph" w:customStyle="1" w:styleId="TCH1">
    <w:name w:val="TCH1"/>
    <w:basedOn w:val="TXL"/>
    <w:qFormat/>
    <w:rsid w:val="000870D9"/>
    <w:pPr>
      <w:spacing w:after="0"/>
    </w:pPr>
  </w:style>
  <w:style w:type="paragraph" w:customStyle="1" w:styleId="TBH1">
    <w:name w:val="TBH1"/>
    <w:basedOn w:val="TXL"/>
    <w:qFormat/>
    <w:rsid w:val="000870D9"/>
    <w:pPr>
      <w:spacing w:after="0"/>
    </w:pPr>
  </w:style>
  <w:style w:type="paragraph" w:customStyle="1" w:styleId="TB">
    <w:name w:val="TB"/>
    <w:basedOn w:val="TXL"/>
    <w:qFormat/>
    <w:rsid w:val="000870D9"/>
    <w:pPr>
      <w:spacing w:after="0"/>
    </w:pPr>
  </w:style>
  <w:style w:type="paragraph" w:customStyle="1" w:styleId="TSN">
    <w:name w:val="TSN"/>
    <w:basedOn w:val="TXL"/>
    <w:qFormat/>
    <w:rsid w:val="000870D9"/>
    <w:pPr>
      <w:spacing w:after="0"/>
    </w:pPr>
  </w:style>
  <w:style w:type="paragraph" w:customStyle="1" w:styleId="BL">
    <w:name w:val="BL"/>
    <w:basedOn w:val="ListParagraph"/>
    <w:qFormat/>
    <w:rsid w:val="000870D9"/>
    <w:pPr>
      <w:numPr>
        <w:numId w:val="2"/>
      </w:numPr>
      <w:spacing w:line="480" w:lineRule="auto"/>
    </w:pPr>
    <w:rPr>
      <w:rFonts w:ascii="Times New Roman" w:hAnsi="Times New Roman" w:cs="Times New Roman"/>
    </w:rPr>
  </w:style>
  <w:style w:type="paragraph" w:customStyle="1" w:styleId="BLF">
    <w:name w:val="BLF"/>
    <w:basedOn w:val="BL"/>
    <w:qFormat/>
    <w:rsid w:val="000870D9"/>
  </w:style>
  <w:style w:type="paragraph" w:customStyle="1" w:styleId="BLL">
    <w:name w:val="BLL"/>
    <w:basedOn w:val="BL"/>
    <w:qFormat/>
    <w:rsid w:val="000870D9"/>
  </w:style>
  <w:style w:type="paragraph" w:customStyle="1" w:styleId="H2">
    <w:name w:val="H2"/>
    <w:basedOn w:val="TXL"/>
    <w:qFormat/>
    <w:rsid w:val="000870D9"/>
  </w:style>
  <w:style w:type="paragraph" w:customStyle="1" w:styleId="FGC">
    <w:name w:val="FGC"/>
    <w:basedOn w:val="TXL"/>
    <w:qFormat/>
    <w:rsid w:val="00D44711"/>
  </w:style>
  <w:style w:type="paragraph" w:customStyle="1" w:styleId="FGS">
    <w:name w:val="FGS"/>
    <w:basedOn w:val="TXL"/>
    <w:qFormat/>
    <w:rsid w:val="00D44711"/>
  </w:style>
  <w:style w:type="paragraph" w:customStyle="1" w:styleId="BLBL">
    <w:name w:val="BLBL"/>
    <w:basedOn w:val="ListParagraph"/>
    <w:qFormat/>
    <w:rsid w:val="00D44711"/>
    <w:pPr>
      <w:numPr>
        <w:ilvl w:val="1"/>
        <w:numId w:val="3"/>
      </w:numPr>
      <w:spacing w:line="480" w:lineRule="auto"/>
    </w:pPr>
    <w:rPr>
      <w:rFonts w:ascii="Times New Roman" w:hAnsi="Times New Roman" w:cs="Times New Roman"/>
    </w:rPr>
  </w:style>
  <w:style w:type="paragraph" w:customStyle="1" w:styleId="BLTXL">
    <w:name w:val="BLTXL"/>
    <w:basedOn w:val="Normal"/>
    <w:qFormat/>
    <w:rsid w:val="00D44711"/>
    <w:pPr>
      <w:spacing w:line="480" w:lineRule="auto"/>
      <w:ind w:firstLine="720"/>
    </w:pPr>
    <w:rPr>
      <w:rFonts w:ascii="Times New Roman" w:hAnsi="Times New Roman" w:cs="Times New Roman"/>
    </w:rPr>
  </w:style>
  <w:style w:type="character" w:styleId="PlaceholderText">
    <w:name w:val="Placeholder Text"/>
    <w:basedOn w:val="DefaultParagraphFont"/>
    <w:uiPriority w:val="99"/>
    <w:semiHidden/>
    <w:rsid w:val="00D44711"/>
    <w:rPr>
      <w:color w:val="808080"/>
    </w:rPr>
  </w:style>
  <w:style w:type="paragraph" w:customStyle="1" w:styleId="BX2T">
    <w:name w:val="BX2_T"/>
    <w:basedOn w:val="TXL"/>
    <w:qFormat/>
    <w:rsid w:val="00D44711"/>
  </w:style>
  <w:style w:type="paragraph" w:customStyle="1" w:styleId="BX2H1">
    <w:name w:val="BX2_H1"/>
    <w:basedOn w:val="TXL"/>
    <w:qFormat/>
    <w:rsid w:val="00D44711"/>
  </w:style>
  <w:style w:type="paragraph" w:customStyle="1" w:styleId="BX2TXL">
    <w:name w:val="BX2_TXL"/>
    <w:basedOn w:val="TXL"/>
    <w:qFormat/>
    <w:rsid w:val="00D44711"/>
  </w:style>
  <w:style w:type="paragraph" w:customStyle="1" w:styleId="BX2TX">
    <w:name w:val="BX2_TX"/>
    <w:basedOn w:val="TX"/>
    <w:qFormat/>
    <w:rsid w:val="00D44711"/>
  </w:style>
  <w:style w:type="paragraph" w:customStyle="1" w:styleId="BX2S">
    <w:name w:val="BX2_S"/>
    <w:basedOn w:val="TXL"/>
    <w:qFormat/>
    <w:rsid w:val="00D44711"/>
  </w:style>
  <w:style w:type="character" w:customStyle="1" w:styleId="MathB">
    <w:name w:val="MathB"/>
    <w:basedOn w:val="Math"/>
    <w:rsid w:val="00AF5913"/>
    <w:rPr>
      <w:b/>
      <w:i w:val="0"/>
      <w:sz w:val="27"/>
      <w:bdr w:val="none" w:sz="0" w:space="0" w:color="auto"/>
      <w:shd w:val="clear" w:color="auto" w:fill="auto"/>
      <w:vertAlign w:val="subscript"/>
    </w:rPr>
  </w:style>
  <w:style w:type="paragraph" w:customStyle="1" w:styleId="BX2BLF">
    <w:name w:val="BX2_BLF"/>
    <w:basedOn w:val="Normal"/>
    <w:qFormat/>
    <w:rsid w:val="00AF5913"/>
    <w:pPr>
      <w:numPr>
        <w:numId w:val="8"/>
      </w:numPr>
      <w:spacing w:line="480" w:lineRule="auto"/>
      <w:contextualSpacing/>
    </w:pPr>
    <w:rPr>
      <w:rFonts w:ascii="Times New Roman" w:hAnsi="Times New Roman" w:cs="Times New Roman"/>
    </w:rPr>
  </w:style>
  <w:style w:type="paragraph" w:customStyle="1" w:styleId="BX2BLL">
    <w:name w:val="BX2_BLL"/>
    <w:basedOn w:val="Normal"/>
    <w:qFormat/>
    <w:rsid w:val="00AF5913"/>
    <w:pPr>
      <w:numPr>
        <w:numId w:val="8"/>
      </w:numPr>
      <w:spacing w:line="480" w:lineRule="auto"/>
      <w:contextualSpacing/>
    </w:pPr>
    <w:rPr>
      <w:rFonts w:ascii="Times New Roman" w:hAnsi="Times New Roman" w:cs="Times New Roman"/>
    </w:rPr>
  </w:style>
  <w:style w:type="paragraph" w:customStyle="1" w:styleId="H3">
    <w:name w:val="H3"/>
    <w:basedOn w:val="TXL"/>
    <w:qFormat/>
    <w:rsid w:val="00D44711"/>
  </w:style>
  <w:style w:type="paragraph" w:customStyle="1" w:styleId="H4">
    <w:name w:val="H4"/>
    <w:basedOn w:val="TXL"/>
    <w:qFormat/>
    <w:rsid w:val="00D44711"/>
  </w:style>
  <w:style w:type="paragraph" w:customStyle="1" w:styleId="BX3T">
    <w:name w:val="BX3_T"/>
    <w:basedOn w:val="TXL"/>
    <w:qFormat/>
    <w:rsid w:val="00D44711"/>
  </w:style>
  <w:style w:type="paragraph" w:customStyle="1" w:styleId="BX3TXL">
    <w:name w:val="BX3_TXL"/>
    <w:basedOn w:val="TXL"/>
    <w:qFormat/>
    <w:rsid w:val="00D44711"/>
  </w:style>
  <w:style w:type="paragraph" w:customStyle="1" w:styleId="BX3BL">
    <w:name w:val="BX3_BL"/>
    <w:basedOn w:val="ListParagraph"/>
    <w:qFormat/>
    <w:rsid w:val="00D44711"/>
    <w:pPr>
      <w:numPr>
        <w:numId w:val="9"/>
      </w:numPr>
      <w:spacing w:line="480" w:lineRule="auto"/>
    </w:pPr>
    <w:rPr>
      <w:rFonts w:ascii="Times New Roman" w:hAnsi="Times New Roman" w:cs="Times New Roman"/>
    </w:rPr>
  </w:style>
  <w:style w:type="paragraph" w:customStyle="1" w:styleId="BX3BLF">
    <w:name w:val="BX3_BLF"/>
    <w:basedOn w:val="BX3BL"/>
    <w:qFormat/>
    <w:rsid w:val="00D44711"/>
  </w:style>
  <w:style w:type="paragraph" w:customStyle="1" w:styleId="BX3BLL">
    <w:name w:val="BX3_BLL"/>
    <w:basedOn w:val="BX3BL"/>
    <w:qFormat/>
    <w:rsid w:val="00D44711"/>
  </w:style>
  <w:style w:type="paragraph" w:customStyle="1" w:styleId="BX3TX">
    <w:name w:val="BX3_TX"/>
    <w:basedOn w:val="TX"/>
    <w:qFormat/>
    <w:rsid w:val="00D44711"/>
  </w:style>
  <w:style w:type="paragraph" w:customStyle="1" w:styleId="BX3S">
    <w:name w:val="BX3_S"/>
    <w:basedOn w:val="TXL"/>
    <w:qFormat/>
    <w:rsid w:val="00D44711"/>
  </w:style>
  <w:style w:type="paragraph" w:customStyle="1" w:styleId="EOCH1">
    <w:name w:val="EOC_H1"/>
    <w:basedOn w:val="TXL"/>
    <w:qFormat/>
    <w:rsid w:val="002E7431"/>
  </w:style>
  <w:style w:type="paragraph" w:customStyle="1" w:styleId="EOCREFH">
    <w:name w:val="EOC_REFH"/>
    <w:basedOn w:val="TXL"/>
    <w:qFormat/>
    <w:rsid w:val="002E7431"/>
  </w:style>
  <w:style w:type="paragraph" w:customStyle="1" w:styleId="EOCREF">
    <w:name w:val="EOC_REF"/>
    <w:basedOn w:val="Normal"/>
    <w:qFormat/>
    <w:rsid w:val="00AF5913"/>
    <w:pPr>
      <w:autoSpaceDE w:val="0"/>
      <w:autoSpaceDN w:val="0"/>
      <w:adjustRightInd w:val="0"/>
      <w:spacing w:after="0" w:line="480" w:lineRule="auto"/>
      <w:ind w:left="259" w:hanging="259"/>
      <w:contextualSpacing/>
    </w:pPr>
    <w:rPr>
      <w:rFonts w:ascii="Times New Roman" w:eastAsia="MinionPro-Regular" w:hAnsi="Times New Roman" w:cs="Times New Roman"/>
      <w:kern w:val="0"/>
      <w14:ligatures w14:val="none"/>
    </w:rPr>
  </w:style>
  <w:style w:type="paragraph" w:styleId="BalloonText">
    <w:name w:val="Balloon Text"/>
    <w:basedOn w:val="Normal"/>
    <w:link w:val="BalloonTextChar"/>
    <w:uiPriority w:val="99"/>
    <w:semiHidden/>
    <w:unhideWhenUsed/>
    <w:rsid w:val="00AF59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5913"/>
    <w:rPr>
      <w:rFonts w:ascii="Tahoma" w:hAnsi="Tahoma" w:cs="Tahoma"/>
      <w:sz w:val="16"/>
      <w:szCs w:val="16"/>
    </w:rPr>
  </w:style>
  <w:style w:type="character" w:customStyle="1" w:styleId="bold">
    <w:name w:val="bold"/>
    <w:rsid w:val="00AF5913"/>
    <w:rPr>
      <w:b/>
    </w:rPr>
  </w:style>
  <w:style w:type="character" w:customStyle="1" w:styleId="italic">
    <w:name w:val="italic"/>
    <w:rsid w:val="00AF5913"/>
    <w:rPr>
      <w:i/>
    </w:rPr>
  </w:style>
  <w:style w:type="character" w:styleId="BookTitle">
    <w:name w:val="Book Title"/>
    <w:basedOn w:val="DefaultParagraphFont"/>
    <w:uiPriority w:val="33"/>
    <w:qFormat/>
    <w:rsid w:val="00AF5913"/>
    <w:rPr>
      <w:b/>
      <w:bCs/>
      <w:smallCaps/>
      <w:spacing w:val="5"/>
    </w:rPr>
  </w:style>
  <w:style w:type="character" w:customStyle="1" w:styleId="MathI">
    <w:name w:val="MathI"/>
    <w:basedOn w:val="Math"/>
    <w:rsid w:val="00AF5913"/>
    <w:rPr>
      <w:b w:val="0"/>
      <w:i/>
      <w:sz w:val="27"/>
      <w:bdr w:val="none" w:sz="0" w:space="0" w:color="auto"/>
      <w:shd w:val="clear" w:color="auto" w:fill="auto"/>
      <w:vertAlign w:val="baseline"/>
    </w:rPr>
  </w:style>
  <w:style w:type="character" w:customStyle="1" w:styleId="MathBI">
    <w:name w:val="MathBI"/>
    <w:basedOn w:val="Math"/>
    <w:rsid w:val="00AF5913"/>
    <w:rPr>
      <w:b/>
      <w:i/>
      <w:sz w:val="27"/>
      <w:bdr w:val="none" w:sz="0" w:space="0" w:color="auto"/>
      <w:shd w:val="clear" w:color="auto" w:fill="auto"/>
      <w:vertAlign w:val="baseline"/>
    </w:rPr>
  </w:style>
  <w:style w:type="character" w:customStyle="1" w:styleId="MathBISup">
    <w:name w:val="MathBISup"/>
    <w:basedOn w:val="Math"/>
    <w:rsid w:val="00AF5913"/>
    <w:rPr>
      <w:b/>
      <w:i/>
      <w:sz w:val="27"/>
      <w:bdr w:val="none" w:sz="0" w:space="0" w:color="auto"/>
      <w:shd w:val="clear" w:color="auto" w:fill="auto"/>
      <w:vertAlign w:val="superscript"/>
    </w:rPr>
  </w:style>
  <w:style w:type="character" w:customStyle="1" w:styleId="MathBISub">
    <w:name w:val="MathBISub"/>
    <w:basedOn w:val="Math"/>
    <w:rsid w:val="00AF5913"/>
    <w:rPr>
      <w:b/>
      <w:i/>
      <w:sz w:val="27"/>
      <w:bdr w:val="none" w:sz="0" w:space="0" w:color="auto"/>
      <w:shd w:val="clear" w:color="auto" w:fill="auto"/>
      <w:vertAlign w:val="subscript"/>
    </w:rPr>
  </w:style>
  <w:style w:type="character" w:customStyle="1" w:styleId="MathBSup">
    <w:name w:val="MathBSup"/>
    <w:basedOn w:val="Math"/>
    <w:rsid w:val="00AF5913"/>
    <w:rPr>
      <w:b/>
      <w:i w:val="0"/>
      <w:sz w:val="27"/>
      <w:bdr w:val="none" w:sz="0" w:space="0" w:color="auto"/>
      <w:shd w:val="clear" w:color="auto" w:fill="auto"/>
      <w:vertAlign w:val="superscript"/>
    </w:rPr>
  </w:style>
  <w:style w:type="character" w:customStyle="1" w:styleId="MathBSub">
    <w:name w:val="MathBSub"/>
    <w:basedOn w:val="Math"/>
    <w:rsid w:val="00AF5913"/>
    <w:rPr>
      <w:b/>
      <w:i w:val="0"/>
      <w:sz w:val="27"/>
      <w:bdr w:val="none" w:sz="0" w:space="0" w:color="auto"/>
      <w:shd w:val="clear" w:color="auto" w:fill="auto"/>
      <w:vertAlign w:val="subscript"/>
    </w:rPr>
  </w:style>
  <w:style w:type="character" w:customStyle="1" w:styleId="MathISup">
    <w:name w:val="MathISup"/>
    <w:basedOn w:val="Math"/>
    <w:rsid w:val="00AF5913"/>
    <w:rPr>
      <w:b w:val="0"/>
      <w:i/>
      <w:sz w:val="27"/>
      <w:bdr w:val="none" w:sz="0" w:space="0" w:color="auto"/>
      <w:shd w:val="clear" w:color="auto" w:fill="auto"/>
      <w:vertAlign w:val="superscript"/>
    </w:rPr>
  </w:style>
  <w:style w:type="character" w:customStyle="1" w:styleId="MathISub">
    <w:name w:val="MathISub"/>
    <w:basedOn w:val="Math"/>
    <w:rsid w:val="00AF5913"/>
    <w:rPr>
      <w:b w:val="0"/>
      <w:i/>
      <w:sz w:val="27"/>
      <w:bdr w:val="none" w:sz="0" w:space="0" w:color="auto"/>
      <w:shd w:val="clear" w:color="auto" w:fill="auto"/>
      <w:vertAlign w:val="subscript"/>
    </w:rPr>
  </w:style>
  <w:style w:type="character" w:customStyle="1" w:styleId="SymbolBI">
    <w:name w:val="SymbolBI"/>
    <w:basedOn w:val="Math"/>
    <w:rsid w:val="00AF5913"/>
    <w:rPr>
      <w:b/>
      <w:i/>
      <w:sz w:val="27"/>
      <w:bdr w:val="none" w:sz="0" w:space="0" w:color="auto"/>
      <w:shd w:val="clear" w:color="auto" w:fill="0000FF"/>
      <w:vertAlign w:val="baseline"/>
    </w:rPr>
  </w:style>
  <w:style w:type="character" w:customStyle="1" w:styleId="SymbolB">
    <w:name w:val="SymbolB"/>
    <w:basedOn w:val="Math"/>
    <w:rsid w:val="00AF5913"/>
    <w:rPr>
      <w:b/>
      <w:i w:val="0"/>
      <w:sz w:val="27"/>
      <w:bdr w:val="none" w:sz="0" w:space="0" w:color="auto"/>
      <w:shd w:val="clear" w:color="auto" w:fill="0000FF"/>
      <w:vertAlign w:val="baseline"/>
    </w:rPr>
  </w:style>
  <w:style w:type="character" w:customStyle="1" w:styleId="SymbolI">
    <w:name w:val="SymbolI"/>
    <w:basedOn w:val="Math"/>
    <w:rsid w:val="00AF5913"/>
    <w:rPr>
      <w:b w:val="0"/>
      <w:i/>
      <w:sz w:val="27"/>
      <w:bdr w:val="none" w:sz="0" w:space="0" w:color="auto"/>
      <w:shd w:val="clear" w:color="auto" w:fill="0000FF"/>
      <w:vertAlign w:val="baseline"/>
    </w:rPr>
  </w:style>
  <w:style w:type="character" w:customStyle="1" w:styleId="SymbolBISup">
    <w:name w:val="SymbolBISup"/>
    <w:basedOn w:val="Math"/>
    <w:rsid w:val="00AF5913"/>
    <w:rPr>
      <w:b/>
      <w:i/>
      <w:sz w:val="27"/>
      <w:bdr w:val="none" w:sz="0" w:space="0" w:color="auto"/>
      <w:shd w:val="clear" w:color="auto" w:fill="0000FF"/>
      <w:vertAlign w:val="superscript"/>
    </w:rPr>
  </w:style>
  <w:style w:type="character" w:customStyle="1" w:styleId="SymbolBISub">
    <w:name w:val="SymbolBISub"/>
    <w:basedOn w:val="Math"/>
    <w:rsid w:val="00AF5913"/>
    <w:rPr>
      <w:b/>
      <w:i/>
      <w:sz w:val="27"/>
      <w:bdr w:val="none" w:sz="0" w:space="0" w:color="auto"/>
      <w:shd w:val="clear" w:color="auto" w:fill="0000FF"/>
      <w:vertAlign w:val="subscript"/>
    </w:rPr>
  </w:style>
  <w:style w:type="character" w:customStyle="1" w:styleId="SymbolBSup">
    <w:name w:val="SymbolBSup"/>
    <w:basedOn w:val="Math"/>
    <w:rsid w:val="00AF5913"/>
    <w:rPr>
      <w:b/>
      <w:i w:val="0"/>
      <w:sz w:val="27"/>
      <w:bdr w:val="none" w:sz="0" w:space="0" w:color="auto"/>
      <w:shd w:val="clear" w:color="auto" w:fill="0000FF"/>
      <w:vertAlign w:val="superscript"/>
    </w:rPr>
  </w:style>
  <w:style w:type="character" w:customStyle="1" w:styleId="SymbolBSub">
    <w:name w:val="SymbolBSub"/>
    <w:basedOn w:val="Math"/>
    <w:rsid w:val="00AF5913"/>
    <w:rPr>
      <w:b/>
      <w:i w:val="0"/>
      <w:sz w:val="27"/>
      <w:bdr w:val="none" w:sz="0" w:space="0" w:color="auto"/>
      <w:shd w:val="clear" w:color="auto" w:fill="0000FF"/>
      <w:vertAlign w:val="subscript"/>
    </w:rPr>
  </w:style>
  <w:style w:type="character" w:customStyle="1" w:styleId="SymbolISup">
    <w:name w:val="SymbolISup"/>
    <w:basedOn w:val="Math"/>
    <w:rsid w:val="00AF5913"/>
    <w:rPr>
      <w:b w:val="0"/>
      <w:i/>
      <w:sz w:val="27"/>
      <w:bdr w:val="none" w:sz="0" w:space="0" w:color="auto"/>
      <w:shd w:val="clear" w:color="auto" w:fill="0000FF"/>
      <w:vertAlign w:val="superscript"/>
    </w:rPr>
  </w:style>
  <w:style w:type="character" w:customStyle="1" w:styleId="SymbolISub">
    <w:name w:val="SymbolISub"/>
    <w:basedOn w:val="Math"/>
    <w:rsid w:val="00AF5913"/>
    <w:rPr>
      <w:b w:val="0"/>
      <w:i/>
      <w:sz w:val="27"/>
      <w:bdr w:val="none" w:sz="0" w:space="0" w:color="auto"/>
      <w:shd w:val="clear" w:color="auto" w:fill="0000FF"/>
      <w:vertAlign w:val="subscript"/>
    </w:rPr>
  </w:style>
  <w:style w:type="character" w:customStyle="1" w:styleId="SymbolSup">
    <w:name w:val="SymbolSup"/>
    <w:basedOn w:val="Math"/>
    <w:rsid w:val="00AF5913"/>
    <w:rPr>
      <w:b w:val="0"/>
      <w:i w:val="0"/>
      <w:sz w:val="27"/>
      <w:bdr w:val="none" w:sz="0" w:space="0" w:color="auto"/>
      <w:shd w:val="clear" w:color="auto" w:fill="0000FF"/>
      <w:vertAlign w:val="superscript"/>
    </w:rPr>
  </w:style>
  <w:style w:type="character" w:customStyle="1" w:styleId="SymbolSub">
    <w:name w:val="SymbolSub"/>
    <w:basedOn w:val="Math"/>
    <w:rsid w:val="00AF5913"/>
    <w:rPr>
      <w:b w:val="0"/>
      <w:i w:val="0"/>
      <w:sz w:val="27"/>
      <w:bdr w:val="none" w:sz="0" w:space="0" w:color="auto"/>
      <w:shd w:val="clear" w:color="auto" w:fill="0000FF"/>
      <w:vertAlign w:val="subscript"/>
    </w:rPr>
  </w:style>
  <w:style w:type="character" w:customStyle="1" w:styleId="Symbol">
    <w:name w:val="Symbol"/>
    <w:basedOn w:val="Math"/>
    <w:rsid w:val="00AF5913"/>
    <w:rPr>
      <w:b w:val="0"/>
      <w:i w:val="0"/>
      <w:sz w:val="27"/>
      <w:bdr w:val="none" w:sz="0" w:space="0" w:color="auto"/>
      <w:shd w:val="clear" w:color="auto" w:fill="0000FF"/>
      <w:vertAlign w:val="baseline"/>
    </w:rPr>
  </w:style>
  <w:style w:type="character" w:customStyle="1" w:styleId="TABNO">
    <w:name w:val="TAB_NO"/>
    <w:basedOn w:val="DefaultParagraphFont"/>
    <w:rsid w:val="00EE1462"/>
  </w:style>
  <w:style w:type="character" w:customStyle="1" w:styleId="FIGREF">
    <w:name w:val="FIG_REF"/>
    <w:basedOn w:val="DefaultParagraphFont"/>
    <w:rsid w:val="00EE1462"/>
  </w:style>
  <w:style w:type="character" w:customStyle="1" w:styleId="TABREF">
    <w:name w:val="TAB_REF"/>
    <w:basedOn w:val="DefaultParagraphFont"/>
    <w:rsid w:val="00EE1462"/>
  </w:style>
  <w:style w:type="character" w:customStyle="1" w:styleId="BX3REF">
    <w:name w:val="BX3_REF"/>
    <w:basedOn w:val="DefaultParagraphFont"/>
    <w:uiPriority w:val="1"/>
    <w:qFormat/>
    <w:rsid w:val="00DE3416"/>
    <w:rPr>
      <w:color w:val="00B0F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2008"/>
  </w:style>
  <w:style w:type="paragraph" w:styleId="Heading1">
    <w:name w:val="heading 1"/>
    <w:basedOn w:val="Normal"/>
    <w:next w:val="Normal"/>
    <w:link w:val="Heading1Char"/>
    <w:uiPriority w:val="9"/>
    <w:qFormat/>
    <w:rsid w:val="00823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8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8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8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8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8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8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8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8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801"/>
    <w:rPr>
      <w:rFonts w:eastAsiaTheme="majorEastAsia" w:cstheme="majorBidi"/>
      <w:color w:val="272727" w:themeColor="text1" w:themeTint="D8"/>
    </w:rPr>
  </w:style>
  <w:style w:type="paragraph" w:styleId="Title">
    <w:name w:val="Title"/>
    <w:basedOn w:val="Normal"/>
    <w:next w:val="Normal"/>
    <w:link w:val="TitleChar"/>
    <w:uiPriority w:val="10"/>
    <w:qFormat/>
    <w:rsid w:val="00823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801"/>
    <w:pPr>
      <w:spacing w:before="160"/>
      <w:jc w:val="center"/>
    </w:pPr>
    <w:rPr>
      <w:i/>
      <w:iCs/>
      <w:color w:val="404040" w:themeColor="text1" w:themeTint="BF"/>
    </w:rPr>
  </w:style>
  <w:style w:type="character" w:customStyle="1" w:styleId="QuoteChar">
    <w:name w:val="Quote Char"/>
    <w:basedOn w:val="DefaultParagraphFont"/>
    <w:link w:val="Quote"/>
    <w:uiPriority w:val="29"/>
    <w:rsid w:val="00823801"/>
    <w:rPr>
      <w:i/>
      <w:iCs/>
      <w:color w:val="404040" w:themeColor="text1" w:themeTint="BF"/>
    </w:rPr>
  </w:style>
  <w:style w:type="paragraph" w:styleId="ListParagraph">
    <w:name w:val="List Paragraph"/>
    <w:basedOn w:val="Normal"/>
    <w:uiPriority w:val="34"/>
    <w:qFormat/>
    <w:rsid w:val="00823801"/>
    <w:pPr>
      <w:ind w:left="720"/>
      <w:contextualSpacing/>
    </w:pPr>
  </w:style>
  <w:style w:type="character" w:styleId="IntenseEmphasis">
    <w:name w:val="Intense Emphasis"/>
    <w:basedOn w:val="DefaultParagraphFont"/>
    <w:uiPriority w:val="21"/>
    <w:qFormat/>
    <w:rsid w:val="00823801"/>
    <w:rPr>
      <w:i/>
      <w:iCs/>
      <w:color w:val="0F4761" w:themeColor="accent1" w:themeShade="BF"/>
    </w:rPr>
  </w:style>
  <w:style w:type="paragraph" w:styleId="IntenseQuote">
    <w:name w:val="Intense Quote"/>
    <w:basedOn w:val="Normal"/>
    <w:next w:val="Normal"/>
    <w:link w:val="IntenseQuoteChar"/>
    <w:uiPriority w:val="30"/>
    <w:qFormat/>
    <w:rsid w:val="00823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801"/>
    <w:rPr>
      <w:i/>
      <w:iCs/>
      <w:color w:val="0F4761" w:themeColor="accent1" w:themeShade="BF"/>
    </w:rPr>
  </w:style>
  <w:style w:type="character" w:styleId="IntenseReference">
    <w:name w:val="Intense Reference"/>
    <w:basedOn w:val="DefaultParagraphFont"/>
    <w:uiPriority w:val="32"/>
    <w:qFormat/>
    <w:rsid w:val="00823801"/>
    <w:rPr>
      <w:b/>
      <w:bCs/>
      <w:smallCaps/>
      <w:color w:val="0F4761" w:themeColor="accent1" w:themeShade="BF"/>
      <w:spacing w:val="5"/>
    </w:rPr>
  </w:style>
  <w:style w:type="paragraph" w:styleId="Header">
    <w:name w:val="header"/>
    <w:basedOn w:val="Normal"/>
    <w:link w:val="HeaderChar"/>
    <w:uiPriority w:val="99"/>
    <w:unhideWhenUsed/>
    <w:rsid w:val="008238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3801"/>
  </w:style>
  <w:style w:type="paragraph" w:customStyle="1" w:styleId="TXL">
    <w:name w:val="TXL"/>
    <w:basedOn w:val="Normal"/>
    <w:qFormat/>
    <w:rsid w:val="000870D9"/>
    <w:pPr>
      <w:spacing w:line="480" w:lineRule="auto"/>
      <w:jc w:val="both"/>
    </w:pPr>
    <w:rPr>
      <w:rFonts w:ascii="Times New Roman" w:hAnsi="Times New Roman" w:cs="Times New Roman"/>
    </w:rPr>
  </w:style>
  <w:style w:type="paragraph" w:customStyle="1" w:styleId="CW">
    <w:name w:val="CW"/>
    <w:basedOn w:val="TXL"/>
    <w:qFormat/>
    <w:rsid w:val="000870D9"/>
  </w:style>
  <w:style w:type="table" w:styleId="TableGrid">
    <w:name w:val="Table Grid"/>
    <w:basedOn w:val="TableNormal"/>
    <w:uiPriority w:val="39"/>
    <w:rsid w:val="008238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NO">
    <w:name w:val="FIG_NO"/>
    <w:basedOn w:val="DefaultParagraphFont"/>
    <w:rsid w:val="00EE1462"/>
  </w:style>
  <w:style w:type="table" w:styleId="ColorfulGrid-Accent3">
    <w:name w:val="Colorful Grid Accent 3"/>
    <w:basedOn w:val="TableNormal"/>
    <w:uiPriority w:val="73"/>
    <w:rsid w:val="00FA2BF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paragraph" w:customStyle="1" w:styleId="CN">
    <w:name w:val="CN"/>
    <w:basedOn w:val="TXL"/>
    <w:qFormat/>
    <w:rsid w:val="000870D9"/>
  </w:style>
  <w:style w:type="character" w:customStyle="1" w:styleId="Math">
    <w:name w:val="Math"/>
    <w:basedOn w:val="italic"/>
    <w:rsid w:val="00AF5913"/>
    <w:rPr>
      <w:b w:val="0"/>
      <w:i w:val="0"/>
      <w:sz w:val="27"/>
      <w:bdr w:val="none" w:sz="0" w:space="0" w:color="auto"/>
      <w:shd w:val="clear" w:color="auto" w:fill="auto"/>
      <w:vertAlign w:val="baseline"/>
    </w:rPr>
  </w:style>
  <w:style w:type="character" w:customStyle="1" w:styleId="MathSup">
    <w:name w:val="MathSup"/>
    <w:basedOn w:val="Math"/>
    <w:rsid w:val="00AF5913"/>
    <w:rPr>
      <w:b w:val="0"/>
      <w:i w:val="0"/>
      <w:sz w:val="27"/>
      <w:bdr w:val="none" w:sz="0" w:space="0" w:color="auto"/>
      <w:shd w:val="clear" w:color="auto" w:fill="auto"/>
      <w:vertAlign w:val="superscript"/>
    </w:rPr>
  </w:style>
  <w:style w:type="character" w:customStyle="1" w:styleId="MathSub">
    <w:name w:val="MathSub"/>
    <w:basedOn w:val="Math"/>
    <w:rsid w:val="00AF5913"/>
    <w:rPr>
      <w:b w:val="0"/>
      <w:i w:val="0"/>
      <w:sz w:val="27"/>
      <w:bdr w:val="none" w:sz="0" w:space="0" w:color="auto"/>
      <w:shd w:val="clear" w:color="auto" w:fill="auto"/>
      <w:vertAlign w:val="subscript"/>
    </w:rPr>
  </w:style>
  <w:style w:type="character" w:styleId="FollowedHyperlink">
    <w:name w:val="FollowedHyperlink"/>
    <w:basedOn w:val="DefaultParagraphFont"/>
    <w:uiPriority w:val="99"/>
    <w:semiHidden/>
    <w:unhideWhenUsed/>
    <w:rsid w:val="007B54C1"/>
    <w:rPr>
      <w:color w:val="96607D" w:themeColor="followedHyperlink"/>
      <w:u w:val="single"/>
    </w:rPr>
  </w:style>
  <w:style w:type="paragraph" w:styleId="Revision">
    <w:name w:val="Revision"/>
    <w:hidden/>
    <w:uiPriority w:val="99"/>
    <w:semiHidden/>
    <w:rsid w:val="00040DC9"/>
    <w:pPr>
      <w:spacing w:after="0" w:line="240" w:lineRule="auto"/>
    </w:pPr>
  </w:style>
  <w:style w:type="character" w:styleId="CommentReference">
    <w:name w:val="annotation reference"/>
    <w:basedOn w:val="DefaultParagraphFont"/>
    <w:uiPriority w:val="99"/>
    <w:semiHidden/>
    <w:unhideWhenUsed/>
    <w:rsid w:val="004B301A"/>
    <w:rPr>
      <w:sz w:val="16"/>
      <w:szCs w:val="16"/>
    </w:rPr>
  </w:style>
  <w:style w:type="paragraph" w:styleId="CommentText">
    <w:name w:val="annotation text"/>
    <w:basedOn w:val="Normal"/>
    <w:link w:val="CommentTextChar"/>
    <w:uiPriority w:val="99"/>
    <w:unhideWhenUsed/>
    <w:rsid w:val="004B301A"/>
    <w:pPr>
      <w:spacing w:line="240" w:lineRule="auto"/>
    </w:pPr>
    <w:rPr>
      <w:sz w:val="20"/>
      <w:szCs w:val="20"/>
    </w:rPr>
  </w:style>
  <w:style w:type="character" w:customStyle="1" w:styleId="CommentTextChar">
    <w:name w:val="Comment Text Char"/>
    <w:basedOn w:val="DefaultParagraphFont"/>
    <w:link w:val="CommentText"/>
    <w:uiPriority w:val="99"/>
    <w:rsid w:val="004B301A"/>
    <w:rPr>
      <w:sz w:val="20"/>
      <w:szCs w:val="20"/>
    </w:rPr>
  </w:style>
  <w:style w:type="paragraph" w:styleId="CommentSubject">
    <w:name w:val="annotation subject"/>
    <w:basedOn w:val="CommentText"/>
    <w:next w:val="CommentText"/>
    <w:link w:val="CommentSubjectChar"/>
    <w:uiPriority w:val="99"/>
    <w:semiHidden/>
    <w:unhideWhenUsed/>
    <w:rsid w:val="004B301A"/>
    <w:rPr>
      <w:b/>
      <w:bCs/>
    </w:rPr>
  </w:style>
  <w:style w:type="character" w:customStyle="1" w:styleId="CommentSubjectChar">
    <w:name w:val="Comment Subject Char"/>
    <w:basedOn w:val="CommentTextChar"/>
    <w:link w:val="CommentSubject"/>
    <w:uiPriority w:val="99"/>
    <w:semiHidden/>
    <w:rsid w:val="004B301A"/>
    <w:rPr>
      <w:b/>
      <w:bCs/>
      <w:sz w:val="20"/>
      <w:szCs w:val="20"/>
    </w:rPr>
  </w:style>
  <w:style w:type="paragraph" w:styleId="BodyText3">
    <w:name w:val="Body Text 3"/>
    <w:basedOn w:val="Normal"/>
    <w:link w:val="BodyText3Char"/>
    <w:uiPriority w:val="99"/>
    <w:semiHidden/>
    <w:unhideWhenUsed/>
    <w:rsid w:val="00FA2BF1"/>
    <w:pPr>
      <w:spacing w:after="120"/>
    </w:pPr>
    <w:rPr>
      <w:sz w:val="16"/>
      <w:szCs w:val="16"/>
    </w:rPr>
  </w:style>
  <w:style w:type="character" w:customStyle="1" w:styleId="BodyText3Char">
    <w:name w:val="Body Text 3 Char"/>
    <w:basedOn w:val="DefaultParagraphFont"/>
    <w:link w:val="BodyText3"/>
    <w:uiPriority w:val="99"/>
    <w:semiHidden/>
    <w:rsid w:val="00FA2BF1"/>
    <w:rPr>
      <w:sz w:val="16"/>
      <w:szCs w:val="16"/>
    </w:rPr>
  </w:style>
  <w:style w:type="paragraph" w:customStyle="1" w:styleId="CT">
    <w:name w:val="CT"/>
    <w:basedOn w:val="TXL"/>
    <w:qFormat/>
    <w:rsid w:val="000870D9"/>
  </w:style>
  <w:style w:type="paragraph" w:customStyle="1" w:styleId="CAU">
    <w:name w:val="CAU"/>
    <w:basedOn w:val="TXL"/>
    <w:qFormat/>
    <w:rsid w:val="000870D9"/>
  </w:style>
  <w:style w:type="paragraph" w:customStyle="1" w:styleId="COBJT">
    <w:name w:val="COBJ_T"/>
    <w:basedOn w:val="TXL"/>
    <w:qFormat/>
    <w:rsid w:val="000870D9"/>
  </w:style>
  <w:style w:type="paragraph" w:customStyle="1" w:styleId="COBJTXL">
    <w:name w:val="COBJ_TXL"/>
    <w:basedOn w:val="TXL"/>
    <w:qFormat/>
    <w:rsid w:val="000870D9"/>
  </w:style>
  <w:style w:type="paragraph" w:customStyle="1" w:styleId="COBJ">
    <w:name w:val="COBJ"/>
    <w:basedOn w:val="ListParagraph"/>
    <w:qFormat/>
    <w:rsid w:val="000870D9"/>
    <w:pPr>
      <w:numPr>
        <w:numId w:val="1"/>
      </w:numPr>
      <w:spacing w:line="480" w:lineRule="auto"/>
    </w:pPr>
    <w:rPr>
      <w:rFonts w:ascii="Times New Roman" w:hAnsi="Times New Roman" w:cs="Times New Roman"/>
    </w:rPr>
  </w:style>
  <w:style w:type="paragraph" w:customStyle="1" w:styleId="H1">
    <w:name w:val="H1"/>
    <w:basedOn w:val="TXL"/>
    <w:qFormat/>
    <w:rsid w:val="000870D9"/>
  </w:style>
  <w:style w:type="paragraph" w:customStyle="1" w:styleId="TX">
    <w:name w:val="TX"/>
    <w:basedOn w:val="Normal"/>
    <w:qFormat/>
    <w:rsid w:val="000870D9"/>
    <w:pPr>
      <w:spacing w:line="480" w:lineRule="auto"/>
      <w:ind w:firstLine="720"/>
      <w:jc w:val="both"/>
    </w:pPr>
    <w:rPr>
      <w:rFonts w:ascii="Times New Roman" w:hAnsi="Times New Roman" w:cs="Times New Roman"/>
    </w:rPr>
  </w:style>
  <w:style w:type="paragraph" w:customStyle="1" w:styleId="TT">
    <w:name w:val="TT"/>
    <w:basedOn w:val="TXL"/>
    <w:qFormat/>
    <w:rsid w:val="000870D9"/>
  </w:style>
  <w:style w:type="paragraph" w:customStyle="1" w:styleId="TCH1">
    <w:name w:val="TCH1"/>
    <w:basedOn w:val="TXL"/>
    <w:qFormat/>
    <w:rsid w:val="000870D9"/>
    <w:pPr>
      <w:spacing w:after="0"/>
    </w:pPr>
  </w:style>
  <w:style w:type="paragraph" w:customStyle="1" w:styleId="TBH1">
    <w:name w:val="TBH1"/>
    <w:basedOn w:val="TXL"/>
    <w:qFormat/>
    <w:rsid w:val="000870D9"/>
    <w:pPr>
      <w:spacing w:after="0"/>
    </w:pPr>
  </w:style>
  <w:style w:type="paragraph" w:customStyle="1" w:styleId="TB">
    <w:name w:val="TB"/>
    <w:basedOn w:val="TXL"/>
    <w:qFormat/>
    <w:rsid w:val="000870D9"/>
    <w:pPr>
      <w:spacing w:after="0"/>
    </w:pPr>
  </w:style>
  <w:style w:type="paragraph" w:customStyle="1" w:styleId="TSN">
    <w:name w:val="TSN"/>
    <w:basedOn w:val="TXL"/>
    <w:qFormat/>
    <w:rsid w:val="000870D9"/>
    <w:pPr>
      <w:spacing w:after="0"/>
    </w:pPr>
  </w:style>
  <w:style w:type="paragraph" w:customStyle="1" w:styleId="BL">
    <w:name w:val="BL"/>
    <w:basedOn w:val="ListParagraph"/>
    <w:qFormat/>
    <w:rsid w:val="000870D9"/>
    <w:pPr>
      <w:numPr>
        <w:numId w:val="2"/>
      </w:numPr>
      <w:spacing w:line="480" w:lineRule="auto"/>
    </w:pPr>
    <w:rPr>
      <w:rFonts w:ascii="Times New Roman" w:hAnsi="Times New Roman" w:cs="Times New Roman"/>
    </w:rPr>
  </w:style>
  <w:style w:type="paragraph" w:customStyle="1" w:styleId="BLF">
    <w:name w:val="BLF"/>
    <w:basedOn w:val="BL"/>
    <w:qFormat/>
    <w:rsid w:val="000870D9"/>
  </w:style>
  <w:style w:type="paragraph" w:customStyle="1" w:styleId="BLL">
    <w:name w:val="BLL"/>
    <w:basedOn w:val="BL"/>
    <w:qFormat/>
    <w:rsid w:val="000870D9"/>
  </w:style>
  <w:style w:type="paragraph" w:customStyle="1" w:styleId="H2">
    <w:name w:val="H2"/>
    <w:basedOn w:val="TXL"/>
    <w:qFormat/>
    <w:rsid w:val="000870D9"/>
  </w:style>
  <w:style w:type="paragraph" w:customStyle="1" w:styleId="FGC">
    <w:name w:val="FGC"/>
    <w:basedOn w:val="TXL"/>
    <w:qFormat/>
    <w:rsid w:val="00D44711"/>
  </w:style>
  <w:style w:type="paragraph" w:customStyle="1" w:styleId="FGS">
    <w:name w:val="FGS"/>
    <w:basedOn w:val="TXL"/>
    <w:qFormat/>
    <w:rsid w:val="00D44711"/>
  </w:style>
  <w:style w:type="paragraph" w:customStyle="1" w:styleId="BLBL">
    <w:name w:val="BLBL"/>
    <w:basedOn w:val="ListParagraph"/>
    <w:qFormat/>
    <w:rsid w:val="00D44711"/>
    <w:pPr>
      <w:numPr>
        <w:ilvl w:val="1"/>
        <w:numId w:val="3"/>
      </w:numPr>
      <w:spacing w:line="480" w:lineRule="auto"/>
    </w:pPr>
    <w:rPr>
      <w:rFonts w:ascii="Times New Roman" w:hAnsi="Times New Roman" w:cs="Times New Roman"/>
    </w:rPr>
  </w:style>
  <w:style w:type="paragraph" w:customStyle="1" w:styleId="BLTXL">
    <w:name w:val="BLTXL"/>
    <w:basedOn w:val="Normal"/>
    <w:qFormat/>
    <w:rsid w:val="00D44711"/>
    <w:pPr>
      <w:spacing w:line="480" w:lineRule="auto"/>
      <w:ind w:firstLine="720"/>
    </w:pPr>
    <w:rPr>
      <w:rFonts w:ascii="Times New Roman" w:hAnsi="Times New Roman" w:cs="Times New Roman"/>
    </w:rPr>
  </w:style>
  <w:style w:type="character" w:styleId="PlaceholderText">
    <w:name w:val="Placeholder Text"/>
    <w:basedOn w:val="DefaultParagraphFont"/>
    <w:uiPriority w:val="99"/>
    <w:semiHidden/>
    <w:rsid w:val="00D44711"/>
    <w:rPr>
      <w:color w:val="808080"/>
    </w:rPr>
  </w:style>
  <w:style w:type="paragraph" w:customStyle="1" w:styleId="BX2T">
    <w:name w:val="BX2_T"/>
    <w:basedOn w:val="TXL"/>
    <w:qFormat/>
    <w:rsid w:val="00D44711"/>
  </w:style>
  <w:style w:type="paragraph" w:customStyle="1" w:styleId="BX2H1">
    <w:name w:val="BX2_H1"/>
    <w:basedOn w:val="TXL"/>
    <w:qFormat/>
    <w:rsid w:val="00D44711"/>
  </w:style>
  <w:style w:type="paragraph" w:customStyle="1" w:styleId="BX2TXL">
    <w:name w:val="BX2_TXL"/>
    <w:basedOn w:val="TXL"/>
    <w:qFormat/>
    <w:rsid w:val="00D44711"/>
  </w:style>
  <w:style w:type="paragraph" w:customStyle="1" w:styleId="BX2TX">
    <w:name w:val="BX2_TX"/>
    <w:basedOn w:val="TX"/>
    <w:qFormat/>
    <w:rsid w:val="00D44711"/>
  </w:style>
  <w:style w:type="paragraph" w:customStyle="1" w:styleId="BX2S">
    <w:name w:val="BX2_S"/>
    <w:basedOn w:val="TXL"/>
    <w:qFormat/>
    <w:rsid w:val="00D44711"/>
  </w:style>
  <w:style w:type="character" w:customStyle="1" w:styleId="MathB">
    <w:name w:val="MathB"/>
    <w:basedOn w:val="Math"/>
    <w:rsid w:val="00AF5913"/>
    <w:rPr>
      <w:b/>
      <w:i w:val="0"/>
      <w:sz w:val="27"/>
      <w:bdr w:val="none" w:sz="0" w:space="0" w:color="auto"/>
      <w:shd w:val="clear" w:color="auto" w:fill="auto"/>
      <w:vertAlign w:val="subscript"/>
    </w:rPr>
  </w:style>
  <w:style w:type="paragraph" w:customStyle="1" w:styleId="BX2BLF">
    <w:name w:val="BX2_BLF"/>
    <w:basedOn w:val="Normal"/>
    <w:qFormat/>
    <w:rsid w:val="00AF5913"/>
    <w:pPr>
      <w:numPr>
        <w:numId w:val="8"/>
      </w:numPr>
      <w:spacing w:line="480" w:lineRule="auto"/>
      <w:contextualSpacing/>
    </w:pPr>
    <w:rPr>
      <w:rFonts w:ascii="Times New Roman" w:hAnsi="Times New Roman" w:cs="Times New Roman"/>
    </w:rPr>
  </w:style>
  <w:style w:type="paragraph" w:customStyle="1" w:styleId="BX2BLL">
    <w:name w:val="BX2_BLL"/>
    <w:basedOn w:val="Normal"/>
    <w:qFormat/>
    <w:rsid w:val="00AF5913"/>
    <w:pPr>
      <w:numPr>
        <w:numId w:val="8"/>
      </w:numPr>
      <w:spacing w:line="480" w:lineRule="auto"/>
      <w:contextualSpacing/>
    </w:pPr>
    <w:rPr>
      <w:rFonts w:ascii="Times New Roman" w:hAnsi="Times New Roman" w:cs="Times New Roman"/>
    </w:rPr>
  </w:style>
  <w:style w:type="paragraph" w:customStyle="1" w:styleId="H3">
    <w:name w:val="H3"/>
    <w:basedOn w:val="TXL"/>
    <w:qFormat/>
    <w:rsid w:val="00D44711"/>
  </w:style>
  <w:style w:type="paragraph" w:customStyle="1" w:styleId="H4">
    <w:name w:val="H4"/>
    <w:basedOn w:val="TXL"/>
    <w:qFormat/>
    <w:rsid w:val="00D44711"/>
  </w:style>
  <w:style w:type="paragraph" w:customStyle="1" w:styleId="BX3T">
    <w:name w:val="BX3_T"/>
    <w:basedOn w:val="TXL"/>
    <w:qFormat/>
    <w:rsid w:val="00D44711"/>
  </w:style>
  <w:style w:type="paragraph" w:customStyle="1" w:styleId="BX3TXL">
    <w:name w:val="BX3_TXL"/>
    <w:basedOn w:val="TXL"/>
    <w:qFormat/>
    <w:rsid w:val="00D44711"/>
  </w:style>
  <w:style w:type="paragraph" w:customStyle="1" w:styleId="BX3BL">
    <w:name w:val="BX3_BL"/>
    <w:basedOn w:val="ListParagraph"/>
    <w:qFormat/>
    <w:rsid w:val="00D44711"/>
    <w:pPr>
      <w:numPr>
        <w:numId w:val="9"/>
      </w:numPr>
      <w:spacing w:line="480" w:lineRule="auto"/>
    </w:pPr>
    <w:rPr>
      <w:rFonts w:ascii="Times New Roman" w:hAnsi="Times New Roman" w:cs="Times New Roman"/>
    </w:rPr>
  </w:style>
  <w:style w:type="paragraph" w:customStyle="1" w:styleId="BX3BLF">
    <w:name w:val="BX3_BLF"/>
    <w:basedOn w:val="BX3BL"/>
    <w:qFormat/>
    <w:rsid w:val="00D44711"/>
  </w:style>
  <w:style w:type="paragraph" w:customStyle="1" w:styleId="BX3BLL">
    <w:name w:val="BX3_BLL"/>
    <w:basedOn w:val="BX3BL"/>
    <w:qFormat/>
    <w:rsid w:val="00D44711"/>
  </w:style>
  <w:style w:type="paragraph" w:customStyle="1" w:styleId="BX3TX">
    <w:name w:val="BX3_TX"/>
    <w:basedOn w:val="TX"/>
    <w:qFormat/>
    <w:rsid w:val="00D44711"/>
  </w:style>
  <w:style w:type="paragraph" w:customStyle="1" w:styleId="BX3S">
    <w:name w:val="BX3_S"/>
    <w:basedOn w:val="TXL"/>
    <w:qFormat/>
    <w:rsid w:val="00D44711"/>
  </w:style>
  <w:style w:type="paragraph" w:customStyle="1" w:styleId="EOCH1">
    <w:name w:val="EOC_H1"/>
    <w:basedOn w:val="TXL"/>
    <w:qFormat/>
    <w:rsid w:val="002E7431"/>
  </w:style>
  <w:style w:type="paragraph" w:customStyle="1" w:styleId="EOCREFH">
    <w:name w:val="EOC_REFH"/>
    <w:basedOn w:val="TXL"/>
    <w:qFormat/>
    <w:rsid w:val="002E7431"/>
  </w:style>
  <w:style w:type="paragraph" w:customStyle="1" w:styleId="EOCREF">
    <w:name w:val="EOC_REF"/>
    <w:basedOn w:val="Normal"/>
    <w:qFormat/>
    <w:rsid w:val="00AF5913"/>
    <w:pPr>
      <w:autoSpaceDE w:val="0"/>
      <w:autoSpaceDN w:val="0"/>
      <w:adjustRightInd w:val="0"/>
      <w:spacing w:after="0" w:line="480" w:lineRule="auto"/>
      <w:ind w:left="259" w:hanging="259"/>
      <w:contextualSpacing/>
    </w:pPr>
    <w:rPr>
      <w:rFonts w:ascii="Times New Roman" w:eastAsia="MinionPro-Regular" w:hAnsi="Times New Roman" w:cs="Times New Roman"/>
      <w:kern w:val="0"/>
      <w14:ligatures w14:val="none"/>
    </w:rPr>
  </w:style>
  <w:style w:type="paragraph" w:styleId="BalloonText">
    <w:name w:val="Balloon Text"/>
    <w:basedOn w:val="Normal"/>
    <w:link w:val="BalloonTextChar"/>
    <w:uiPriority w:val="99"/>
    <w:semiHidden/>
    <w:unhideWhenUsed/>
    <w:rsid w:val="00AF59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5913"/>
    <w:rPr>
      <w:rFonts w:ascii="Tahoma" w:hAnsi="Tahoma" w:cs="Tahoma"/>
      <w:sz w:val="16"/>
      <w:szCs w:val="16"/>
    </w:rPr>
  </w:style>
  <w:style w:type="character" w:customStyle="1" w:styleId="bold">
    <w:name w:val="bold"/>
    <w:rsid w:val="00AF5913"/>
    <w:rPr>
      <w:b/>
    </w:rPr>
  </w:style>
  <w:style w:type="character" w:customStyle="1" w:styleId="italic">
    <w:name w:val="italic"/>
    <w:rsid w:val="00AF5913"/>
    <w:rPr>
      <w:i/>
    </w:rPr>
  </w:style>
  <w:style w:type="character" w:styleId="BookTitle">
    <w:name w:val="Book Title"/>
    <w:basedOn w:val="DefaultParagraphFont"/>
    <w:uiPriority w:val="33"/>
    <w:qFormat/>
    <w:rsid w:val="00AF5913"/>
    <w:rPr>
      <w:b/>
      <w:bCs/>
      <w:smallCaps/>
      <w:spacing w:val="5"/>
    </w:rPr>
  </w:style>
  <w:style w:type="character" w:customStyle="1" w:styleId="MathI">
    <w:name w:val="MathI"/>
    <w:basedOn w:val="Math"/>
    <w:rsid w:val="00AF5913"/>
    <w:rPr>
      <w:b w:val="0"/>
      <w:i/>
      <w:sz w:val="27"/>
      <w:bdr w:val="none" w:sz="0" w:space="0" w:color="auto"/>
      <w:shd w:val="clear" w:color="auto" w:fill="auto"/>
      <w:vertAlign w:val="baseline"/>
    </w:rPr>
  </w:style>
  <w:style w:type="character" w:customStyle="1" w:styleId="MathBI">
    <w:name w:val="MathBI"/>
    <w:basedOn w:val="Math"/>
    <w:rsid w:val="00AF5913"/>
    <w:rPr>
      <w:b/>
      <w:i/>
      <w:sz w:val="27"/>
      <w:bdr w:val="none" w:sz="0" w:space="0" w:color="auto"/>
      <w:shd w:val="clear" w:color="auto" w:fill="auto"/>
      <w:vertAlign w:val="baseline"/>
    </w:rPr>
  </w:style>
  <w:style w:type="character" w:customStyle="1" w:styleId="MathBISup">
    <w:name w:val="MathBISup"/>
    <w:basedOn w:val="Math"/>
    <w:rsid w:val="00AF5913"/>
    <w:rPr>
      <w:b/>
      <w:i/>
      <w:sz w:val="27"/>
      <w:bdr w:val="none" w:sz="0" w:space="0" w:color="auto"/>
      <w:shd w:val="clear" w:color="auto" w:fill="auto"/>
      <w:vertAlign w:val="superscript"/>
    </w:rPr>
  </w:style>
  <w:style w:type="character" w:customStyle="1" w:styleId="MathBISub">
    <w:name w:val="MathBISub"/>
    <w:basedOn w:val="Math"/>
    <w:rsid w:val="00AF5913"/>
    <w:rPr>
      <w:b/>
      <w:i/>
      <w:sz w:val="27"/>
      <w:bdr w:val="none" w:sz="0" w:space="0" w:color="auto"/>
      <w:shd w:val="clear" w:color="auto" w:fill="auto"/>
      <w:vertAlign w:val="subscript"/>
    </w:rPr>
  </w:style>
  <w:style w:type="character" w:customStyle="1" w:styleId="MathBSup">
    <w:name w:val="MathBSup"/>
    <w:basedOn w:val="Math"/>
    <w:rsid w:val="00AF5913"/>
    <w:rPr>
      <w:b/>
      <w:i w:val="0"/>
      <w:sz w:val="27"/>
      <w:bdr w:val="none" w:sz="0" w:space="0" w:color="auto"/>
      <w:shd w:val="clear" w:color="auto" w:fill="auto"/>
      <w:vertAlign w:val="superscript"/>
    </w:rPr>
  </w:style>
  <w:style w:type="character" w:customStyle="1" w:styleId="MathBSub">
    <w:name w:val="MathBSub"/>
    <w:basedOn w:val="Math"/>
    <w:rsid w:val="00AF5913"/>
    <w:rPr>
      <w:b/>
      <w:i w:val="0"/>
      <w:sz w:val="27"/>
      <w:bdr w:val="none" w:sz="0" w:space="0" w:color="auto"/>
      <w:shd w:val="clear" w:color="auto" w:fill="auto"/>
      <w:vertAlign w:val="subscript"/>
    </w:rPr>
  </w:style>
  <w:style w:type="character" w:customStyle="1" w:styleId="MathISup">
    <w:name w:val="MathISup"/>
    <w:basedOn w:val="Math"/>
    <w:rsid w:val="00AF5913"/>
    <w:rPr>
      <w:b w:val="0"/>
      <w:i/>
      <w:sz w:val="27"/>
      <w:bdr w:val="none" w:sz="0" w:space="0" w:color="auto"/>
      <w:shd w:val="clear" w:color="auto" w:fill="auto"/>
      <w:vertAlign w:val="superscript"/>
    </w:rPr>
  </w:style>
  <w:style w:type="character" w:customStyle="1" w:styleId="MathISub">
    <w:name w:val="MathISub"/>
    <w:basedOn w:val="Math"/>
    <w:rsid w:val="00AF5913"/>
    <w:rPr>
      <w:b w:val="0"/>
      <w:i/>
      <w:sz w:val="27"/>
      <w:bdr w:val="none" w:sz="0" w:space="0" w:color="auto"/>
      <w:shd w:val="clear" w:color="auto" w:fill="auto"/>
      <w:vertAlign w:val="subscript"/>
    </w:rPr>
  </w:style>
  <w:style w:type="character" w:customStyle="1" w:styleId="SymbolBI">
    <w:name w:val="SymbolBI"/>
    <w:basedOn w:val="Math"/>
    <w:rsid w:val="00AF5913"/>
    <w:rPr>
      <w:b/>
      <w:i/>
      <w:sz w:val="27"/>
      <w:bdr w:val="none" w:sz="0" w:space="0" w:color="auto"/>
      <w:shd w:val="clear" w:color="auto" w:fill="0000FF"/>
      <w:vertAlign w:val="baseline"/>
    </w:rPr>
  </w:style>
  <w:style w:type="character" w:customStyle="1" w:styleId="SymbolB">
    <w:name w:val="SymbolB"/>
    <w:basedOn w:val="Math"/>
    <w:rsid w:val="00AF5913"/>
    <w:rPr>
      <w:b/>
      <w:i w:val="0"/>
      <w:sz w:val="27"/>
      <w:bdr w:val="none" w:sz="0" w:space="0" w:color="auto"/>
      <w:shd w:val="clear" w:color="auto" w:fill="0000FF"/>
      <w:vertAlign w:val="baseline"/>
    </w:rPr>
  </w:style>
  <w:style w:type="character" w:customStyle="1" w:styleId="SymbolI">
    <w:name w:val="SymbolI"/>
    <w:basedOn w:val="Math"/>
    <w:rsid w:val="00AF5913"/>
    <w:rPr>
      <w:b w:val="0"/>
      <w:i/>
      <w:sz w:val="27"/>
      <w:bdr w:val="none" w:sz="0" w:space="0" w:color="auto"/>
      <w:shd w:val="clear" w:color="auto" w:fill="0000FF"/>
      <w:vertAlign w:val="baseline"/>
    </w:rPr>
  </w:style>
  <w:style w:type="character" w:customStyle="1" w:styleId="SymbolBISup">
    <w:name w:val="SymbolBISup"/>
    <w:basedOn w:val="Math"/>
    <w:rsid w:val="00AF5913"/>
    <w:rPr>
      <w:b/>
      <w:i/>
      <w:sz w:val="27"/>
      <w:bdr w:val="none" w:sz="0" w:space="0" w:color="auto"/>
      <w:shd w:val="clear" w:color="auto" w:fill="0000FF"/>
      <w:vertAlign w:val="superscript"/>
    </w:rPr>
  </w:style>
  <w:style w:type="character" w:customStyle="1" w:styleId="SymbolBISub">
    <w:name w:val="SymbolBISub"/>
    <w:basedOn w:val="Math"/>
    <w:rsid w:val="00AF5913"/>
    <w:rPr>
      <w:b/>
      <w:i/>
      <w:sz w:val="27"/>
      <w:bdr w:val="none" w:sz="0" w:space="0" w:color="auto"/>
      <w:shd w:val="clear" w:color="auto" w:fill="0000FF"/>
      <w:vertAlign w:val="subscript"/>
    </w:rPr>
  </w:style>
  <w:style w:type="character" w:customStyle="1" w:styleId="SymbolBSup">
    <w:name w:val="SymbolBSup"/>
    <w:basedOn w:val="Math"/>
    <w:rsid w:val="00AF5913"/>
    <w:rPr>
      <w:b/>
      <w:i w:val="0"/>
      <w:sz w:val="27"/>
      <w:bdr w:val="none" w:sz="0" w:space="0" w:color="auto"/>
      <w:shd w:val="clear" w:color="auto" w:fill="0000FF"/>
      <w:vertAlign w:val="superscript"/>
    </w:rPr>
  </w:style>
  <w:style w:type="character" w:customStyle="1" w:styleId="SymbolBSub">
    <w:name w:val="SymbolBSub"/>
    <w:basedOn w:val="Math"/>
    <w:rsid w:val="00AF5913"/>
    <w:rPr>
      <w:b/>
      <w:i w:val="0"/>
      <w:sz w:val="27"/>
      <w:bdr w:val="none" w:sz="0" w:space="0" w:color="auto"/>
      <w:shd w:val="clear" w:color="auto" w:fill="0000FF"/>
      <w:vertAlign w:val="subscript"/>
    </w:rPr>
  </w:style>
  <w:style w:type="character" w:customStyle="1" w:styleId="SymbolISup">
    <w:name w:val="SymbolISup"/>
    <w:basedOn w:val="Math"/>
    <w:rsid w:val="00AF5913"/>
    <w:rPr>
      <w:b w:val="0"/>
      <w:i/>
      <w:sz w:val="27"/>
      <w:bdr w:val="none" w:sz="0" w:space="0" w:color="auto"/>
      <w:shd w:val="clear" w:color="auto" w:fill="0000FF"/>
      <w:vertAlign w:val="superscript"/>
    </w:rPr>
  </w:style>
  <w:style w:type="character" w:customStyle="1" w:styleId="SymbolISub">
    <w:name w:val="SymbolISub"/>
    <w:basedOn w:val="Math"/>
    <w:rsid w:val="00AF5913"/>
    <w:rPr>
      <w:b w:val="0"/>
      <w:i/>
      <w:sz w:val="27"/>
      <w:bdr w:val="none" w:sz="0" w:space="0" w:color="auto"/>
      <w:shd w:val="clear" w:color="auto" w:fill="0000FF"/>
      <w:vertAlign w:val="subscript"/>
    </w:rPr>
  </w:style>
  <w:style w:type="character" w:customStyle="1" w:styleId="SymbolSup">
    <w:name w:val="SymbolSup"/>
    <w:basedOn w:val="Math"/>
    <w:rsid w:val="00AF5913"/>
    <w:rPr>
      <w:b w:val="0"/>
      <w:i w:val="0"/>
      <w:sz w:val="27"/>
      <w:bdr w:val="none" w:sz="0" w:space="0" w:color="auto"/>
      <w:shd w:val="clear" w:color="auto" w:fill="0000FF"/>
      <w:vertAlign w:val="superscript"/>
    </w:rPr>
  </w:style>
  <w:style w:type="character" w:customStyle="1" w:styleId="SymbolSub">
    <w:name w:val="SymbolSub"/>
    <w:basedOn w:val="Math"/>
    <w:rsid w:val="00AF5913"/>
    <w:rPr>
      <w:b w:val="0"/>
      <w:i w:val="0"/>
      <w:sz w:val="27"/>
      <w:bdr w:val="none" w:sz="0" w:space="0" w:color="auto"/>
      <w:shd w:val="clear" w:color="auto" w:fill="0000FF"/>
      <w:vertAlign w:val="subscript"/>
    </w:rPr>
  </w:style>
  <w:style w:type="character" w:customStyle="1" w:styleId="Symbol">
    <w:name w:val="Symbol"/>
    <w:basedOn w:val="Math"/>
    <w:rsid w:val="00AF5913"/>
    <w:rPr>
      <w:b w:val="0"/>
      <w:i w:val="0"/>
      <w:sz w:val="27"/>
      <w:bdr w:val="none" w:sz="0" w:space="0" w:color="auto"/>
      <w:shd w:val="clear" w:color="auto" w:fill="0000FF"/>
      <w:vertAlign w:val="baseline"/>
    </w:rPr>
  </w:style>
  <w:style w:type="character" w:customStyle="1" w:styleId="TABNO">
    <w:name w:val="TAB_NO"/>
    <w:basedOn w:val="DefaultParagraphFont"/>
    <w:rsid w:val="00EE1462"/>
  </w:style>
  <w:style w:type="character" w:customStyle="1" w:styleId="FIGREF">
    <w:name w:val="FIG_REF"/>
    <w:basedOn w:val="DefaultParagraphFont"/>
    <w:rsid w:val="00EE1462"/>
  </w:style>
  <w:style w:type="character" w:customStyle="1" w:styleId="TABREF">
    <w:name w:val="TAB_REF"/>
    <w:basedOn w:val="DefaultParagraphFont"/>
    <w:rsid w:val="00EE1462"/>
  </w:style>
  <w:style w:type="character" w:customStyle="1" w:styleId="BX3REF">
    <w:name w:val="BX3_REF"/>
    <w:basedOn w:val="DefaultParagraphFont"/>
    <w:uiPriority w:val="1"/>
    <w:qFormat/>
    <w:rsid w:val="00DE3416"/>
    <w:rPr>
      <w:color w:val="00B0F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IDML_Conversion.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8"/>
        <w:category>
          <w:name w:val="General"/>
          <w:gallery w:val="placeholder"/>
        </w:category>
        <w:types>
          <w:type w:val="bbPlcHdr"/>
        </w:types>
        <w:behaviors>
          <w:behavior w:val="content"/>
        </w:behaviors>
        <w:guid w:val="{9DCC1DA6-8346-44E5-B5E4-500FAB205FF0}"/>
      </w:docPartPr>
      <w:docPartBody>
        <w:p w:rsidR="003F281D" w:rsidRDefault="003F281D">
          <w:r w:rsidRPr="007F6A2B">
            <w:rPr>
              <w:rStyle w:val="PlaceholderText"/>
            </w:rPr>
            <w:t>Click here to enter text.</w:t>
          </w:r>
        </w:p>
      </w:docPartBody>
    </w:docPart>
    <w:docPart>
      <w:docPartPr>
        <w:name w:val="BA46240665C54CC198CD3DE835947648"/>
        <w:category>
          <w:name w:val="General"/>
          <w:gallery w:val="placeholder"/>
        </w:category>
        <w:types>
          <w:type w:val="bbPlcHdr"/>
        </w:types>
        <w:behaviors>
          <w:behavior w:val="content"/>
        </w:behaviors>
        <w:guid w:val="{FCC6BCDD-5D97-4748-9907-5DAEB7609970}"/>
      </w:docPartPr>
      <w:docPartBody>
        <w:p w:rsidR="00000000" w:rsidRDefault="003F281D" w:rsidP="003F281D">
          <w:pPr>
            <w:pStyle w:val="BA46240665C54CC198CD3DE835947648"/>
          </w:pPr>
          <w:r w:rsidRPr="007F6A2B">
            <w:rPr>
              <w:rStyle w:val="PlaceholderText"/>
            </w:rPr>
            <w:t>Click here to enter text.</w:t>
          </w:r>
        </w:p>
      </w:docPartBody>
    </w:docPart>
    <w:docPart>
      <w:docPartPr>
        <w:name w:val="3C5E9BFC32954F1BA8CBC168ED06B7CB"/>
        <w:category>
          <w:name w:val="General"/>
          <w:gallery w:val="placeholder"/>
        </w:category>
        <w:types>
          <w:type w:val="bbPlcHdr"/>
        </w:types>
        <w:behaviors>
          <w:behavior w:val="content"/>
        </w:behaviors>
        <w:guid w:val="{7E5118F2-ED43-4305-B3C1-1CAF3599C942}"/>
      </w:docPartPr>
      <w:docPartBody>
        <w:p w:rsidR="00000000" w:rsidRDefault="003F281D" w:rsidP="003F281D">
          <w:pPr>
            <w:pStyle w:val="3C5E9BFC32954F1BA8CBC168ED06B7CB"/>
          </w:pPr>
          <w:r w:rsidRPr="007F6A2B">
            <w:rPr>
              <w:rStyle w:val="PlaceholderText"/>
            </w:rPr>
            <w:t>Click here to enter text.</w:t>
          </w:r>
        </w:p>
      </w:docPartBody>
    </w:docPart>
    <w:docPart>
      <w:docPartPr>
        <w:name w:val="7E7A1E68969B4973944846844B192650"/>
        <w:category>
          <w:name w:val="General"/>
          <w:gallery w:val="placeholder"/>
        </w:category>
        <w:types>
          <w:type w:val="bbPlcHdr"/>
        </w:types>
        <w:behaviors>
          <w:behavior w:val="content"/>
        </w:behaviors>
        <w:guid w:val="{25E334AF-CA40-4AA3-8504-A434654E3708}"/>
      </w:docPartPr>
      <w:docPartBody>
        <w:p w:rsidR="00000000" w:rsidRDefault="003F281D" w:rsidP="003F281D">
          <w:pPr>
            <w:pStyle w:val="7E7A1E68969B4973944846844B192650"/>
          </w:pPr>
          <w:r w:rsidRPr="007F6A2B">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MinionPro-Regular">
    <w:altName w:val="MS Gothic"/>
    <w:charset w:val="80"/>
    <w:family w:val="roman"/>
    <w:pitch w:val="default"/>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linkMacSystemFont">
    <w:altName w:val="Cambria"/>
    <w:charset w:val="00"/>
    <w:family w:val="roman"/>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81D"/>
    <w:rsid w:val="003F2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281D"/>
    <w:rPr>
      <w:color w:val="808080"/>
    </w:rPr>
  </w:style>
  <w:style w:type="paragraph" w:customStyle="1" w:styleId="BA46240665C54CC198CD3DE835947648">
    <w:name w:val="BA46240665C54CC198CD3DE835947648"/>
    <w:rsid w:val="003F281D"/>
  </w:style>
  <w:style w:type="paragraph" w:customStyle="1" w:styleId="3C5E9BFC32954F1BA8CBC168ED06B7CB">
    <w:name w:val="3C5E9BFC32954F1BA8CBC168ED06B7CB"/>
    <w:rsid w:val="003F281D"/>
  </w:style>
  <w:style w:type="paragraph" w:customStyle="1" w:styleId="7E7A1E68969B4973944846844B192650">
    <w:name w:val="7E7A1E68969B4973944846844B192650"/>
    <w:rsid w:val="003F281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281D"/>
    <w:rPr>
      <w:color w:val="808080"/>
    </w:rPr>
  </w:style>
  <w:style w:type="paragraph" w:customStyle="1" w:styleId="BA46240665C54CC198CD3DE835947648">
    <w:name w:val="BA46240665C54CC198CD3DE835947648"/>
    <w:rsid w:val="003F281D"/>
  </w:style>
  <w:style w:type="paragraph" w:customStyle="1" w:styleId="3C5E9BFC32954F1BA8CBC168ED06B7CB">
    <w:name w:val="3C5E9BFC32954F1BA8CBC168ED06B7CB"/>
    <w:rsid w:val="003F281D"/>
  </w:style>
  <w:style w:type="paragraph" w:customStyle="1" w:styleId="7E7A1E68969B4973944846844B192650">
    <w:name w:val="7E7A1E68969B4973944846844B192650"/>
    <w:rsid w:val="003F28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96301B35FECAA49B4210922C175F878" ma:contentTypeVersion="8" ma:contentTypeDescription="Create a new document." ma:contentTypeScope="" ma:versionID="71a0439abc1b5ac49c59ffc0d7a67c27">
  <xsd:schema xmlns:xsd="http://www.w3.org/2001/XMLSchema" xmlns:xs="http://www.w3.org/2001/XMLSchema" xmlns:p="http://schemas.microsoft.com/office/2006/metadata/properties" xmlns:ns2="428dd71b-5844-4d33-b042-4340af9e5530" targetNamespace="http://schemas.microsoft.com/office/2006/metadata/properties" ma:root="true" ma:fieldsID="6520f7c29ebe87402268f5ff651c28c1" ns2:_="">
    <xsd:import namespace="428dd71b-5844-4d33-b042-4340af9e55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d71b-5844-4d33-b042-4340af9e55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tyleCustomXml xmlns="http://StyleCustomxml.net/" count="52">
  <styleEle styleId="Normal" styleName="Normal"/>
  <styleEle styleId="Heading1" styleName="heading 1"/>
  <styleEle styleId="Heading2" styleName="heading 2"/>
  <styleEle styleId="Heading3" styleName="heading 3"/>
  <styleEle styleId="Heading4" styleName="heading 4"/>
  <styleEle styleId="Heading5" styleName="heading 5"/>
  <styleEle styleId="Heading6" styleName="heading 6"/>
  <styleEle styleId="Heading7" styleName="heading 7"/>
  <styleEle styleId="Heading8" styleName="heading 8"/>
  <styleEle styleId="Heading9" styleName="heading 9"/>
  <styleEle styleId="DefaultParagraphFont" styleName="Default Paragraph Font"/>
  <styleEle styleId="TableNormal" styleName="Normal Table"/>
  <styleEle styleId="NoList" styleName="No List"/>
  <styleEle styleId="Heading1Char" styleName="Heading 1 Char"/>
  <styleEle styleId="Heading2Char" styleName="Heading 2 Char"/>
  <styleEle styleId="Heading3Char" styleName="Heading 3 Char"/>
  <styleEle styleId="Heading4Char" styleName="Heading 4 Char"/>
  <styleEle styleId="Heading5Char" styleName="Heading 5 Char"/>
  <styleEle styleId="Heading6Char" styleName="Heading 6 Char"/>
  <styleEle styleId="Heading7Char" styleName="Heading 7 Char"/>
  <styleEle styleId="Heading8Char" styleName="Heading 8 Char"/>
  <styleEle styleId="Heading9Char" styleName="Heading 9 Char"/>
  <styleEle styleId="Title" styleName="Title"/>
  <styleEle styleId="TitleChar" styleName="Title Char"/>
  <styleEle styleId="Subtitle" styleName="Subtitle"/>
  <styleEle styleId="SubtitleChar" styleName="Subtitle Char"/>
  <styleEle styleId="Quote" styleName="Quote"/>
  <styleEle styleId="QuoteChar" styleName="Quote Char"/>
  <styleEle styleId="ListParagraph" styleName="List Paragraph"/>
  <styleEle styleId="IntenseEmphasis" styleName="Intense Emphasis"/>
  <styleEle styleId="IntenseQuote" styleName="Intense Quote"/>
  <styleEle styleId="IntenseQuoteChar" styleName="Intense Quote Char"/>
  <styleEle styleId="IntenseReference" styleName="Intense Reference"/>
  <styleEle styleId="Header" styleName="header"/>
  <styleEle styleId="HeaderChar" styleName="Header Char"/>
  <styleEle styleId="Footer" styleName="footer"/>
  <styleEle styleId="FooterChar" styleName="Footer Char"/>
  <styleEle styleId="TableGrid" styleName="Table Grid"/>
  <styleEle styleId="Hyperlink" styleName="Hyperlink"/>
  <styleEle styleId="ItalicText" styleName="Italic Text"/>
  <styleEle styleId="UnresolvedMention" styleName="Unresolved Mention"/>
  <styleEle styleId="TableEntry" styleName="Table Entry"/>
  <styleEle styleId="BoldfaceExtra" styleName="Boldface Extra"/>
  <styleEle styleId="ReferenceAPA" styleName="Reference APA"/>
  <styleEle styleId="FollowedHyperlink" styleName="FollowedHyperlink"/>
  <styleEle styleId="Revision" styleName="Revision"/>
  <styleEle styleId="CommentReference" styleName="annotation reference"/>
  <styleEle styleId="CommentText" styleName="annotation text"/>
  <styleEle styleId="CommentTextChar" styleName="Comment Text Char"/>
  <styleEle styleId="CommentSubject" styleName="annotation subject"/>
  <styleEle styleId="CommentSubjectChar" styleName="Comment Subject Char"/>
</styleCustomXml>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211378-9F46-489E-AE20-25E99AF0872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F11AE98-2C9F-4554-BE5B-1D955EA016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d71b-5844-4d33-b042-4340af9e55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6CE786-0659-4EE1-8C8D-4334C42B9328}">
  <ds:schemaRefs>
    <ds:schemaRef ds:uri="http://StyleCustomxml.net/"/>
  </ds:schemaRefs>
</ds:datastoreItem>
</file>

<file path=customXml/itemProps4.xml><?xml version="1.0" encoding="utf-8"?>
<ds:datastoreItem xmlns:ds="http://schemas.openxmlformats.org/officeDocument/2006/customXml" ds:itemID="{0E93C0AB-33D9-4966-A20C-8228E3425F5D}">
  <ds:schemaRefs>
    <ds:schemaRef ds:uri="http://schemas.microsoft.com/sharepoint/v3/contenttype/forms"/>
  </ds:schemaRefs>
</ds:datastoreItem>
</file>

<file path=customXml/itemProps5.xml><?xml version="1.0" encoding="utf-8"?>
<ds:datastoreItem xmlns:ds="http://schemas.openxmlformats.org/officeDocument/2006/customXml" ds:itemID="{1DA6B190-B1B4-429E-85CC-8F62FD035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IDML_Conversion.dotm</Template>
  <TotalTime>36</TotalTime>
  <Pages>51</Pages>
  <Words>12290</Words>
  <Characters>70056</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Freitas</dc:creator>
  <cp:keywords/>
  <dc:description/>
  <cp:lastModifiedBy>TE</cp:lastModifiedBy>
  <cp:revision>22</cp:revision>
  <dcterms:created xsi:type="dcterms:W3CDTF">2025-11-17T21:45:00Z</dcterms:created>
  <dcterms:modified xsi:type="dcterms:W3CDTF">2025-12-26T14:56:00Z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0x010100896301B35FECAA49B4210922C175F878</vt:lpwstr>
  </property>
  <property fmtid="{D5CDD505-2E9C-101B-9397-08002B2CF9AE}" pid="3" name="docLang">
    <vt:lpwstr>en</vt:lpwstr>
  </property>
  <property fmtid="{D5CDD505-2E9C-101B-9397-08002B2CF9AE}" pid="4" name="EDOID">
    <vt:i4>722116</vt:i4>
  </property>
</Properties>
</file>