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A2F10D" w14:textId="777E5BE5" w:rsidR="00F147A3" w:rsidRDefault="00100A86" w:rsidP="00F147A3">
      <w:pPr>
        <w:pStyle w:val="CW"/>
        <w:rPr>
          <w:highlight w:val="cyan"/>
        </w:rPr>
      </w:pPr>
      <w:r w:rsidRPr="00100A86">
        <w:rPr>
          <w:highlight w:val="cyan"/>
        </w:rPr>
        <w:t>CHAPTER</w:t>
      </w:r>
    </w:p>
    <w:p w14:paraId="70E66D80" w14:textId="1D063DFE" w:rsidR="000F5B79" w:rsidRPr="00100A86" w:rsidRDefault="00100A86" w:rsidP="00F147A3">
      <w:pPr>
        <w:pStyle w:val="CN"/>
        <w:rPr>
          <w:highlight w:val="cyan"/>
        </w:rPr>
      </w:pPr>
      <w:r w:rsidRPr="00100A86">
        <w:rPr>
          <w:highlight w:val="cyan"/>
        </w:rPr>
        <w:t>4</w:t>
      </w:r>
    </w:p>
    <w:p w14:paraId="2129A757" w14:textId="459860EB" w:rsidR="000F5B79" w:rsidRPr="00100A86" w:rsidRDefault="00100A86" w:rsidP="00F147A3">
      <w:pPr>
        <w:pStyle w:val="CT"/>
        <w:rPr>
          <w:highlight w:val="cyan"/>
        </w:rPr>
      </w:pPr>
      <w:r w:rsidRPr="00100A86">
        <w:rPr>
          <w:highlight w:val="cyan"/>
        </w:rPr>
        <w:t>Prioritization</w:t>
      </w:r>
    </w:p>
    <w:p w14:paraId="117E1E8E" w14:textId="01CAF376" w:rsidR="000F5B79" w:rsidRPr="00100A86" w:rsidRDefault="00100A86" w:rsidP="00F147A3">
      <w:pPr>
        <w:pStyle w:val="CAU"/>
        <w:rPr>
          <w:highlight w:val="green"/>
        </w:rPr>
      </w:pPr>
      <w:r w:rsidRPr="00100A86">
        <w:rPr>
          <w:highlight w:val="green"/>
        </w:rPr>
        <w:t>Jennifer Gold, MSN, BSW, RN, TCRN</w:t>
      </w:r>
    </w:p>
    <w:p w14:paraId="61E3590F" w14:textId="61EAB268" w:rsidR="000F5B79" w:rsidRPr="00100A86" w:rsidRDefault="00100A86" w:rsidP="00F147A3">
      <w:pPr>
        <w:pStyle w:val="COBJT"/>
        <w:rPr>
          <w:highlight w:val="cyan"/>
        </w:rPr>
      </w:pPr>
      <w:r w:rsidRPr="00100A86">
        <w:rPr>
          <w:highlight w:val="cyan"/>
        </w:rPr>
        <w:t>Objectives</w:t>
      </w:r>
    </w:p>
    <w:p w14:paraId="4BDC23DC" w14:textId="77777777" w:rsidR="000F5B79" w:rsidRPr="00DF68C2" w:rsidRDefault="00100A86" w:rsidP="00F147A3">
      <w:pPr>
        <w:pStyle w:val="COBJTXL"/>
      </w:pPr>
      <w:r w:rsidRPr="00DF68C2">
        <w:t>Upon completion of this chapter, the learner will be able to:</w:t>
      </w:r>
    </w:p>
    <w:p w14:paraId="57588A69" w14:textId="15F0E892" w:rsidR="000F5B79" w:rsidRPr="00DF68C2" w:rsidRDefault="00100A86" w:rsidP="00F147A3">
      <w:pPr>
        <w:pStyle w:val="COBJ"/>
      </w:pPr>
      <w:r w:rsidRPr="00DF68C2">
        <w:t>Integrate Pediatric Assessment Triangle findings into a categorization of “sick, sicker, or sickest.”</w:t>
      </w:r>
    </w:p>
    <w:p w14:paraId="7AC2AFAA" w14:textId="194A5186" w:rsidR="000F5B79" w:rsidRPr="00DF68C2" w:rsidRDefault="00100A86" w:rsidP="00F147A3">
      <w:pPr>
        <w:pStyle w:val="COBJ"/>
      </w:pPr>
      <w:r w:rsidRPr="00DF68C2">
        <w:t>Identify pediatric considerations within common triage systems, identifying strengths and weaknesses.</w:t>
      </w:r>
    </w:p>
    <w:p w14:paraId="5E591492" w14:textId="77777777" w:rsidR="00C8688D" w:rsidRDefault="00100A86" w:rsidP="00F147A3">
      <w:pPr>
        <w:pStyle w:val="COBJ"/>
      </w:pPr>
      <w:r w:rsidRPr="00DF68C2">
        <w:t>Recognize pediatric red flags.</w:t>
      </w:r>
    </w:p>
    <w:p w14:paraId="7BA91EC8" w14:textId="7478EE40" w:rsidR="00C8688D" w:rsidRDefault="00100A86" w:rsidP="002A13AB">
      <w:pPr>
        <w:pStyle w:val="H1"/>
        <w:rPr>
          <w:highlight w:val="cyan"/>
        </w:rPr>
      </w:pPr>
      <w:r w:rsidRPr="00100A86">
        <w:rPr>
          <w:highlight w:val="cyan"/>
        </w:rPr>
        <w:t>Introduction</w:t>
      </w:r>
    </w:p>
    <w:p w14:paraId="71FC8910" w14:textId="0DAB31FB" w:rsidR="000F5B79" w:rsidRDefault="00100A86" w:rsidP="00F147A3">
      <w:pPr>
        <w:pStyle w:val="TXL"/>
      </w:pPr>
      <w:r w:rsidRPr="00DF68C2">
        <w:t>The ability to prioritize patient care is essential to emergency nursing. Accurate prioritization is a skill that is built over time and with experience. Every minute</w:t>
      </w:r>
      <w:r>
        <w:t>,</w:t>
      </w:r>
      <w:r w:rsidRPr="00DF68C2">
        <w:t xml:space="preserve"> emergency nurses must decide which patient needs to be cared for first, which interventions and assessments must be completed immediately, and what tasks can safely wait; this is prioritization.</w:t>
      </w:r>
      <w:r>
        <w:t xml:space="preserve"> </w:t>
      </w:r>
      <w:r w:rsidRPr="00DF68C2">
        <w:t xml:space="preserve">Prioritization encompasses the initial formal triage, which assigns a patient acuity when the patient enters the department, and the ongoing triage of patient care based on patient workload and condition. The ability to prioritize accurately requires experience and skill often not attained until the nurse has achieved a level of experience and competence equivalent to what Benner (2001) would classify as proficiency. However, nurses in the emergency department (ED) are called upon to make these </w:t>
      </w:r>
      <w:r w:rsidRPr="00DF68C2">
        <w:lastRenderedPageBreak/>
        <w:t>decisions on a daily basis. It is essential that the nurse be able to identify the often-subtle signs of pediatric distress or illness. Although multiple evidence-based tools are available to help determine acuity, studies have shown that racial disparities in the under-triage of children persist (Lee et al., 2024; Warren et al., 2024).</w:t>
      </w:r>
      <w:r>
        <w:t xml:space="preserve"> </w:t>
      </w:r>
      <w:r w:rsidRPr="00DF68C2">
        <w:t>Children and families who do not speak the most prominent language may experience</w:t>
      </w:r>
      <w:r>
        <w:t xml:space="preserve"> </w:t>
      </w:r>
      <w:r w:rsidRPr="00DF68C2">
        <w:t>inequities (Rojas et al., 2023).</w:t>
      </w:r>
      <w:r>
        <w:t xml:space="preserve"> </w:t>
      </w:r>
      <w:r w:rsidRPr="00DF68C2">
        <w:t>Other marginalized groups include minoritized populations and those with a disability.</w:t>
      </w:r>
    </w:p>
    <w:p w14:paraId="2F05E968" w14:textId="5B2F9E98" w:rsidR="000F5B79" w:rsidRDefault="00100A86" w:rsidP="00F147A3">
      <w:pPr>
        <w:pStyle w:val="TX"/>
      </w:pPr>
      <w:r w:rsidRPr="00DF68C2">
        <w:t xml:space="preserve">The word </w:t>
      </w:r>
      <w:r w:rsidRPr="002A13AB">
        <w:rPr>
          <w:rStyle w:val="italic"/>
          <w:highlight w:val="green"/>
        </w:rPr>
        <w:t>triage</w:t>
      </w:r>
      <w:r w:rsidRPr="00DF68C2">
        <w:t>, meaning “to sort,” in French, was first introduced to the medical arena on the battlefields of the Napoleonic Wars to quickly assess and determine the level of injury the soldiers sustained. This enabled those needing urgent interventions to receive prioritized care. Triaging on the battlefields has evolved into the triaging systems used in today’s EDs worldwide. Various systems and scales are used, but all establish patient acuity and prioritize the order in which patients are seen, thus controlling the patient flow in the ED (Robertson-Steel, 2006). Several triaging systems and scales are discussed in the chapter.</w:t>
      </w:r>
    </w:p>
    <w:p w14:paraId="18FC73AE" w14:textId="645FEAC2" w:rsidR="000F5B79" w:rsidRPr="00DF68C2" w:rsidRDefault="00100A86" w:rsidP="00F147A3">
      <w:pPr>
        <w:pStyle w:val="TX"/>
      </w:pPr>
      <w:r w:rsidRPr="00DF68C2">
        <w:t>Triage is not a place but an ongoing process that can occur anywhere patients and their caregivers seek medical care. Prioritization can occur in an ED, doctors’ offices, urgent care facilities, clinics, or other out-of-hospital settings. Triage is also used during disaster management and mass</w:t>
      </w:r>
      <w:r>
        <w:t>-</w:t>
      </w:r>
      <w:r w:rsidRPr="00DF68C2">
        <w:t>casualty incidents and events. Prioritization during such events facilitates the greatest good for the greatest number. Additionally, it is important to consider prioritization when transferring a patient from one department to another within a hospital or from one facility to another. Moreover, the patient needs to be continually reevaluated as the situation warrants. A patient’s condition and order of priority can change based on ongoing assessments.</w:t>
      </w:r>
    </w:p>
    <w:p w14:paraId="27EE9196" w14:textId="72B6584F" w:rsidR="000F5B79" w:rsidRPr="00DF68C2" w:rsidRDefault="00100A86" w:rsidP="00F147A3">
      <w:pPr>
        <w:pStyle w:val="TX"/>
      </w:pPr>
      <w:r w:rsidRPr="19E8E881">
        <w:t xml:space="preserve">Research regarding triage decisions and processes highlights the importance of nursing expertise and accurate prioritization. Evidence also emphasizes the need for critical thinking, </w:t>
      </w:r>
      <w:r w:rsidRPr="19E8E881">
        <w:lastRenderedPageBreak/>
        <w:t>intuition, and the nurses’ knowledge base to make accurate triaging decisions. When nurses lack knowledge and experience regarding a patient's population or disease process, they rely on intuition and past experiences (heuristics) to make decisions in complex situations (Aghajani et al., 2021). Intuition is more than a feeling. The nurse interprets subjective and objective findings to determine acuity and prioritization appropriately, using sensory perceptions embedded in nursing assessment, intuition, knowledge, and experience (Wilson et al., 2023).</w:t>
      </w:r>
    </w:p>
    <w:p w14:paraId="0653E3E3" w14:textId="77777777" w:rsidR="000F5B79" w:rsidRPr="00DF68C2" w:rsidRDefault="00100A86" w:rsidP="00F147A3">
      <w:pPr>
        <w:pStyle w:val="TX"/>
      </w:pPr>
      <w:r w:rsidRPr="00DF68C2">
        <w:t>Inaccurate triage of pediatric patients is common, particularly in general emergency departments (</w:t>
      </w:r>
      <w:proofErr w:type="spellStart"/>
      <w:r w:rsidRPr="00DF68C2">
        <w:t>Geanacopoulos</w:t>
      </w:r>
      <w:proofErr w:type="spellEnd"/>
      <w:r w:rsidRPr="00DF68C2">
        <w:t xml:space="preserve"> et al., 2025). In addition to previously mentioned disparities that lead to under-triage, other studies have identified certain chief complaints that are associated with inaccurate triage levels. For example, chief complaints revolving around nonaccidental trauma were most often under-triaged, while penetrating traumas were most often over-triaged, especially at non-trauma centers or general EDs (Ngo et al, 2024; Scaife et al., 2024). Triage accuracy is essential in delivering effective, equitable care to the pediatric population, especially with all their unique challenges. Pediatric patients can deteriorate rapidly. It is essential that the nurse accurately prioritizes the pediatric patient initially and consistently reevaluates the patient’s condition, to detect subtle signs of decompensation.</w:t>
      </w:r>
    </w:p>
    <w:p w14:paraId="665C54AD" w14:textId="7901CFA5" w:rsidR="000F5B79" w:rsidRDefault="00100A86" w:rsidP="00EC60AA">
      <w:pPr>
        <w:pStyle w:val="TX"/>
      </w:pPr>
      <w:r w:rsidRPr="06B65E77">
        <w:t>A validated, evidence-based tool can assist in initial and ongoing pediatric assessments. This helps get the right patient to the right place at the right time with the right personnel. The Pediatric Assessment Triangle (PAT) is such a tool (</w:t>
      </w:r>
      <w:sdt>
        <w:sdtPr>
          <w:alias w:val="FigureRef"/>
          <w:tag w:val="FigureRef"/>
          <w:id w:val="1088417051"/>
          <w:placeholder>
            <w:docPart w:val="DefaultPlaceholder_1082065158"/>
          </w:placeholder>
        </w:sdtPr>
        <w:sdtEndPr>
          <w:rPr>
            <w:rStyle w:val="FIGREF"/>
            <w:highlight w:val="cyan"/>
          </w:rPr>
        </w:sdtEndPr>
        <w:sdtContent>
          <w:sdt>
            <w:sdtPr>
              <w:alias w:val="Figure"/>
              <w:tag w:val="Figure"/>
              <w:id w:val="2133131827"/>
              <w:placeholder>
                <w:docPart w:val="DefaultPlaceholder_1082065158"/>
              </w:placeholder>
            </w:sdtPr>
            <w:sdtEndPr>
              <w:rPr>
                <w:rStyle w:val="FIGREF"/>
                <w:highlight w:val="cyan"/>
              </w:rPr>
            </w:sdtEndPr>
            <w:sdtContent>
              <w:r w:rsidRPr="007B2884">
                <w:rPr>
                  <w:rStyle w:val="FIGREF"/>
                  <w:highlight w:val="cyan"/>
                </w:rPr>
                <w:t>Figure</w:t>
              </w:r>
            </w:sdtContent>
          </w:sdt>
          <w:r w:rsidRPr="007B2884">
            <w:rPr>
              <w:rStyle w:val="FIGREF"/>
              <w:highlight w:val="cyan"/>
            </w:rPr>
            <w:t xml:space="preserve"> </w:t>
          </w:r>
          <w:sdt>
            <w:sdtPr>
              <w:rPr>
                <w:rStyle w:val="FIGREF"/>
                <w:highlight w:val="cyan"/>
              </w:rPr>
              <w:alias w:val="ChapNo"/>
              <w:tag w:val="ChapNo"/>
              <w:id w:val="-1720205878"/>
              <w:placeholder>
                <w:docPart w:val="DefaultPlaceholder_1082065158"/>
              </w:placeholder>
            </w:sdtPr>
            <w:sdtEndPr>
              <w:rPr>
                <w:rStyle w:val="FIGREF"/>
              </w:rPr>
            </w:sdtEndPr>
            <w:sdtContent>
              <w:r w:rsidRPr="007B2884">
                <w:rPr>
                  <w:rStyle w:val="FIGREF"/>
                  <w:highlight w:val="cyan"/>
                </w:rPr>
                <w:t>4</w:t>
              </w:r>
            </w:sdtContent>
          </w:sdt>
          <w:r w:rsidRPr="007B2884">
            <w:rPr>
              <w:rStyle w:val="FIGREF"/>
              <w:highlight w:val="cyan"/>
            </w:rPr>
            <w:t>-</w:t>
          </w:r>
          <w:sdt>
            <w:sdtPr>
              <w:rPr>
                <w:rStyle w:val="FIGREF"/>
                <w:highlight w:val="cyan"/>
              </w:rPr>
              <w:alias w:val="SeqNo"/>
              <w:tag w:val="SeqNo"/>
              <w:id w:val="-1425101484"/>
              <w:placeholder>
                <w:docPart w:val="DefaultPlaceholder_1082065158"/>
              </w:placeholder>
            </w:sdtPr>
            <w:sdtEndPr>
              <w:rPr>
                <w:rStyle w:val="FIGREF"/>
              </w:rPr>
            </w:sdtEndPr>
            <w:sdtContent>
              <w:r w:rsidRPr="007B2884">
                <w:rPr>
                  <w:rStyle w:val="FIGREF"/>
                  <w:highlight w:val="cyan"/>
                </w:rPr>
                <w:t>1</w:t>
              </w:r>
            </w:sdtContent>
          </w:sdt>
        </w:sdtContent>
      </w:sdt>
      <w:r w:rsidRPr="06B65E77">
        <w:t>). This tool can be vital in recognizing a decompensating patient and the need for re-prioritization.</w:t>
      </w:r>
    </w:p>
    <w:sdt>
      <w:sdtPr>
        <w:alias w:val="BOX2"/>
        <w:tag w:val="1"/>
        <w:id w:val="-697930378"/>
        <w:placeholder>
          <w:docPart w:val="DefaultPlaceholder_1082065158"/>
        </w:placeholder>
      </w:sdtPr>
      <w:sdtEndPr/>
      <w:sdtContent>
        <w:p w14:paraId="1E50B71E" w14:textId="1F67C15F" w:rsidR="000F5B79" w:rsidRPr="00F147A3" w:rsidRDefault="00100A86" w:rsidP="00F147A3">
          <w:pPr>
            <w:pStyle w:val="BX2T"/>
            <w:rPr>
              <w:highlight w:val="cyan"/>
            </w:rPr>
          </w:pPr>
          <w:r w:rsidRPr="00F147A3">
            <w:rPr>
              <w:highlight w:val="cyan"/>
            </w:rPr>
            <w:t>NOTE</w:t>
          </w:r>
        </w:p>
        <w:p w14:paraId="4E86556A" w14:textId="25667CE5" w:rsidR="000F5B79" w:rsidRPr="00100A86" w:rsidRDefault="00100A86" w:rsidP="00F147A3">
          <w:pPr>
            <w:pStyle w:val="BX2H1"/>
            <w:rPr>
              <w:highlight w:val="cyan"/>
            </w:rPr>
          </w:pPr>
          <w:r w:rsidRPr="00100A86">
            <w:rPr>
              <w:highlight w:val="cyan"/>
            </w:rPr>
            <w:t>Triage Is a Process, Not a Place</w:t>
          </w:r>
        </w:p>
        <w:p w14:paraId="53CA6452" w14:textId="6CD4663F" w:rsidR="000F5B79" w:rsidRDefault="00100A86" w:rsidP="00F147A3">
          <w:pPr>
            <w:pStyle w:val="BX2TXL"/>
          </w:pPr>
          <w:r w:rsidRPr="00DF68C2">
            <w:lastRenderedPageBreak/>
            <w:t>Triage is an ongoing process that can occur anywhere, not just in the ED.</w:t>
          </w:r>
        </w:p>
      </w:sdtContent>
    </w:sdt>
    <w:sdt>
      <w:sdtPr>
        <w:rPr>
          <w:highlight w:val="cyan"/>
        </w:rPr>
        <w:alias w:val="Figure Caption"/>
        <w:tag w:val="Figure Caption"/>
        <w:id w:val="-645896230"/>
        <w:placeholder>
          <w:docPart w:val="DefaultPlaceholder_1082065158"/>
        </w:placeholder>
      </w:sdtPr>
      <w:sdtEndPr>
        <w:rPr>
          <w:highlight w:val="none"/>
        </w:rPr>
      </w:sdtEndPr>
      <w:sdtContent>
        <w:p w14:paraId="21C5A810" w14:textId="08960166" w:rsidR="000F5B79" w:rsidRPr="00100A86" w:rsidRDefault="00D000F5" w:rsidP="00F147A3">
          <w:pPr>
            <w:pStyle w:val="FGC"/>
            <w:rPr>
              <w:highlight w:val="cyan"/>
            </w:rPr>
          </w:pPr>
          <w:sdt>
            <w:sdtPr>
              <w:rPr>
                <w:rStyle w:val="FIGNO"/>
                <w:highlight w:val="cyan"/>
              </w:rPr>
              <w:alias w:val="Figure"/>
              <w:tag w:val="Figure"/>
              <w:id w:val="806049175"/>
              <w:placeholder>
                <w:docPart w:val="DefaultPlaceholder_1082065158"/>
              </w:placeholder>
            </w:sdtPr>
            <w:sdtEndPr>
              <w:rPr>
                <w:rStyle w:val="DefaultParagraphFont"/>
              </w:rPr>
            </w:sdtEndPr>
            <w:sdtContent>
              <w:r w:rsidR="00100A86" w:rsidRPr="007B2884">
                <w:rPr>
                  <w:rStyle w:val="FIGNO"/>
                  <w:highlight w:val="cyan"/>
                </w:rPr>
                <w:t>Figure</w:t>
              </w:r>
            </w:sdtContent>
          </w:sdt>
          <w:r w:rsidR="00100A86" w:rsidRPr="00100A86">
            <w:rPr>
              <w:highlight w:val="cyan"/>
            </w:rPr>
            <w:t xml:space="preserve"> </w:t>
          </w:r>
          <w:sdt>
            <w:sdtPr>
              <w:rPr>
                <w:rStyle w:val="FIGNO"/>
                <w:highlight w:val="cyan"/>
              </w:rPr>
              <w:alias w:val="ChapNo"/>
              <w:tag w:val="ChapNo"/>
              <w:id w:val="-1439371807"/>
              <w:placeholder>
                <w:docPart w:val="DefaultPlaceholder_1082065158"/>
              </w:placeholder>
            </w:sdtPr>
            <w:sdtEndPr>
              <w:rPr>
                <w:rStyle w:val="DefaultParagraphFont"/>
              </w:rPr>
            </w:sdtEndPr>
            <w:sdtContent>
              <w:r w:rsidR="00100A86" w:rsidRPr="007B2884">
                <w:rPr>
                  <w:rStyle w:val="FIGNO"/>
                  <w:highlight w:val="cyan"/>
                </w:rPr>
                <w:t>4</w:t>
              </w:r>
            </w:sdtContent>
          </w:sdt>
          <w:r w:rsidR="00100A86" w:rsidRPr="00100A86">
            <w:rPr>
              <w:highlight w:val="cyan"/>
            </w:rPr>
            <w:t>-</w:t>
          </w:r>
          <w:sdt>
            <w:sdtPr>
              <w:rPr>
                <w:rStyle w:val="FIGNO"/>
                <w:highlight w:val="cyan"/>
              </w:rPr>
              <w:alias w:val="SeqNo"/>
              <w:tag w:val="SeqNo"/>
              <w:id w:val="-574585630"/>
              <w:placeholder>
                <w:docPart w:val="DefaultPlaceholder_1082065158"/>
              </w:placeholder>
            </w:sdtPr>
            <w:sdtEndPr>
              <w:rPr>
                <w:rStyle w:val="DefaultParagraphFont"/>
              </w:rPr>
            </w:sdtEndPr>
            <w:sdtContent>
              <w:r w:rsidR="00100A86" w:rsidRPr="007B2884">
                <w:rPr>
                  <w:rStyle w:val="FIGNO"/>
                  <w:highlight w:val="cyan"/>
                </w:rPr>
                <w:t>1</w:t>
              </w:r>
            </w:sdtContent>
          </w:sdt>
          <w:r w:rsidR="00100A86" w:rsidRPr="00100A86">
            <w:rPr>
              <w:highlight w:val="cyan"/>
            </w:rPr>
            <w:t xml:space="preserve"> The Pediatric Assessment Triangle.</w:t>
          </w:r>
        </w:p>
        <w:p w14:paraId="625C0C90" w14:textId="4455E03A" w:rsidR="00C8688D" w:rsidRDefault="00100A86" w:rsidP="00F147A3">
          <w:pPr>
            <w:pStyle w:val="FGS"/>
          </w:pPr>
          <w:proofErr w:type="gramStart"/>
          <w:r w:rsidRPr="00DF68C2">
            <w:t xml:space="preserve">Data from </w:t>
          </w:r>
          <w:proofErr w:type="spellStart"/>
          <w:r w:rsidRPr="00DF68C2">
            <w:t>Horeczko</w:t>
          </w:r>
          <w:proofErr w:type="spellEnd"/>
          <w:r w:rsidRPr="00DF68C2">
            <w:t xml:space="preserve">, T., Enriquez, B., McGrath, N. E., </w:t>
          </w:r>
          <w:proofErr w:type="spellStart"/>
          <w:r w:rsidRPr="00DF68C2">
            <w:t>Gausche</w:t>
          </w:r>
          <w:proofErr w:type="spellEnd"/>
          <w:r w:rsidRPr="00DF68C2">
            <w:t>-Hill, M., &amp; Lewis, R. J. (2013).</w:t>
          </w:r>
          <w:proofErr w:type="gramEnd"/>
          <w:r w:rsidRPr="00DF68C2">
            <w:t xml:space="preserve"> The Pediatric Assessment Triangle: Accuracy of its application by nurses in the triage of children. </w:t>
          </w:r>
          <w:r w:rsidRPr="002A13AB">
            <w:rPr>
              <w:rStyle w:val="italic"/>
              <w:highlight w:val="green"/>
            </w:rPr>
            <w:t>Journal of Emergency Nursing, 39</w:t>
          </w:r>
          <w:r w:rsidRPr="00DF68C2">
            <w:t xml:space="preserve">(2), 182–189. </w:t>
          </w:r>
          <w:proofErr w:type="gramStart"/>
          <w:r w:rsidRPr="002A13AB">
            <w:t>https://doi.org/10.1016/j.jen.2011.12.020</w:t>
          </w:r>
          <w:r w:rsidRPr="00DF68C2">
            <w:t xml:space="preserve">; </w:t>
          </w:r>
          <w:proofErr w:type="spellStart"/>
          <w:r w:rsidRPr="00DF68C2">
            <w:t>Torisen</w:t>
          </w:r>
          <w:proofErr w:type="spellEnd"/>
          <w:r w:rsidRPr="00DF68C2">
            <w:t xml:space="preserve">, T. A. G., Glanville, J. M., Loaiza, A. F., &amp; </w:t>
          </w:r>
          <w:proofErr w:type="spellStart"/>
          <w:r w:rsidRPr="00DF68C2">
            <w:t>Bidonde</w:t>
          </w:r>
          <w:proofErr w:type="spellEnd"/>
          <w:r w:rsidRPr="00DF68C2">
            <w:t>, J. (2024, September 4).</w:t>
          </w:r>
          <w:proofErr w:type="gramEnd"/>
          <w:r w:rsidRPr="00DF68C2">
            <w:t xml:space="preserve"> Emergency pediatric patients and use of the Pediatric Assessment Triangle Tool (PAT): A scoping review. </w:t>
          </w:r>
          <w:r w:rsidRPr="002A13AB">
            <w:rPr>
              <w:rStyle w:val="italic"/>
              <w:highlight w:val="green"/>
            </w:rPr>
            <w:t>BMC Emergency Medicine, 24</w:t>
          </w:r>
          <w:r w:rsidRPr="00DF68C2">
            <w:t xml:space="preserve">, Article 158. </w:t>
          </w:r>
          <w:r w:rsidRPr="002A13AB">
            <w:t>https://bmcemergmed.biomedcentral.com/articles/10.1186/s12873-024-01068-w</w:t>
          </w:r>
          <w:r>
            <w:t xml:space="preserve"> </w:t>
          </w:r>
        </w:p>
      </w:sdtContent>
    </w:sdt>
    <w:p w14:paraId="2CB9D000" w14:textId="1A770087" w:rsidR="00C8688D" w:rsidRDefault="00100A86" w:rsidP="002A13AB">
      <w:pPr>
        <w:pStyle w:val="H1"/>
        <w:rPr>
          <w:highlight w:val="cyan"/>
        </w:rPr>
      </w:pPr>
      <w:r w:rsidRPr="00100A86">
        <w:rPr>
          <w:highlight w:val="cyan"/>
        </w:rPr>
        <w:t>The Pediatric Assessment Triangle</w:t>
      </w:r>
    </w:p>
    <w:p w14:paraId="4880495A" w14:textId="220ECC21" w:rsidR="000F5B79" w:rsidRDefault="00100A86" w:rsidP="00AB377E">
      <w:pPr>
        <w:pStyle w:val="TXL"/>
      </w:pPr>
      <w:r w:rsidRPr="00DF68C2">
        <w:t>The PAT is a relatively simple tool that enables the nurse to obtain a quick general impression of the patient’s physiologic</w:t>
      </w:r>
      <w:r>
        <w:t>al</w:t>
      </w:r>
      <w:r w:rsidRPr="00DF68C2">
        <w:t xml:space="preserve"> status. It is a rapid assessment of the patient’s general physiologic</w:t>
      </w:r>
      <w:r>
        <w:t>al</w:t>
      </w:r>
      <w:r w:rsidRPr="00DF68C2">
        <w:t xml:space="preserve"> stability and can be performed before engaging in direct physical contact with the patient.</w:t>
      </w:r>
      <w:r>
        <w:t xml:space="preserve"> </w:t>
      </w:r>
      <w:r w:rsidRPr="00DF68C2">
        <w:t xml:space="preserve">Its validity as a first step in the assessment process for the pediatric patient presenting to the emergency department has been supported by research (Masoumeh et al., 2023; </w:t>
      </w:r>
      <w:proofErr w:type="spellStart"/>
      <w:r w:rsidRPr="00DF68C2">
        <w:t>Tørisen</w:t>
      </w:r>
      <w:proofErr w:type="spellEnd"/>
      <w:r w:rsidRPr="00DF68C2">
        <w:t xml:space="preserve"> et al., 2024). It uses visual and auditory cues to identify acutely ill and injured pediatric patients.</w:t>
      </w:r>
      <w:r>
        <w:t xml:space="preserve"> </w:t>
      </w:r>
      <w:r w:rsidRPr="00DF68C2">
        <w:t>The tool enables the nurse to quickly determine if the pediatric patient’s general condition is “sick,” “sicker,” or “sickest,” guiding the decision-making around which patients receive the highest priority to be further evaluated or need life-saving interventions (Dieckmann et al., 2023). The PAT consists of three components:</w:t>
      </w:r>
    </w:p>
    <w:p w14:paraId="20991AF6" w14:textId="716110F4" w:rsidR="000F5B79" w:rsidRDefault="00100A86" w:rsidP="00AB377E">
      <w:pPr>
        <w:pStyle w:val="BLF"/>
      </w:pPr>
      <w:r>
        <w:t>Appearance</w:t>
      </w:r>
    </w:p>
    <w:p w14:paraId="413DEB85" w14:textId="546D7AE0" w:rsidR="000F5B79" w:rsidRDefault="00100A86" w:rsidP="00AB377E">
      <w:pPr>
        <w:pStyle w:val="BL"/>
      </w:pPr>
      <w:r>
        <w:t>Work of breathing</w:t>
      </w:r>
    </w:p>
    <w:p w14:paraId="380E07C1" w14:textId="33D45382" w:rsidR="000F5B79" w:rsidRDefault="00100A86" w:rsidP="00AB377E">
      <w:pPr>
        <w:pStyle w:val="BLL"/>
      </w:pPr>
      <w:r>
        <w:lastRenderedPageBreak/>
        <w:t>Circulation to the skin</w:t>
      </w:r>
    </w:p>
    <w:p w14:paraId="39E71C4A" w14:textId="55D64B61" w:rsidR="000F5B79" w:rsidRDefault="00100A86" w:rsidP="00AB377E">
      <w:pPr>
        <w:pStyle w:val="TX"/>
      </w:pPr>
      <w:r w:rsidRPr="06B65E77">
        <w:t>The three components are recognizable from the ABCs of basic life support (BLS), advanced cardiac life support (ACLS), and pediatric advanced life support (PALS). The significant difference is that the PAT components are quickly assessed without touching the patient. The PAT has been integrated into life support algorithms, protocols, and courses worldwide (Dieckmann et al., 2023).</w:t>
      </w:r>
    </w:p>
    <w:sdt>
      <w:sdtPr>
        <w:alias w:val="BOX1"/>
        <w:tag w:val="1"/>
        <w:id w:val="-769474290"/>
        <w:placeholder>
          <w:docPart w:val="DefaultPlaceholder_1082065158"/>
        </w:placeholder>
      </w:sdtPr>
      <w:sdtEndPr/>
      <w:sdtContent>
        <w:p w14:paraId="61FA09FA" w14:textId="728633E3" w:rsidR="000F5B79" w:rsidRPr="00AB377E" w:rsidRDefault="00100A86" w:rsidP="00AB377E">
          <w:pPr>
            <w:pStyle w:val="BX1T"/>
            <w:rPr>
              <w:highlight w:val="cyan"/>
            </w:rPr>
          </w:pPr>
          <w:r w:rsidRPr="00AB377E">
            <w:rPr>
              <w:highlight w:val="cyan"/>
            </w:rPr>
            <w:t>CLINICAL PEARL</w:t>
          </w:r>
        </w:p>
        <w:p w14:paraId="7833D1C4" w14:textId="67D21EC0" w:rsidR="000F5B79" w:rsidRPr="00100A86" w:rsidRDefault="00100A86" w:rsidP="00AB377E">
          <w:pPr>
            <w:pStyle w:val="BX1H1"/>
            <w:rPr>
              <w:highlight w:val="cyan"/>
            </w:rPr>
          </w:pPr>
          <w:r w:rsidRPr="00100A86">
            <w:rPr>
              <w:highlight w:val="cyan"/>
            </w:rPr>
            <w:t>Utility of the PAT</w:t>
          </w:r>
        </w:p>
        <w:p w14:paraId="39A1E275" w14:textId="77777777" w:rsidR="00C8688D" w:rsidRDefault="00100A86" w:rsidP="00AB377E">
          <w:pPr>
            <w:pStyle w:val="BX1TXL"/>
          </w:pPr>
          <w:r w:rsidRPr="00DF68C2">
            <w:t>Whether the nurse is faced with multiple pediatric patients who need to be triaged upon arrival to the ED or peeking in to see whether the patients are okay, the PAT can help. The PAT is not always related to ED triage or priority. It is simply an effective tool that calls out critical physical assessments the nurse can see or hear in a moment.</w:t>
          </w:r>
        </w:p>
      </w:sdtContent>
    </w:sdt>
    <w:p w14:paraId="53A78D18" w14:textId="005AE222" w:rsidR="00C8688D" w:rsidRDefault="00100A86" w:rsidP="002A13AB">
      <w:pPr>
        <w:pStyle w:val="H2"/>
        <w:rPr>
          <w:highlight w:val="cyan"/>
        </w:rPr>
      </w:pPr>
      <w:r w:rsidRPr="00100A86">
        <w:rPr>
          <w:highlight w:val="cyan"/>
        </w:rPr>
        <w:t>Appearance</w:t>
      </w:r>
    </w:p>
    <w:p w14:paraId="7654BB47" w14:textId="6F6D6ACF" w:rsidR="000F5B79" w:rsidRDefault="00100A86" w:rsidP="00AB377E">
      <w:pPr>
        <w:pStyle w:val="TXL"/>
      </w:pPr>
      <w:r w:rsidRPr="00DF68C2">
        <w:t>The first thing the nurse sees when looking at a child is their general appearance, whether they walk in through triage, arrive via ambulance, or are in a room. This assessment is often performed without conscious thought. However, it is paramount in determining the severity of illness and injury and how urgently the patient needs attention. General appearance includes the child’s interactions with the caregiver or the surroundings, revealing much information regarding the adequacy of ventilation, oxygenation, and perfusion to the brain and central nervous system. Any alteration in general appearance should be considered a significant underlying problem until proven otherwise.</w:t>
      </w:r>
    </w:p>
    <w:p w14:paraId="117AA281" w14:textId="2B7C513C" w:rsidR="000F5B79" w:rsidRDefault="00100A86" w:rsidP="00AB377E">
      <w:pPr>
        <w:pStyle w:val="TX"/>
      </w:pPr>
      <w:r w:rsidRPr="00DF68C2">
        <w:lastRenderedPageBreak/>
        <w:t>The mnemonic TICLS is a helpful way to remember what to look for when assessing a pediatric patient (</w:t>
      </w:r>
      <w:r w:rsidRPr="00AB377E">
        <w:rPr>
          <w:rStyle w:val="BX3REF"/>
          <w:highlight w:val="cyan"/>
        </w:rPr>
        <w:t>Box 4-1</w:t>
      </w:r>
      <w:r w:rsidRPr="00DF68C2">
        <w:t>). A quick assessment of appearance using the five TICLS components tells a lot about the patient’s overall condition.</w:t>
      </w:r>
    </w:p>
    <w:sdt>
      <w:sdtPr>
        <w:rPr>
          <w:highlight w:val="cyan"/>
        </w:rPr>
        <w:alias w:val="BOX3"/>
        <w:tag w:val="1"/>
        <w:id w:val="1337960421"/>
        <w:placeholder>
          <w:docPart w:val="DefaultPlaceholder_1082065158"/>
        </w:placeholder>
      </w:sdtPr>
      <w:sdtEndPr>
        <w:rPr>
          <w:highlight w:val="none"/>
        </w:rPr>
      </w:sdtEndPr>
      <w:sdtContent>
        <w:p w14:paraId="10CA50C5" w14:textId="10DD54F2" w:rsidR="000F5B79" w:rsidRPr="00100A86" w:rsidRDefault="00100A86" w:rsidP="00AB377E">
          <w:pPr>
            <w:pStyle w:val="BX3T"/>
            <w:rPr>
              <w:highlight w:val="cyan"/>
            </w:rPr>
          </w:pPr>
          <w:r w:rsidRPr="00100A86">
            <w:rPr>
              <w:highlight w:val="cyan"/>
            </w:rPr>
            <w:t>BOX 4-1 TICLS Mnemonic</w:t>
          </w:r>
        </w:p>
        <w:p w14:paraId="3D7B8F1A" w14:textId="13EC243A" w:rsidR="000F5B79" w:rsidRPr="00DF68C2" w:rsidRDefault="00100A86" w:rsidP="00AB377E">
          <w:pPr>
            <w:pStyle w:val="BX3UNLF"/>
          </w:pPr>
          <w:r w:rsidRPr="002A13AB">
            <w:rPr>
              <w:rStyle w:val="bold"/>
              <w:highlight w:val="cyan"/>
            </w:rPr>
            <w:t>T</w:t>
          </w:r>
          <w:r w:rsidRPr="00DF68C2">
            <w:tab/>
            <w:t xml:space="preserve">Tone: Is the muscle tone demonstrated by the child appropriate? Is the child moving arms and legs, or does the child appear limp or flaccid? Are they </w:t>
          </w:r>
          <w:r>
            <w:t>older than</w:t>
          </w:r>
          <w:r w:rsidRPr="00DF68C2">
            <w:t xml:space="preserve"> 3 months and </w:t>
          </w:r>
          <w:r>
            <w:t>cannot</w:t>
          </w:r>
          <w:r w:rsidRPr="00DF68C2">
            <w:t xml:space="preserve"> hold their neck and head up?</w:t>
          </w:r>
        </w:p>
        <w:p w14:paraId="482DA360" w14:textId="77777777" w:rsidR="000F5B79" w:rsidRPr="00DF68C2" w:rsidRDefault="00100A86" w:rsidP="00AB377E">
          <w:pPr>
            <w:pStyle w:val="BX3UNL"/>
          </w:pPr>
          <w:r w:rsidRPr="002A13AB">
            <w:rPr>
              <w:rStyle w:val="bold"/>
              <w:highlight w:val="cyan"/>
            </w:rPr>
            <w:t>I</w:t>
          </w:r>
          <w:r w:rsidRPr="00DF68C2">
            <w:tab/>
          </w:r>
          <w:proofErr w:type="spellStart"/>
          <w:r w:rsidRPr="00DF68C2">
            <w:t>Interactiveness</w:t>
          </w:r>
          <w:proofErr w:type="spellEnd"/>
          <w:r w:rsidRPr="00DF68C2">
            <w:t>: Does the child appear to interact appropriately with the environment and/or the caregiver? If age appropriate, does the child play with toys and/or interact with others?</w:t>
          </w:r>
        </w:p>
        <w:p w14:paraId="19E165EE" w14:textId="77777777" w:rsidR="000F5B79" w:rsidRPr="00DF68C2" w:rsidRDefault="00100A86" w:rsidP="00AB377E">
          <w:pPr>
            <w:pStyle w:val="BX3UNL"/>
          </w:pPr>
          <w:r w:rsidRPr="002A13AB">
            <w:rPr>
              <w:rStyle w:val="bold"/>
              <w:highlight w:val="cyan"/>
            </w:rPr>
            <w:t>C</w:t>
          </w:r>
          <w:r w:rsidRPr="00DF68C2">
            <w:tab/>
          </w:r>
          <w:proofErr w:type="spellStart"/>
          <w:r w:rsidRPr="00DF68C2">
            <w:t>Consolability</w:t>
          </w:r>
          <w:proofErr w:type="spellEnd"/>
          <w:r w:rsidRPr="00DF68C2">
            <w:t>: Is the child easily consoled or comforted by the caregiver or a blanket, toy, or pacifier, or is there no consoling the child?</w:t>
          </w:r>
        </w:p>
        <w:p w14:paraId="77101CF2" w14:textId="77777777" w:rsidR="000F5B79" w:rsidRPr="00DF68C2" w:rsidRDefault="00100A86" w:rsidP="00AB377E">
          <w:pPr>
            <w:pStyle w:val="BX3UNL"/>
          </w:pPr>
          <w:r w:rsidRPr="002A13AB">
            <w:rPr>
              <w:rStyle w:val="bold"/>
              <w:highlight w:val="cyan"/>
            </w:rPr>
            <w:t>L</w:t>
          </w:r>
          <w:r w:rsidRPr="00DF68C2">
            <w:tab/>
            <w:t>Look/gaze: If the eyes are open, does the child appear to be alert or is the child staring into space? If the child’s eyes are closed, are they open to noise or sound, or is the child just sleeping?</w:t>
          </w:r>
        </w:p>
        <w:p w14:paraId="099F26FE" w14:textId="0698428B" w:rsidR="000F5B79" w:rsidRDefault="00100A86" w:rsidP="00AB377E">
          <w:pPr>
            <w:pStyle w:val="BX3UNLL"/>
          </w:pPr>
          <w:r w:rsidRPr="002A13AB">
            <w:rPr>
              <w:rStyle w:val="bold"/>
              <w:highlight w:val="cyan"/>
            </w:rPr>
            <w:t>S</w:t>
          </w:r>
          <w:r w:rsidRPr="00DF68C2">
            <w:tab/>
            <w:t>Speech/cry: Is the child’s speech appropriate, is the cry loud, strong, and vigorous, or is the speech or cry weak or listless?</w:t>
          </w:r>
        </w:p>
      </w:sdtContent>
    </w:sdt>
    <w:sdt>
      <w:sdtPr>
        <w:alias w:val="BOX4"/>
        <w:tag w:val="1"/>
        <w:id w:val="-410696197"/>
        <w:placeholder>
          <w:docPart w:val="DefaultPlaceholder_1082065158"/>
        </w:placeholder>
      </w:sdtPr>
      <w:sdtEndPr/>
      <w:sdtContent>
        <w:p w14:paraId="09A0A864" w14:textId="2E2AA217" w:rsidR="000F5B79" w:rsidRPr="00AB377E" w:rsidRDefault="00100A86" w:rsidP="00AB377E">
          <w:pPr>
            <w:pStyle w:val="BX4T"/>
            <w:rPr>
              <w:highlight w:val="cyan"/>
            </w:rPr>
          </w:pPr>
          <w:r w:rsidRPr="00AB377E">
            <w:rPr>
              <w:highlight w:val="cyan"/>
            </w:rPr>
            <w:t>RED FLAG</w:t>
          </w:r>
        </w:p>
        <w:p w14:paraId="576AF5A2" w14:textId="77777777" w:rsidR="00C8688D" w:rsidRDefault="00100A86" w:rsidP="00AB377E">
          <w:pPr>
            <w:pStyle w:val="BX4TXL"/>
          </w:pPr>
          <w:r w:rsidRPr="00DF68C2">
            <w:t>Any alteration in mental status in a pediatric patient should be considered as the result of decreased cerebral perfusion, hypoxia, or hypoglycemia until proven otherwise.</w:t>
          </w:r>
        </w:p>
      </w:sdtContent>
    </w:sdt>
    <w:p w14:paraId="7918374E" w14:textId="12796D83" w:rsidR="00C8688D" w:rsidRDefault="00100A86" w:rsidP="002A13AB">
      <w:pPr>
        <w:pStyle w:val="H2"/>
        <w:rPr>
          <w:highlight w:val="cyan"/>
        </w:rPr>
      </w:pPr>
      <w:r w:rsidRPr="00100A86">
        <w:rPr>
          <w:highlight w:val="cyan"/>
        </w:rPr>
        <w:t>Work of Breathing</w:t>
      </w:r>
    </w:p>
    <w:p w14:paraId="7E8C0C8E" w14:textId="5DDCC256" w:rsidR="000F5B79" w:rsidRDefault="00100A86" w:rsidP="00AB377E">
      <w:pPr>
        <w:pStyle w:val="TXL"/>
      </w:pPr>
      <w:r w:rsidRPr="00DF68C2">
        <w:lastRenderedPageBreak/>
        <w:t>The next component of the PAT is the work of breathing, or how much effort the child exerts to breathe. The work of breathing reflects the oxygenation and ventilation status. Observing any abnormalities in respiratory effort will help the healthcare provider identify a possible attempt to compensate for other physiologic</w:t>
      </w:r>
      <w:r>
        <w:t>al</w:t>
      </w:r>
      <w:r w:rsidRPr="00DF68C2">
        <w:t xml:space="preserve"> abnormalities. Assess the child’s respiratory rate and effort.</w:t>
      </w:r>
    </w:p>
    <w:p w14:paraId="6002CC2D" w14:textId="77777777" w:rsidR="00C8688D" w:rsidRDefault="00100A86" w:rsidP="00AB377E">
      <w:pPr>
        <w:pStyle w:val="TX"/>
      </w:pPr>
      <w:r w:rsidRPr="00DF68C2">
        <w:t>Increased work of breathing may be seen as a change in rate from what would be normal for the child’s age—either tachypnea or bradypnea. Observe the child for abnormal positioning (tripoding or leaning forward with hands on knees to breathe), retractions (intercostal, clavicular, sternal, tracheal, or abdominal), nasal flaring, or head-bobbing, which can indicate increased work of breathing. Listen for any abnormal audible breath sounds such as stridor; wheezing; or a barky, prolonged, or persistent cough.</w:t>
      </w:r>
      <w:r>
        <w:t xml:space="preserve"> </w:t>
      </w:r>
      <w:r w:rsidRPr="00DF68C2">
        <w:t>These are telltale signs of increased work of breathing and may be suggestive of significant illness or injury.</w:t>
      </w:r>
    </w:p>
    <w:p w14:paraId="17008B1D" w14:textId="3D5E26C9" w:rsidR="00C8688D" w:rsidRDefault="00100A86" w:rsidP="002A13AB">
      <w:pPr>
        <w:pStyle w:val="H2"/>
        <w:rPr>
          <w:highlight w:val="cyan"/>
        </w:rPr>
      </w:pPr>
      <w:r w:rsidRPr="00100A86">
        <w:rPr>
          <w:highlight w:val="cyan"/>
        </w:rPr>
        <w:t>Circulation to the Skin</w:t>
      </w:r>
    </w:p>
    <w:p w14:paraId="6B2C7937" w14:textId="310E91EA" w:rsidR="000F5B79" w:rsidRDefault="00100A86" w:rsidP="00AB377E">
      <w:pPr>
        <w:pStyle w:val="TXL"/>
      </w:pPr>
      <w:r w:rsidRPr="00DF68C2">
        <w:t>The final component in the PAT is circulation to the skin. Look at the child’s skin color in central areas, such as the lips and mucous membranes. The palms of the hands and the soles of the feet are also good indicators of circulation. Changes from the patient’s normal color are a strong indicator of insufficiency of cardiac output and core perfusion. Is the child’s skin color normal, or is it pale, mottled, ashen, gray, dusky, or cyanotic? In children with darker skin tones, it is especially important to look at the lips, tongue, conjunctiva, mucous membranes, gums, nail beds, palms of the hands, and soles of the feet to identify problems with circulation (</w:t>
      </w:r>
      <w:proofErr w:type="spellStart"/>
      <w:r w:rsidRPr="00DF68C2">
        <w:t>Mukwende</w:t>
      </w:r>
      <w:proofErr w:type="spellEnd"/>
      <w:r w:rsidRPr="00DF68C2">
        <w:t xml:space="preserve"> et al., 2020). Although mottling can be a normal physiologic</w:t>
      </w:r>
      <w:r>
        <w:t>al</w:t>
      </w:r>
      <w:r w:rsidRPr="00DF68C2">
        <w:t xml:space="preserve"> response to cold caused by vasoconstriction, it can also be a sign of shock and decreased cardiac output (Dietrich &amp; Widmeier, 2021). It is safest to err on the side of caution and assume that any mottling indicates </w:t>
      </w:r>
      <w:r w:rsidRPr="00DF68C2">
        <w:lastRenderedPageBreak/>
        <w:t>poor cardiac output until proven otherwise. Observe for any unusual redness or rashes, which may indicate a need to isolate the patient.</w:t>
      </w:r>
    </w:p>
    <w:sdt>
      <w:sdtPr>
        <w:alias w:val="BOX1"/>
        <w:tag w:val="2"/>
        <w:id w:val="-2119203218"/>
        <w:placeholder>
          <w:docPart w:val="DefaultPlaceholder_1082065158"/>
        </w:placeholder>
      </w:sdtPr>
      <w:sdtEndPr/>
      <w:sdtContent>
        <w:p w14:paraId="1930E77E" w14:textId="5563C5D9" w:rsidR="000F5B79" w:rsidRPr="00AB377E" w:rsidRDefault="00100A86" w:rsidP="00AB377E">
          <w:pPr>
            <w:pStyle w:val="BX1T"/>
            <w:rPr>
              <w:highlight w:val="cyan"/>
            </w:rPr>
          </w:pPr>
          <w:r w:rsidRPr="00AB377E">
            <w:rPr>
              <w:highlight w:val="cyan"/>
            </w:rPr>
            <w:t>CLINICAL PEARL</w:t>
          </w:r>
        </w:p>
        <w:p w14:paraId="4F735CA4" w14:textId="325CA595" w:rsidR="000F5B79" w:rsidRPr="00100A86" w:rsidRDefault="00100A86" w:rsidP="00AB377E">
          <w:pPr>
            <w:pStyle w:val="BX2H1"/>
            <w:rPr>
              <w:highlight w:val="cyan"/>
            </w:rPr>
          </w:pPr>
          <w:r w:rsidRPr="00100A86">
            <w:rPr>
              <w:highlight w:val="cyan"/>
            </w:rPr>
            <w:t>Utility of the PAT with Patients with Darker Skin Tones</w:t>
          </w:r>
        </w:p>
        <w:p w14:paraId="047E79D9" w14:textId="77777777" w:rsidR="00C8688D" w:rsidRDefault="00100A86" w:rsidP="00AB377E">
          <w:pPr>
            <w:pStyle w:val="BX1TXL"/>
          </w:pPr>
          <w:r w:rsidRPr="00DF68C2">
            <w:t>Flushed skin, pallor, and rashes may appear differently in darker skin tones, and darker pigmentation can mask redness. In lighter skin tones, cyanosis can appear with a blue or purplish hue. However, darker skin tones may appear gray or white (Dodd et al., 2023). The palms, sclera, and conjunctival areas should be examined to assess the significance of pallor or other skin changes (</w:t>
          </w:r>
          <w:proofErr w:type="spellStart"/>
          <w:r w:rsidRPr="00DF68C2">
            <w:t>Shanmugavadivel</w:t>
          </w:r>
          <w:proofErr w:type="spellEnd"/>
          <w:r w:rsidRPr="00DF68C2">
            <w:t xml:space="preserve"> et al., 2022).</w:t>
          </w:r>
        </w:p>
      </w:sdtContent>
    </w:sdt>
    <w:p w14:paraId="228BA9D8" w14:textId="665FCE69" w:rsidR="00C8688D" w:rsidRDefault="00100A86" w:rsidP="002A13AB">
      <w:pPr>
        <w:pStyle w:val="H2"/>
        <w:rPr>
          <w:highlight w:val="cyan"/>
        </w:rPr>
      </w:pPr>
      <w:r w:rsidRPr="00100A86">
        <w:rPr>
          <w:highlight w:val="cyan"/>
        </w:rPr>
        <w:t>Sick, Sicker, or Sickest</w:t>
      </w:r>
    </w:p>
    <w:p w14:paraId="60B6E781" w14:textId="77777777" w:rsidR="00C8688D" w:rsidRDefault="00100A86" w:rsidP="00AB377E">
      <w:pPr>
        <w:pStyle w:val="TXL"/>
      </w:pPr>
      <w:r w:rsidRPr="00DF68C2">
        <w:t>After using the PAT, the nurse can classify the patient as sick, sicker, or sickest.</w:t>
      </w:r>
    </w:p>
    <w:p w14:paraId="7DB99120" w14:textId="03153C4C" w:rsidR="00C8688D" w:rsidRDefault="00100A86" w:rsidP="002A13AB">
      <w:pPr>
        <w:pStyle w:val="H3"/>
        <w:rPr>
          <w:highlight w:val="green"/>
        </w:rPr>
      </w:pPr>
      <w:r w:rsidRPr="00100A86">
        <w:rPr>
          <w:highlight w:val="green"/>
        </w:rPr>
        <w:t>Sick</w:t>
      </w:r>
    </w:p>
    <w:p w14:paraId="10B895B4" w14:textId="77777777" w:rsidR="00C8688D" w:rsidRDefault="00100A86" w:rsidP="00AB377E">
      <w:pPr>
        <w:pStyle w:val="TXL"/>
      </w:pPr>
      <w:r w:rsidRPr="00DF68C2">
        <w:t xml:space="preserve">Even with no abnormalities in the PAT, because the patient presents for medical care, the patient is classified as “sick.” Someone, whether the child, parent, caregiver, school, or other provider, had a concern. The child needs to be evaluated by a medical professional. </w:t>
      </w:r>
      <w:r>
        <w:t>Because</w:t>
      </w:r>
      <w:r w:rsidRPr="00DF68C2">
        <w:t xml:space="preserve"> there is no apparent alteration in the PAT, the child can be placed in the queue for care and wait to be seen for a more thorough evaluation and focused assessment. The components of the pediatric nursing assessment are discussed in Chapter 5, </w:t>
      </w:r>
      <w:r w:rsidRPr="00E215CD">
        <w:t>“Initial Assessment</w:t>
      </w:r>
      <w:r w:rsidRPr="00DF68C2">
        <w:t>.”</w:t>
      </w:r>
    </w:p>
    <w:p w14:paraId="7A37922D" w14:textId="63DC2D09" w:rsidR="00C8688D" w:rsidRDefault="00100A86" w:rsidP="002A13AB">
      <w:pPr>
        <w:pStyle w:val="H3"/>
        <w:rPr>
          <w:highlight w:val="green"/>
        </w:rPr>
      </w:pPr>
      <w:r w:rsidRPr="00100A86">
        <w:rPr>
          <w:highlight w:val="green"/>
        </w:rPr>
        <w:t>Sicker</w:t>
      </w:r>
    </w:p>
    <w:p w14:paraId="6E442CDC" w14:textId="77777777" w:rsidR="00C8688D" w:rsidRDefault="00100A86" w:rsidP="00AB377E">
      <w:pPr>
        <w:pStyle w:val="TXL"/>
      </w:pPr>
      <w:r w:rsidRPr="00DF68C2">
        <w:t xml:space="preserve">If there is any deviation or abnormality in only one of the three components of the PAT, the child is considered “sicker.” The child may be showing signs of compensation. The “sicker” child </w:t>
      </w:r>
      <w:r w:rsidRPr="00DF68C2">
        <w:lastRenderedPageBreak/>
        <w:t>takes priority over the child who is “sick” and should be placed ahead of them in the queue for care. Depending on severity, the child may require rapid intervention.</w:t>
      </w:r>
    </w:p>
    <w:p w14:paraId="4949C244" w14:textId="1453CF4B" w:rsidR="00C8688D" w:rsidRDefault="00100A86" w:rsidP="002A13AB">
      <w:pPr>
        <w:pStyle w:val="H3"/>
        <w:rPr>
          <w:highlight w:val="green"/>
        </w:rPr>
      </w:pPr>
      <w:r w:rsidRPr="00100A86">
        <w:rPr>
          <w:highlight w:val="green"/>
        </w:rPr>
        <w:t>Sickest</w:t>
      </w:r>
    </w:p>
    <w:p w14:paraId="0C6FF6F1" w14:textId="40EFC448" w:rsidR="00DA1AAE" w:rsidRDefault="00100A86" w:rsidP="00AB377E">
      <w:pPr>
        <w:pStyle w:val="TXL"/>
      </w:pPr>
      <w:r w:rsidRPr="00DF68C2">
        <w:t xml:space="preserve">If there is a deviation from normal in </w:t>
      </w:r>
      <w:r w:rsidRPr="002A13AB">
        <w:rPr>
          <w:rStyle w:val="italic"/>
          <w:highlight w:val="green"/>
        </w:rPr>
        <w:t>two or more</w:t>
      </w:r>
      <w:r w:rsidRPr="00DF68C2">
        <w:t xml:space="preserve"> of the components of the PAT, the child is considered “sickest” and often warrants a high acuity level rating. A child determined to be sickest is placed in an area where rapid treatment, including resuscitation (if indicated), can be initiated.</w:t>
      </w:r>
    </w:p>
    <w:p w14:paraId="0949A4CB" w14:textId="77777777" w:rsidR="00C8688D" w:rsidRDefault="00100A86" w:rsidP="00AB377E">
      <w:pPr>
        <w:pStyle w:val="TX"/>
      </w:pPr>
      <w:r w:rsidRPr="00DF68C2">
        <w:t>A “sick” or “sicker” child may change in priority after a more thorough assessment is completed. A formal triage assessment is still needed to assign acuity accurately.</w:t>
      </w:r>
    </w:p>
    <w:p w14:paraId="1BC372CD" w14:textId="4879F21A" w:rsidR="00C8688D" w:rsidRDefault="00100A86" w:rsidP="002A13AB">
      <w:pPr>
        <w:pStyle w:val="H1"/>
        <w:rPr>
          <w:highlight w:val="cyan"/>
        </w:rPr>
      </w:pPr>
      <w:r w:rsidRPr="00100A86">
        <w:rPr>
          <w:highlight w:val="cyan"/>
        </w:rPr>
        <w:t>Triage Assessment Tools</w:t>
      </w:r>
    </w:p>
    <w:p w14:paraId="4188753C" w14:textId="2DAE88D1" w:rsidR="000F5B79" w:rsidRDefault="00100A86" w:rsidP="00AB377E">
      <w:pPr>
        <w:pStyle w:val="TXL"/>
      </w:pPr>
      <w:r w:rsidRPr="06B65E77">
        <w:t>While the PAT can be used with every patient encounter, it is also the first step of a more formalized triage assessment to determine order of priority when children present to the ED. Multiple assessment tools are utilized worldwide to quickly and efficiently determine a pediatric patient’s acuity and the urgency of care. Triage systems are imperative to the function and patient flow in the ED. Globally, EDs face an influx of patients that often outnumber their capacity (</w:t>
      </w:r>
      <w:proofErr w:type="spellStart"/>
      <w:r w:rsidRPr="06B65E77">
        <w:t>Ingielewicz</w:t>
      </w:r>
      <w:proofErr w:type="spellEnd"/>
      <w:r w:rsidRPr="06B65E77">
        <w:t xml:space="preserve"> et al, 2024). Triage tools are designed to establish a hierarchy of prioritized care based on clinical risk, enabling the proper resources to be allocated to urgent patients. These scales distinguish which patients require urgent care from those who can safely wait, especially in times of overcrowding (Viana et al., 2023). Validated triage tools have also been linked to reducing the length of stay in the ED, improving patient outcomes, and saving hospital resources. Many studies have explored the reliability and validity of various triage tools (Berkowitz et al., 2023; </w:t>
      </w:r>
      <w:proofErr w:type="spellStart"/>
      <w:r w:rsidRPr="06B65E77">
        <w:t>Huabbangyang</w:t>
      </w:r>
      <w:proofErr w:type="spellEnd"/>
      <w:r w:rsidRPr="06B65E77">
        <w:t xml:space="preserve"> et al., 2023; Liu et al., 2022; </w:t>
      </w:r>
      <w:proofErr w:type="spellStart"/>
      <w:r w:rsidRPr="06B65E77">
        <w:t>Recznik</w:t>
      </w:r>
      <w:proofErr w:type="spellEnd"/>
      <w:r w:rsidRPr="06B65E77">
        <w:t xml:space="preserve"> et al., 2019; Sax et al., 2024; Simon </w:t>
      </w:r>
      <w:r w:rsidRPr="06B65E77">
        <w:lastRenderedPageBreak/>
        <w:t xml:space="preserve">et al., 2022). Four scales commonly used and found to be reliable and valid are the Australasian Triage Scale (ATS), Canadian Triage and Acuity Scale (CTAS), Emergency Severity Index (ESI), and Manchester Triage System (MTS), all of which use a five-tier system. </w:t>
      </w:r>
      <w:sdt>
        <w:sdtPr>
          <w:alias w:val="TableRef"/>
          <w:tag w:val="TableRef"/>
          <w:id w:val="-862750284"/>
          <w:placeholder>
            <w:docPart w:val="DefaultPlaceholder_1082065158"/>
          </w:placeholder>
        </w:sdtPr>
        <w:sdtEndPr>
          <w:rPr>
            <w:rStyle w:val="TableCitation"/>
            <w:highlight w:val="cyan"/>
          </w:rPr>
        </w:sdtEndPr>
        <w:sdtContent>
          <w:sdt>
            <w:sdtPr>
              <w:alias w:val="Table"/>
              <w:tag w:val="Table"/>
              <w:id w:val="-1786109184"/>
              <w:placeholder>
                <w:docPart w:val="DefaultPlaceholder_1082065158"/>
              </w:placeholder>
            </w:sdtPr>
            <w:sdtEndPr>
              <w:rPr>
                <w:rStyle w:val="TableCitation"/>
                <w:highlight w:val="cyan"/>
              </w:rPr>
            </w:sdtEndPr>
            <w:sdtContent>
              <w:r w:rsidRPr="007B2884">
                <w:rPr>
                  <w:rStyle w:val="TableCitation"/>
                  <w:highlight w:val="cyan"/>
                </w:rPr>
                <w:t>Table</w:t>
              </w:r>
            </w:sdtContent>
          </w:sdt>
          <w:r w:rsidRPr="007B2884">
            <w:rPr>
              <w:rStyle w:val="TableCitation"/>
              <w:highlight w:val="cyan"/>
            </w:rPr>
            <w:t xml:space="preserve"> </w:t>
          </w:r>
          <w:sdt>
            <w:sdtPr>
              <w:rPr>
                <w:rStyle w:val="TableCitation"/>
                <w:highlight w:val="cyan"/>
              </w:rPr>
              <w:alias w:val="ChapNo"/>
              <w:tag w:val="ChapNo"/>
              <w:id w:val="661129819"/>
              <w:placeholder>
                <w:docPart w:val="DefaultPlaceholder_1082065158"/>
              </w:placeholder>
            </w:sdtPr>
            <w:sdtEndPr>
              <w:rPr>
                <w:rStyle w:val="TableCitation"/>
              </w:rPr>
            </w:sdtEndPr>
            <w:sdtContent>
              <w:r w:rsidRPr="007B2884">
                <w:rPr>
                  <w:rStyle w:val="TableCitation"/>
                  <w:highlight w:val="cyan"/>
                </w:rPr>
                <w:t>4</w:t>
              </w:r>
            </w:sdtContent>
          </w:sdt>
          <w:r w:rsidRPr="007B2884">
            <w:rPr>
              <w:rStyle w:val="TableCitation"/>
              <w:highlight w:val="cyan"/>
            </w:rPr>
            <w:t>-</w:t>
          </w:r>
          <w:sdt>
            <w:sdtPr>
              <w:rPr>
                <w:rStyle w:val="TableCitation"/>
                <w:highlight w:val="cyan"/>
              </w:rPr>
              <w:alias w:val="SeqNo"/>
              <w:tag w:val="SeqNo"/>
              <w:id w:val="695504706"/>
              <w:placeholder>
                <w:docPart w:val="DefaultPlaceholder_1082065158"/>
              </w:placeholder>
            </w:sdtPr>
            <w:sdtEndPr>
              <w:rPr>
                <w:rStyle w:val="TableCitation"/>
              </w:rPr>
            </w:sdtEndPr>
            <w:sdtContent>
              <w:r w:rsidRPr="007B2884">
                <w:rPr>
                  <w:rStyle w:val="TableCitation"/>
                  <w:highlight w:val="cyan"/>
                </w:rPr>
                <w:t>1</w:t>
              </w:r>
            </w:sdtContent>
          </w:sdt>
        </w:sdtContent>
      </w:sdt>
      <w:r w:rsidRPr="06B65E77">
        <w:t xml:space="preserve"> compares these triage systems.</w:t>
      </w:r>
    </w:p>
    <w:p w14:paraId="649B8AC0" w14:textId="77777777" w:rsidR="00C8688D" w:rsidRDefault="00100A86" w:rsidP="00AB377E">
      <w:pPr>
        <w:pStyle w:val="TX"/>
      </w:pPr>
      <w:r w:rsidRPr="00DF68C2">
        <w:t xml:space="preserve">No matter what tool is used, ongoing quality monitoring and performance improvement are needed to increase triage accuracy. Education is also essential to assigning accurate acuity (Butler et al., 2023; Liu et al., 2022; </w:t>
      </w:r>
      <w:proofErr w:type="spellStart"/>
      <w:r w:rsidRPr="00DF68C2">
        <w:t>Recznik</w:t>
      </w:r>
      <w:proofErr w:type="spellEnd"/>
      <w:r w:rsidRPr="00DF68C2">
        <w:t xml:space="preserve"> et al., 2019). Most pediatric emergency patients receive care in general </w:t>
      </w:r>
      <w:r>
        <w:t>EDs</w:t>
      </w:r>
      <w:r w:rsidRPr="00DF68C2">
        <w:t xml:space="preserve"> and thus are triaged by general emergency nurses (</w:t>
      </w:r>
      <w:proofErr w:type="spellStart"/>
      <w:r w:rsidRPr="00DF68C2">
        <w:t>Recznik</w:t>
      </w:r>
      <w:proofErr w:type="spellEnd"/>
      <w:r w:rsidRPr="00DF68C2">
        <w:t xml:space="preserve"> et al., 2019). A combined approach of case reviews, matching experienced nurses with novice triage nurses, and high-fidelity simulation effectively improves accuracy among general ED nurses with limited exposure to pediatric patients (Berkowitz et al., 2022: Liu et al., 2022; </w:t>
      </w:r>
      <w:proofErr w:type="spellStart"/>
      <w:r w:rsidRPr="00DF68C2">
        <w:t>Recznik</w:t>
      </w:r>
      <w:proofErr w:type="spellEnd"/>
      <w:r w:rsidRPr="00DF68C2">
        <w:t xml:space="preserve"> et al., 2019). Both over- and under-triage can be harmful; over-triage may waste resources, while under-triage can result in adverse outcomes, life-threatening complications, treatment delays, increased length of stay, and return visits requiring admission (</w:t>
      </w:r>
      <w:proofErr w:type="spellStart"/>
      <w:r w:rsidRPr="00DF68C2">
        <w:t>Ageron</w:t>
      </w:r>
      <w:proofErr w:type="spellEnd"/>
      <w:r w:rsidRPr="00DF68C2">
        <w:t xml:space="preserve"> et al., 2021: Berkowitz et al., 2023).</w:t>
      </w:r>
    </w:p>
    <w:p w14:paraId="10B145E0" w14:textId="6943AEF3" w:rsidR="00C8688D" w:rsidRDefault="00100A86" w:rsidP="002A13AB">
      <w:pPr>
        <w:pStyle w:val="H1"/>
        <w:rPr>
          <w:highlight w:val="cyan"/>
        </w:rPr>
      </w:pPr>
      <w:r w:rsidRPr="00100A86">
        <w:rPr>
          <w:highlight w:val="cyan"/>
        </w:rPr>
        <w:t>Disaster Triage</w:t>
      </w:r>
    </w:p>
    <w:p w14:paraId="55F1E8C9" w14:textId="3417D0C8" w:rsidR="000F5B79" w:rsidRDefault="00100A86" w:rsidP="00AB377E">
      <w:pPr>
        <w:pStyle w:val="TXL"/>
      </w:pPr>
      <w:r w:rsidRPr="00DF68C2">
        <w:t>In disaster situations involving a massive number of casualties, conventional triage tools can be impractical. Triage takes a different approach and mindset in the disaster setting. Instead of doing the most for the sickest patient, utilizing all available resources, it follows the adage of “doing the greatest good for the greatest number.”</w:t>
      </w:r>
      <w:r>
        <w:t xml:space="preserve"> </w:t>
      </w:r>
      <w:r w:rsidRPr="00DF68C2">
        <w:t>There is no exact number of victims that constitutes a disaster; it can be any event that exceeds the facility’s available resources. Disasters can be natural or manmade. In a mass</w:t>
      </w:r>
      <w:r>
        <w:t>-</w:t>
      </w:r>
      <w:r w:rsidRPr="00DF68C2">
        <w:t>casualty event or incident, critical patients who have the greatest chance of survival take priority (American College of Surgeons [ACS], 2025</w:t>
      </w:r>
      <w:r>
        <w:t>Chapter 17</w:t>
      </w:r>
      <w:r w:rsidRPr="00DF68C2">
        <w:t>).</w:t>
      </w:r>
    </w:p>
    <w:sdt>
      <w:sdtPr>
        <w:rPr>
          <w:highlight w:val="cyan"/>
        </w:rPr>
        <w:id w:val="1440869505"/>
        <w:placeholder>
          <w:docPart w:val="DefaultPlaceholder_1082065158"/>
        </w:placeholder>
      </w:sdtPr>
      <w:sdtEndPr>
        <w:rPr>
          <w:highlight w:val="none"/>
        </w:rPr>
      </w:sdtEndPr>
      <w:sdtContent>
        <w:sdt>
          <w:sdtPr>
            <w:rPr>
              <w:highlight w:val="cyan"/>
            </w:rPr>
            <w:alias w:val="Table Caption"/>
            <w:id w:val="-492331722"/>
            <w:placeholder>
              <w:docPart w:val="900CC48A754C48678B38A6311DA33E90"/>
            </w:placeholder>
          </w:sdtPr>
          <w:sdtEndPr/>
          <w:sdtContent>
            <w:p w14:paraId="398E95E3" w14:textId="77777777" w:rsidR="00836614" w:rsidRDefault="00D000F5" w:rsidP="00836614">
              <w:pPr>
                <w:pStyle w:val="TT"/>
                <w:rPr>
                  <w:highlight w:val="cyan"/>
                </w:rPr>
              </w:pPr>
              <w:sdt>
                <w:sdtPr>
                  <w:rPr>
                    <w:rStyle w:val="TN"/>
                    <w:highlight w:val="cyan"/>
                  </w:rPr>
                  <w:alias w:val="Table"/>
                  <w:id w:val="-1975045858"/>
                  <w:placeholder>
                    <w:docPart w:val="900CC48A754C48678B38A6311DA33E90"/>
                  </w:placeholder>
                </w:sdtPr>
                <w:sdtEndPr>
                  <w:rPr>
                    <w:rStyle w:val="DefaultParagraphFont"/>
                  </w:rPr>
                </w:sdtEndPr>
                <w:sdtContent>
                  <w:r w:rsidR="00836614" w:rsidRPr="007B2884">
                    <w:rPr>
                      <w:rStyle w:val="TN"/>
                      <w:highlight w:val="cyan"/>
                    </w:rPr>
                    <w:t>TABLE</w:t>
                  </w:r>
                </w:sdtContent>
              </w:sdt>
              <w:r w:rsidR="00836614" w:rsidRPr="00100A86">
                <w:rPr>
                  <w:highlight w:val="cyan"/>
                </w:rPr>
                <w:t xml:space="preserve"> </w:t>
              </w:r>
              <w:sdt>
                <w:sdtPr>
                  <w:rPr>
                    <w:rStyle w:val="TN"/>
                    <w:highlight w:val="cyan"/>
                  </w:rPr>
                  <w:alias w:val="ChapNo"/>
                  <w:id w:val="-1042980446"/>
                  <w:placeholder>
                    <w:docPart w:val="900CC48A754C48678B38A6311DA33E90"/>
                  </w:placeholder>
                </w:sdtPr>
                <w:sdtEndPr>
                  <w:rPr>
                    <w:rStyle w:val="DefaultParagraphFont"/>
                  </w:rPr>
                </w:sdtEndPr>
                <w:sdtContent>
                  <w:r w:rsidR="00836614" w:rsidRPr="007B2884">
                    <w:rPr>
                      <w:rStyle w:val="TN"/>
                      <w:highlight w:val="cyan"/>
                    </w:rPr>
                    <w:t>4</w:t>
                  </w:r>
                </w:sdtContent>
              </w:sdt>
              <w:r w:rsidR="00836614" w:rsidRPr="00100A86">
                <w:rPr>
                  <w:highlight w:val="cyan"/>
                </w:rPr>
                <w:t>-</w:t>
              </w:r>
              <w:sdt>
                <w:sdtPr>
                  <w:rPr>
                    <w:rStyle w:val="TN"/>
                    <w:highlight w:val="cyan"/>
                  </w:rPr>
                  <w:alias w:val="SeqNo"/>
                  <w:id w:val="-303464108"/>
                  <w:placeholder>
                    <w:docPart w:val="900CC48A754C48678B38A6311DA33E90"/>
                  </w:placeholder>
                </w:sdtPr>
                <w:sdtEndPr>
                  <w:rPr>
                    <w:rStyle w:val="DefaultParagraphFont"/>
                  </w:rPr>
                </w:sdtEndPr>
                <w:sdtContent>
                  <w:r w:rsidR="00836614" w:rsidRPr="007B2884">
                    <w:rPr>
                      <w:rStyle w:val="TN"/>
                      <w:highlight w:val="cyan"/>
                    </w:rPr>
                    <w:t>1</w:t>
                  </w:r>
                </w:sdtContent>
              </w:sdt>
              <w:r w:rsidR="00836614" w:rsidRPr="00100A86">
                <w:rPr>
                  <w:highlight w:val="cyan"/>
                </w:rPr>
                <w:t xml:space="preserve"> Triage System Comparison</w:t>
              </w:r>
            </w:p>
          </w:sdtContent>
        </w:sdt>
        <w:tbl>
          <w:tblPr>
            <w:tblStyle w:val="TableGrid"/>
            <w:tblW w:w="0" w:type="auto"/>
            <w:tblLook w:val="04A0" w:firstRow="1" w:lastRow="0" w:firstColumn="1" w:lastColumn="0" w:noHBand="0" w:noVBand="1"/>
          </w:tblPr>
          <w:tblGrid>
            <w:gridCol w:w="2385"/>
            <w:gridCol w:w="2188"/>
            <w:gridCol w:w="1994"/>
            <w:gridCol w:w="3009"/>
          </w:tblGrid>
          <w:tr w:rsidR="000F5B79" w14:paraId="7729DCDC" w14:textId="77777777" w:rsidTr="00AB377E">
            <w:tc>
              <w:tcPr>
                <w:tcW w:w="0" w:type="auto"/>
              </w:tcPr>
              <w:p w14:paraId="3FD7FB10" w14:textId="46F422EB" w:rsidR="000F5B79" w:rsidRPr="00DF68C2" w:rsidRDefault="00100A86" w:rsidP="00AB377E">
                <w:pPr>
                  <w:pStyle w:val="TCH1"/>
                </w:pPr>
                <w:r w:rsidRPr="00100A86">
                  <w:rPr>
                    <w:highlight w:val="cyan"/>
                  </w:rPr>
                  <w:t>Triage System</w:t>
                </w:r>
              </w:p>
            </w:tc>
            <w:tc>
              <w:tcPr>
                <w:tcW w:w="0" w:type="auto"/>
              </w:tcPr>
              <w:p w14:paraId="5BC76EA6" w14:textId="2AFDB817" w:rsidR="000F5B79" w:rsidRPr="00DF68C2" w:rsidRDefault="00100A86" w:rsidP="00AB377E">
                <w:pPr>
                  <w:pStyle w:val="TCH1"/>
                </w:pPr>
                <w:r w:rsidRPr="00100A86">
                  <w:rPr>
                    <w:highlight w:val="cyan"/>
                  </w:rPr>
                  <w:t>Description</w:t>
                </w:r>
              </w:p>
            </w:tc>
            <w:tc>
              <w:tcPr>
                <w:tcW w:w="0" w:type="auto"/>
              </w:tcPr>
              <w:p w14:paraId="0CECCE58" w14:textId="2B3A251D" w:rsidR="000F5B79" w:rsidRPr="00DF68C2" w:rsidRDefault="00100A86" w:rsidP="00AB377E">
                <w:pPr>
                  <w:pStyle w:val="TCH1"/>
                </w:pPr>
                <w:r w:rsidRPr="00100A86">
                  <w:rPr>
                    <w:highlight w:val="cyan"/>
                  </w:rPr>
                  <w:t>Maximum Waiting Time</w:t>
                </w:r>
              </w:p>
            </w:tc>
            <w:tc>
              <w:tcPr>
                <w:tcW w:w="0" w:type="auto"/>
              </w:tcPr>
              <w:p w14:paraId="73B4B8FE" w14:textId="7EB8D5F1" w:rsidR="000F5B79" w:rsidRPr="00100A86" w:rsidRDefault="00100A86" w:rsidP="00AB377E">
                <w:pPr>
                  <w:pStyle w:val="TCH1"/>
                  <w:rPr>
                    <w:highlight w:val="cyan"/>
                  </w:rPr>
                </w:pPr>
                <w:r w:rsidRPr="00100A86">
                  <w:rPr>
                    <w:highlight w:val="cyan"/>
                  </w:rPr>
                  <w:t>Examples of Conditions/Triage Categories</w:t>
                </w:r>
              </w:p>
            </w:tc>
          </w:tr>
          <w:tr w:rsidR="000F5B79" w14:paraId="181B3AE9" w14:textId="77777777" w:rsidTr="00AB377E">
            <w:tc>
              <w:tcPr>
                <w:tcW w:w="0" w:type="auto"/>
                <w:vMerge w:val="restart"/>
              </w:tcPr>
              <w:p w14:paraId="52300FCE" w14:textId="77777777" w:rsidR="000F5B79" w:rsidRPr="002A13AB" w:rsidRDefault="00100A86" w:rsidP="00C8688D">
                <w:pPr>
                  <w:pStyle w:val="TB"/>
                  <w:rPr>
                    <w:rStyle w:val="bold"/>
                    <w:highlight w:val="cyan"/>
                  </w:rPr>
                </w:pPr>
                <w:r w:rsidRPr="002A13AB">
                  <w:rPr>
                    <w:rStyle w:val="bold"/>
                    <w:highlight w:val="cyan"/>
                  </w:rPr>
                  <w:t>Australasian Triage Scale (ATS)</w:t>
                </w:r>
              </w:p>
              <w:p w14:paraId="13CBCFBB" w14:textId="18DB4155" w:rsidR="000F5B79" w:rsidRDefault="00100A86" w:rsidP="00DB6803">
                <w:pPr>
                  <w:pStyle w:val="TB"/>
                </w:pPr>
                <w:r w:rsidRPr="00DF68C2">
                  <w:t>Used in Australia and New Zealand</w:t>
                </w:r>
              </w:p>
            </w:tc>
            <w:tc>
              <w:tcPr>
                <w:tcW w:w="0" w:type="auto"/>
              </w:tcPr>
              <w:p w14:paraId="2220DE13" w14:textId="61F43839" w:rsidR="000F5B79" w:rsidRPr="00DF68C2" w:rsidRDefault="00100A86" w:rsidP="00DB6803">
                <w:pPr>
                  <w:pStyle w:val="TB"/>
                </w:pPr>
                <w:r w:rsidRPr="002A13AB">
                  <w:rPr>
                    <w:rStyle w:val="bold"/>
                    <w:highlight w:val="cyan"/>
                  </w:rPr>
                  <w:t>Category 1:</w:t>
                </w:r>
                <w:r w:rsidRPr="00DF68C2">
                  <w:t xml:space="preserve"> RED</w:t>
                </w:r>
              </w:p>
              <w:p w14:paraId="0CED018B" w14:textId="7194FA8C" w:rsidR="000F5B79" w:rsidRDefault="00100A86" w:rsidP="00DB6803">
                <w:pPr>
                  <w:pStyle w:val="TB"/>
                </w:pPr>
                <w:r w:rsidRPr="00DF68C2">
                  <w:t>Immediately life</w:t>
                </w:r>
                <w:r>
                  <w:t>-</w:t>
                </w:r>
                <w:r w:rsidRPr="00DF68C2">
                  <w:t>threatening</w:t>
                </w:r>
              </w:p>
            </w:tc>
            <w:tc>
              <w:tcPr>
                <w:tcW w:w="0" w:type="auto"/>
              </w:tcPr>
              <w:p w14:paraId="7B60E558" w14:textId="681FBB1C" w:rsidR="000F5B79" w:rsidRDefault="00100A86" w:rsidP="00DB6803">
                <w:pPr>
                  <w:pStyle w:val="TB"/>
                </w:pPr>
                <w:r>
                  <w:t>Immediate</w:t>
                </w:r>
              </w:p>
            </w:tc>
            <w:tc>
              <w:tcPr>
                <w:tcW w:w="0" w:type="auto"/>
              </w:tcPr>
              <w:p w14:paraId="017F8209" w14:textId="77777777" w:rsidR="000F5B79" w:rsidRPr="00DF68C2" w:rsidRDefault="00100A86" w:rsidP="00DB6803">
                <w:pPr>
                  <w:pStyle w:val="TB"/>
                </w:pPr>
                <w:r w:rsidRPr="00DF68C2">
                  <w:t>Cardiac or respiratory arrest</w:t>
                </w:r>
              </w:p>
              <w:p w14:paraId="13AC31EB" w14:textId="7B5C5048" w:rsidR="000F5B79" w:rsidRPr="00DF68C2" w:rsidRDefault="00100A86" w:rsidP="00DB6803">
                <w:pPr>
                  <w:pStyle w:val="TB"/>
                </w:pPr>
                <w:r w:rsidRPr="00DF68C2">
                  <w:t xml:space="preserve">Unconscious (Glasgow Coma Score [GCS] </w:t>
                </w:r>
                <w:r w:rsidR="002A13AB" w:rsidRPr="002A13AB">
                  <w:rPr>
                    <w:rStyle w:val="Math"/>
                    <w:highlight w:val="green"/>
                  </w:rPr>
                  <w:t>&lt;</w:t>
                </w:r>
                <w:r w:rsidRPr="00DF68C2">
                  <w:t xml:space="preserve"> 9)</w:t>
                </w:r>
              </w:p>
              <w:p w14:paraId="5003C303" w14:textId="2DD586B4" w:rsidR="000F5B79" w:rsidRPr="00DF68C2" w:rsidRDefault="00100A86" w:rsidP="00DB6803">
                <w:pPr>
                  <w:pStyle w:val="TB"/>
                </w:pPr>
                <w:r w:rsidRPr="00DF68C2">
                  <w:t xml:space="preserve">Systolic blood pressure (SBP) </w:t>
                </w:r>
                <w:r w:rsidR="002A13AB" w:rsidRPr="002A13AB">
                  <w:rPr>
                    <w:rStyle w:val="Math"/>
                    <w:highlight w:val="green"/>
                  </w:rPr>
                  <w:t>&lt;</w:t>
                </w:r>
                <w:r w:rsidRPr="00DF68C2">
                  <w:t xml:space="preserve"> 80 mm Hg in adult, severe shock in infant/child</w:t>
                </w:r>
              </w:p>
              <w:p w14:paraId="3B5D29BD" w14:textId="77777777" w:rsidR="000F5B79" w:rsidRPr="00DF68C2" w:rsidRDefault="00100A86" w:rsidP="00DB6803">
                <w:pPr>
                  <w:pStyle w:val="TB"/>
                </w:pPr>
                <w:r w:rsidRPr="00DF68C2">
                  <w:t>Intravenous overdose</w:t>
                </w:r>
              </w:p>
              <w:p w14:paraId="4F4B557B" w14:textId="0016F927" w:rsidR="000F5B79" w:rsidRDefault="00100A86" w:rsidP="00DB6803">
                <w:pPr>
                  <w:pStyle w:val="TB"/>
                </w:pPr>
                <w:r w:rsidRPr="00DF68C2">
                  <w:t>Severe behavioral disorder</w:t>
                </w:r>
              </w:p>
            </w:tc>
          </w:tr>
          <w:tr w:rsidR="000F5B79" w14:paraId="48F3BE1B" w14:textId="77777777" w:rsidTr="00AB377E">
            <w:tc>
              <w:tcPr>
                <w:tcW w:w="0" w:type="auto"/>
                <w:vMerge/>
              </w:tcPr>
              <w:p w14:paraId="361BA1BD" w14:textId="77777777" w:rsidR="000F5B79" w:rsidRDefault="000F5B79" w:rsidP="00DB6803">
                <w:pPr>
                  <w:pStyle w:val="TB"/>
                </w:pPr>
              </w:p>
            </w:tc>
            <w:tc>
              <w:tcPr>
                <w:tcW w:w="0" w:type="auto"/>
              </w:tcPr>
              <w:p w14:paraId="1C94FB82" w14:textId="1A816F63" w:rsidR="000F5B79" w:rsidRPr="00DF68C2" w:rsidRDefault="00100A86" w:rsidP="00DB6803">
                <w:pPr>
                  <w:pStyle w:val="TB"/>
                  <w:rPr>
                    <w:bCs/>
                  </w:rPr>
                </w:pPr>
                <w:r w:rsidRPr="002A13AB">
                  <w:rPr>
                    <w:rStyle w:val="bold"/>
                    <w:highlight w:val="cyan"/>
                  </w:rPr>
                  <w:t xml:space="preserve">Category 2: </w:t>
                </w:r>
                <w:r w:rsidRPr="00DF68C2">
                  <w:rPr>
                    <w:bCs/>
                  </w:rPr>
                  <w:t>ORANGE</w:t>
                </w:r>
              </w:p>
              <w:p w14:paraId="5D189EC8" w14:textId="4D281690" w:rsidR="000F5B79" w:rsidRDefault="00100A86" w:rsidP="00DB6803">
                <w:pPr>
                  <w:pStyle w:val="TB"/>
                </w:pPr>
                <w:r w:rsidRPr="00DF68C2">
                  <w:t>Imminently life-threatening or time-critical</w:t>
                </w:r>
              </w:p>
            </w:tc>
            <w:tc>
              <w:tcPr>
                <w:tcW w:w="0" w:type="auto"/>
              </w:tcPr>
              <w:p w14:paraId="149057AB" w14:textId="420DA284" w:rsidR="000F5B79" w:rsidRDefault="00100A86" w:rsidP="00DB6803">
                <w:pPr>
                  <w:pStyle w:val="TB"/>
                </w:pPr>
                <w:r>
                  <w:t>10 minutes</w:t>
                </w:r>
              </w:p>
            </w:tc>
            <w:tc>
              <w:tcPr>
                <w:tcW w:w="0" w:type="auto"/>
              </w:tcPr>
              <w:p w14:paraId="4E4118EB" w14:textId="77777777" w:rsidR="000F5B79" w:rsidRPr="00DF68C2" w:rsidRDefault="00100A86" w:rsidP="00DB6803">
                <w:pPr>
                  <w:pStyle w:val="TB"/>
                </w:pPr>
                <w:r w:rsidRPr="00DF68C2">
                  <w:t>Airway risk (stridor)</w:t>
                </w:r>
              </w:p>
              <w:p w14:paraId="3265C0D2" w14:textId="77777777" w:rsidR="000F5B79" w:rsidRPr="00DF68C2" w:rsidRDefault="00100A86" w:rsidP="00DB6803">
                <w:pPr>
                  <w:pStyle w:val="TB"/>
                </w:pPr>
                <w:r w:rsidRPr="00DF68C2">
                  <w:t>Severe dyspnea</w:t>
                </w:r>
              </w:p>
              <w:p w14:paraId="04A2FCC7" w14:textId="6494282E" w:rsidR="000F5B79" w:rsidRPr="00DF68C2" w:rsidRDefault="00100A86" w:rsidP="00DB6803">
                <w:pPr>
                  <w:pStyle w:val="TB"/>
                </w:pPr>
                <w:r w:rsidRPr="00DF68C2">
                  <w:t>H</w:t>
                </w:r>
                <w:r>
                  <w:t>eart rate (HR)</w:t>
                </w:r>
                <w:r w:rsidRPr="00DF68C2">
                  <w:t xml:space="preserve"> </w:t>
                </w:r>
                <w:r w:rsidR="002A13AB" w:rsidRPr="002A13AB">
                  <w:rPr>
                    <w:rStyle w:val="Math"/>
                    <w:highlight w:val="green"/>
                  </w:rPr>
                  <w:t>&lt;</w:t>
                </w:r>
                <w:r w:rsidRPr="00DF68C2">
                  <w:t xml:space="preserve"> 50 or </w:t>
                </w:r>
                <w:r w:rsidR="002A13AB" w:rsidRPr="002A13AB">
                  <w:rPr>
                    <w:rStyle w:val="Math"/>
                    <w:highlight w:val="green"/>
                  </w:rPr>
                  <w:t>&gt;</w:t>
                </w:r>
                <w:r w:rsidRPr="00DF68C2">
                  <w:t xml:space="preserve"> 150 beats/minute</w:t>
                </w:r>
              </w:p>
              <w:p w14:paraId="7BC81284" w14:textId="77777777" w:rsidR="000F5B79" w:rsidRPr="00DF68C2" w:rsidRDefault="00100A86" w:rsidP="00DB6803">
                <w:pPr>
                  <w:pStyle w:val="TB"/>
                </w:pPr>
                <w:r w:rsidRPr="00DF68C2">
                  <w:t>Severe blood loss</w:t>
                </w:r>
              </w:p>
              <w:p w14:paraId="457B42F2" w14:textId="77777777" w:rsidR="000F5B79" w:rsidRPr="00DF68C2" w:rsidRDefault="00100A86" w:rsidP="00DB6803">
                <w:pPr>
                  <w:pStyle w:val="TB"/>
                </w:pPr>
                <w:r w:rsidRPr="00DF68C2">
                  <w:t>Poor perfusion</w:t>
                </w:r>
              </w:p>
              <w:p w14:paraId="24C41475" w14:textId="77777777" w:rsidR="000F5B79" w:rsidRPr="00DF68C2" w:rsidRDefault="00100A86" w:rsidP="00DB6803">
                <w:pPr>
                  <w:pStyle w:val="TB"/>
                </w:pPr>
                <w:r w:rsidRPr="00DF68C2">
                  <w:t>Cardiac chest pain</w:t>
                </w:r>
              </w:p>
              <w:p w14:paraId="11519E7B" w14:textId="77777777" w:rsidR="000F5B79" w:rsidRPr="00DF68C2" w:rsidRDefault="00100A86" w:rsidP="00DB6803">
                <w:pPr>
                  <w:pStyle w:val="TB"/>
                </w:pPr>
                <w:r w:rsidRPr="00DF68C2">
                  <w:t>Acute stroke</w:t>
                </w:r>
              </w:p>
              <w:p w14:paraId="03397D39" w14:textId="77777777" w:rsidR="000F5B79" w:rsidRPr="00DF68C2" w:rsidRDefault="00100A86" w:rsidP="00DB6803">
                <w:pPr>
                  <w:pStyle w:val="TB"/>
                </w:pPr>
                <w:r w:rsidRPr="00DF68C2">
                  <w:t>Sepsis</w:t>
                </w:r>
              </w:p>
              <w:p w14:paraId="331C1CC8" w14:textId="77777777" w:rsidR="00DA1AAE" w:rsidRDefault="00100A86" w:rsidP="00DB6803">
                <w:pPr>
                  <w:pStyle w:val="TB"/>
                </w:pPr>
                <w:r w:rsidRPr="00DF68C2">
                  <w:t>Major fracture /dislocation</w:t>
                </w:r>
              </w:p>
              <w:p w14:paraId="56F55608" w14:textId="3E613ADE" w:rsidR="000F5B79" w:rsidRPr="00DF68C2" w:rsidRDefault="00100A86" w:rsidP="00DB6803">
                <w:pPr>
                  <w:pStyle w:val="TB"/>
                </w:pPr>
                <w:r w:rsidRPr="00DF68C2">
                  <w:lastRenderedPageBreak/>
                  <w:t>Febrile neutropenia</w:t>
                </w:r>
              </w:p>
              <w:p w14:paraId="1CF245CD" w14:textId="77777777" w:rsidR="000F5B79" w:rsidRPr="00DF68C2" w:rsidRDefault="00100A86" w:rsidP="00DB6803">
                <w:pPr>
                  <w:pStyle w:val="TB"/>
                </w:pPr>
                <w:r w:rsidRPr="00DF68C2">
                  <w:t>Fever with lethargy</w:t>
                </w:r>
              </w:p>
              <w:p w14:paraId="156C9B99" w14:textId="192674D1" w:rsidR="000F5B79" w:rsidRPr="00DF68C2" w:rsidRDefault="00100A86" w:rsidP="00DB6803">
                <w:pPr>
                  <w:pStyle w:val="TB"/>
                </w:pPr>
                <w:r w:rsidRPr="00DF68C2">
                  <w:t xml:space="preserve">GCS score </w:t>
                </w:r>
                <w:r w:rsidR="002A13AB" w:rsidRPr="002A13AB">
                  <w:rPr>
                    <w:rStyle w:val="Math"/>
                    <w:highlight w:val="green"/>
                  </w:rPr>
                  <w:t>&lt;</w:t>
                </w:r>
                <w:r w:rsidRPr="00DF68C2">
                  <w:t xml:space="preserve"> 13</w:t>
                </w:r>
              </w:p>
              <w:p w14:paraId="0299F30F" w14:textId="77777777" w:rsidR="000F5B79" w:rsidRPr="00DF68C2" w:rsidRDefault="00100A86" w:rsidP="00DB6803">
                <w:pPr>
                  <w:pStyle w:val="TB"/>
                </w:pPr>
                <w:r w:rsidRPr="00DF68C2">
                  <w:t>High-risk history</w:t>
                </w:r>
              </w:p>
              <w:p w14:paraId="007FFC03" w14:textId="670E3BF2" w:rsidR="000F5B79" w:rsidRDefault="00100A86" w:rsidP="00DB6803">
                <w:pPr>
                  <w:pStyle w:val="TB"/>
                </w:pPr>
                <w:r w:rsidRPr="00DF68C2">
                  <w:t>Severe pain</w:t>
                </w:r>
              </w:p>
            </w:tc>
          </w:tr>
          <w:tr w:rsidR="000F5B79" w14:paraId="202F93A8" w14:textId="77777777" w:rsidTr="00AB377E">
            <w:tc>
              <w:tcPr>
                <w:tcW w:w="0" w:type="auto"/>
                <w:vMerge/>
              </w:tcPr>
              <w:p w14:paraId="1C0AD60A" w14:textId="77777777" w:rsidR="000F5B79" w:rsidRDefault="000F5B79" w:rsidP="00DB6803">
                <w:pPr>
                  <w:pStyle w:val="TB"/>
                </w:pPr>
              </w:p>
            </w:tc>
            <w:tc>
              <w:tcPr>
                <w:tcW w:w="0" w:type="auto"/>
              </w:tcPr>
              <w:p w14:paraId="1AAF1EC7" w14:textId="77777777" w:rsidR="00DA1AAE" w:rsidRDefault="00100A86" w:rsidP="00DB6803">
                <w:pPr>
                  <w:pStyle w:val="TB"/>
                </w:pPr>
                <w:r w:rsidRPr="002A13AB">
                  <w:rPr>
                    <w:rStyle w:val="bold"/>
                    <w:highlight w:val="cyan"/>
                  </w:rPr>
                  <w:t xml:space="preserve">Category 3: </w:t>
                </w:r>
                <w:r w:rsidRPr="00DF68C2">
                  <w:t>GREEN</w:t>
                </w:r>
              </w:p>
              <w:p w14:paraId="66C209AF" w14:textId="5888FF18" w:rsidR="000F5B79" w:rsidRDefault="00100A86" w:rsidP="00DB6803">
                <w:pPr>
                  <w:pStyle w:val="TB"/>
                </w:pPr>
                <w:r w:rsidRPr="00DF68C2">
                  <w:t>Potentially life-threatening or situational urgency</w:t>
                </w:r>
              </w:p>
            </w:tc>
            <w:tc>
              <w:tcPr>
                <w:tcW w:w="0" w:type="auto"/>
              </w:tcPr>
              <w:p w14:paraId="3CFA666D" w14:textId="48AAD376" w:rsidR="000F5B79" w:rsidRDefault="00100A86" w:rsidP="00DB6803">
                <w:pPr>
                  <w:pStyle w:val="TB"/>
                </w:pPr>
                <w:r>
                  <w:t>30 minutes</w:t>
                </w:r>
              </w:p>
            </w:tc>
            <w:tc>
              <w:tcPr>
                <w:tcW w:w="0" w:type="auto"/>
              </w:tcPr>
              <w:p w14:paraId="75DDCD46" w14:textId="77777777" w:rsidR="000F5B79" w:rsidRPr="00DF68C2" w:rsidRDefault="00100A86" w:rsidP="00DB6803">
                <w:pPr>
                  <w:pStyle w:val="TB"/>
                </w:pPr>
                <w:r w:rsidRPr="00DF68C2">
                  <w:t>Severe hypertension</w:t>
                </w:r>
              </w:p>
              <w:p w14:paraId="5918ED44" w14:textId="77777777" w:rsidR="000F5B79" w:rsidRPr="00DF68C2" w:rsidRDefault="00100A86" w:rsidP="00DB6803">
                <w:pPr>
                  <w:pStyle w:val="TB"/>
                </w:pPr>
                <w:r w:rsidRPr="00DF68C2">
                  <w:t>Moderate blood loss</w:t>
                </w:r>
              </w:p>
              <w:p w14:paraId="2C5326D7" w14:textId="77777777" w:rsidR="000F5B79" w:rsidRPr="00DF68C2" w:rsidRDefault="00100A86" w:rsidP="00DB6803">
                <w:pPr>
                  <w:pStyle w:val="TB"/>
                </w:pPr>
                <w:r w:rsidRPr="00DF68C2">
                  <w:t>Moderate shortness of breath</w:t>
                </w:r>
              </w:p>
              <w:p w14:paraId="0D05D77B" w14:textId="77777777" w:rsidR="000F5B79" w:rsidRPr="00DF68C2" w:rsidRDefault="00100A86" w:rsidP="00DB6803">
                <w:pPr>
                  <w:pStyle w:val="TB"/>
                </w:pPr>
                <w:r w:rsidRPr="00DF68C2">
                  <w:t>Severe/projectile vomiting</w:t>
                </w:r>
              </w:p>
              <w:p w14:paraId="34284733" w14:textId="77777777" w:rsidR="000F5B79" w:rsidRPr="00DF68C2" w:rsidRDefault="00100A86" w:rsidP="00DB6803">
                <w:pPr>
                  <w:pStyle w:val="TB"/>
                </w:pPr>
                <w:r w:rsidRPr="00DF68C2">
                  <w:t>Dehydration</w:t>
                </w:r>
              </w:p>
              <w:p w14:paraId="68BCEDB3" w14:textId="77777777" w:rsidR="00DA1AAE" w:rsidRDefault="00100A86" w:rsidP="00DB6803">
                <w:pPr>
                  <w:pStyle w:val="TB"/>
                </w:pPr>
                <w:r w:rsidRPr="00DF68C2">
                  <w:t>Seizure/postictal</w:t>
                </w:r>
              </w:p>
              <w:p w14:paraId="6B98EBD4" w14:textId="77777777" w:rsidR="00DA1AAE" w:rsidRDefault="00100A86" w:rsidP="00DB6803">
                <w:pPr>
                  <w:pStyle w:val="TB"/>
                </w:pPr>
                <w:r w:rsidRPr="00DF68C2">
                  <w:t>Moderate to severe pain</w:t>
                </w:r>
              </w:p>
              <w:p w14:paraId="597B7092" w14:textId="32F7E856" w:rsidR="000F5B79" w:rsidRPr="00DF68C2" w:rsidRDefault="00100A86" w:rsidP="00DB6803">
                <w:pPr>
                  <w:pStyle w:val="TB"/>
                </w:pPr>
                <w:r w:rsidRPr="00DF68C2">
                  <w:t>Potential child abuse</w:t>
                </w:r>
              </w:p>
              <w:p w14:paraId="6D3833FE" w14:textId="6F9A779D" w:rsidR="000F5B79" w:rsidRDefault="00100A86" w:rsidP="00DB6803">
                <w:pPr>
                  <w:pStyle w:val="TB"/>
                </w:pPr>
                <w:r w:rsidRPr="00DF68C2">
                  <w:t>Behavioral/psychiatric patient very distressed, risk of self-harm or aggression toward others</w:t>
                </w:r>
              </w:p>
            </w:tc>
          </w:tr>
          <w:tr w:rsidR="000F5B79" w14:paraId="1F3574B9" w14:textId="77777777" w:rsidTr="00AB377E">
            <w:tc>
              <w:tcPr>
                <w:tcW w:w="0" w:type="auto"/>
                <w:vMerge/>
              </w:tcPr>
              <w:p w14:paraId="5C405B96" w14:textId="77777777" w:rsidR="000F5B79" w:rsidRDefault="000F5B79" w:rsidP="00DB6803">
                <w:pPr>
                  <w:pStyle w:val="TB"/>
                </w:pPr>
              </w:p>
            </w:tc>
            <w:tc>
              <w:tcPr>
                <w:tcW w:w="0" w:type="auto"/>
              </w:tcPr>
              <w:p w14:paraId="55655C51" w14:textId="77777777" w:rsidR="000F5B79" w:rsidRPr="00DF68C2" w:rsidRDefault="00100A86" w:rsidP="00DB6803">
                <w:pPr>
                  <w:pStyle w:val="TB"/>
                </w:pPr>
                <w:r w:rsidRPr="002A13AB">
                  <w:rPr>
                    <w:rStyle w:val="bold"/>
                    <w:highlight w:val="cyan"/>
                  </w:rPr>
                  <w:t xml:space="preserve">Category 4: </w:t>
                </w:r>
                <w:r w:rsidRPr="00DF68C2">
                  <w:t>BLUE</w:t>
                </w:r>
              </w:p>
              <w:p w14:paraId="2C06753E" w14:textId="2C9377E1" w:rsidR="000F5B79" w:rsidRDefault="00100A86" w:rsidP="00DB6803">
                <w:pPr>
                  <w:pStyle w:val="TB"/>
                </w:pPr>
                <w:r w:rsidRPr="00DF68C2">
                  <w:t>Potentially, serious, situational urgency or significant complexity</w:t>
                </w:r>
              </w:p>
            </w:tc>
            <w:tc>
              <w:tcPr>
                <w:tcW w:w="0" w:type="auto"/>
              </w:tcPr>
              <w:p w14:paraId="0ECC86A5" w14:textId="5358FB5D" w:rsidR="000F5B79" w:rsidRDefault="00100A86" w:rsidP="00DB6803">
                <w:pPr>
                  <w:pStyle w:val="TB"/>
                </w:pPr>
                <w:r>
                  <w:t>60 minutes</w:t>
                </w:r>
              </w:p>
            </w:tc>
            <w:tc>
              <w:tcPr>
                <w:tcW w:w="0" w:type="auto"/>
              </w:tcPr>
              <w:p w14:paraId="6D893053" w14:textId="77777777" w:rsidR="000F5B79" w:rsidRPr="00DF68C2" w:rsidRDefault="00100A86" w:rsidP="00DB6803">
                <w:pPr>
                  <w:pStyle w:val="TB"/>
                </w:pPr>
                <w:r w:rsidRPr="00DF68C2">
                  <w:t>Mild blood loss</w:t>
                </w:r>
              </w:p>
              <w:p w14:paraId="430FD710" w14:textId="77777777" w:rsidR="000F5B79" w:rsidRPr="00DF68C2" w:rsidRDefault="00100A86" w:rsidP="00DB6803">
                <w:pPr>
                  <w:pStyle w:val="TB"/>
                </w:pPr>
                <w:r w:rsidRPr="00DF68C2">
                  <w:t>Minor limb injury</w:t>
                </w:r>
              </w:p>
              <w:p w14:paraId="51BA64D7" w14:textId="77777777" w:rsidR="000F5B79" w:rsidRPr="00DF68C2" w:rsidRDefault="00100A86" w:rsidP="00DB6803">
                <w:pPr>
                  <w:pStyle w:val="TB"/>
                </w:pPr>
                <w:r w:rsidRPr="00DF68C2">
                  <w:t>Vomiting and diarrhea without dehydration</w:t>
                </w:r>
              </w:p>
              <w:p w14:paraId="76BB78C0" w14:textId="77777777" w:rsidR="000F5B79" w:rsidRPr="00DF68C2" w:rsidRDefault="00100A86" w:rsidP="00DB6803">
                <w:pPr>
                  <w:pStyle w:val="TB"/>
                </w:pPr>
                <w:r w:rsidRPr="00DF68C2">
                  <w:t>Moderate pain</w:t>
                </w:r>
              </w:p>
              <w:p w14:paraId="5756277B" w14:textId="11144621" w:rsidR="000F5B79" w:rsidRDefault="00100A86" w:rsidP="00DB6803">
                <w:pPr>
                  <w:pStyle w:val="TB"/>
                </w:pPr>
                <w:r w:rsidRPr="00DF68C2">
                  <w:t xml:space="preserve">Semi-urgent mental health </w:t>
                </w:r>
                <w:r w:rsidRPr="00DF68C2">
                  <w:lastRenderedPageBreak/>
                  <w:t>issue</w:t>
                </w:r>
              </w:p>
            </w:tc>
          </w:tr>
          <w:tr w:rsidR="000F5B79" w14:paraId="14268A08" w14:textId="77777777" w:rsidTr="00AB377E">
            <w:tc>
              <w:tcPr>
                <w:tcW w:w="0" w:type="auto"/>
                <w:vMerge/>
              </w:tcPr>
              <w:p w14:paraId="60CBAB48" w14:textId="77777777" w:rsidR="000F5B79" w:rsidRDefault="000F5B79" w:rsidP="00DB6803">
                <w:pPr>
                  <w:pStyle w:val="TB"/>
                </w:pPr>
              </w:p>
            </w:tc>
            <w:tc>
              <w:tcPr>
                <w:tcW w:w="0" w:type="auto"/>
              </w:tcPr>
              <w:p w14:paraId="2C604719" w14:textId="77777777" w:rsidR="000F5B79" w:rsidRPr="00DF68C2" w:rsidRDefault="00100A86" w:rsidP="00DB6803">
                <w:pPr>
                  <w:pStyle w:val="TB"/>
                </w:pPr>
                <w:r w:rsidRPr="002A13AB">
                  <w:rPr>
                    <w:rStyle w:val="bold"/>
                    <w:highlight w:val="cyan"/>
                  </w:rPr>
                  <w:t>Category 5:</w:t>
                </w:r>
                <w:r w:rsidRPr="00DF68C2">
                  <w:t xml:space="preserve"> WHITE</w:t>
                </w:r>
              </w:p>
              <w:p w14:paraId="0076CD57" w14:textId="049462E0" w:rsidR="000F5B79" w:rsidRDefault="00100A86" w:rsidP="00DB6803">
                <w:pPr>
                  <w:pStyle w:val="TB"/>
                </w:pPr>
                <w:r w:rsidRPr="00DF68C2">
                  <w:t>Less urgent</w:t>
                </w:r>
              </w:p>
            </w:tc>
            <w:tc>
              <w:tcPr>
                <w:tcW w:w="0" w:type="auto"/>
              </w:tcPr>
              <w:p w14:paraId="68B03076" w14:textId="0CBCB439" w:rsidR="000F5B79" w:rsidRDefault="00100A86" w:rsidP="00DB6803">
                <w:pPr>
                  <w:pStyle w:val="TB"/>
                </w:pPr>
                <w:r>
                  <w:t>120 minutes</w:t>
                </w:r>
              </w:p>
            </w:tc>
            <w:tc>
              <w:tcPr>
                <w:tcW w:w="0" w:type="auto"/>
              </w:tcPr>
              <w:p w14:paraId="2F19FC55" w14:textId="77777777" w:rsidR="000F5B79" w:rsidRPr="00DF68C2" w:rsidRDefault="00100A86" w:rsidP="00DB6803">
                <w:pPr>
                  <w:pStyle w:val="TB"/>
                </w:pPr>
                <w:r w:rsidRPr="00DF68C2">
                  <w:t>Mild pain with no risk</w:t>
                </w:r>
              </w:p>
              <w:p w14:paraId="52B3A648" w14:textId="77777777" w:rsidR="00DA1AAE" w:rsidRDefault="00100A86" w:rsidP="00DB6803">
                <w:pPr>
                  <w:pStyle w:val="TB"/>
                </w:pPr>
                <w:r w:rsidRPr="00DF68C2">
                  <w:t>Minor wounds</w:t>
                </w:r>
              </w:p>
              <w:p w14:paraId="6EB7982D" w14:textId="649C13E2" w:rsidR="000F5B79" w:rsidRPr="00DF68C2" w:rsidRDefault="00100A86" w:rsidP="00DB6803">
                <w:pPr>
                  <w:pStyle w:val="TB"/>
                </w:pPr>
                <w:r w:rsidRPr="00DF68C2">
                  <w:t>Low risk history</w:t>
                </w:r>
              </w:p>
              <w:p w14:paraId="4A3FFF00" w14:textId="1455EBFD" w:rsidR="000F5B79" w:rsidRDefault="00100A86" w:rsidP="00DB6803">
                <w:pPr>
                  <w:pStyle w:val="TB"/>
                </w:pPr>
                <w:r w:rsidRPr="00DF68C2">
                  <w:t>Minor symptoms of low-risk conditions</w:t>
                </w:r>
              </w:p>
            </w:tc>
          </w:tr>
          <w:tr w:rsidR="000F5B79" w14:paraId="001B6B96" w14:textId="77777777" w:rsidTr="00AB377E">
            <w:tc>
              <w:tcPr>
                <w:tcW w:w="0" w:type="auto"/>
                <w:vMerge w:val="restart"/>
              </w:tcPr>
              <w:p w14:paraId="62F7CE61" w14:textId="77777777" w:rsidR="00DA1AAE" w:rsidRPr="002A13AB" w:rsidRDefault="00100A86" w:rsidP="00C8688D">
                <w:pPr>
                  <w:pStyle w:val="TB"/>
                  <w:rPr>
                    <w:rStyle w:val="bold"/>
                    <w:highlight w:val="cyan"/>
                  </w:rPr>
                </w:pPr>
                <w:r w:rsidRPr="002A13AB">
                  <w:rPr>
                    <w:rStyle w:val="bold"/>
                    <w:highlight w:val="cyan"/>
                  </w:rPr>
                  <w:t>Canadian Triage Acuity Scale (CTAS)</w:t>
                </w:r>
              </w:p>
              <w:p w14:paraId="2589FF05" w14:textId="50FF088C" w:rsidR="000F5B79" w:rsidRDefault="00100A86" w:rsidP="00DB6803">
                <w:pPr>
                  <w:pStyle w:val="TB"/>
                </w:pPr>
                <w:r w:rsidRPr="00DF68C2">
                  <w:t>Most commonly used in Canada. Multiple different decision trees based on patient</w:t>
                </w:r>
                <w:r>
                  <w:t xml:space="preserve"> </w:t>
                </w:r>
                <w:r w:rsidRPr="00DF68C2">
                  <w:t>presentation and/or condition. Has specific modifiers for pediatric patients</w:t>
                </w:r>
              </w:p>
            </w:tc>
            <w:tc>
              <w:tcPr>
                <w:tcW w:w="0" w:type="auto"/>
              </w:tcPr>
              <w:p w14:paraId="4D235EB2" w14:textId="77777777" w:rsidR="000F5B79" w:rsidRPr="00DF68C2" w:rsidRDefault="00100A86" w:rsidP="00DB6803">
                <w:pPr>
                  <w:pStyle w:val="TB"/>
                </w:pPr>
                <w:r w:rsidRPr="002A13AB">
                  <w:rPr>
                    <w:rStyle w:val="bold"/>
                    <w:highlight w:val="cyan"/>
                  </w:rPr>
                  <w:t>Level I:</w:t>
                </w:r>
                <w:r w:rsidRPr="00DF68C2">
                  <w:t xml:space="preserve"> BLUE</w:t>
                </w:r>
              </w:p>
              <w:p w14:paraId="3A091971" w14:textId="60F4B737" w:rsidR="000F5B79" w:rsidRDefault="00100A86" w:rsidP="00DB6803">
                <w:pPr>
                  <w:pStyle w:val="TB"/>
                </w:pPr>
                <w:r w:rsidRPr="00DF68C2">
                  <w:t>Resuscitation: conditions that are threats to life or limb requiring aggressive interventions</w:t>
                </w:r>
              </w:p>
            </w:tc>
            <w:tc>
              <w:tcPr>
                <w:tcW w:w="0" w:type="auto"/>
              </w:tcPr>
              <w:p w14:paraId="0A21C77D" w14:textId="5EBC4B21" w:rsidR="000F5B79" w:rsidRDefault="00100A86" w:rsidP="00DB6803">
                <w:pPr>
                  <w:pStyle w:val="TB"/>
                </w:pPr>
                <w:r>
                  <w:t>Immediate</w:t>
                </w:r>
              </w:p>
            </w:tc>
            <w:tc>
              <w:tcPr>
                <w:tcW w:w="0" w:type="auto"/>
              </w:tcPr>
              <w:p w14:paraId="00E399AD" w14:textId="77777777" w:rsidR="000F5B79" w:rsidRPr="00DF68C2" w:rsidRDefault="00100A86" w:rsidP="00DB6803">
                <w:pPr>
                  <w:pStyle w:val="TB"/>
                </w:pPr>
                <w:r w:rsidRPr="00DF68C2">
                  <w:t>Cardiac/respiratory arrest, major trauma (in shock), severe respiratory distress, altered level of consciousness</w:t>
                </w:r>
              </w:p>
              <w:p w14:paraId="4CEECC2B" w14:textId="31AF7682" w:rsidR="000F5B79" w:rsidRDefault="00100A86" w:rsidP="00DB6803">
                <w:pPr>
                  <w:pStyle w:val="TB"/>
                </w:pPr>
                <w:r w:rsidRPr="002A13AB">
                  <w:rPr>
                    <w:rStyle w:val="bold"/>
                    <w:highlight w:val="cyan"/>
                  </w:rPr>
                  <w:t>Pediatric specific modifiers</w:t>
                </w:r>
                <w:r w:rsidRPr="00DF68C2">
                  <w:t xml:space="preserve">: Cardiac/respiratory arrest, unstable situation </w:t>
                </w:r>
                <w:r>
                  <w:t>that</w:t>
                </w:r>
                <w:r w:rsidRPr="00DF68C2">
                  <w:t xml:space="preserve"> may indicate abuse, airway compromise, apnea, active seizure</w:t>
                </w:r>
              </w:p>
            </w:tc>
          </w:tr>
          <w:tr w:rsidR="000F5B79" w14:paraId="21B1301C" w14:textId="77777777" w:rsidTr="00AB377E">
            <w:tc>
              <w:tcPr>
                <w:tcW w:w="0" w:type="auto"/>
                <w:vMerge/>
              </w:tcPr>
              <w:p w14:paraId="36FB046D" w14:textId="77777777" w:rsidR="000F5B79" w:rsidRDefault="000F5B79" w:rsidP="00DB6803">
                <w:pPr>
                  <w:pStyle w:val="TB"/>
                </w:pPr>
              </w:p>
            </w:tc>
            <w:tc>
              <w:tcPr>
                <w:tcW w:w="0" w:type="auto"/>
              </w:tcPr>
              <w:p w14:paraId="28583260" w14:textId="77777777" w:rsidR="000F5B79" w:rsidRPr="00DF68C2" w:rsidRDefault="00100A86" w:rsidP="00DB6803">
                <w:pPr>
                  <w:pStyle w:val="TB"/>
                </w:pPr>
                <w:r w:rsidRPr="002A13AB">
                  <w:rPr>
                    <w:rStyle w:val="bold"/>
                    <w:highlight w:val="cyan"/>
                  </w:rPr>
                  <w:t>Level II:</w:t>
                </w:r>
                <w:r w:rsidRPr="00DF68C2">
                  <w:t xml:space="preserve"> RED</w:t>
                </w:r>
              </w:p>
              <w:p w14:paraId="56E5A682" w14:textId="5A915255" w:rsidR="000F5B79" w:rsidRDefault="00100A86" w:rsidP="00DB6803">
                <w:pPr>
                  <w:pStyle w:val="TB"/>
                </w:pPr>
                <w:r w:rsidRPr="00DF68C2">
                  <w:t xml:space="preserve">Emergent: conditions that are a potential threat to life, limb, or </w:t>
                </w:r>
                <w:r w:rsidRPr="00DF68C2">
                  <w:lastRenderedPageBreak/>
                  <w:t>function, requiring rapid medical intervention</w:t>
                </w:r>
              </w:p>
            </w:tc>
            <w:tc>
              <w:tcPr>
                <w:tcW w:w="0" w:type="auto"/>
              </w:tcPr>
              <w:p w14:paraId="4331BA71" w14:textId="1D580960" w:rsidR="000F5B79" w:rsidRDefault="00100A86" w:rsidP="00DB6803">
                <w:pPr>
                  <w:pStyle w:val="TB"/>
                </w:pPr>
                <w:r>
                  <w:lastRenderedPageBreak/>
                  <w:t>15 minutes</w:t>
                </w:r>
              </w:p>
            </w:tc>
            <w:tc>
              <w:tcPr>
                <w:tcW w:w="0" w:type="auto"/>
              </w:tcPr>
              <w:p w14:paraId="6AF2CA6F" w14:textId="329BBB5B" w:rsidR="000F5B79" w:rsidRPr="00DF68C2" w:rsidRDefault="00100A86" w:rsidP="00DB6803">
                <w:pPr>
                  <w:pStyle w:val="TB"/>
                </w:pPr>
                <w:r w:rsidRPr="00DF68C2">
                  <w:t xml:space="preserve">Shortness of breath (moderate respiratory distress), vomiting blood, altered level of consciousness, fever in </w:t>
                </w:r>
                <w:r w:rsidRPr="00DF68C2">
                  <w:lastRenderedPageBreak/>
                  <w:t xml:space="preserve">infant </w:t>
                </w:r>
                <w:r w:rsidR="002A13AB" w:rsidRPr="002A13AB">
                  <w:rPr>
                    <w:rStyle w:val="Math"/>
                    <w:highlight w:val="green"/>
                  </w:rPr>
                  <w:t>&lt;</w:t>
                </w:r>
                <w:r w:rsidRPr="00DF68C2">
                  <w:t xml:space="preserve"> 3 months, chest pain, severe abdominal pain (pain: 8</w:t>
                </w:r>
                <w:r>
                  <w:t xml:space="preserve"> on a scale of </w:t>
                </w:r>
                <w:r w:rsidRPr="00DF68C2">
                  <w:t>10), severe headache</w:t>
                </w:r>
              </w:p>
              <w:p w14:paraId="65CA6C7F" w14:textId="7F4D02BA" w:rsidR="000F5B79" w:rsidRDefault="00100A86" w:rsidP="00DB6803">
                <w:pPr>
                  <w:pStyle w:val="TB"/>
                </w:pPr>
                <w:r w:rsidRPr="002A13AB">
                  <w:rPr>
                    <w:rStyle w:val="bold"/>
                    <w:highlight w:val="cyan"/>
                  </w:rPr>
                  <w:t>Pediatric specific modifiers</w:t>
                </w:r>
                <w:r w:rsidRPr="00DF68C2">
                  <w:t>: Risk of flight or on-going abuse, uncertain flight or safety risk/family distress, no tone, unable to support head, marked stridor, recent spell consistent with apnea or respiratory compromise, inconsolable infant with abnormal vital signs, concerns for rapid deterioration or need for immediate therapy, vomiting/diarrhea in child with known inherited metabolic disease, type I diabetic, or adrenal insufficiency</w:t>
                </w:r>
              </w:p>
            </w:tc>
          </w:tr>
          <w:tr w:rsidR="000F5B79" w14:paraId="4A887B0F" w14:textId="77777777" w:rsidTr="00AB377E">
            <w:tc>
              <w:tcPr>
                <w:tcW w:w="0" w:type="auto"/>
                <w:vMerge/>
              </w:tcPr>
              <w:p w14:paraId="3589067F" w14:textId="77777777" w:rsidR="000F5B79" w:rsidRDefault="000F5B79" w:rsidP="00DB6803">
                <w:pPr>
                  <w:pStyle w:val="TB"/>
                </w:pPr>
              </w:p>
            </w:tc>
            <w:tc>
              <w:tcPr>
                <w:tcW w:w="0" w:type="auto"/>
              </w:tcPr>
              <w:p w14:paraId="09D135A4" w14:textId="77777777" w:rsidR="000F5B79" w:rsidRPr="002A13AB" w:rsidRDefault="00100A86" w:rsidP="00C8688D">
                <w:pPr>
                  <w:pStyle w:val="TB"/>
                  <w:rPr>
                    <w:rStyle w:val="bold"/>
                    <w:highlight w:val="cyan"/>
                  </w:rPr>
                </w:pPr>
                <w:r w:rsidRPr="002A13AB">
                  <w:rPr>
                    <w:rStyle w:val="bold"/>
                    <w:highlight w:val="cyan"/>
                  </w:rPr>
                  <w:t>Level III: YELLOW</w:t>
                </w:r>
              </w:p>
              <w:p w14:paraId="64CB09E8" w14:textId="3A03838F" w:rsidR="000F5B79" w:rsidRPr="00DF68C2" w:rsidRDefault="00100A86" w:rsidP="00DB6803">
                <w:pPr>
                  <w:pStyle w:val="TB"/>
                  <w:rPr>
                    <w:bCs/>
                  </w:rPr>
                </w:pPr>
                <w:r w:rsidRPr="00DF68C2">
                  <w:rPr>
                    <w:bCs/>
                  </w:rPr>
                  <w:t>Urgent: conditions that could potentially progress to a serious problem requiring emergency interventions</w:t>
                </w:r>
              </w:p>
            </w:tc>
            <w:tc>
              <w:tcPr>
                <w:tcW w:w="0" w:type="auto"/>
              </w:tcPr>
              <w:p w14:paraId="5C47E5F7" w14:textId="49AD43A7" w:rsidR="000F5B79" w:rsidRDefault="00100A86" w:rsidP="00DB6803">
                <w:pPr>
                  <w:pStyle w:val="TB"/>
                </w:pPr>
                <w:r>
                  <w:t>30 minutes</w:t>
                </w:r>
              </w:p>
            </w:tc>
            <w:tc>
              <w:tcPr>
                <w:tcW w:w="0" w:type="auto"/>
              </w:tcPr>
              <w:p w14:paraId="621E7A9D" w14:textId="77777777" w:rsidR="00DA1AAE" w:rsidRDefault="00100A86" w:rsidP="00DB6803">
                <w:pPr>
                  <w:pStyle w:val="TB"/>
                </w:pPr>
                <w:r w:rsidRPr="00DF68C2">
                  <w:t>Shortness of breath (mild respiratory distress), vomiting and/or diarrhea (mild dehydration), abdominal pain (pain: 4</w:t>
                </w:r>
                <w:r>
                  <w:t xml:space="preserve"> to </w:t>
                </w:r>
                <w:r w:rsidRPr="00DF68C2">
                  <w:t>7</w:t>
                </w:r>
                <w:r>
                  <w:t xml:space="preserve"> on a scale of </w:t>
                </w:r>
                <w:r w:rsidRPr="00DF68C2">
                  <w:t>10), headache (moderate pain: 4</w:t>
                </w:r>
                <w:r>
                  <w:t xml:space="preserve"> to </w:t>
                </w:r>
                <w:r w:rsidRPr="00DF68C2">
                  <w:t>7</w:t>
                </w:r>
                <w:r>
                  <w:t xml:space="preserve"> on a scale of </w:t>
                </w:r>
                <w:r w:rsidRPr="00DF68C2">
                  <w:t>10), diarrhea (uncontrolled bloody diarrhea)</w:t>
                </w:r>
              </w:p>
              <w:p w14:paraId="4D4E2905" w14:textId="57B5522D" w:rsidR="000F5B79" w:rsidRPr="00DF68C2" w:rsidRDefault="00100A86" w:rsidP="00DB6803">
                <w:pPr>
                  <w:pStyle w:val="TB"/>
                </w:pPr>
                <w:r w:rsidRPr="002A13AB">
                  <w:rPr>
                    <w:rStyle w:val="bold"/>
                    <w:highlight w:val="cyan"/>
                  </w:rPr>
                  <w:t>Pediatric specific modifiers</w:t>
                </w:r>
                <w:r w:rsidRPr="00DF68C2">
                  <w:t>: Physical or sexual assault more than 48 hours prior, acute difficulties with others/environment, limited/less than expected muscle tone, gait or limp problems with fever, audible stridor, history of spell consistent with apnea, inconsolable infant with stable vital signs</w:t>
                </w:r>
              </w:p>
            </w:tc>
          </w:tr>
          <w:tr w:rsidR="000F5B79" w14:paraId="5433163F" w14:textId="77777777" w:rsidTr="00AB377E">
            <w:tc>
              <w:tcPr>
                <w:tcW w:w="0" w:type="auto"/>
                <w:vMerge/>
              </w:tcPr>
              <w:p w14:paraId="55B46CA1" w14:textId="77777777" w:rsidR="000F5B79" w:rsidRDefault="000F5B79" w:rsidP="00DB6803">
                <w:pPr>
                  <w:pStyle w:val="TB"/>
                </w:pPr>
              </w:p>
            </w:tc>
            <w:tc>
              <w:tcPr>
                <w:tcW w:w="0" w:type="auto"/>
              </w:tcPr>
              <w:p w14:paraId="25FF34DA" w14:textId="77777777" w:rsidR="000F5B79" w:rsidRPr="002A13AB" w:rsidRDefault="00100A86" w:rsidP="00C8688D">
                <w:pPr>
                  <w:pStyle w:val="TB"/>
                  <w:rPr>
                    <w:rStyle w:val="bold"/>
                    <w:highlight w:val="cyan"/>
                  </w:rPr>
                </w:pPr>
                <w:r w:rsidRPr="002A13AB">
                  <w:rPr>
                    <w:rStyle w:val="bold"/>
                    <w:highlight w:val="cyan"/>
                  </w:rPr>
                  <w:t>Level IV: GREEN</w:t>
                </w:r>
              </w:p>
              <w:p w14:paraId="05B84C23" w14:textId="2A4C3519" w:rsidR="000F5B79" w:rsidRPr="00DF68C2" w:rsidRDefault="00100A86" w:rsidP="00DB6803">
                <w:pPr>
                  <w:pStyle w:val="TB"/>
                  <w:rPr>
                    <w:bCs/>
                  </w:rPr>
                </w:pPr>
                <w:r w:rsidRPr="00DF68C2">
                  <w:rPr>
                    <w:bCs/>
                  </w:rPr>
                  <w:lastRenderedPageBreak/>
                  <w:t>Less urgent: conditions that relate to patient age, distress or potential for deterioration that would benefit from intervention or reassurance within 1 to 2 hours</w:t>
                </w:r>
              </w:p>
            </w:tc>
            <w:tc>
              <w:tcPr>
                <w:tcW w:w="0" w:type="auto"/>
              </w:tcPr>
              <w:p w14:paraId="0A4D808F" w14:textId="2286D954" w:rsidR="000F5B79" w:rsidRDefault="00100A86" w:rsidP="00DB6803">
                <w:pPr>
                  <w:pStyle w:val="TB"/>
                </w:pPr>
                <w:r>
                  <w:lastRenderedPageBreak/>
                  <w:t>60 minutes</w:t>
                </w:r>
              </w:p>
            </w:tc>
            <w:tc>
              <w:tcPr>
                <w:tcW w:w="0" w:type="auto"/>
              </w:tcPr>
              <w:p w14:paraId="74B4B396" w14:textId="77777777" w:rsidR="000F5B79" w:rsidRPr="00DF68C2" w:rsidRDefault="00100A86" w:rsidP="00DB6803">
                <w:pPr>
                  <w:pStyle w:val="TB"/>
                </w:pPr>
                <w:r w:rsidRPr="00DF68C2">
                  <w:t xml:space="preserve">Minor head injury, urinary </w:t>
                </w:r>
                <w:r w:rsidRPr="00DF68C2">
                  <w:lastRenderedPageBreak/>
                  <w:t>tract infection (UTI) complaints/symptoms (mild dysuria), constipation, ear drainage, mild pain</w:t>
                </w:r>
              </w:p>
              <w:p w14:paraId="5A499702" w14:textId="535A8A76" w:rsidR="000F5B79" w:rsidRPr="00DF68C2" w:rsidRDefault="00100A86" w:rsidP="00DB6803">
                <w:pPr>
                  <w:pStyle w:val="TB"/>
                </w:pPr>
                <w:r w:rsidRPr="002A13AB">
                  <w:rPr>
                    <w:rStyle w:val="bold"/>
                    <w:highlight w:val="cyan"/>
                  </w:rPr>
                  <w:t>Pediatric specific modifiers</w:t>
                </w:r>
                <w:r w:rsidRPr="00DF68C2">
                  <w:t>: History/signs of family violence, persistent problematic behavior, walking with difficulty, irritable but consolable, stable child with known congenital disease with potential for problems</w:t>
                </w:r>
              </w:p>
            </w:tc>
          </w:tr>
          <w:tr w:rsidR="000F5B79" w14:paraId="69A14E75" w14:textId="77777777" w:rsidTr="00AB377E">
            <w:tc>
              <w:tcPr>
                <w:tcW w:w="0" w:type="auto"/>
                <w:vMerge/>
              </w:tcPr>
              <w:p w14:paraId="6B6F927A" w14:textId="77777777" w:rsidR="000F5B79" w:rsidRDefault="000F5B79" w:rsidP="00DB6803">
                <w:pPr>
                  <w:pStyle w:val="TB"/>
                </w:pPr>
              </w:p>
            </w:tc>
            <w:tc>
              <w:tcPr>
                <w:tcW w:w="0" w:type="auto"/>
              </w:tcPr>
              <w:p w14:paraId="5A2D78F6" w14:textId="77777777" w:rsidR="000F5B79" w:rsidRPr="002A13AB" w:rsidRDefault="00100A86" w:rsidP="00C8688D">
                <w:pPr>
                  <w:pStyle w:val="TB"/>
                  <w:rPr>
                    <w:rStyle w:val="bold"/>
                    <w:highlight w:val="cyan"/>
                  </w:rPr>
                </w:pPr>
                <w:r w:rsidRPr="002A13AB">
                  <w:rPr>
                    <w:rStyle w:val="bold"/>
                    <w:highlight w:val="cyan"/>
                  </w:rPr>
                  <w:t>Level V: WHITE</w:t>
                </w:r>
              </w:p>
              <w:p w14:paraId="3253512D" w14:textId="68F3F94F" w:rsidR="000F5B79" w:rsidRPr="00DF68C2" w:rsidRDefault="00100A86" w:rsidP="00DB6803">
                <w:pPr>
                  <w:pStyle w:val="TB"/>
                  <w:rPr>
                    <w:bCs/>
                  </w:rPr>
                </w:pPr>
                <w:proofErr w:type="spellStart"/>
                <w:r w:rsidRPr="00DF68C2">
                  <w:rPr>
                    <w:bCs/>
                  </w:rPr>
                  <w:t>Nonurgent</w:t>
                </w:r>
                <w:proofErr w:type="spellEnd"/>
                <w:r w:rsidRPr="00DF68C2">
                  <w:rPr>
                    <w:bCs/>
                  </w:rPr>
                  <w:t xml:space="preserve">: conditions that may be acute but nonurgent, as well as conditions that may be part of a chronic problem with or without evidence of </w:t>
                </w:r>
                <w:r w:rsidRPr="00DF68C2">
                  <w:rPr>
                    <w:bCs/>
                  </w:rPr>
                  <w:lastRenderedPageBreak/>
                  <w:t>deterioration</w:t>
                </w:r>
              </w:p>
            </w:tc>
            <w:tc>
              <w:tcPr>
                <w:tcW w:w="0" w:type="auto"/>
              </w:tcPr>
              <w:p w14:paraId="415DF2C1" w14:textId="544F85C3" w:rsidR="000F5B79" w:rsidRDefault="00100A86" w:rsidP="00DB6803">
                <w:pPr>
                  <w:pStyle w:val="TB"/>
                </w:pPr>
                <w:r>
                  <w:lastRenderedPageBreak/>
                  <w:t>120 minutes</w:t>
                </w:r>
              </w:p>
            </w:tc>
            <w:tc>
              <w:tcPr>
                <w:tcW w:w="0" w:type="auto"/>
              </w:tcPr>
              <w:p w14:paraId="6DA7ECEA" w14:textId="7C225336" w:rsidR="00DA1AAE" w:rsidRDefault="00100A86" w:rsidP="00DB6803">
                <w:pPr>
                  <w:pStyle w:val="TB"/>
                </w:pPr>
                <w:r w:rsidRPr="00DF68C2">
                  <w:t>Diarrhea (mild, no dehydration), minor bites or injuries (</w:t>
                </w:r>
                <w:r w:rsidR="002A13AB" w:rsidRPr="002A13AB">
                  <w:rPr>
                    <w:rStyle w:val="Symbol"/>
                    <w:highlight w:val="green"/>
                  </w:rPr>
                  <w:t>+</w:t>
                </w:r>
                <w:r w:rsidRPr="00DF68C2">
                  <w:t>/- mild acute peripheral pain), dressing change (uncomplicated), medication request</w:t>
                </w:r>
              </w:p>
              <w:p w14:paraId="4C36B3EC" w14:textId="4652B2F3" w:rsidR="000F5B79" w:rsidRPr="00DF68C2" w:rsidRDefault="00100A86" w:rsidP="00DB6803">
                <w:pPr>
                  <w:pStyle w:val="TB"/>
                </w:pPr>
                <w:r w:rsidRPr="002A13AB">
                  <w:rPr>
                    <w:rStyle w:val="bold"/>
                    <w:highlight w:val="cyan"/>
                  </w:rPr>
                  <w:t>Pediatric specific modifiers</w:t>
                </w:r>
                <w:r w:rsidRPr="00DF68C2">
                  <w:t>: Chronic unchanged behavior</w:t>
                </w:r>
              </w:p>
            </w:tc>
          </w:tr>
          <w:tr w:rsidR="000F5B79" w14:paraId="05AC3F66" w14:textId="77777777" w:rsidTr="00AB377E">
            <w:tc>
              <w:tcPr>
                <w:tcW w:w="0" w:type="auto"/>
                <w:vMerge w:val="restart"/>
              </w:tcPr>
              <w:p w14:paraId="470868F0" w14:textId="77777777" w:rsidR="000F5B79" w:rsidRPr="002A13AB" w:rsidRDefault="00100A86" w:rsidP="00C8688D">
                <w:pPr>
                  <w:pStyle w:val="TB"/>
                  <w:rPr>
                    <w:rStyle w:val="bold"/>
                    <w:highlight w:val="cyan"/>
                  </w:rPr>
                </w:pPr>
                <w:r w:rsidRPr="002A13AB">
                  <w:rPr>
                    <w:rStyle w:val="bold"/>
                    <w:highlight w:val="cyan"/>
                  </w:rPr>
                  <w:lastRenderedPageBreak/>
                  <w:t>Emergency Severity Index (ESI)</w:t>
                </w:r>
              </w:p>
              <w:p w14:paraId="28AEA6F7" w14:textId="77777777" w:rsidR="000F5B79" w:rsidRPr="00E77ED4" w:rsidRDefault="00100A86" w:rsidP="00DB6803">
                <w:pPr>
                  <w:pStyle w:val="TB"/>
                </w:pPr>
                <w:r w:rsidRPr="00E77ED4">
                  <w:t>Most commonly used in the United States and gaining favor elsewhere.</w:t>
                </w:r>
              </w:p>
              <w:p w14:paraId="4F481B29" w14:textId="77777777" w:rsidR="000F5B79" w:rsidRPr="00E77ED4" w:rsidRDefault="00100A86" w:rsidP="00DB6803">
                <w:pPr>
                  <w:pStyle w:val="TB"/>
                </w:pPr>
                <w:r w:rsidRPr="00E77ED4">
                  <w:t>Uses decision tree to determine acuity and triage coding</w:t>
                </w:r>
              </w:p>
              <w:p w14:paraId="4F76A926" w14:textId="72B04442" w:rsidR="000F5B79" w:rsidRDefault="00100A86" w:rsidP="00DB6803">
                <w:pPr>
                  <w:pStyle w:val="TB"/>
                </w:pPr>
                <w:r w:rsidRPr="002A13AB">
                  <w:rPr>
                    <w:rStyle w:val="bold"/>
                    <w:highlight w:val="cyan"/>
                  </w:rPr>
                  <w:t>Note</w:t>
                </w:r>
                <w:r w:rsidRPr="00E77ED4">
                  <w:t xml:space="preserve">: Pediatric </w:t>
                </w:r>
                <w:r>
                  <w:t>c</w:t>
                </w:r>
                <w:r w:rsidRPr="00E77ED4">
                  <w:t>onsiderations are mentioned throughout.</w:t>
                </w:r>
              </w:p>
            </w:tc>
            <w:tc>
              <w:tcPr>
                <w:tcW w:w="0" w:type="auto"/>
              </w:tcPr>
              <w:p w14:paraId="1644058D" w14:textId="67FFC14D" w:rsidR="000F5B79" w:rsidRPr="00100A86" w:rsidRDefault="00100A86" w:rsidP="00DB6803">
                <w:pPr>
                  <w:pStyle w:val="TB"/>
                  <w:rPr>
                    <w:highlight w:val="cyan"/>
                  </w:rPr>
                </w:pPr>
                <w:r w:rsidRPr="002A13AB">
                  <w:rPr>
                    <w:rStyle w:val="bold"/>
                    <w:highlight w:val="cyan"/>
                  </w:rPr>
                  <w:t xml:space="preserve">Level 1: </w:t>
                </w:r>
                <w:r w:rsidRPr="00E77ED4">
                  <w:rPr>
                    <w:bCs/>
                  </w:rPr>
                  <w:t>Requires immediate life-saving interventions</w:t>
                </w:r>
              </w:p>
            </w:tc>
            <w:tc>
              <w:tcPr>
                <w:tcW w:w="0" w:type="auto"/>
              </w:tcPr>
              <w:p w14:paraId="4A95B788" w14:textId="0CE8A951" w:rsidR="000F5B79" w:rsidRDefault="00100A86" w:rsidP="00DB6803">
                <w:pPr>
                  <w:pStyle w:val="TB"/>
                </w:pPr>
                <w:r>
                  <w:t>Immediate</w:t>
                </w:r>
              </w:p>
            </w:tc>
            <w:tc>
              <w:tcPr>
                <w:tcW w:w="0" w:type="auto"/>
              </w:tcPr>
              <w:p w14:paraId="6CAEB6EB" w14:textId="1CF86351" w:rsidR="000F5B79" w:rsidRPr="00DF68C2" w:rsidRDefault="00100A86" w:rsidP="00DB6803">
                <w:pPr>
                  <w:pStyle w:val="TB"/>
                </w:pPr>
                <w:r w:rsidRPr="00E77ED4">
                  <w:t>Cardiac/respiratory arrest, major multiple trauma, intubated, apneic, pulseless, severe respiratory distress, pulse oximetry (SpO</w:t>
                </w:r>
                <w:r w:rsidRPr="002A13AB">
                  <w:rPr>
                    <w:rStyle w:val="subscript"/>
                  </w:rPr>
                  <w:t>2</w:t>
                </w:r>
                <w:r w:rsidRPr="00E77ED4">
                  <w:t xml:space="preserve">) </w:t>
                </w:r>
                <w:r w:rsidR="002A13AB" w:rsidRPr="002A13AB">
                  <w:rPr>
                    <w:rStyle w:val="Math"/>
                    <w:highlight w:val="green"/>
                  </w:rPr>
                  <w:t>&lt;</w:t>
                </w:r>
                <w:r w:rsidRPr="00E77ED4">
                  <w:t xml:space="preserve"> 90%, acute mental status changes, unresponsive (not following commands or reacting to noxious stimulus), severe bradycardia or tachycardia, anaphylactic shock, hypoglycemia with changes in mental status, head injury with unequal pupils, acute signs of stroke, flaccid infant</w:t>
                </w:r>
              </w:p>
            </w:tc>
          </w:tr>
          <w:tr w:rsidR="000F5B79" w14:paraId="2B712374" w14:textId="77777777" w:rsidTr="00AB377E">
            <w:tc>
              <w:tcPr>
                <w:tcW w:w="0" w:type="auto"/>
                <w:vMerge/>
              </w:tcPr>
              <w:p w14:paraId="00F77FC6" w14:textId="77777777" w:rsidR="000F5B79" w:rsidRDefault="000F5B79" w:rsidP="00DB6803">
                <w:pPr>
                  <w:pStyle w:val="TB"/>
                </w:pPr>
              </w:p>
            </w:tc>
            <w:tc>
              <w:tcPr>
                <w:tcW w:w="0" w:type="auto"/>
              </w:tcPr>
              <w:p w14:paraId="31ED766B" w14:textId="6F377BC7" w:rsidR="000F5B79" w:rsidRPr="00100A86" w:rsidRDefault="00100A86" w:rsidP="00DB6803">
                <w:pPr>
                  <w:pStyle w:val="TB"/>
                  <w:rPr>
                    <w:highlight w:val="cyan"/>
                  </w:rPr>
                </w:pPr>
                <w:r w:rsidRPr="002A13AB">
                  <w:rPr>
                    <w:rStyle w:val="bold"/>
                    <w:highlight w:val="cyan"/>
                  </w:rPr>
                  <w:t xml:space="preserve">Level 2: </w:t>
                </w:r>
                <w:r w:rsidRPr="00E77ED4">
                  <w:rPr>
                    <w:bCs/>
                  </w:rPr>
                  <w:t>High</w:t>
                </w:r>
                <w:r>
                  <w:rPr>
                    <w:bCs/>
                  </w:rPr>
                  <w:t>-</w:t>
                </w:r>
                <w:r w:rsidRPr="00E77ED4">
                  <w:rPr>
                    <w:bCs/>
                  </w:rPr>
                  <w:t>risk situation, confused, lethargic, disoriented, severe pain or distress</w:t>
                </w:r>
              </w:p>
            </w:tc>
            <w:tc>
              <w:tcPr>
                <w:tcW w:w="0" w:type="auto"/>
              </w:tcPr>
              <w:p w14:paraId="7DE4B625" w14:textId="327AA7AD" w:rsidR="000F5B79" w:rsidRDefault="00100A86" w:rsidP="00DB6803">
                <w:pPr>
                  <w:pStyle w:val="TB"/>
                </w:pPr>
                <w:r>
                  <w:t xml:space="preserve">No set time frame, but continuous reassessments are required to watch for deterioration </w:t>
                </w:r>
                <w:r>
                  <w:lastRenderedPageBreak/>
                  <w:t>and need to increase acuity level.</w:t>
                </w:r>
              </w:p>
            </w:tc>
            <w:tc>
              <w:tcPr>
                <w:tcW w:w="0" w:type="auto"/>
              </w:tcPr>
              <w:p w14:paraId="17E56C29" w14:textId="13266C56" w:rsidR="000F5B79" w:rsidRPr="00E77ED4" w:rsidRDefault="00100A86" w:rsidP="00DB6803">
                <w:pPr>
                  <w:pStyle w:val="TB"/>
                </w:pPr>
                <w:r w:rsidRPr="06B65E77">
                  <w:lastRenderedPageBreak/>
                  <w:t xml:space="preserve">Active chest pain with suspicion of acute coronary syndrome; signs of stroke; possible ectopic pregnancy; hemodynamically stable, possibly </w:t>
                </w:r>
                <w:r w:rsidRPr="06B65E77">
                  <w:lastRenderedPageBreak/>
                  <w:t xml:space="preserve">immunocompromised patient with fever; suicidal or homicidal patient; overdose; increased respiratory effort; severe pain; temperature </w:t>
                </w:r>
                <w:r w:rsidR="002A13AB" w:rsidRPr="002A13AB">
                  <w:rPr>
                    <w:rStyle w:val="Math"/>
                    <w:highlight w:val="green"/>
                  </w:rPr>
                  <w:t>&gt;</w:t>
                </w:r>
                <w:r w:rsidRPr="06B65E77">
                  <w:t xml:space="preserve"> 38°C (100.4°F) in child 1–3 months old; syncope; seizures (not actively seizing); sepsis or dehydration, diabetic ketoacidosis; suspected child abuse; head trauma; ingestion or overdose; sickle cell crisis; hemophilia with possible acute bleeding; hypothermia </w:t>
                </w:r>
                <w:r w:rsidR="002A13AB" w:rsidRPr="002A13AB">
                  <w:rPr>
                    <w:rStyle w:val="Math"/>
                    <w:highlight w:val="green"/>
                  </w:rPr>
                  <w:t>&lt;</w:t>
                </w:r>
                <w:r w:rsidRPr="06B65E77">
                  <w:t xml:space="preserve"> 36 C (96.8°F); moderate to severe croup; lower airway obstruction (moderate to severe) from bronchiolitis; reactive airway disease (asthma); signs of </w:t>
                </w:r>
                <w:r w:rsidRPr="06B65E77">
                  <w:lastRenderedPageBreak/>
                  <w:t>respiratory distress; button battery ingestion</w:t>
                </w:r>
              </w:p>
              <w:p w14:paraId="00852FDA" w14:textId="77777777" w:rsidR="00DB6803" w:rsidRPr="002A13AB" w:rsidRDefault="00DB6803" w:rsidP="00C8688D">
                <w:pPr>
                  <w:pStyle w:val="TB"/>
                  <w:rPr>
                    <w:rStyle w:val="bold"/>
                    <w:highlight w:val="cyan"/>
                  </w:rPr>
                </w:pPr>
                <w:r w:rsidRPr="002A13AB">
                  <w:rPr>
                    <w:rStyle w:val="bold"/>
                    <w:highlight w:val="cyan"/>
                  </w:rPr>
                  <w:t>Pediatric High Risk Vital Signs</w:t>
                </w:r>
              </w:p>
              <w:p w14:paraId="1089611D" w14:textId="77777777" w:rsidR="00DB6803" w:rsidRPr="002A13AB" w:rsidRDefault="00DB6803" w:rsidP="00C8688D">
                <w:pPr>
                  <w:pStyle w:val="TB"/>
                  <w:rPr>
                    <w:rStyle w:val="bold"/>
                    <w:highlight w:val="cyan"/>
                  </w:rPr>
                </w:pPr>
                <w:r w:rsidRPr="002A13AB">
                  <w:rPr>
                    <w:rStyle w:val="bold"/>
                  </w:rPr>
                  <w:t>Age</w:t>
                </w:r>
                <w:r w:rsidRPr="002A13AB">
                  <w:rPr>
                    <w:rStyle w:val="bold"/>
                  </w:rPr>
                  <w:tab/>
                  <w:t>HR</w:t>
                </w:r>
                <w:r w:rsidRPr="002A13AB">
                  <w:rPr>
                    <w:rStyle w:val="bold"/>
                  </w:rPr>
                  <w:tab/>
                </w:r>
                <w:r w:rsidRPr="002A13AB">
                  <w:rPr>
                    <w:rStyle w:val="bold"/>
                    <w:highlight w:val="cyan"/>
                  </w:rPr>
                  <w:t>RR</w:t>
                </w:r>
              </w:p>
              <w:p w14:paraId="015F61BE" w14:textId="31E45FAA" w:rsidR="00DB6803" w:rsidRDefault="002A13AB" w:rsidP="00DB6803">
                <w:pPr>
                  <w:pStyle w:val="TB"/>
                </w:pPr>
                <w:r w:rsidRPr="002A13AB">
                  <w:rPr>
                    <w:rStyle w:val="Math"/>
                    <w:highlight w:val="green"/>
                  </w:rPr>
                  <w:t>&lt;</w:t>
                </w:r>
                <w:r w:rsidR="00DB6803">
                  <w:t xml:space="preserve"> 1 month</w:t>
                </w:r>
                <w:r w:rsidR="00DB6803">
                  <w:tab/>
                </w:r>
                <w:r w:rsidRPr="002A13AB">
                  <w:rPr>
                    <w:rStyle w:val="Math"/>
                    <w:highlight w:val="green"/>
                  </w:rPr>
                  <w:t>&gt;</w:t>
                </w:r>
                <w:r w:rsidR="00DB6803">
                  <w:t xml:space="preserve"> 190</w:t>
                </w:r>
                <w:r w:rsidR="00DB6803">
                  <w:tab/>
                </w:r>
                <w:r w:rsidRPr="002A13AB">
                  <w:rPr>
                    <w:rStyle w:val="Math"/>
                    <w:highlight w:val="green"/>
                  </w:rPr>
                  <w:t>&gt;</w:t>
                </w:r>
                <w:r w:rsidR="00DB6803">
                  <w:t xml:space="preserve"> 60</w:t>
                </w:r>
              </w:p>
              <w:p w14:paraId="43356A96" w14:textId="06F57F1E" w:rsidR="00DB6803" w:rsidRDefault="00DB6803" w:rsidP="00DB6803">
                <w:pPr>
                  <w:pStyle w:val="TB"/>
                </w:pPr>
                <w:r>
                  <w:t>1–12 months</w:t>
                </w:r>
                <w:r>
                  <w:tab/>
                </w:r>
                <w:r w:rsidR="002A13AB" w:rsidRPr="002A13AB">
                  <w:rPr>
                    <w:rStyle w:val="Math"/>
                    <w:highlight w:val="green"/>
                  </w:rPr>
                  <w:t>&gt;</w:t>
                </w:r>
                <w:r>
                  <w:t xml:space="preserve"> 180</w:t>
                </w:r>
                <w:r>
                  <w:tab/>
                </w:r>
                <w:r w:rsidR="002A13AB" w:rsidRPr="002A13AB">
                  <w:rPr>
                    <w:rStyle w:val="Math"/>
                    <w:highlight w:val="green"/>
                  </w:rPr>
                  <w:t>&gt;</w:t>
                </w:r>
                <w:r>
                  <w:t xml:space="preserve"> 55</w:t>
                </w:r>
              </w:p>
              <w:p w14:paraId="7346D34C" w14:textId="6281C208" w:rsidR="00DB6803" w:rsidRDefault="00DB6803" w:rsidP="00DB6803">
                <w:pPr>
                  <w:pStyle w:val="TB"/>
                </w:pPr>
                <w:r>
                  <w:t>1–3 years</w:t>
                </w:r>
                <w:r>
                  <w:tab/>
                </w:r>
                <w:r w:rsidR="002A13AB" w:rsidRPr="002A13AB">
                  <w:rPr>
                    <w:rStyle w:val="Math"/>
                    <w:highlight w:val="green"/>
                  </w:rPr>
                  <w:t>&gt;</w:t>
                </w:r>
                <w:r>
                  <w:t xml:space="preserve"> 140</w:t>
                </w:r>
                <w:r>
                  <w:tab/>
                </w:r>
                <w:r w:rsidR="002A13AB" w:rsidRPr="002A13AB">
                  <w:rPr>
                    <w:rStyle w:val="Math"/>
                    <w:highlight w:val="green"/>
                  </w:rPr>
                  <w:t>&gt;</w:t>
                </w:r>
                <w:r>
                  <w:t xml:space="preserve"> 40</w:t>
                </w:r>
              </w:p>
              <w:p w14:paraId="7F24ED49" w14:textId="51EF4EE6" w:rsidR="00DB6803" w:rsidRDefault="00DB6803" w:rsidP="00DB6803">
                <w:pPr>
                  <w:pStyle w:val="TB"/>
                </w:pPr>
                <w:r>
                  <w:t>3–5 years</w:t>
                </w:r>
                <w:r>
                  <w:tab/>
                </w:r>
                <w:r w:rsidR="002A13AB" w:rsidRPr="002A13AB">
                  <w:rPr>
                    <w:rStyle w:val="Math"/>
                    <w:highlight w:val="green"/>
                  </w:rPr>
                  <w:t>&gt;</w:t>
                </w:r>
                <w:r>
                  <w:t xml:space="preserve"> 120</w:t>
                </w:r>
                <w:r>
                  <w:tab/>
                </w:r>
                <w:r w:rsidR="002A13AB" w:rsidRPr="002A13AB">
                  <w:rPr>
                    <w:rStyle w:val="Math"/>
                    <w:highlight w:val="green"/>
                  </w:rPr>
                  <w:t>&gt;</w:t>
                </w:r>
                <w:r>
                  <w:t xml:space="preserve"> 35</w:t>
                </w:r>
              </w:p>
              <w:p w14:paraId="46B01243" w14:textId="5B5EA54F" w:rsidR="00DB6803" w:rsidRDefault="00DB6803" w:rsidP="00DB6803">
                <w:pPr>
                  <w:pStyle w:val="TB"/>
                </w:pPr>
                <w:r>
                  <w:t>5–12 years</w:t>
                </w:r>
                <w:r>
                  <w:tab/>
                </w:r>
                <w:r w:rsidR="002A13AB" w:rsidRPr="002A13AB">
                  <w:rPr>
                    <w:rStyle w:val="Math"/>
                    <w:highlight w:val="green"/>
                  </w:rPr>
                  <w:t>&gt;</w:t>
                </w:r>
                <w:r>
                  <w:t xml:space="preserve"> 120</w:t>
                </w:r>
                <w:r>
                  <w:tab/>
                </w:r>
                <w:r w:rsidR="002A13AB" w:rsidRPr="002A13AB">
                  <w:rPr>
                    <w:rStyle w:val="Math"/>
                    <w:highlight w:val="green"/>
                  </w:rPr>
                  <w:t>&gt;</w:t>
                </w:r>
                <w:r>
                  <w:t xml:space="preserve"> 30</w:t>
                </w:r>
              </w:p>
              <w:p w14:paraId="6BB98135" w14:textId="42EEE7FF" w:rsidR="00DB6803" w:rsidRDefault="00DB6803" w:rsidP="00DB6803">
                <w:pPr>
                  <w:pStyle w:val="TB"/>
                </w:pPr>
                <w:r>
                  <w:t>12–18 years</w:t>
                </w:r>
                <w:r>
                  <w:tab/>
                </w:r>
                <w:r w:rsidR="002A13AB" w:rsidRPr="002A13AB">
                  <w:rPr>
                    <w:rStyle w:val="Math"/>
                    <w:highlight w:val="green"/>
                  </w:rPr>
                  <w:t>&gt;</w:t>
                </w:r>
                <w:r>
                  <w:t xml:space="preserve"> 100</w:t>
                </w:r>
                <w:r>
                  <w:tab/>
                </w:r>
                <w:r w:rsidR="002A13AB" w:rsidRPr="002A13AB">
                  <w:rPr>
                    <w:rStyle w:val="Math"/>
                    <w:highlight w:val="green"/>
                  </w:rPr>
                  <w:t>&gt;</w:t>
                </w:r>
                <w:r>
                  <w:t xml:space="preserve"> 20</w:t>
                </w:r>
              </w:p>
              <w:p w14:paraId="469ECB89" w14:textId="34AAFA04" w:rsidR="00DB6803" w:rsidRDefault="002A13AB" w:rsidP="00DB6803">
                <w:pPr>
                  <w:pStyle w:val="TB"/>
                </w:pPr>
                <w:r w:rsidRPr="002A13AB">
                  <w:rPr>
                    <w:rStyle w:val="Math"/>
                    <w:highlight w:val="green"/>
                  </w:rPr>
                  <w:t>&gt;</w:t>
                </w:r>
                <w:r w:rsidR="00DB6803">
                  <w:t xml:space="preserve"> 18 years</w:t>
                </w:r>
                <w:r w:rsidR="00DB6803">
                  <w:tab/>
                </w:r>
                <w:r w:rsidRPr="002A13AB">
                  <w:rPr>
                    <w:rStyle w:val="Math"/>
                    <w:highlight w:val="green"/>
                  </w:rPr>
                  <w:t>&gt;</w:t>
                </w:r>
                <w:r w:rsidR="00DB6803">
                  <w:t xml:space="preserve"> 100</w:t>
                </w:r>
                <w:r w:rsidR="00DB6803">
                  <w:tab/>
                </w:r>
                <w:r w:rsidRPr="002A13AB">
                  <w:rPr>
                    <w:rStyle w:val="Math"/>
                    <w:highlight w:val="green"/>
                  </w:rPr>
                  <w:t>&gt;</w:t>
                </w:r>
                <w:r w:rsidR="00DB6803">
                  <w:t xml:space="preserve"> 20</w:t>
                </w:r>
              </w:p>
              <w:p w14:paraId="4A2C9586" w14:textId="77777777" w:rsidR="000F5B79" w:rsidRPr="00DF68C2" w:rsidRDefault="000F5B79" w:rsidP="00DB6803">
                <w:pPr>
                  <w:pStyle w:val="TB"/>
                </w:pPr>
              </w:p>
            </w:tc>
          </w:tr>
          <w:tr w:rsidR="000F5B79" w14:paraId="6420F5E2" w14:textId="77777777" w:rsidTr="00AB377E">
            <w:tc>
              <w:tcPr>
                <w:tcW w:w="0" w:type="auto"/>
                <w:vMerge/>
              </w:tcPr>
              <w:p w14:paraId="6CD7CA36" w14:textId="77777777" w:rsidR="000F5B79" w:rsidRDefault="000F5B79" w:rsidP="00DB6803">
                <w:pPr>
                  <w:pStyle w:val="TB"/>
                </w:pPr>
              </w:p>
            </w:tc>
            <w:tc>
              <w:tcPr>
                <w:tcW w:w="0" w:type="auto"/>
              </w:tcPr>
              <w:p w14:paraId="2D75642B" w14:textId="414F524C" w:rsidR="000F5B79" w:rsidRPr="00100A86" w:rsidRDefault="00100A86" w:rsidP="00DB6803">
                <w:pPr>
                  <w:pStyle w:val="TB"/>
                  <w:rPr>
                    <w:highlight w:val="cyan"/>
                  </w:rPr>
                </w:pPr>
                <w:r w:rsidRPr="002A13AB">
                  <w:rPr>
                    <w:rStyle w:val="bold"/>
                    <w:highlight w:val="cyan"/>
                  </w:rPr>
                  <w:t xml:space="preserve">Level 3: </w:t>
                </w:r>
                <w:r w:rsidRPr="00E77ED4">
                  <w:rPr>
                    <w:bCs/>
                  </w:rPr>
                  <w:t>Two or more resources required for care</w:t>
                </w:r>
              </w:p>
            </w:tc>
            <w:tc>
              <w:tcPr>
                <w:tcW w:w="0" w:type="auto"/>
              </w:tcPr>
              <w:p w14:paraId="0B90847D" w14:textId="59A48C47" w:rsidR="000F5B79" w:rsidRDefault="00100A86" w:rsidP="00DB6803">
                <w:pPr>
                  <w:pStyle w:val="TB"/>
                </w:pPr>
                <w:r>
                  <w:t xml:space="preserve">Not applicable. Frequent reassessments recommended </w:t>
                </w:r>
                <w:proofErr w:type="gramStart"/>
                <w:r>
                  <w:t>to identify deterioration and need</w:t>
                </w:r>
                <w:proofErr w:type="gramEnd"/>
                <w:r>
                  <w:t xml:space="preserve"> to increase acuity level.</w:t>
                </w:r>
              </w:p>
            </w:tc>
            <w:tc>
              <w:tcPr>
                <w:tcW w:w="0" w:type="auto"/>
              </w:tcPr>
              <w:p w14:paraId="4E916C3E" w14:textId="77777777" w:rsidR="000F5B79" w:rsidRPr="00E77ED4" w:rsidRDefault="00100A86" w:rsidP="00DB6803">
                <w:pPr>
                  <w:pStyle w:val="TB"/>
                </w:pPr>
                <w:r w:rsidRPr="00E77ED4">
                  <w:t xml:space="preserve">The complaint presented requires further investigation. Unanticipated or unusual responses to the complaint-specific questions, concerning vital signs, or identification of a high-risk comorbidity may increase the patient’s level </w:t>
                </w:r>
                <w:r w:rsidRPr="00E77ED4">
                  <w:lastRenderedPageBreak/>
                  <w:t>of acuity.</w:t>
                </w:r>
              </w:p>
              <w:p w14:paraId="3BF26C80" w14:textId="77777777" w:rsidR="000F5B79" w:rsidRPr="00E77ED4" w:rsidRDefault="00100A86" w:rsidP="00DB6803">
                <w:pPr>
                  <w:pStyle w:val="TB"/>
                </w:pPr>
                <w:r w:rsidRPr="00E77ED4">
                  <w:t>Incomplete immunizations or no obvious source of fever may indicate a need for increased resources.</w:t>
                </w:r>
              </w:p>
              <w:p w14:paraId="7EC2E256" w14:textId="77777777" w:rsidR="000F5B79" w:rsidRDefault="00100A86" w:rsidP="00DB6803">
                <w:pPr>
                  <w:pStyle w:val="TB"/>
                </w:pPr>
                <w:r w:rsidRPr="00E77ED4">
                  <w:t>Also, the level of distress experienced by the patient may increase the patient’s level of acuity.</w:t>
                </w:r>
              </w:p>
              <w:p w14:paraId="42377219" w14:textId="157207F0" w:rsidR="000F5B79" w:rsidRPr="00DF68C2" w:rsidRDefault="00100A86" w:rsidP="00DB6803">
                <w:pPr>
                  <w:pStyle w:val="TB"/>
                </w:pPr>
                <w:r w:rsidRPr="00E77ED4">
                  <w:t>Consider increasing to a higher acuity level if high-risk vital signs are noted.</w:t>
                </w:r>
              </w:p>
            </w:tc>
          </w:tr>
          <w:tr w:rsidR="000F5B79" w14:paraId="0D9A95AD" w14:textId="77777777" w:rsidTr="00AB377E">
            <w:tc>
              <w:tcPr>
                <w:tcW w:w="0" w:type="auto"/>
                <w:vMerge/>
              </w:tcPr>
              <w:p w14:paraId="31716423" w14:textId="77777777" w:rsidR="000F5B79" w:rsidRDefault="000F5B79" w:rsidP="00DB6803">
                <w:pPr>
                  <w:pStyle w:val="TB"/>
                </w:pPr>
              </w:p>
            </w:tc>
            <w:tc>
              <w:tcPr>
                <w:tcW w:w="0" w:type="auto"/>
              </w:tcPr>
              <w:p w14:paraId="661B5EFD" w14:textId="01645BEA" w:rsidR="000F5B79" w:rsidRPr="00100A86" w:rsidRDefault="00100A86" w:rsidP="00DB6803">
                <w:pPr>
                  <w:pStyle w:val="TB"/>
                  <w:rPr>
                    <w:highlight w:val="cyan"/>
                  </w:rPr>
                </w:pPr>
                <w:r w:rsidRPr="002A13AB">
                  <w:rPr>
                    <w:rStyle w:val="bold"/>
                    <w:highlight w:val="cyan"/>
                  </w:rPr>
                  <w:t>Level 4:</w:t>
                </w:r>
                <w:r w:rsidRPr="00E77ED4">
                  <w:rPr>
                    <w:bCs/>
                  </w:rPr>
                  <w:t xml:space="preserve"> One resource required for care</w:t>
                </w:r>
              </w:p>
            </w:tc>
            <w:tc>
              <w:tcPr>
                <w:tcW w:w="0" w:type="auto"/>
              </w:tcPr>
              <w:p w14:paraId="43180CAA" w14:textId="02E78AB2" w:rsidR="000F5B79" w:rsidRDefault="00100A86" w:rsidP="00DB6803">
                <w:pPr>
                  <w:pStyle w:val="TB"/>
                </w:pPr>
                <w:r>
                  <w:t xml:space="preserve">Not applicable. Reassessments recommended </w:t>
                </w:r>
                <w:proofErr w:type="gramStart"/>
                <w:r>
                  <w:t>to identify deterioration and need</w:t>
                </w:r>
                <w:proofErr w:type="gramEnd"/>
                <w:r>
                  <w:t xml:space="preserve"> to increase acuity level.</w:t>
                </w:r>
              </w:p>
            </w:tc>
            <w:tc>
              <w:tcPr>
                <w:tcW w:w="0" w:type="auto"/>
              </w:tcPr>
              <w:p w14:paraId="25F69407" w14:textId="77777777" w:rsidR="000F5B79" w:rsidRPr="00E77ED4" w:rsidRDefault="00100A86" w:rsidP="00DB6803">
                <w:pPr>
                  <w:pStyle w:val="TB"/>
                </w:pPr>
                <w:r w:rsidRPr="00E77ED4">
                  <w:t>Any patient who presents with normal vital signs and a chief complaint that the triage nurse estimates will utilize only one resource while in the emergency department will receive a Level 4 ESI acuity score</w:t>
                </w:r>
              </w:p>
              <w:p w14:paraId="0CAAC029" w14:textId="77777777" w:rsidR="000F5B79" w:rsidRPr="00DF68C2" w:rsidRDefault="000F5B79" w:rsidP="00DB6803">
                <w:pPr>
                  <w:pStyle w:val="TB"/>
                </w:pPr>
              </w:p>
            </w:tc>
          </w:tr>
          <w:tr w:rsidR="000F5B79" w14:paraId="18C89C71" w14:textId="77777777" w:rsidTr="00AB377E">
            <w:tc>
              <w:tcPr>
                <w:tcW w:w="0" w:type="auto"/>
                <w:vMerge/>
              </w:tcPr>
              <w:p w14:paraId="32056DB3" w14:textId="77777777" w:rsidR="000F5B79" w:rsidRDefault="000F5B79" w:rsidP="00DB6803">
                <w:pPr>
                  <w:pStyle w:val="TB"/>
                </w:pPr>
              </w:p>
            </w:tc>
            <w:tc>
              <w:tcPr>
                <w:tcW w:w="0" w:type="auto"/>
              </w:tcPr>
              <w:p w14:paraId="154E4139" w14:textId="35872ED1" w:rsidR="000F5B79" w:rsidRPr="00100A86" w:rsidRDefault="00100A86" w:rsidP="00DB6803">
                <w:pPr>
                  <w:pStyle w:val="TB"/>
                  <w:rPr>
                    <w:highlight w:val="cyan"/>
                  </w:rPr>
                </w:pPr>
                <w:r w:rsidRPr="002A13AB">
                  <w:rPr>
                    <w:rStyle w:val="bold"/>
                    <w:highlight w:val="cyan"/>
                  </w:rPr>
                  <w:t xml:space="preserve">Level 5: </w:t>
                </w:r>
                <w:r w:rsidRPr="00E77ED4">
                  <w:rPr>
                    <w:bCs/>
                  </w:rPr>
                  <w:t xml:space="preserve">No resources required </w:t>
                </w:r>
                <w:r w:rsidRPr="00E77ED4">
                  <w:rPr>
                    <w:bCs/>
                  </w:rPr>
                  <w:lastRenderedPageBreak/>
                  <w:t>for care</w:t>
                </w:r>
              </w:p>
            </w:tc>
            <w:tc>
              <w:tcPr>
                <w:tcW w:w="0" w:type="auto"/>
              </w:tcPr>
              <w:p w14:paraId="7628EF56" w14:textId="5015B921" w:rsidR="000F5B79" w:rsidRDefault="00100A86" w:rsidP="00DB6803">
                <w:pPr>
                  <w:pStyle w:val="TB"/>
                </w:pPr>
                <w:r>
                  <w:lastRenderedPageBreak/>
                  <w:t xml:space="preserve">Not applicable. Reassessments </w:t>
                </w:r>
                <w:r>
                  <w:lastRenderedPageBreak/>
                  <w:t xml:space="preserve">recommended </w:t>
                </w:r>
                <w:proofErr w:type="gramStart"/>
                <w:r>
                  <w:t>to identify deterioration and need</w:t>
                </w:r>
                <w:proofErr w:type="gramEnd"/>
                <w:r>
                  <w:t xml:space="preserve"> to increase acuity level.</w:t>
                </w:r>
              </w:p>
            </w:tc>
            <w:tc>
              <w:tcPr>
                <w:tcW w:w="0" w:type="auto"/>
              </w:tcPr>
              <w:p w14:paraId="1B72A8F6" w14:textId="43DFE9F5" w:rsidR="000F5B79" w:rsidRPr="00DF68C2" w:rsidRDefault="00100A86" w:rsidP="00DB6803">
                <w:pPr>
                  <w:pStyle w:val="TB"/>
                </w:pPr>
                <w:r w:rsidRPr="00E77ED4">
                  <w:lastRenderedPageBreak/>
                  <w:t xml:space="preserve">Any patient who presents with normal vital signs and a </w:t>
                </w:r>
                <w:r w:rsidRPr="00E77ED4">
                  <w:lastRenderedPageBreak/>
                  <w:t>chief complaint that the triage nurse estimates will utilize no resources while in the emergency department will receive a Level 5 ESI acuity score (</w:t>
                </w:r>
                <w:r>
                  <w:t xml:space="preserve">e.g., </w:t>
                </w:r>
                <w:r w:rsidRPr="00E77ED4">
                  <w:t>healthy toddler with ear pain</w:t>
                </w:r>
                <w:r>
                  <w:t>,</w:t>
                </w:r>
                <w:r w:rsidRPr="00E77ED4">
                  <w:t xml:space="preserve"> up</w:t>
                </w:r>
                <w:r>
                  <w:t>-</w:t>
                </w:r>
                <w:r w:rsidRPr="00E77ED4">
                  <w:t>to</w:t>
                </w:r>
                <w:r>
                  <w:t>-</w:t>
                </w:r>
                <w:r w:rsidRPr="00E77ED4">
                  <w:t>date immunizations</w:t>
                </w:r>
                <w:r>
                  <w:t>,</w:t>
                </w:r>
                <w:r w:rsidRPr="00E77ED4">
                  <w:t xml:space="preserve"> and normal vital signs)</w:t>
                </w:r>
              </w:p>
            </w:tc>
          </w:tr>
          <w:tr w:rsidR="000F5B79" w14:paraId="5595F6DB" w14:textId="77777777" w:rsidTr="00AB377E">
            <w:tc>
              <w:tcPr>
                <w:tcW w:w="0" w:type="auto"/>
                <w:vMerge w:val="restart"/>
              </w:tcPr>
              <w:p w14:paraId="0F50E5F7" w14:textId="77777777" w:rsidR="000F5B79" w:rsidRPr="002A13AB" w:rsidRDefault="00100A86" w:rsidP="00C8688D">
                <w:pPr>
                  <w:pStyle w:val="TB"/>
                  <w:rPr>
                    <w:rStyle w:val="bold"/>
                    <w:highlight w:val="cyan"/>
                  </w:rPr>
                </w:pPr>
                <w:r w:rsidRPr="002A13AB">
                  <w:rPr>
                    <w:rStyle w:val="bold"/>
                    <w:highlight w:val="cyan"/>
                  </w:rPr>
                  <w:lastRenderedPageBreak/>
                  <w:t>Manchester Triage System (MTS)</w:t>
                </w:r>
              </w:p>
              <w:p w14:paraId="2D92EA4E" w14:textId="77777777" w:rsidR="000F5B79" w:rsidRPr="00E77ED4" w:rsidRDefault="00100A86" w:rsidP="00DB6803">
                <w:pPr>
                  <w:pStyle w:val="TB"/>
                </w:pPr>
                <w:r w:rsidRPr="00E77ED4">
                  <w:t>Used in Europe; special caveats for children and elderly patients</w:t>
                </w:r>
              </w:p>
              <w:p w14:paraId="6D4CA07B" w14:textId="4C0C9003" w:rsidR="000F5B79" w:rsidRDefault="00100A86" w:rsidP="00DB6803">
                <w:pPr>
                  <w:pStyle w:val="TB"/>
                </w:pPr>
                <w:r w:rsidRPr="00E77ED4">
                  <w:t>Times may be adjusted to different institutions</w:t>
                </w:r>
                <w:r>
                  <w:t>’</w:t>
                </w:r>
                <w:r w:rsidRPr="00E77ED4">
                  <w:t xml:space="preserve"> protocols</w:t>
                </w:r>
              </w:p>
            </w:tc>
            <w:tc>
              <w:tcPr>
                <w:tcW w:w="0" w:type="auto"/>
              </w:tcPr>
              <w:p w14:paraId="11D7C3F1" w14:textId="77777777" w:rsidR="000F5B79" w:rsidRPr="00E77ED4" w:rsidRDefault="00100A86" w:rsidP="00DB6803">
                <w:pPr>
                  <w:pStyle w:val="TB"/>
                  <w:rPr>
                    <w:bCs/>
                  </w:rPr>
                </w:pPr>
                <w:r w:rsidRPr="002A13AB">
                  <w:rPr>
                    <w:rStyle w:val="bold"/>
                    <w:highlight w:val="cyan"/>
                  </w:rPr>
                  <w:t xml:space="preserve">Group 1: </w:t>
                </w:r>
                <w:r w:rsidRPr="00E77ED4">
                  <w:rPr>
                    <w:bCs/>
                  </w:rPr>
                  <w:t>RED</w:t>
                </w:r>
              </w:p>
              <w:p w14:paraId="2FB57CC1" w14:textId="0C9604F2" w:rsidR="000F5B79" w:rsidRPr="00100A86" w:rsidRDefault="00100A86" w:rsidP="00DB6803">
                <w:pPr>
                  <w:pStyle w:val="TB"/>
                  <w:rPr>
                    <w:highlight w:val="cyan"/>
                  </w:rPr>
                </w:pPr>
                <w:r w:rsidRPr="00E77ED4">
                  <w:rPr>
                    <w:bCs/>
                  </w:rPr>
                  <w:t>Immediate</w:t>
                </w:r>
              </w:p>
            </w:tc>
            <w:tc>
              <w:tcPr>
                <w:tcW w:w="0" w:type="auto"/>
              </w:tcPr>
              <w:p w14:paraId="607FCB82" w14:textId="3193C5D1" w:rsidR="000F5B79" w:rsidRDefault="00100A86" w:rsidP="00DB6803">
                <w:pPr>
                  <w:pStyle w:val="TB"/>
                </w:pPr>
                <w:r>
                  <w:t>Immediate</w:t>
                </w:r>
              </w:p>
            </w:tc>
            <w:tc>
              <w:tcPr>
                <w:tcW w:w="0" w:type="auto"/>
              </w:tcPr>
              <w:p w14:paraId="21AF1A70" w14:textId="35393662" w:rsidR="000F5B79" w:rsidRPr="00DF68C2" w:rsidRDefault="00100A86" w:rsidP="00DB6803">
                <w:pPr>
                  <w:pStyle w:val="TB"/>
                </w:pPr>
                <w:r w:rsidRPr="00E77ED4">
                  <w:t>Airway compromise, stridor or drooling, inadequate breathing, shock, actively seizing, (unresponsive children), exsanguinating hemorrhage</w:t>
                </w:r>
              </w:p>
            </w:tc>
          </w:tr>
          <w:tr w:rsidR="000F5B79" w14:paraId="7597E5EC" w14:textId="77777777" w:rsidTr="00AB377E">
            <w:tc>
              <w:tcPr>
                <w:tcW w:w="0" w:type="auto"/>
                <w:vMerge/>
              </w:tcPr>
              <w:p w14:paraId="72974D51" w14:textId="77777777" w:rsidR="000F5B79" w:rsidRDefault="000F5B79" w:rsidP="00DB6803">
                <w:pPr>
                  <w:pStyle w:val="TB"/>
                </w:pPr>
              </w:p>
            </w:tc>
            <w:tc>
              <w:tcPr>
                <w:tcW w:w="0" w:type="auto"/>
              </w:tcPr>
              <w:p w14:paraId="6838D4D4" w14:textId="77777777" w:rsidR="000F5B79" w:rsidRPr="00E77ED4" w:rsidRDefault="00100A86" w:rsidP="00DB6803">
                <w:pPr>
                  <w:pStyle w:val="TB"/>
                  <w:rPr>
                    <w:bCs/>
                  </w:rPr>
                </w:pPr>
                <w:r w:rsidRPr="002A13AB">
                  <w:rPr>
                    <w:rStyle w:val="bold"/>
                    <w:highlight w:val="cyan"/>
                  </w:rPr>
                  <w:t xml:space="preserve">Group 2: </w:t>
                </w:r>
                <w:r w:rsidRPr="00E77ED4">
                  <w:rPr>
                    <w:bCs/>
                  </w:rPr>
                  <w:t>ORANGE</w:t>
                </w:r>
              </w:p>
              <w:p w14:paraId="317E143D" w14:textId="44956248" w:rsidR="000F5B79" w:rsidRPr="00100A86" w:rsidRDefault="00100A86" w:rsidP="00DB6803">
                <w:pPr>
                  <w:pStyle w:val="TB"/>
                  <w:rPr>
                    <w:highlight w:val="cyan"/>
                  </w:rPr>
                </w:pPr>
                <w:r w:rsidRPr="00E77ED4">
                  <w:rPr>
                    <w:bCs/>
                  </w:rPr>
                  <w:t>Very urgent</w:t>
                </w:r>
              </w:p>
            </w:tc>
            <w:tc>
              <w:tcPr>
                <w:tcW w:w="0" w:type="auto"/>
              </w:tcPr>
              <w:p w14:paraId="4CDB2CB8" w14:textId="4DF68681" w:rsidR="000F5B79" w:rsidRDefault="00100A86" w:rsidP="00DB6803">
                <w:pPr>
                  <w:pStyle w:val="TB"/>
                </w:pPr>
                <w:r>
                  <w:t>10 minutes</w:t>
                </w:r>
              </w:p>
            </w:tc>
            <w:tc>
              <w:tcPr>
                <w:tcW w:w="0" w:type="auto"/>
              </w:tcPr>
              <w:p w14:paraId="0F4F7067" w14:textId="68908A43" w:rsidR="000F5B79" w:rsidRPr="00DF68C2" w:rsidRDefault="00100A86" w:rsidP="00DB6803">
                <w:pPr>
                  <w:pStyle w:val="TB"/>
                </w:pPr>
                <w:r w:rsidRPr="00E77ED4">
                  <w:t>Altered level of consciousness; children who score V or P on AVPU, uncontrollable major hemorrhage, fever in a baby, high fever or hypothermia in any age group, severe pain</w:t>
                </w:r>
              </w:p>
            </w:tc>
          </w:tr>
          <w:tr w:rsidR="000F5B79" w14:paraId="4A44CA6B" w14:textId="77777777" w:rsidTr="00AB377E">
            <w:tc>
              <w:tcPr>
                <w:tcW w:w="0" w:type="auto"/>
                <w:vMerge/>
              </w:tcPr>
              <w:p w14:paraId="7B3904EC" w14:textId="77777777" w:rsidR="000F5B79" w:rsidRDefault="000F5B79" w:rsidP="00DB6803">
                <w:pPr>
                  <w:pStyle w:val="TB"/>
                </w:pPr>
              </w:p>
            </w:tc>
            <w:tc>
              <w:tcPr>
                <w:tcW w:w="0" w:type="auto"/>
              </w:tcPr>
              <w:p w14:paraId="4B88D9B7" w14:textId="77777777" w:rsidR="000F5B79" w:rsidRPr="00E77ED4" w:rsidRDefault="00100A86" w:rsidP="00DB6803">
                <w:pPr>
                  <w:pStyle w:val="TB"/>
                  <w:rPr>
                    <w:bCs/>
                  </w:rPr>
                </w:pPr>
                <w:r w:rsidRPr="002A13AB">
                  <w:rPr>
                    <w:rStyle w:val="bold"/>
                    <w:highlight w:val="cyan"/>
                  </w:rPr>
                  <w:t xml:space="preserve">Group 3: </w:t>
                </w:r>
                <w:r w:rsidRPr="00E77ED4">
                  <w:rPr>
                    <w:bCs/>
                  </w:rPr>
                  <w:lastRenderedPageBreak/>
                  <w:t>YELLOW</w:t>
                </w:r>
              </w:p>
              <w:p w14:paraId="557ECC77" w14:textId="3CC47E15" w:rsidR="000F5B79" w:rsidRPr="00100A86" w:rsidRDefault="00100A86" w:rsidP="00DB6803">
                <w:pPr>
                  <w:pStyle w:val="TB"/>
                  <w:rPr>
                    <w:highlight w:val="cyan"/>
                  </w:rPr>
                </w:pPr>
                <w:r w:rsidRPr="00E77ED4">
                  <w:rPr>
                    <w:bCs/>
                  </w:rPr>
                  <w:t>Urgent</w:t>
                </w:r>
              </w:p>
            </w:tc>
            <w:tc>
              <w:tcPr>
                <w:tcW w:w="0" w:type="auto"/>
              </w:tcPr>
              <w:p w14:paraId="7C76DF72" w14:textId="1059F0F6" w:rsidR="000F5B79" w:rsidRDefault="00100A86" w:rsidP="00DB6803">
                <w:pPr>
                  <w:pStyle w:val="TB"/>
                </w:pPr>
                <w:r>
                  <w:lastRenderedPageBreak/>
                  <w:t>1 hour</w:t>
                </w:r>
              </w:p>
            </w:tc>
            <w:tc>
              <w:tcPr>
                <w:tcW w:w="0" w:type="auto"/>
              </w:tcPr>
              <w:p w14:paraId="77672008" w14:textId="3601C2FF" w:rsidR="000F5B79" w:rsidRPr="00DF68C2" w:rsidRDefault="00100A86" w:rsidP="00DB6803">
                <w:pPr>
                  <w:pStyle w:val="TB"/>
                </w:pPr>
                <w:r w:rsidRPr="00E77ED4">
                  <w:t xml:space="preserve">History of unconsciousness, </w:t>
                </w:r>
                <w:r w:rsidRPr="00E77ED4">
                  <w:lastRenderedPageBreak/>
                  <w:t>uncontrollable minor hemorrhage, moderate pain, fever</w:t>
                </w:r>
              </w:p>
            </w:tc>
          </w:tr>
          <w:tr w:rsidR="000F5B79" w14:paraId="7B6E7C25" w14:textId="77777777" w:rsidTr="00AB377E">
            <w:tc>
              <w:tcPr>
                <w:tcW w:w="0" w:type="auto"/>
                <w:vMerge/>
              </w:tcPr>
              <w:p w14:paraId="4C1639EC" w14:textId="77777777" w:rsidR="000F5B79" w:rsidRDefault="000F5B79" w:rsidP="00DB6803">
                <w:pPr>
                  <w:pStyle w:val="TB"/>
                </w:pPr>
              </w:p>
            </w:tc>
            <w:tc>
              <w:tcPr>
                <w:tcW w:w="0" w:type="auto"/>
              </w:tcPr>
              <w:p w14:paraId="6404D5B6" w14:textId="77777777" w:rsidR="000F5B79" w:rsidRPr="00E77ED4" w:rsidRDefault="00100A86" w:rsidP="00DB6803">
                <w:pPr>
                  <w:pStyle w:val="TB"/>
                  <w:rPr>
                    <w:bCs/>
                  </w:rPr>
                </w:pPr>
                <w:r w:rsidRPr="002A13AB">
                  <w:rPr>
                    <w:rStyle w:val="bold"/>
                    <w:highlight w:val="cyan"/>
                  </w:rPr>
                  <w:t xml:space="preserve">Group 4: </w:t>
                </w:r>
                <w:r w:rsidRPr="00E77ED4">
                  <w:rPr>
                    <w:bCs/>
                  </w:rPr>
                  <w:t>GREEN</w:t>
                </w:r>
              </w:p>
              <w:p w14:paraId="0BB8DE6A" w14:textId="7AD13DEA" w:rsidR="000F5B79" w:rsidRPr="00100A86" w:rsidRDefault="00100A86" w:rsidP="00DB6803">
                <w:pPr>
                  <w:pStyle w:val="TB"/>
                  <w:rPr>
                    <w:highlight w:val="cyan"/>
                  </w:rPr>
                </w:pPr>
                <w:r w:rsidRPr="00E77ED4">
                  <w:rPr>
                    <w:bCs/>
                  </w:rPr>
                  <w:t>Standard</w:t>
                </w:r>
              </w:p>
            </w:tc>
            <w:tc>
              <w:tcPr>
                <w:tcW w:w="0" w:type="auto"/>
              </w:tcPr>
              <w:p w14:paraId="4E394D84" w14:textId="2AA56363" w:rsidR="000F5B79" w:rsidRDefault="00100A86" w:rsidP="00DB6803">
                <w:pPr>
                  <w:pStyle w:val="TB"/>
                </w:pPr>
                <w:r>
                  <w:t>2 hours</w:t>
                </w:r>
              </w:p>
            </w:tc>
            <w:tc>
              <w:tcPr>
                <w:tcW w:w="0" w:type="auto"/>
              </w:tcPr>
              <w:p w14:paraId="075FA5F6" w14:textId="0F1D004E" w:rsidR="000F5B79" w:rsidRPr="00DF68C2" w:rsidRDefault="00100A86" w:rsidP="00DB6803">
                <w:pPr>
                  <w:pStyle w:val="TB"/>
                </w:pPr>
                <w:r w:rsidRPr="00E77ED4">
                  <w:t>Normothermic, recent mild pain, recent onset of complaint</w:t>
                </w:r>
              </w:p>
            </w:tc>
          </w:tr>
          <w:tr w:rsidR="000F5B79" w14:paraId="6B118D7D" w14:textId="77777777" w:rsidTr="00AB377E">
            <w:tc>
              <w:tcPr>
                <w:tcW w:w="0" w:type="auto"/>
                <w:vMerge/>
              </w:tcPr>
              <w:p w14:paraId="589D96F8" w14:textId="77777777" w:rsidR="000F5B79" w:rsidRDefault="000F5B79" w:rsidP="00DB6803">
                <w:pPr>
                  <w:pStyle w:val="TB"/>
                </w:pPr>
              </w:p>
            </w:tc>
            <w:tc>
              <w:tcPr>
                <w:tcW w:w="0" w:type="auto"/>
              </w:tcPr>
              <w:p w14:paraId="3B0D6E3B" w14:textId="77777777" w:rsidR="000F5B79" w:rsidRPr="00E77ED4" w:rsidRDefault="00100A86" w:rsidP="00DB6803">
                <w:pPr>
                  <w:pStyle w:val="TB"/>
                  <w:rPr>
                    <w:bCs/>
                  </w:rPr>
                </w:pPr>
                <w:r w:rsidRPr="002A13AB">
                  <w:rPr>
                    <w:rStyle w:val="bold"/>
                    <w:highlight w:val="cyan"/>
                  </w:rPr>
                  <w:t xml:space="preserve">Group 5: </w:t>
                </w:r>
                <w:r w:rsidRPr="00E77ED4">
                  <w:rPr>
                    <w:bCs/>
                  </w:rPr>
                  <w:t>BLUE</w:t>
                </w:r>
              </w:p>
              <w:p w14:paraId="30B587EE" w14:textId="1228B818" w:rsidR="000F5B79" w:rsidRPr="00100A86" w:rsidRDefault="00100A86" w:rsidP="00DB6803">
                <w:pPr>
                  <w:pStyle w:val="TB"/>
                  <w:rPr>
                    <w:highlight w:val="cyan"/>
                  </w:rPr>
                </w:pPr>
                <w:r w:rsidRPr="00E77ED4">
                  <w:rPr>
                    <w:bCs/>
                  </w:rPr>
                  <w:t>Non-urgent</w:t>
                </w:r>
              </w:p>
            </w:tc>
            <w:tc>
              <w:tcPr>
                <w:tcW w:w="0" w:type="auto"/>
              </w:tcPr>
              <w:p w14:paraId="3F2C7526" w14:textId="4B0574F3" w:rsidR="000F5B79" w:rsidRDefault="00100A86" w:rsidP="00DB6803">
                <w:pPr>
                  <w:pStyle w:val="TB"/>
                </w:pPr>
                <w:r>
                  <w:t>4 hours</w:t>
                </w:r>
              </w:p>
            </w:tc>
            <w:tc>
              <w:tcPr>
                <w:tcW w:w="0" w:type="auto"/>
              </w:tcPr>
              <w:p w14:paraId="27971BC8" w14:textId="4C9B4AE7" w:rsidR="000F5B79" w:rsidRPr="00DF68C2" w:rsidRDefault="00100A86" w:rsidP="00DB6803">
                <w:pPr>
                  <w:pStyle w:val="TB"/>
                </w:pPr>
                <w:r w:rsidRPr="00E77ED4">
                  <w:t>Minimal pain, chronic complaint with no acute changes</w:t>
                </w:r>
              </w:p>
            </w:tc>
          </w:tr>
          <w:tr w:rsidR="000F5B79" w14:paraId="2763F6DA" w14:textId="77777777" w:rsidTr="00AB377E">
            <w:tc>
              <w:tcPr>
                <w:tcW w:w="0" w:type="auto"/>
                <w:gridSpan w:val="4"/>
              </w:tcPr>
              <w:p w14:paraId="09C83C1D" w14:textId="7AAD4A25" w:rsidR="000F5B79" w:rsidRPr="00E77ED4" w:rsidRDefault="00100A86" w:rsidP="005E081C">
                <w:pPr>
                  <w:pStyle w:val="TFN"/>
                </w:pPr>
                <w:r>
                  <w:t xml:space="preserve">Abbreviation: </w:t>
                </w:r>
                <w:r w:rsidRPr="00E77ED4">
                  <w:t>AVPU</w:t>
                </w:r>
                <w:r>
                  <w:t>,</w:t>
                </w:r>
                <w:r w:rsidRPr="00E77ED4">
                  <w:t xml:space="preserve"> Alert, Verbal, Pain, Unresponsive</w:t>
                </w:r>
              </w:p>
              <w:p w14:paraId="42BEA8F1" w14:textId="19D07511" w:rsidR="000F5B79" w:rsidRPr="00E77ED4" w:rsidRDefault="00100A86" w:rsidP="005E081C">
                <w:pPr>
                  <w:pStyle w:val="TSN"/>
                </w:pPr>
                <w:r w:rsidRPr="00E77ED4">
                  <w:t xml:space="preserve">Data from Australasian College for Emergency Medicine. (2023). </w:t>
                </w:r>
                <w:r w:rsidRPr="002A13AB">
                  <w:rPr>
                    <w:rStyle w:val="italic"/>
                    <w:highlight w:val="green"/>
                  </w:rPr>
                  <w:t>Guidelines on the implementation of the Australasian triage scale in emergency departments</w:t>
                </w:r>
                <w:r w:rsidRPr="00E77ED4">
                  <w:t xml:space="preserve">. </w:t>
                </w:r>
                <w:r w:rsidRPr="002A13AB">
                  <w:t>https://acem.org.au/getmedia/51dc74f7-9ff0-42ce-872a-0437f3db640a/G24_04_Guidelines_on_Implementation_of_ATS_Jul-16.aspx</w:t>
                </w:r>
                <w:r w:rsidRPr="00E77ED4">
                  <w:t xml:space="preserve">; Bullard, M. J., Musgrave. E., Warren, D. Unger, B., Skeldon, T., Grierson, R., van der Linde, Etienne, &amp; Swain, J. (2017). </w:t>
                </w:r>
                <w:r w:rsidRPr="002A13AB">
                  <w:rPr>
                    <w:rStyle w:val="italic"/>
                    <w:highlight w:val="green"/>
                  </w:rPr>
                  <w:t>Revisions to the Canadian emergency department triage and acuity scale (CTAS) guidelines 2016</w:t>
                </w:r>
                <w:r w:rsidRPr="00E77ED4">
                  <w:t xml:space="preserve"> [Position statement]. Canadian Association of Emergency Physicians. </w:t>
                </w:r>
                <w:r w:rsidRPr="002A13AB">
                  <w:t>http://ctas-phctas.ca/wp-content/uploads/2018/05/revisions_to_the_canadian_emergency_‌department‌_triage_‌and_‌‌acuity_scale_ctas_guidelines_2016.pdf</w:t>
                </w:r>
                <w:r w:rsidRPr="00E77ED4">
                  <w:t xml:space="preserve">; Emergency Health Services Branch Ministry of Health and Long-Term Care (n.d.). </w:t>
                </w:r>
                <w:r w:rsidRPr="002A13AB">
                  <w:rPr>
                    <w:rStyle w:val="italic"/>
                    <w:highlight w:val="green"/>
                  </w:rPr>
                  <w:t>Prehospital Canadian Triage &amp; Acuity Scale</w:t>
                </w:r>
                <w:r w:rsidRPr="00E77ED4">
                  <w:t xml:space="preserve">. </w:t>
                </w:r>
                <w:r w:rsidRPr="002A13AB">
                  <w:t>https://files.ontario.ca/moh_3/moh-manuals-prehospital-ctas-paramedic-guide-v2-0-en-2016-12-31.pdf</w:t>
                </w:r>
                <w:r w:rsidRPr="00E77ED4">
                  <w:t xml:space="preserve">; </w:t>
                </w:r>
                <w:proofErr w:type="spellStart"/>
                <w:r w:rsidRPr="00E77ED4">
                  <w:t>Mackway</w:t>
                </w:r>
                <w:proofErr w:type="spellEnd"/>
                <w:r w:rsidRPr="00E77ED4">
                  <w:t xml:space="preserve">-Jones, K., Marsden, J., &amp; Windle, J (Eds.). (2023). </w:t>
                </w:r>
                <w:r w:rsidRPr="002A13AB">
                  <w:rPr>
                    <w:rStyle w:val="italic"/>
                    <w:highlight w:val="green"/>
                  </w:rPr>
                  <w:t xml:space="preserve">Emergency triage: </w:t>
                </w:r>
                <w:r w:rsidRPr="002A13AB">
                  <w:rPr>
                    <w:rStyle w:val="italic"/>
                    <w:highlight w:val="green"/>
                  </w:rPr>
                  <w:lastRenderedPageBreak/>
                  <w:t>Manchester Triage Group</w:t>
                </w:r>
                <w:r w:rsidRPr="00E77ED4">
                  <w:t xml:space="preserve"> (3</w:t>
                </w:r>
                <w:r w:rsidRPr="002A13AB">
                  <w:rPr>
                    <w:rStyle w:val="superscript"/>
                  </w:rPr>
                  <w:t>rd</w:t>
                </w:r>
                <w:r w:rsidRPr="00E77ED4">
                  <w:t xml:space="preserve"> ed.) Wiley Blackwell.; Warren, D. W., Jarvis, A., LeBlanc, L., Gravel, J., CTAS National Working Group, Canadian Association of Emergency Physicians, National Emergency Nurses Affiliation, Association des </w:t>
                </w:r>
                <w:proofErr w:type="spellStart"/>
                <w:r w:rsidRPr="00E77ED4">
                  <w:t>Médecins</w:t>
                </w:r>
                <w:proofErr w:type="spellEnd"/>
                <w:r w:rsidRPr="00E77ED4">
                  <w:t xml:space="preserve"> </w:t>
                </w:r>
                <w:proofErr w:type="spellStart"/>
                <w:r w:rsidRPr="00E77ED4">
                  <w:t>d'Urgence</w:t>
                </w:r>
                <w:proofErr w:type="spellEnd"/>
                <w:r w:rsidRPr="00E77ED4">
                  <w:t xml:space="preserve"> du Québec, Canadian </w:t>
                </w:r>
                <w:proofErr w:type="spellStart"/>
                <w:r w:rsidRPr="00E77ED4">
                  <w:t>Paediatric</w:t>
                </w:r>
                <w:proofErr w:type="spellEnd"/>
                <w:r w:rsidRPr="00E77ED4">
                  <w:t xml:space="preserve"> Society, &amp; Society of Rural Physicians of Canada (2008). Revisions to the Canadian Triage and Acuity Scale </w:t>
                </w:r>
                <w:proofErr w:type="spellStart"/>
                <w:r w:rsidRPr="00E77ED4">
                  <w:t>paediatric</w:t>
                </w:r>
                <w:proofErr w:type="spellEnd"/>
                <w:r w:rsidRPr="00E77ED4">
                  <w:t xml:space="preserve"> guidelines (</w:t>
                </w:r>
                <w:proofErr w:type="spellStart"/>
                <w:r w:rsidRPr="00E77ED4">
                  <w:t>PaedCTAS</w:t>
                </w:r>
                <w:proofErr w:type="spellEnd"/>
                <w:r w:rsidRPr="00E77ED4">
                  <w:t>). </w:t>
                </w:r>
                <w:r w:rsidRPr="002A13AB">
                  <w:rPr>
                    <w:rStyle w:val="italic"/>
                    <w:highlight w:val="green"/>
                  </w:rPr>
                  <w:t>Canadian Journal of Emergency Medicine</w:t>
                </w:r>
                <w:r w:rsidRPr="00E77ED4">
                  <w:t>, </w:t>
                </w:r>
                <w:r w:rsidRPr="002A13AB">
                  <w:rPr>
                    <w:rStyle w:val="italic"/>
                    <w:highlight w:val="green"/>
                  </w:rPr>
                  <w:t>10</w:t>
                </w:r>
                <w:r w:rsidRPr="00E77ED4">
                  <w:t xml:space="preserve">(3), 224–243. </w:t>
                </w:r>
                <w:r w:rsidRPr="002A13AB">
                  <w:t>https://caep.ca/periodicals/Volume_10_Issue_3/Vol_10_Issue_3_Page_224_-_232_Warren.pdf</w:t>
                </w:r>
                <w:r w:rsidRPr="00E77ED4">
                  <w:t xml:space="preserve">; Wolf, L., </w:t>
                </w:r>
                <w:proofErr w:type="gramStart"/>
                <w:r w:rsidRPr="00E77ED4">
                  <w:t>Ceci ,K</w:t>
                </w:r>
                <w:proofErr w:type="gramEnd"/>
                <w:r w:rsidRPr="00E77ED4">
                  <w:t xml:space="preserve">., McCallum, D, &amp; Brecher, D. (2023) </w:t>
                </w:r>
                <w:r w:rsidRPr="002A13AB">
                  <w:rPr>
                    <w:rStyle w:val="italic"/>
                    <w:highlight w:val="green"/>
                  </w:rPr>
                  <w:t>Emergency Severity Index handbook</w:t>
                </w:r>
                <w:r w:rsidRPr="00E77ED4">
                  <w:t xml:space="preserve"> (5</w:t>
                </w:r>
                <w:r w:rsidRPr="002A13AB">
                  <w:rPr>
                    <w:rStyle w:val="superscript"/>
                  </w:rPr>
                  <w:t>th</w:t>
                </w:r>
                <w:r w:rsidRPr="00E77ED4">
                  <w:t xml:space="preserve"> ed.). Emergency Nurses Association. </w:t>
                </w:r>
                <w:r w:rsidRPr="002A13AB">
                  <w:t>https://enau.ena.org/URL/EmergencySeverityIndexHandbook5thEdition</w:t>
                </w:r>
              </w:p>
            </w:tc>
          </w:tr>
        </w:tbl>
      </w:sdtContent>
    </w:sdt>
    <w:p w14:paraId="3E9ECD75" w14:textId="77777777" w:rsidR="00DA1AAE" w:rsidRDefault="00100A86" w:rsidP="005E081C">
      <w:pPr>
        <w:pStyle w:val="TX"/>
      </w:pPr>
      <w:r w:rsidRPr="00E77ED4">
        <w:lastRenderedPageBreak/>
        <w:t>Disaster triage matches the patients’ needs with available resources. The PAT can still be used to form a general impression, but the sick, sicker, sickest determination may not govern priority of care. Different decision trees, such as START and SALT, are used in disaster triage for rapid patient assessments (Chemical Hazards Emergency Medical Management [CHEMM], 2025</w:t>
      </w:r>
      <w:r>
        <w:t>d</w:t>
      </w:r>
      <w:r w:rsidRPr="00E77ED4">
        <w:t>). Pediatric triage tape (PTT) is another tool used in many countries in conjunction with the decision tree algorithm that uses physiological measurements proportional to the child’s height, weight, and age to aid in rapid identification of patient’s condition (Yalcin &amp; Anil, 2022). Be familiar with the facility’s disaster plan, including its roles, resources, and communication structure in emergency preparedness. Children have specific considerations, including developmental, anatomical, and physiological differences that need to be considered (</w:t>
      </w:r>
      <w:proofErr w:type="spellStart"/>
      <w:r w:rsidRPr="00E77ED4">
        <w:t>Yalcin</w:t>
      </w:r>
      <w:proofErr w:type="spellEnd"/>
      <w:r w:rsidRPr="00E77ED4">
        <w:t xml:space="preserve"> &amp; Anil, 2022).</w:t>
      </w:r>
    </w:p>
    <w:p w14:paraId="6BCA27FA" w14:textId="6E1CD1BC" w:rsidR="000F5B79" w:rsidRDefault="00100A86" w:rsidP="005E081C">
      <w:pPr>
        <w:pStyle w:val="TX"/>
      </w:pPr>
      <w:r w:rsidRPr="19E8E881">
        <w:t>The aforementioned decision tree called START (</w:t>
      </w:r>
      <w:sdt>
        <w:sdtPr>
          <w:alias w:val="FigureRef"/>
          <w:tag w:val="FigureRef"/>
          <w:id w:val="1266263639"/>
          <w:placeholder>
            <w:docPart w:val="DefaultPlaceholder_1082065158"/>
          </w:placeholder>
        </w:sdtPr>
        <w:sdtEndPr>
          <w:rPr>
            <w:rStyle w:val="FIGREF"/>
            <w:highlight w:val="cyan"/>
          </w:rPr>
        </w:sdtEndPr>
        <w:sdtContent>
          <w:sdt>
            <w:sdtPr>
              <w:alias w:val="Figure"/>
              <w:tag w:val="Figure"/>
              <w:id w:val="312232232"/>
              <w:placeholder>
                <w:docPart w:val="DefaultPlaceholder_1082065158"/>
              </w:placeholder>
            </w:sdtPr>
            <w:sdtEndPr>
              <w:rPr>
                <w:rStyle w:val="FIGREF"/>
                <w:highlight w:val="cyan"/>
              </w:rPr>
            </w:sdtEndPr>
            <w:sdtContent>
              <w:r w:rsidRPr="007B2884">
                <w:rPr>
                  <w:rStyle w:val="FIGREF"/>
                  <w:highlight w:val="cyan"/>
                </w:rPr>
                <w:t>Figure</w:t>
              </w:r>
            </w:sdtContent>
          </w:sdt>
          <w:r w:rsidRPr="007B2884">
            <w:rPr>
              <w:rStyle w:val="FIGREF"/>
              <w:highlight w:val="cyan"/>
            </w:rPr>
            <w:t xml:space="preserve"> </w:t>
          </w:r>
          <w:sdt>
            <w:sdtPr>
              <w:rPr>
                <w:rStyle w:val="FIGREF"/>
                <w:highlight w:val="cyan"/>
              </w:rPr>
              <w:alias w:val="ChapNo"/>
              <w:tag w:val="ChapNo"/>
              <w:id w:val="-1931352607"/>
              <w:placeholder>
                <w:docPart w:val="DefaultPlaceholder_1082065158"/>
              </w:placeholder>
            </w:sdtPr>
            <w:sdtEndPr>
              <w:rPr>
                <w:rStyle w:val="FIGREF"/>
              </w:rPr>
            </w:sdtEndPr>
            <w:sdtContent>
              <w:r w:rsidRPr="007B2884">
                <w:rPr>
                  <w:rStyle w:val="FIGREF"/>
                  <w:highlight w:val="cyan"/>
                </w:rPr>
                <w:t>4</w:t>
              </w:r>
            </w:sdtContent>
          </w:sdt>
          <w:r w:rsidRPr="007B2884">
            <w:rPr>
              <w:rStyle w:val="FIGREF"/>
              <w:highlight w:val="cyan"/>
            </w:rPr>
            <w:t>-</w:t>
          </w:r>
          <w:sdt>
            <w:sdtPr>
              <w:rPr>
                <w:rStyle w:val="FIGREF"/>
                <w:highlight w:val="cyan"/>
              </w:rPr>
              <w:alias w:val="SeqNo"/>
              <w:tag w:val="SeqNo"/>
              <w:id w:val="-205412324"/>
              <w:placeholder>
                <w:docPart w:val="DefaultPlaceholder_1082065158"/>
              </w:placeholder>
            </w:sdtPr>
            <w:sdtEndPr>
              <w:rPr>
                <w:rStyle w:val="FIGREF"/>
              </w:rPr>
            </w:sdtEndPr>
            <w:sdtContent>
              <w:r w:rsidRPr="007B2884">
                <w:rPr>
                  <w:rStyle w:val="FIGREF"/>
                  <w:highlight w:val="cyan"/>
                </w:rPr>
                <w:t>2</w:t>
              </w:r>
            </w:sdtContent>
          </w:sdt>
        </w:sdtContent>
      </w:sdt>
      <w:r w:rsidRPr="19E8E881">
        <w:t xml:space="preserve">) is used to facilitate rapid patient assessment in patients older than age 8 years (CHEMM, 2025c). The </w:t>
      </w:r>
      <w:proofErr w:type="spellStart"/>
      <w:r w:rsidRPr="19E8E881">
        <w:t>JumpSTART</w:t>
      </w:r>
      <w:proofErr w:type="spellEnd"/>
      <w:r w:rsidRPr="19E8E881">
        <w:t xml:space="preserve"> </w:t>
      </w:r>
      <w:r w:rsidRPr="19E8E881">
        <w:lastRenderedPageBreak/>
        <w:t>(CHEMM, 2025a) (</w:t>
      </w:r>
      <w:sdt>
        <w:sdtPr>
          <w:alias w:val="FigureRef"/>
          <w:tag w:val="FigureRef"/>
          <w:id w:val="-1141189084"/>
          <w:placeholder>
            <w:docPart w:val="DefaultPlaceholder_1082065158"/>
          </w:placeholder>
        </w:sdtPr>
        <w:sdtEndPr>
          <w:rPr>
            <w:rStyle w:val="FIGREF"/>
            <w:highlight w:val="cyan"/>
          </w:rPr>
        </w:sdtEndPr>
        <w:sdtContent>
          <w:sdt>
            <w:sdtPr>
              <w:alias w:val="Figure"/>
              <w:tag w:val="Figure"/>
              <w:id w:val="-1668397192"/>
              <w:placeholder>
                <w:docPart w:val="DefaultPlaceholder_1082065158"/>
              </w:placeholder>
            </w:sdtPr>
            <w:sdtEndPr>
              <w:rPr>
                <w:rStyle w:val="FIGREF"/>
                <w:highlight w:val="cyan"/>
              </w:rPr>
            </w:sdtEndPr>
            <w:sdtContent>
              <w:r w:rsidRPr="007B2884">
                <w:rPr>
                  <w:rStyle w:val="FIGREF"/>
                  <w:highlight w:val="cyan"/>
                </w:rPr>
                <w:t>Figure</w:t>
              </w:r>
            </w:sdtContent>
          </w:sdt>
          <w:r w:rsidRPr="007B2884">
            <w:rPr>
              <w:rStyle w:val="FIGREF"/>
              <w:highlight w:val="cyan"/>
            </w:rPr>
            <w:t xml:space="preserve"> </w:t>
          </w:r>
          <w:sdt>
            <w:sdtPr>
              <w:rPr>
                <w:rStyle w:val="FIGREF"/>
                <w:highlight w:val="cyan"/>
              </w:rPr>
              <w:alias w:val="ChapNo"/>
              <w:tag w:val="ChapNo"/>
              <w:id w:val="112871386"/>
              <w:placeholder>
                <w:docPart w:val="DefaultPlaceholder_1082065158"/>
              </w:placeholder>
            </w:sdtPr>
            <w:sdtEndPr>
              <w:rPr>
                <w:rStyle w:val="FIGREF"/>
              </w:rPr>
            </w:sdtEndPr>
            <w:sdtContent>
              <w:r w:rsidRPr="007B2884">
                <w:rPr>
                  <w:rStyle w:val="FIGREF"/>
                  <w:highlight w:val="cyan"/>
                </w:rPr>
                <w:t>4</w:t>
              </w:r>
            </w:sdtContent>
          </w:sdt>
          <w:r w:rsidRPr="007B2884">
            <w:rPr>
              <w:rStyle w:val="FIGREF"/>
              <w:highlight w:val="cyan"/>
            </w:rPr>
            <w:t>-</w:t>
          </w:r>
          <w:sdt>
            <w:sdtPr>
              <w:rPr>
                <w:rStyle w:val="FIGREF"/>
                <w:highlight w:val="cyan"/>
              </w:rPr>
              <w:alias w:val="SeqNo"/>
              <w:tag w:val="SeqNo"/>
              <w:id w:val="-1654976938"/>
              <w:placeholder>
                <w:docPart w:val="DefaultPlaceholder_1082065158"/>
              </w:placeholder>
            </w:sdtPr>
            <w:sdtEndPr>
              <w:rPr>
                <w:rStyle w:val="FIGREF"/>
              </w:rPr>
            </w:sdtEndPr>
            <w:sdtContent>
              <w:r w:rsidRPr="007B2884">
                <w:rPr>
                  <w:rStyle w:val="FIGREF"/>
                  <w:highlight w:val="cyan"/>
                </w:rPr>
                <w:t>3</w:t>
              </w:r>
            </w:sdtContent>
          </w:sdt>
        </w:sdtContent>
      </w:sdt>
      <w:r w:rsidRPr="19E8E881">
        <w:t>)</w:t>
      </w:r>
      <w:r w:rsidR="00DA1AAE">
        <w:t xml:space="preserve"> </w:t>
      </w:r>
      <w:r w:rsidRPr="19E8E881">
        <w:t>algorithm is used for younger casualties. SALT (CHEMM, 2025b) (</w:t>
      </w:r>
      <w:sdt>
        <w:sdtPr>
          <w:alias w:val="FigureRef"/>
          <w:tag w:val="FigureRef"/>
          <w:id w:val="-121615841"/>
          <w:placeholder>
            <w:docPart w:val="DefaultPlaceholder_1082065158"/>
          </w:placeholder>
        </w:sdtPr>
        <w:sdtEndPr>
          <w:rPr>
            <w:rStyle w:val="FIGREF"/>
            <w:highlight w:val="cyan"/>
          </w:rPr>
        </w:sdtEndPr>
        <w:sdtContent>
          <w:sdt>
            <w:sdtPr>
              <w:alias w:val="Figure"/>
              <w:tag w:val="Figure"/>
              <w:id w:val="-434359978"/>
              <w:placeholder>
                <w:docPart w:val="DefaultPlaceholder_1082065158"/>
              </w:placeholder>
            </w:sdtPr>
            <w:sdtEndPr>
              <w:rPr>
                <w:rStyle w:val="FIGREF"/>
                <w:highlight w:val="cyan"/>
              </w:rPr>
            </w:sdtEndPr>
            <w:sdtContent>
              <w:r w:rsidRPr="007B2884">
                <w:rPr>
                  <w:rStyle w:val="FIGREF"/>
                  <w:highlight w:val="cyan"/>
                </w:rPr>
                <w:t>Figure</w:t>
              </w:r>
            </w:sdtContent>
          </w:sdt>
          <w:r w:rsidRPr="007B2884">
            <w:rPr>
              <w:rStyle w:val="FIGREF"/>
              <w:highlight w:val="cyan"/>
            </w:rPr>
            <w:t xml:space="preserve"> </w:t>
          </w:r>
          <w:sdt>
            <w:sdtPr>
              <w:rPr>
                <w:rStyle w:val="FIGREF"/>
                <w:highlight w:val="cyan"/>
              </w:rPr>
              <w:alias w:val="ChapNo"/>
              <w:tag w:val="ChapNo"/>
              <w:id w:val="2019885933"/>
              <w:placeholder>
                <w:docPart w:val="DefaultPlaceholder_1082065158"/>
              </w:placeholder>
            </w:sdtPr>
            <w:sdtEndPr>
              <w:rPr>
                <w:rStyle w:val="FIGREF"/>
              </w:rPr>
            </w:sdtEndPr>
            <w:sdtContent>
              <w:r w:rsidRPr="007B2884">
                <w:rPr>
                  <w:rStyle w:val="FIGREF"/>
                  <w:highlight w:val="cyan"/>
                </w:rPr>
                <w:t>4</w:t>
              </w:r>
            </w:sdtContent>
          </w:sdt>
          <w:r w:rsidRPr="007B2884">
            <w:rPr>
              <w:rStyle w:val="FIGREF"/>
              <w:highlight w:val="cyan"/>
            </w:rPr>
            <w:t>-</w:t>
          </w:r>
          <w:sdt>
            <w:sdtPr>
              <w:rPr>
                <w:rStyle w:val="FIGREF"/>
                <w:highlight w:val="cyan"/>
              </w:rPr>
              <w:alias w:val="SeqNo"/>
              <w:tag w:val="SeqNo"/>
              <w:id w:val="-1154518837"/>
              <w:placeholder>
                <w:docPart w:val="DefaultPlaceholder_1082065158"/>
              </w:placeholder>
            </w:sdtPr>
            <w:sdtEndPr>
              <w:rPr>
                <w:rStyle w:val="FIGREF"/>
              </w:rPr>
            </w:sdtEndPr>
            <w:sdtContent>
              <w:r w:rsidRPr="007B2884">
                <w:rPr>
                  <w:rStyle w:val="FIGREF"/>
                  <w:highlight w:val="cyan"/>
                </w:rPr>
                <w:t>4</w:t>
              </w:r>
            </w:sdtContent>
          </w:sdt>
        </w:sdtContent>
      </w:sdt>
      <w:r w:rsidRPr="19E8E881">
        <w:t xml:space="preserve">) is an alternative </w:t>
      </w:r>
      <w:proofErr w:type="spellStart"/>
      <w:r w:rsidRPr="19E8E881">
        <w:t>algorithm.Patients</w:t>
      </w:r>
      <w:proofErr w:type="spellEnd"/>
      <w:r w:rsidRPr="19E8E881">
        <w:t xml:space="preserve"> are color-coded (</w:t>
      </w:r>
      <w:sdt>
        <w:sdtPr>
          <w:alias w:val="TableRef"/>
          <w:tag w:val="TableRef"/>
          <w:id w:val="808822365"/>
          <w:placeholder>
            <w:docPart w:val="DefaultPlaceholder_1082065158"/>
          </w:placeholder>
        </w:sdtPr>
        <w:sdtEndPr>
          <w:rPr>
            <w:rStyle w:val="TableCitation"/>
            <w:highlight w:val="cyan"/>
          </w:rPr>
        </w:sdtEndPr>
        <w:sdtContent>
          <w:sdt>
            <w:sdtPr>
              <w:alias w:val="Table"/>
              <w:tag w:val="Table"/>
              <w:id w:val="-1003817991"/>
              <w:placeholder>
                <w:docPart w:val="DefaultPlaceholder_1082065158"/>
              </w:placeholder>
            </w:sdtPr>
            <w:sdtEndPr>
              <w:rPr>
                <w:rStyle w:val="TableCitation"/>
                <w:highlight w:val="cyan"/>
              </w:rPr>
            </w:sdtEndPr>
            <w:sdtContent>
              <w:r w:rsidRPr="007B2884">
                <w:rPr>
                  <w:rStyle w:val="TableCitation"/>
                  <w:highlight w:val="cyan"/>
                </w:rPr>
                <w:t>Table</w:t>
              </w:r>
            </w:sdtContent>
          </w:sdt>
          <w:r w:rsidRPr="007B2884">
            <w:rPr>
              <w:rStyle w:val="TableCitation"/>
              <w:highlight w:val="cyan"/>
            </w:rPr>
            <w:t xml:space="preserve"> </w:t>
          </w:r>
          <w:sdt>
            <w:sdtPr>
              <w:rPr>
                <w:rStyle w:val="TableCitation"/>
                <w:highlight w:val="cyan"/>
              </w:rPr>
              <w:alias w:val="ChapNo"/>
              <w:tag w:val="ChapNo"/>
              <w:id w:val="245244024"/>
              <w:placeholder>
                <w:docPart w:val="DefaultPlaceholder_1082065158"/>
              </w:placeholder>
            </w:sdtPr>
            <w:sdtEndPr>
              <w:rPr>
                <w:rStyle w:val="TableCitation"/>
              </w:rPr>
            </w:sdtEndPr>
            <w:sdtContent>
              <w:r w:rsidRPr="007B2884">
                <w:rPr>
                  <w:rStyle w:val="TableCitation"/>
                  <w:highlight w:val="cyan"/>
                </w:rPr>
                <w:t>4</w:t>
              </w:r>
            </w:sdtContent>
          </w:sdt>
          <w:r w:rsidRPr="007B2884">
            <w:rPr>
              <w:rStyle w:val="TableCitation"/>
              <w:highlight w:val="cyan"/>
            </w:rPr>
            <w:t>-</w:t>
          </w:r>
          <w:sdt>
            <w:sdtPr>
              <w:rPr>
                <w:rStyle w:val="TableCitation"/>
                <w:highlight w:val="cyan"/>
              </w:rPr>
              <w:alias w:val="SeqNo"/>
              <w:tag w:val="SeqNo"/>
              <w:id w:val="-984776809"/>
              <w:placeholder>
                <w:docPart w:val="DefaultPlaceholder_1082065158"/>
              </w:placeholder>
            </w:sdtPr>
            <w:sdtEndPr>
              <w:rPr>
                <w:rStyle w:val="TableCitation"/>
              </w:rPr>
            </w:sdtEndPr>
            <w:sdtContent>
              <w:r w:rsidRPr="007B2884">
                <w:rPr>
                  <w:rStyle w:val="TableCitation"/>
                  <w:highlight w:val="cyan"/>
                </w:rPr>
                <w:t>2</w:t>
              </w:r>
            </w:sdtContent>
          </w:sdt>
        </w:sdtContent>
      </w:sdt>
      <w:r w:rsidRPr="19E8E881">
        <w:t>) based on the decision tree assessments (ACS, 2018, Appendix D).</w:t>
      </w:r>
    </w:p>
    <w:sdt>
      <w:sdtPr>
        <w:rPr>
          <w:highlight w:val="cyan"/>
        </w:rPr>
        <w:id w:val="-917246401"/>
        <w:placeholder>
          <w:docPart w:val="DefaultPlaceholder_1082065158"/>
        </w:placeholder>
      </w:sdtPr>
      <w:sdtEndPr>
        <w:rPr>
          <w:highlight w:val="none"/>
        </w:rPr>
      </w:sdtEndPr>
      <w:sdtContent>
        <w:sdt>
          <w:sdtPr>
            <w:rPr>
              <w:highlight w:val="cyan"/>
            </w:rPr>
            <w:alias w:val="Table Caption"/>
            <w:id w:val="1250468043"/>
            <w:placeholder>
              <w:docPart w:val="82D3033D30B64D5086AB5955D72D6D17"/>
            </w:placeholder>
          </w:sdtPr>
          <w:sdtEndPr/>
          <w:sdtContent>
            <w:p w14:paraId="18EB3631" w14:textId="77777777" w:rsidR="00836614" w:rsidRDefault="00D000F5" w:rsidP="00836614">
              <w:pPr>
                <w:pStyle w:val="TT"/>
                <w:rPr>
                  <w:highlight w:val="cyan"/>
                </w:rPr>
              </w:pPr>
              <w:sdt>
                <w:sdtPr>
                  <w:rPr>
                    <w:rStyle w:val="TN"/>
                    <w:highlight w:val="cyan"/>
                  </w:rPr>
                  <w:alias w:val="Table"/>
                  <w:id w:val="2110548518"/>
                  <w:placeholder>
                    <w:docPart w:val="82D3033D30B64D5086AB5955D72D6D17"/>
                  </w:placeholder>
                </w:sdtPr>
                <w:sdtEndPr>
                  <w:rPr>
                    <w:rStyle w:val="DefaultParagraphFont"/>
                  </w:rPr>
                </w:sdtEndPr>
                <w:sdtContent>
                  <w:r w:rsidR="00836614" w:rsidRPr="007B2884">
                    <w:rPr>
                      <w:rStyle w:val="TN"/>
                      <w:highlight w:val="cyan"/>
                    </w:rPr>
                    <w:t>TABLE</w:t>
                  </w:r>
                </w:sdtContent>
              </w:sdt>
              <w:r w:rsidR="00836614" w:rsidRPr="00100A86">
                <w:rPr>
                  <w:highlight w:val="cyan"/>
                </w:rPr>
                <w:t xml:space="preserve"> </w:t>
              </w:r>
              <w:sdt>
                <w:sdtPr>
                  <w:rPr>
                    <w:rStyle w:val="TN"/>
                    <w:highlight w:val="cyan"/>
                  </w:rPr>
                  <w:alias w:val="ChapNo"/>
                  <w:id w:val="-1298448443"/>
                  <w:placeholder>
                    <w:docPart w:val="82D3033D30B64D5086AB5955D72D6D17"/>
                  </w:placeholder>
                </w:sdtPr>
                <w:sdtEndPr>
                  <w:rPr>
                    <w:rStyle w:val="DefaultParagraphFont"/>
                  </w:rPr>
                </w:sdtEndPr>
                <w:sdtContent>
                  <w:r w:rsidR="00836614" w:rsidRPr="007B2884">
                    <w:rPr>
                      <w:rStyle w:val="TN"/>
                      <w:highlight w:val="cyan"/>
                    </w:rPr>
                    <w:t>4</w:t>
                  </w:r>
                </w:sdtContent>
              </w:sdt>
              <w:r w:rsidR="00836614" w:rsidRPr="00100A86">
                <w:rPr>
                  <w:highlight w:val="cyan"/>
                </w:rPr>
                <w:t>-</w:t>
              </w:r>
              <w:sdt>
                <w:sdtPr>
                  <w:rPr>
                    <w:rStyle w:val="TN"/>
                    <w:highlight w:val="cyan"/>
                  </w:rPr>
                  <w:alias w:val="SeqNo"/>
                  <w:id w:val="-740105263"/>
                  <w:placeholder>
                    <w:docPart w:val="82D3033D30B64D5086AB5955D72D6D17"/>
                  </w:placeholder>
                </w:sdtPr>
                <w:sdtEndPr>
                  <w:rPr>
                    <w:rStyle w:val="DefaultParagraphFont"/>
                  </w:rPr>
                </w:sdtEndPr>
                <w:sdtContent>
                  <w:r w:rsidR="00836614" w:rsidRPr="007B2884">
                    <w:rPr>
                      <w:rStyle w:val="TN"/>
                      <w:highlight w:val="cyan"/>
                    </w:rPr>
                    <w:t>2</w:t>
                  </w:r>
                </w:sdtContent>
              </w:sdt>
              <w:r w:rsidR="00836614" w:rsidRPr="00100A86">
                <w:rPr>
                  <w:highlight w:val="cyan"/>
                </w:rPr>
                <w:t xml:space="preserve"> Conventional Disaster Triage Categories</w:t>
              </w:r>
            </w:p>
          </w:sdtContent>
        </w:sdt>
        <w:tbl>
          <w:tblPr>
            <w:tblStyle w:val="TableGrid"/>
            <w:tblW w:w="0" w:type="auto"/>
            <w:tblLook w:val="04A0" w:firstRow="1" w:lastRow="0" w:firstColumn="1" w:lastColumn="0" w:noHBand="0" w:noVBand="1"/>
          </w:tblPr>
          <w:tblGrid>
            <w:gridCol w:w="1629"/>
            <w:gridCol w:w="1609"/>
            <w:gridCol w:w="6338"/>
          </w:tblGrid>
          <w:tr w:rsidR="000F5B79" w:rsidRPr="00E77ED4" w14:paraId="174D864F" w14:textId="77777777" w:rsidTr="00F13B36">
            <w:tc>
              <w:tcPr>
                <w:tcW w:w="0" w:type="auto"/>
              </w:tcPr>
              <w:p w14:paraId="4A6B371D" w14:textId="1EEC6B70" w:rsidR="000F5B79" w:rsidRPr="00E77ED4" w:rsidRDefault="00100A86" w:rsidP="005E081C">
                <w:pPr>
                  <w:pStyle w:val="TCH1"/>
                </w:pPr>
                <w:r w:rsidRPr="00100A86">
                  <w:rPr>
                    <w:highlight w:val="cyan"/>
                  </w:rPr>
                  <w:t>Category</w:t>
                </w:r>
              </w:p>
            </w:tc>
            <w:tc>
              <w:tcPr>
                <w:tcW w:w="0" w:type="auto"/>
              </w:tcPr>
              <w:p w14:paraId="0E2E21B0" w14:textId="0DA4B3D0" w:rsidR="000F5B79" w:rsidRPr="00E77ED4" w:rsidRDefault="00100A86" w:rsidP="005E081C">
                <w:pPr>
                  <w:pStyle w:val="TCH1"/>
                </w:pPr>
                <w:r w:rsidRPr="00100A86">
                  <w:rPr>
                    <w:highlight w:val="cyan"/>
                  </w:rPr>
                  <w:t>Status</w:t>
                </w:r>
              </w:p>
            </w:tc>
            <w:tc>
              <w:tcPr>
                <w:tcW w:w="0" w:type="auto"/>
              </w:tcPr>
              <w:p w14:paraId="1ACF21B9" w14:textId="13F47444" w:rsidR="000F5B79" w:rsidRPr="00100A86" w:rsidRDefault="00100A86" w:rsidP="005E081C">
                <w:pPr>
                  <w:pStyle w:val="TCH1"/>
                  <w:rPr>
                    <w:highlight w:val="cyan"/>
                  </w:rPr>
                </w:pPr>
                <w:r w:rsidRPr="00100A86">
                  <w:rPr>
                    <w:highlight w:val="cyan"/>
                  </w:rPr>
                  <w:t>Description</w:t>
                </w:r>
              </w:p>
            </w:tc>
          </w:tr>
          <w:tr w:rsidR="000F5B79" w14:paraId="256E5E87" w14:textId="77777777" w:rsidTr="00F13B36">
            <w:tc>
              <w:tcPr>
                <w:tcW w:w="0" w:type="auto"/>
              </w:tcPr>
              <w:p w14:paraId="14263ED9" w14:textId="52A73E0E" w:rsidR="000F5B79" w:rsidRPr="00E77ED4" w:rsidRDefault="00100A86" w:rsidP="005E081C">
                <w:pPr>
                  <w:pStyle w:val="TB"/>
                </w:pPr>
                <w:r w:rsidRPr="00E77ED4">
                  <w:t xml:space="preserve">Black (black/white) </w:t>
                </w:r>
              </w:p>
            </w:tc>
            <w:tc>
              <w:tcPr>
                <w:tcW w:w="0" w:type="auto"/>
              </w:tcPr>
              <w:p w14:paraId="1A45BC83" w14:textId="6383BDF2" w:rsidR="000F5B79" w:rsidRPr="00E77ED4" w:rsidRDefault="00100A86" w:rsidP="005E081C">
                <w:pPr>
                  <w:pStyle w:val="TB"/>
                </w:pPr>
                <w:r w:rsidRPr="00E77ED4">
                  <w:t>Deceased or death imminent</w:t>
                </w:r>
              </w:p>
            </w:tc>
            <w:tc>
              <w:tcPr>
                <w:tcW w:w="0" w:type="auto"/>
              </w:tcPr>
              <w:p w14:paraId="005DB17B" w14:textId="2A9F0E67" w:rsidR="000F5B79" w:rsidRPr="00E77ED4" w:rsidRDefault="00100A86" w:rsidP="005E081C">
                <w:pPr>
                  <w:pStyle w:val="TB"/>
                </w:pPr>
                <w:r w:rsidRPr="00E77ED4">
                  <w:t>Persons who are apneic (after opening the airway and, if pediatric patient, giving</w:t>
                </w:r>
                <w:r>
                  <w:t xml:space="preserve"> five</w:t>
                </w:r>
                <w:r w:rsidRPr="00E77ED4">
                  <w:t xml:space="preserve"> rescue breaths) or are pulseless or who will require extensive resuscitation. Designed to conserve limited resources.</w:t>
                </w:r>
              </w:p>
            </w:tc>
          </w:tr>
          <w:tr w:rsidR="000F5B79" w14:paraId="652B3542" w14:textId="77777777" w:rsidTr="00F13B36">
            <w:tc>
              <w:tcPr>
                <w:tcW w:w="0" w:type="auto"/>
              </w:tcPr>
              <w:p w14:paraId="162D2648" w14:textId="33AE4D95" w:rsidR="000F5B79" w:rsidRPr="00E77ED4" w:rsidRDefault="00100A86" w:rsidP="005E081C">
                <w:pPr>
                  <w:pStyle w:val="TB"/>
                </w:pPr>
                <w:r w:rsidRPr="00E77ED4">
                  <w:t>Red</w:t>
                </w:r>
              </w:p>
            </w:tc>
            <w:tc>
              <w:tcPr>
                <w:tcW w:w="0" w:type="auto"/>
              </w:tcPr>
              <w:p w14:paraId="5D2253B9" w14:textId="40E30CD1" w:rsidR="000F5B79" w:rsidRPr="00E77ED4" w:rsidRDefault="00100A86" w:rsidP="005E081C">
                <w:pPr>
                  <w:pStyle w:val="TB"/>
                </w:pPr>
                <w:r w:rsidRPr="00E77ED4">
                  <w:t>Immediate</w:t>
                </w:r>
              </w:p>
            </w:tc>
            <w:tc>
              <w:tcPr>
                <w:tcW w:w="0" w:type="auto"/>
              </w:tcPr>
              <w:p w14:paraId="616F96E6" w14:textId="4A6B8C00" w:rsidR="000F5B79" w:rsidRPr="00E77ED4" w:rsidRDefault="00100A86" w:rsidP="005E081C">
                <w:pPr>
                  <w:pStyle w:val="TB"/>
                </w:pPr>
                <w:r w:rsidRPr="00E77ED4">
                  <w:t xml:space="preserve">Persons who are breathing after establishing an open airway (or if pediatric patient, after being given </w:t>
                </w:r>
                <w:r>
                  <w:t>five</w:t>
                </w:r>
                <w:r w:rsidRPr="00E77ED4">
                  <w:t xml:space="preserve"> rescue breaths), or respiratory rate is </w:t>
                </w:r>
                <w:r w:rsidR="002A13AB" w:rsidRPr="002A13AB">
                  <w:rPr>
                    <w:rStyle w:val="Math"/>
                    <w:highlight w:val="green"/>
                  </w:rPr>
                  <w:t>&gt;</w:t>
                </w:r>
                <w:r w:rsidRPr="00E77ED4">
                  <w:t xml:space="preserve"> 30 breaths/minute, or if younger than 8 years respiratory rate is </w:t>
                </w:r>
                <w:r w:rsidR="002A13AB" w:rsidRPr="002A13AB">
                  <w:rPr>
                    <w:rStyle w:val="Math"/>
                    <w:highlight w:val="green"/>
                  </w:rPr>
                  <w:t>&lt;</w:t>
                </w:r>
                <w:r w:rsidRPr="00E77ED4">
                  <w:t xml:space="preserve"> 15 or </w:t>
                </w:r>
                <w:r w:rsidR="002A13AB" w:rsidRPr="002A13AB">
                  <w:rPr>
                    <w:rStyle w:val="Math"/>
                    <w:highlight w:val="green"/>
                  </w:rPr>
                  <w:t>&gt;</w:t>
                </w:r>
                <w:r w:rsidRPr="00E77ED4">
                  <w:t xml:space="preserve"> 45 breaths/minute; </w:t>
                </w:r>
                <w:r w:rsidRPr="002A13AB">
                  <w:rPr>
                    <w:rStyle w:val="italic"/>
                    <w:highlight w:val="green"/>
                  </w:rPr>
                  <w:t>or</w:t>
                </w:r>
              </w:p>
              <w:p w14:paraId="6FEE5149" w14:textId="202B4729" w:rsidR="00DA1AAE" w:rsidRDefault="00100A86" w:rsidP="005E081C">
                <w:pPr>
                  <w:pStyle w:val="TB"/>
                </w:pPr>
                <w:r w:rsidRPr="00E77ED4">
                  <w:t xml:space="preserve">Persons who are breathing within normal limits but who have a capillary refill </w:t>
                </w:r>
                <w:r w:rsidR="002A13AB" w:rsidRPr="002A13AB">
                  <w:rPr>
                    <w:rStyle w:val="Math"/>
                    <w:highlight w:val="green"/>
                  </w:rPr>
                  <w:t>&gt;</w:t>
                </w:r>
                <w:r w:rsidRPr="00E77ED4">
                  <w:t xml:space="preserve"> 2 seconds </w:t>
                </w:r>
                <w:r w:rsidRPr="002A13AB">
                  <w:rPr>
                    <w:rStyle w:val="italic"/>
                    <w:highlight w:val="green"/>
                  </w:rPr>
                  <w:t>OR</w:t>
                </w:r>
              </w:p>
              <w:p w14:paraId="08F2C98F" w14:textId="2327FB7F" w:rsidR="000F5B79" w:rsidRPr="00E77ED4" w:rsidRDefault="00100A86" w:rsidP="005E081C">
                <w:pPr>
                  <w:pStyle w:val="TB"/>
                </w:pPr>
                <w:r w:rsidRPr="00E77ED4">
                  <w:t xml:space="preserve">AVPU assessment is </w:t>
                </w:r>
                <w:r w:rsidR="002A13AB" w:rsidRPr="002A13AB">
                  <w:rPr>
                    <w:rStyle w:val="Math"/>
                    <w:highlight w:val="green"/>
                  </w:rPr>
                  <w:t>=</w:t>
                </w:r>
                <w:r w:rsidRPr="00E77ED4">
                  <w:t xml:space="preserve"> P (inappropriate posturing in response to Pain) or U </w:t>
                </w:r>
                <w:r w:rsidR="002A13AB" w:rsidRPr="002A13AB">
                  <w:rPr>
                    <w:rStyle w:val="Math"/>
                    <w:highlight w:val="green"/>
                  </w:rPr>
                  <w:t>=</w:t>
                </w:r>
                <w:r w:rsidRPr="00E77ED4">
                  <w:t xml:space="preserve"> Unresponsive</w:t>
                </w:r>
              </w:p>
            </w:tc>
          </w:tr>
          <w:tr w:rsidR="000F5B79" w14:paraId="718B1BBF" w14:textId="77777777" w:rsidTr="00F13B36">
            <w:tc>
              <w:tcPr>
                <w:tcW w:w="0" w:type="auto"/>
              </w:tcPr>
              <w:p w14:paraId="45A71BAA" w14:textId="102F4B64" w:rsidR="000F5B79" w:rsidRPr="00E77ED4" w:rsidRDefault="00100A86" w:rsidP="005E081C">
                <w:pPr>
                  <w:pStyle w:val="TB"/>
                </w:pPr>
                <w:r w:rsidRPr="00E77ED4">
                  <w:t>Yellow</w:t>
                </w:r>
              </w:p>
            </w:tc>
            <w:tc>
              <w:tcPr>
                <w:tcW w:w="0" w:type="auto"/>
              </w:tcPr>
              <w:p w14:paraId="36DD17CF" w14:textId="016BF241" w:rsidR="000F5B79" w:rsidRPr="00E77ED4" w:rsidRDefault="00100A86" w:rsidP="005E081C">
                <w:pPr>
                  <w:pStyle w:val="TB"/>
                </w:pPr>
                <w:r w:rsidRPr="00E77ED4">
                  <w:t>Delayed</w:t>
                </w:r>
              </w:p>
            </w:tc>
            <w:tc>
              <w:tcPr>
                <w:tcW w:w="0" w:type="auto"/>
              </w:tcPr>
              <w:p w14:paraId="5AE72BE0" w14:textId="2BDC8A56" w:rsidR="000F5B79" w:rsidRPr="00E77ED4" w:rsidRDefault="00100A86" w:rsidP="005E081C">
                <w:pPr>
                  <w:pStyle w:val="TB"/>
                </w:pPr>
                <w:r w:rsidRPr="00E77ED4">
                  <w:t xml:space="preserve">Persons who are breathing within normal limits and who have a capillary refill </w:t>
                </w:r>
                <w:r w:rsidR="002A13AB" w:rsidRPr="002A13AB">
                  <w:rPr>
                    <w:rStyle w:val="Math"/>
                    <w:highlight w:val="green"/>
                  </w:rPr>
                  <w:t>≤</w:t>
                </w:r>
                <w:r w:rsidRPr="00E77ED4">
                  <w:t xml:space="preserve"> 2 seconds or a palpable pulse and whose AVPU is A, V, or P (appropriate response to painful stimuli) but who are </w:t>
                </w:r>
                <w:proofErr w:type="spellStart"/>
                <w:r w:rsidRPr="00E77ED4">
                  <w:t>nonambulatory</w:t>
                </w:r>
                <w:proofErr w:type="spellEnd"/>
              </w:p>
            </w:tc>
          </w:tr>
          <w:tr w:rsidR="000F5B79" w14:paraId="5D58AE72" w14:textId="77777777" w:rsidTr="00F13B36">
            <w:tc>
              <w:tcPr>
                <w:tcW w:w="0" w:type="auto"/>
              </w:tcPr>
              <w:p w14:paraId="00B45365" w14:textId="253A2997" w:rsidR="000F5B79" w:rsidRPr="00E77ED4" w:rsidRDefault="00100A86" w:rsidP="005E081C">
                <w:pPr>
                  <w:pStyle w:val="TB"/>
                </w:pPr>
                <w:r w:rsidRPr="00E77ED4">
                  <w:t>Green</w:t>
                </w:r>
              </w:p>
            </w:tc>
            <w:tc>
              <w:tcPr>
                <w:tcW w:w="0" w:type="auto"/>
              </w:tcPr>
              <w:p w14:paraId="20EFF77A" w14:textId="435A4A74" w:rsidR="000F5B79" w:rsidRPr="00E77ED4" w:rsidRDefault="00100A86" w:rsidP="005E081C">
                <w:pPr>
                  <w:pStyle w:val="TB"/>
                </w:pPr>
                <w:r w:rsidRPr="00E77ED4">
                  <w:t>Minor</w:t>
                </w:r>
              </w:p>
            </w:tc>
            <w:tc>
              <w:tcPr>
                <w:tcW w:w="0" w:type="auto"/>
              </w:tcPr>
              <w:p w14:paraId="30F5B620" w14:textId="79E715FF" w:rsidR="000F5B79" w:rsidRPr="00E77ED4" w:rsidRDefault="00100A86" w:rsidP="005E081C">
                <w:pPr>
                  <w:pStyle w:val="TB"/>
                </w:pPr>
                <w:r w:rsidRPr="00E77ED4">
                  <w:t xml:space="preserve">Persons who can walk without difficulty or who can ambulate </w:t>
                </w:r>
                <w:r w:rsidRPr="00E77ED4">
                  <w:lastRenderedPageBreak/>
                  <w:t>with minimal assistance and who have no significant anomalies in airway, breathing, or circulation</w:t>
                </w:r>
              </w:p>
            </w:tc>
          </w:tr>
          <w:tr w:rsidR="000F5B79" w14:paraId="6458A61B" w14:textId="77777777" w:rsidTr="00F13B36">
            <w:tc>
              <w:tcPr>
                <w:tcW w:w="0" w:type="auto"/>
                <w:gridSpan w:val="3"/>
              </w:tcPr>
              <w:p w14:paraId="47A91B33" w14:textId="62980ADF" w:rsidR="000F5B79" w:rsidRPr="00E77ED4" w:rsidRDefault="00100A86" w:rsidP="005E081C">
                <w:pPr>
                  <w:pStyle w:val="TFN"/>
                </w:pPr>
                <w:r>
                  <w:lastRenderedPageBreak/>
                  <w:t>Abbreviation:</w:t>
                </w:r>
                <w:r w:rsidRPr="00E77ED4">
                  <w:t xml:space="preserve"> AVPU</w:t>
                </w:r>
                <w:r>
                  <w:t xml:space="preserve">, </w:t>
                </w:r>
                <w:r w:rsidRPr="00E77ED4">
                  <w:t>Alert, Verbal, Pain, Unresponsive.</w:t>
                </w:r>
              </w:p>
              <w:p w14:paraId="3D855EC0" w14:textId="77777777" w:rsidR="000F5B79" w:rsidRPr="00E77ED4" w:rsidRDefault="00100A86" w:rsidP="005E081C">
                <w:pPr>
                  <w:pStyle w:val="TFN"/>
                </w:pPr>
                <w:r w:rsidRPr="00E77ED4">
                  <w:t>Used in the United States and some international disaster arenas for mass-casualty triage.</w:t>
                </w:r>
              </w:p>
              <w:p w14:paraId="4090C2D1" w14:textId="24482C3E" w:rsidR="000F5B79" w:rsidRPr="00E77ED4" w:rsidRDefault="00100A86" w:rsidP="005E081C">
                <w:pPr>
                  <w:pStyle w:val="TFN"/>
                </w:pPr>
                <w:r w:rsidRPr="00E77ED4">
                  <w:t>Uses the START decision tree to determine acuity code.</w:t>
                </w:r>
              </w:p>
              <w:p w14:paraId="0C8EA851" w14:textId="4640728A" w:rsidR="000F5B79" w:rsidRPr="00836614" w:rsidRDefault="00100A86" w:rsidP="005E081C">
                <w:pPr>
                  <w:pStyle w:val="TFN"/>
                </w:pPr>
                <w:r w:rsidRPr="00E77ED4">
                  <w:t xml:space="preserve">For pediatric patients younger than 8 years, use the </w:t>
                </w:r>
                <w:proofErr w:type="spellStart"/>
                <w:r w:rsidRPr="00E77ED4">
                  <w:t>JumpS</w:t>
                </w:r>
                <w:r>
                  <w:t>TART</w:t>
                </w:r>
                <w:proofErr w:type="spellEnd"/>
                <w:r w:rsidRPr="00E77ED4">
                  <w:t xml:space="preserve"> decision tree to determine acuity </w:t>
                </w:r>
                <w:r w:rsidRPr="00836614">
                  <w:t>code (Figure 4-3).</w:t>
                </w:r>
              </w:p>
              <w:p w14:paraId="49D0A50C" w14:textId="3176EFCD" w:rsidR="000F5B79" w:rsidRPr="00E77ED4" w:rsidRDefault="00100A86" w:rsidP="005E081C">
                <w:pPr>
                  <w:pStyle w:val="TSN"/>
                </w:pPr>
                <w:r w:rsidRPr="00E77ED4">
                  <w:t>Data from Americ</w:t>
                </w:r>
                <w:r w:rsidRPr="005E081C">
                  <w:t>a</w:t>
                </w:r>
                <w:r w:rsidRPr="00E77ED4">
                  <w:t xml:space="preserve">n College of Surgeons. (2018). </w:t>
                </w:r>
                <w:r w:rsidRPr="002A13AB">
                  <w:rPr>
                    <w:rStyle w:val="italic"/>
                    <w:highlight w:val="green"/>
                  </w:rPr>
                  <w:t>Advanced trauma life support: Course manual</w:t>
                </w:r>
                <w:r w:rsidRPr="00E77ED4">
                  <w:t xml:space="preserve"> (11</w:t>
                </w:r>
                <w:r w:rsidRPr="00211190">
                  <w:t>th</w:t>
                </w:r>
                <w:r w:rsidRPr="00E77ED4">
                  <w:t xml:space="preserve"> ed., pp. 250</w:t>
                </w:r>
                <w:r>
                  <w:t>–</w:t>
                </w:r>
                <w:r w:rsidRPr="00E77ED4">
                  <w:t>253); Chemical Hazards Emergency Medical Management</w:t>
                </w:r>
                <w:r>
                  <w:t xml:space="preserve"> (CHEMM)</w:t>
                </w:r>
                <w:r w:rsidRPr="00E77ED4">
                  <w:t>.</w:t>
                </w:r>
                <w:r w:rsidRPr="00100A86">
                  <w:rPr>
                    <w:i/>
                    <w:highlight w:val="green"/>
                  </w:rPr>
                  <w:t xml:space="preserve"> </w:t>
                </w:r>
                <w:r w:rsidRPr="00E77ED4">
                  <w:t>(2025</w:t>
                </w:r>
                <w:r>
                  <w:t>c</w:t>
                </w:r>
                <w:r w:rsidRPr="00E77ED4">
                  <w:t xml:space="preserve">). </w:t>
                </w:r>
                <w:r w:rsidRPr="002A13AB">
                  <w:rPr>
                    <w:rStyle w:val="italic"/>
                    <w:highlight w:val="green"/>
                  </w:rPr>
                  <w:t>START adult triage algorithm</w:t>
                </w:r>
                <w:r w:rsidRPr="00E77ED4">
                  <w:t xml:space="preserve">. </w:t>
                </w:r>
                <w:r w:rsidRPr="002A13AB">
                  <w:t>https://chemm.hhs.gov/startadult.htm</w:t>
                </w:r>
              </w:p>
            </w:tc>
          </w:tr>
        </w:tbl>
      </w:sdtContent>
    </w:sdt>
    <w:sdt>
      <w:sdtPr>
        <w:rPr>
          <w:highlight w:val="cyan"/>
        </w:rPr>
        <w:alias w:val="Figure Caption"/>
        <w:tag w:val="Figure Caption"/>
        <w:id w:val="2125728011"/>
        <w:placeholder>
          <w:docPart w:val="DefaultPlaceholder_1082065158"/>
        </w:placeholder>
      </w:sdtPr>
      <w:sdtEndPr>
        <w:rPr>
          <w:highlight w:val="none"/>
        </w:rPr>
      </w:sdtEndPr>
      <w:sdtContent>
        <w:p w14:paraId="3BAD3186" w14:textId="7DC05A47" w:rsidR="000F5B79" w:rsidRPr="00100A86" w:rsidRDefault="00D000F5" w:rsidP="005E081C">
          <w:pPr>
            <w:pStyle w:val="FGC"/>
            <w:rPr>
              <w:highlight w:val="cyan"/>
            </w:rPr>
          </w:pPr>
          <w:sdt>
            <w:sdtPr>
              <w:rPr>
                <w:rStyle w:val="FIGNO"/>
                <w:highlight w:val="cyan"/>
              </w:rPr>
              <w:alias w:val="Figure"/>
              <w:tag w:val="Figure"/>
              <w:id w:val="903952609"/>
              <w:placeholder>
                <w:docPart w:val="DefaultPlaceholder_1082065158"/>
              </w:placeholder>
            </w:sdtPr>
            <w:sdtEndPr>
              <w:rPr>
                <w:rStyle w:val="DefaultParagraphFont"/>
              </w:rPr>
            </w:sdtEndPr>
            <w:sdtContent>
              <w:r w:rsidR="00100A86" w:rsidRPr="007B2884">
                <w:rPr>
                  <w:rStyle w:val="FIGNO"/>
                  <w:highlight w:val="cyan"/>
                </w:rPr>
                <w:t>Figure</w:t>
              </w:r>
            </w:sdtContent>
          </w:sdt>
          <w:r w:rsidR="00100A86" w:rsidRPr="00100A86">
            <w:rPr>
              <w:highlight w:val="cyan"/>
            </w:rPr>
            <w:t xml:space="preserve"> </w:t>
          </w:r>
          <w:sdt>
            <w:sdtPr>
              <w:rPr>
                <w:rStyle w:val="FIGNO"/>
                <w:highlight w:val="cyan"/>
              </w:rPr>
              <w:alias w:val="ChapNo"/>
              <w:tag w:val="ChapNo"/>
              <w:id w:val="-1401756497"/>
              <w:placeholder>
                <w:docPart w:val="DefaultPlaceholder_1082065158"/>
              </w:placeholder>
            </w:sdtPr>
            <w:sdtEndPr>
              <w:rPr>
                <w:rStyle w:val="DefaultParagraphFont"/>
              </w:rPr>
            </w:sdtEndPr>
            <w:sdtContent>
              <w:r w:rsidR="00100A86" w:rsidRPr="007B2884">
                <w:rPr>
                  <w:rStyle w:val="FIGNO"/>
                  <w:highlight w:val="cyan"/>
                </w:rPr>
                <w:t>4</w:t>
              </w:r>
            </w:sdtContent>
          </w:sdt>
          <w:r w:rsidR="00100A86" w:rsidRPr="00100A86">
            <w:rPr>
              <w:highlight w:val="cyan"/>
            </w:rPr>
            <w:t>-</w:t>
          </w:r>
          <w:sdt>
            <w:sdtPr>
              <w:rPr>
                <w:rStyle w:val="FIGNO"/>
                <w:highlight w:val="cyan"/>
              </w:rPr>
              <w:alias w:val="SeqNo"/>
              <w:tag w:val="SeqNo"/>
              <w:id w:val="-703172998"/>
              <w:placeholder>
                <w:docPart w:val="DefaultPlaceholder_1082065158"/>
              </w:placeholder>
            </w:sdtPr>
            <w:sdtEndPr>
              <w:rPr>
                <w:rStyle w:val="DefaultParagraphFont"/>
              </w:rPr>
            </w:sdtEndPr>
            <w:sdtContent>
              <w:r w:rsidR="00100A86" w:rsidRPr="007B2884">
                <w:rPr>
                  <w:rStyle w:val="FIGNO"/>
                  <w:highlight w:val="cyan"/>
                </w:rPr>
                <w:t>2</w:t>
              </w:r>
            </w:sdtContent>
          </w:sdt>
          <w:r w:rsidR="00100A86" w:rsidRPr="00100A86">
            <w:rPr>
              <w:highlight w:val="cyan"/>
            </w:rPr>
            <w:t xml:space="preserve"> The START algorithm.</w:t>
          </w:r>
        </w:p>
        <w:p w14:paraId="0AE64BF4" w14:textId="7B9F6849" w:rsidR="000F5B79" w:rsidRDefault="00100A86" w:rsidP="005E081C">
          <w:pPr>
            <w:pStyle w:val="FGS"/>
          </w:pPr>
          <w:r w:rsidRPr="00E77ED4">
            <w:t>Reproduced from Chemical Hazards Emergency Medical Management.</w:t>
          </w:r>
          <w:r w:rsidRPr="00100A86">
            <w:rPr>
              <w:highlight w:val="green"/>
            </w:rPr>
            <w:t xml:space="preserve"> </w:t>
          </w:r>
          <w:r w:rsidRPr="00E77ED4">
            <w:t>(2025</w:t>
          </w:r>
          <w:r>
            <w:t>c</w:t>
          </w:r>
          <w:r w:rsidRPr="00E77ED4">
            <w:t xml:space="preserve">). </w:t>
          </w:r>
          <w:r w:rsidRPr="002A13AB">
            <w:rPr>
              <w:rStyle w:val="italic"/>
              <w:highlight w:val="green"/>
            </w:rPr>
            <w:t>START adult triage algorithm</w:t>
          </w:r>
          <w:r w:rsidRPr="00E77ED4">
            <w:t xml:space="preserve">. </w:t>
          </w:r>
          <w:r w:rsidRPr="002A13AB">
            <w:t>https://chemm.hhs.gov/startadult.htm</w:t>
          </w:r>
        </w:p>
      </w:sdtContent>
    </w:sdt>
    <w:sdt>
      <w:sdtPr>
        <w:rPr>
          <w:highlight w:val="cyan"/>
        </w:rPr>
        <w:alias w:val="Figure Caption"/>
        <w:tag w:val="Figure Caption"/>
        <w:id w:val="1743514323"/>
        <w:placeholder>
          <w:docPart w:val="DefaultPlaceholder_1082065158"/>
        </w:placeholder>
      </w:sdtPr>
      <w:sdtEndPr>
        <w:rPr>
          <w:bCs/>
          <w:highlight w:val="none"/>
        </w:rPr>
      </w:sdtEndPr>
      <w:sdtContent>
        <w:p w14:paraId="34EFBBB9" w14:textId="575446C9" w:rsidR="000F5B79" w:rsidRPr="00100A86" w:rsidRDefault="00D000F5" w:rsidP="005E081C">
          <w:pPr>
            <w:pStyle w:val="FGC"/>
            <w:rPr>
              <w:highlight w:val="cyan"/>
            </w:rPr>
          </w:pPr>
          <w:sdt>
            <w:sdtPr>
              <w:rPr>
                <w:rStyle w:val="FIGNO"/>
                <w:highlight w:val="cyan"/>
              </w:rPr>
              <w:alias w:val="Figure"/>
              <w:tag w:val="Figure"/>
              <w:id w:val="1411885856"/>
              <w:placeholder>
                <w:docPart w:val="DefaultPlaceholder_1082065158"/>
              </w:placeholder>
            </w:sdtPr>
            <w:sdtEndPr>
              <w:rPr>
                <w:rStyle w:val="DefaultParagraphFont"/>
              </w:rPr>
            </w:sdtEndPr>
            <w:sdtContent>
              <w:r w:rsidR="00100A86" w:rsidRPr="007B2884">
                <w:rPr>
                  <w:rStyle w:val="FIGNO"/>
                  <w:highlight w:val="cyan"/>
                </w:rPr>
                <w:t>Figure</w:t>
              </w:r>
            </w:sdtContent>
          </w:sdt>
          <w:r w:rsidR="00100A86" w:rsidRPr="00100A86">
            <w:rPr>
              <w:highlight w:val="cyan"/>
            </w:rPr>
            <w:t xml:space="preserve"> </w:t>
          </w:r>
          <w:sdt>
            <w:sdtPr>
              <w:rPr>
                <w:rStyle w:val="FIGNO"/>
                <w:highlight w:val="cyan"/>
              </w:rPr>
              <w:alias w:val="ChapNo"/>
              <w:tag w:val="ChapNo"/>
              <w:id w:val="-27802590"/>
              <w:placeholder>
                <w:docPart w:val="DefaultPlaceholder_1082065158"/>
              </w:placeholder>
            </w:sdtPr>
            <w:sdtEndPr>
              <w:rPr>
                <w:rStyle w:val="DefaultParagraphFont"/>
              </w:rPr>
            </w:sdtEndPr>
            <w:sdtContent>
              <w:r w:rsidR="00100A86" w:rsidRPr="007B2884">
                <w:rPr>
                  <w:rStyle w:val="FIGNO"/>
                  <w:highlight w:val="cyan"/>
                </w:rPr>
                <w:t>4</w:t>
              </w:r>
            </w:sdtContent>
          </w:sdt>
          <w:r w:rsidR="00100A86" w:rsidRPr="00100A86">
            <w:rPr>
              <w:highlight w:val="cyan"/>
            </w:rPr>
            <w:t>-</w:t>
          </w:r>
          <w:sdt>
            <w:sdtPr>
              <w:rPr>
                <w:rStyle w:val="FIGNO"/>
                <w:highlight w:val="cyan"/>
              </w:rPr>
              <w:alias w:val="SeqNo"/>
              <w:tag w:val="SeqNo"/>
              <w:id w:val="1275587227"/>
              <w:placeholder>
                <w:docPart w:val="DefaultPlaceholder_1082065158"/>
              </w:placeholder>
            </w:sdtPr>
            <w:sdtEndPr>
              <w:rPr>
                <w:rStyle w:val="DefaultParagraphFont"/>
              </w:rPr>
            </w:sdtEndPr>
            <w:sdtContent>
              <w:r w:rsidR="00100A86" w:rsidRPr="007B2884">
                <w:rPr>
                  <w:rStyle w:val="FIGNO"/>
                  <w:highlight w:val="cyan"/>
                </w:rPr>
                <w:t>3</w:t>
              </w:r>
            </w:sdtContent>
          </w:sdt>
          <w:r w:rsidR="00100A86" w:rsidRPr="00100A86">
            <w:rPr>
              <w:highlight w:val="cyan"/>
            </w:rPr>
            <w:t xml:space="preserve"> </w:t>
          </w:r>
          <w:proofErr w:type="spellStart"/>
          <w:r w:rsidR="00100A86" w:rsidRPr="00100A86">
            <w:rPr>
              <w:highlight w:val="cyan"/>
            </w:rPr>
            <w:t>JumpSTART</w:t>
          </w:r>
          <w:proofErr w:type="spellEnd"/>
          <w:r w:rsidR="00100A86" w:rsidRPr="00100A86">
            <w:rPr>
              <w:highlight w:val="cyan"/>
            </w:rPr>
            <w:t xml:space="preserve"> pediatric mass-casualty incident triage algorithm.</w:t>
          </w:r>
        </w:p>
        <w:p w14:paraId="44BDE1A0" w14:textId="42E7FCE1" w:rsidR="000F5B79" w:rsidRPr="00C8688D" w:rsidRDefault="00100A86" w:rsidP="005E081C">
          <w:pPr>
            <w:pStyle w:val="FGS"/>
            <w:rPr>
              <w:bCs/>
            </w:rPr>
          </w:pPr>
          <w:r w:rsidRPr="00C8688D">
            <w:rPr>
              <w:bCs/>
            </w:rPr>
            <w:t>*</w:t>
          </w:r>
          <w:proofErr w:type="spellStart"/>
          <w:r w:rsidRPr="00C8688D">
            <w:rPr>
              <w:bCs/>
            </w:rPr>
            <w:t>Nonambulatory</w:t>
          </w:r>
          <w:proofErr w:type="spellEnd"/>
          <w:r w:rsidRPr="00C8688D">
            <w:rPr>
              <w:bCs/>
            </w:rPr>
            <w:t xml:space="preserve"> children (infants who cannot walk yet, children with preexisting conditions) are evaluated beginning with Breathing.</w:t>
          </w:r>
        </w:p>
      </w:sdtContent>
    </w:sdt>
    <w:p w14:paraId="5181A35B" w14:textId="724F2926" w:rsidR="00C8688D" w:rsidRPr="00C8688D" w:rsidRDefault="00100A86" w:rsidP="005E081C">
      <w:pPr>
        <w:pStyle w:val="FGS"/>
        <w:rPr>
          <w:bCs/>
        </w:rPr>
      </w:pPr>
      <w:r w:rsidRPr="00C8688D">
        <w:rPr>
          <w:bCs/>
        </w:rPr>
        <w:t xml:space="preserve">Reproduced from Chemical Hazards Emergency Medical Management. </w:t>
      </w:r>
      <w:proofErr w:type="gramStart"/>
      <w:r w:rsidRPr="00C8688D">
        <w:rPr>
          <w:bCs/>
        </w:rPr>
        <w:t xml:space="preserve">(2025a). </w:t>
      </w:r>
      <w:proofErr w:type="spellStart"/>
      <w:r w:rsidRPr="002A13AB">
        <w:rPr>
          <w:rStyle w:val="italic"/>
          <w:highlight w:val="green"/>
        </w:rPr>
        <w:t>JumpSTART</w:t>
      </w:r>
      <w:proofErr w:type="spellEnd"/>
      <w:r w:rsidRPr="002A13AB">
        <w:rPr>
          <w:rStyle w:val="italic"/>
          <w:highlight w:val="green"/>
        </w:rPr>
        <w:t xml:space="preserve"> pediatric triage algorithm</w:t>
      </w:r>
      <w:r w:rsidRPr="00C8688D">
        <w:rPr>
          <w:bCs/>
        </w:rPr>
        <w:t>.</w:t>
      </w:r>
      <w:proofErr w:type="gramEnd"/>
      <w:r w:rsidRPr="00C8688D">
        <w:rPr>
          <w:bCs/>
        </w:rPr>
        <w:t xml:space="preserve"> </w:t>
      </w:r>
      <w:r w:rsidRPr="002A13AB">
        <w:t>https://chemm.hhs.gov/startpediatric.htm</w:t>
      </w:r>
    </w:p>
    <w:p w14:paraId="1B66D99C" w14:textId="1FD0960B" w:rsidR="000F5B79" w:rsidRPr="00C8688D" w:rsidRDefault="00D000F5" w:rsidP="00C8688D">
      <w:pPr>
        <w:pStyle w:val="FGC"/>
        <w:rPr>
          <w:highlight w:val="cyan"/>
        </w:rPr>
      </w:pPr>
      <w:sdt>
        <w:sdtPr>
          <w:rPr>
            <w:rStyle w:val="FIGREF"/>
            <w:highlight w:val="cyan"/>
          </w:rPr>
          <w:alias w:val="FigureRef"/>
          <w:tag w:val="FigureRef"/>
          <w:id w:val="-1838453868"/>
          <w:placeholder>
            <w:docPart w:val="DefaultPlaceholder_1082065158"/>
          </w:placeholder>
        </w:sdtPr>
        <w:sdtEndPr>
          <w:rPr>
            <w:rStyle w:val="FIGREF"/>
          </w:rPr>
        </w:sdtEndPr>
        <w:sdtContent>
          <w:sdt>
            <w:sdtPr>
              <w:rPr>
                <w:rStyle w:val="FIGREF"/>
                <w:highlight w:val="cyan"/>
              </w:rPr>
              <w:alias w:val="Figure"/>
              <w:tag w:val="Figure"/>
              <w:id w:val="871895690"/>
              <w:placeholder>
                <w:docPart w:val="DefaultPlaceholder_1082065158"/>
              </w:placeholder>
            </w:sdtPr>
            <w:sdtEndPr>
              <w:rPr>
                <w:rStyle w:val="FIGREF"/>
              </w:rPr>
            </w:sdtEndPr>
            <w:sdtContent>
              <w:r w:rsidR="00100A86" w:rsidRPr="007B2884">
                <w:rPr>
                  <w:rStyle w:val="FIGREF"/>
                  <w:highlight w:val="cyan"/>
                </w:rPr>
                <w:t>Figure</w:t>
              </w:r>
            </w:sdtContent>
          </w:sdt>
          <w:r w:rsidR="00100A86" w:rsidRPr="007B2884">
            <w:rPr>
              <w:rStyle w:val="FIGREF"/>
              <w:highlight w:val="cyan"/>
            </w:rPr>
            <w:t xml:space="preserve"> </w:t>
          </w:r>
          <w:sdt>
            <w:sdtPr>
              <w:rPr>
                <w:rStyle w:val="FIGREF"/>
                <w:highlight w:val="cyan"/>
              </w:rPr>
              <w:alias w:val="ChapNo"/>
              <w:tag w:val="ChapNo"/>
              <w:id w:val="232288873"/>
              <w:placeholder>
                <w:docPart w:val="DefaultPlaceholder_1082065158"/>
              </w:placeholder>
            </w:sdtPr>
            <w:sdtEndPr>
              <w:rPr>
                <w:rStyle w:val="FIGREF"/>
              </w:rPr>
            </w:sdtEndPr>
            <w:sdtContent>
              <w:r w:rsidR="00100A86" w:rsidRPr="007B2884">
                <w:rPr>
                  <w:rStyle w:val="FIGREF"/>
                  <w:highlight w:val="cyan"/>
                </w:rPr>
                <w:t>4</w:t>
              </w:r>
            </w:sdtContent>
          </w:sdt>
          <w:r w:rsidR="00100A86" w:rsidRPr="007B2884">
            <w:rPr>
              <w:rStyle w:val="FIGREF"/>
              <w:highlight w:val="cyan"/>
            </w:rPr>
            <w:t>-</w:t>
          </w:r>
          <w:sdt>
            <w:sdtPr>
              <w:rPr>
                <w:rStyle w:val="FIGREF"/>
                <w:highlight w:val="cyan"/>
              </w:rPr>
              <w:alias w:val="SeqNo"/>
              <w:tag w:val="SeqNo"/>
              <w:id w:val="931088254"/>
              <w:placeholder>
                <w:docPart w:val="DefaultPlaceholder_1082065158"/>
              </w:placeholder>
            </w:sdtPr>
            <w:sdtEndPr>
              <w:rPr>
                <w:rStyle w:val="FIGREF"/>
              </w:rPr>
            </w:sdtEndPr>
            <w:sdtContent>
              <w:r w:rsidR="00100A86" w:rsidRPr="007B2884">
                <w:rPr>
                  <w:rStyle w:val="FIGREF"/>
                  <w:highlight w:val="cyan"/>
                </w:rPr>
                <w:t>4</w:t>
              </w:r>
            </w:sdtContent>
          </w:sdt>
        </w:sdtContent>
      </w:sdt>
      <w:r w:rsidR="00100A86" w:rsidRPr="00C8688D">
        <w:rPr>
          <w:highlight w:val="cyan"/>
        </w:rPr>
        <w:t xml:space="preserve"> SALT mass casualty triage algorithm (sort, assess, lifesaving interventions, treatment/transport).</w:t>
      </w:r>
    </w:p>
    <w:p w14:paraId="70816827" w14:textId="55BBEEF4" w:rsidR="00C8688D" w:rsidRPr="00C8688D" w:rsidRDefault="00100A86" w:rsidP="005E081C">
      <w:pPr>
        <w:pStyle w:val="FGS"/>
        <w:rPr>
          <w:bCs/>
        </w:rPr>
      </w:pPr>
      <w:proofErr w:type="gramStart"/>
      <w:r w:rsidRPr="00C8688D">
        <w:rPr>
          <w:bCs/>
        </w:rPr>
        <w:t xml:space="preserve">Reproduced from SALT mass casualty triage: concept endorsed by the American College of Emergency Physicians, American College of Surgeons Committee on Trauma, American Trauma </w:t>
      </w:r>
      <w:r w:rsidRPr="00C8688D">
        <w:rPr>
          <w:bCs/>
        </w:rPr>
        <w:lastRenderedPageBreak/>
        <w:t>Society, National Association of EMS Physicians, National Disaster Life Support Education Consortium, and State and Territorial Injury Prevention Directors Association.</w:t>
      </w:r>
      <w:proofErr w:type="gramEnd"/>
      <w:r w:rsidRPr="00C8688D">
        <w:rPr>
          <w:bCs/>
        </w:rPr>
        <w:t xml:space="preserve"> </w:t>
      </w:r>
      <w:proofErr w:type="gramStart"/>
      <w:r w:rsidRPr="00C8688D">
        <w:rPr>
          <w:bCs/>
        </w:rPr>
        <w:t xml:space="preserve">(2008). </w:t>
      </w:r>
      <w:r w:rsidRPr="002A13AB">
        <w:rPr>
          <w:rStyle w:val="italic"/>
          <w:highlight w:val="green"/>
        </w:rPr>
        <w:t>Disaster medicine and public health preparedness, 2</w:t>
      </w:r>
      <w:r w:rsidRPr="00C8688D">
        <w:rPr>
          <w:bCs/>
        </w:rPr>
        <w:t>(4), 245–246.</w:t>
      </w:r>
      <w:proofErr w:type="gramEnd"/>
      <w:r w:rsidRPr="00C8688D">
        <w:rPr>
          <w:bCs/>
        </w:rPr>
        <w:t xml:space="preserve"> </w:t>
      </w:r>
      <w:proofErr w:type="gramStart"/>
      <w:r w:rsidRPr="002A13AB">
        <w:t>https://doi.org/10.1097/DMP.0b013e31818d191e</w:t>
      </w:r>
      <w:r w:rsidRPr="00C8688D">
        <w:rPr>
          <w:bCs/>
        </w:rPr>
        <w:t>; Chemical Hazards Emergency Medical Management.</w:t>
      </w:r>
      <w:proofErr w:type="gramEnd"/>
      <w:r w:rsidRPr="00C8688D">
        <w:rPr>
          <w:bCs/>
        </w:rPr>
        <w:t xml:space="preserve"> (2025b). </w:t>
      </w:r>
      <w:r w:rsidRPr="002A13AB">
        <w:rPr>
          <w:rStyle w:val="italic"/>
          <w:highlight w:val="green"/>
        </w:rPr>
        <w:t>SALT Mass Casualty Triage Algorithm (Sort, Assess, Lifesaving Interventions, Treatment/Transport)</w:t>
      </w:r>
      <w:r w:rsidRPr="00C8688D">
        <w:rPr>
          <w:bCs/>
        </w:rPr>
        <w:t xml:space="preserve">. </w:t>
      </w:r>
      <w:r w:rsidRPr="002A13AB">
        <w:t>https://chemm.hhs.gov/salttriage.htm</w:t>
      </w:r>
    </w:p>
    <w:p w14:paraId="277D6BDA" w14:textId="3E26C5DC" w:rsidR="00C8688D" w:rsidRDefault="00100A86" w:rsidP="002A13AB">
      <w:pPr>
        <w:pStyle w:val="H1"/>
        <w:rPr>
          <w:highlight w:val="cyan"/>
        </w:rPr>
      </w:pPr>
      <w:r w:rsidRPr="00100A86">
        <w:rPr>
          <w:highlight w:val="cyan"/>
        </w:rPr>
        <w:t>Reevaluation</w:t>
      </w:r>
    </w:p>
    <w:p w14:paraId="30E284A5" w14:textId="2CE9FC36" w:rsidR="000F5B79" w:rsidRPr="004E0EDB" w:rsidRDefault="00100A86" w:rsidP="005E081C">
      <w:pPr>
        <w:pStyle w:val="TXL"/>
      </w:pPr>
      <w:r w:rsidRPr="004E0EDB">
        <w:t>It is important to remember that triage acuity (regardless of which system is used) reflects only the patient’s initial presentation to the ED. Acuity is a determination often made before the patient is placed in a treatment room to be seen. The assigned acuity level is simply a tool to guide the healthcare provider in which patient to see first. Acuity can change if the patient deteriorates or decompensates, requiring increased, more urgent care and interventions. This does not necessarily mean the triage acuity level changes. The acuity level may be upgraded if a patient’s condition deteriorates before being seen by the physician or advanced practice provider. An acuity score should not be downgraded based on environmental factors such as high patient volumes (Wolf et al., 2023).</w:t>
      </w:r>
    </w:p>
    <w:p w14:paraId="339FD71C" w14:textId="77777777" w:rsidR="00C8688D" w:rsidRDefault="00100A86" w:rsidP="005E081C">
      <w:pPr>
        <w:pStyle w:val="TX"/>
      </w:pPr>
      <w:r w:rsidRPr="004E0EDB">
        <w:t xml:space="preserve">As previously stated, triage is not a place but a dynamic ongoing process. Because pediatric patients can deteriorate rapidly, frequent reevaluations are warranted. Many institutions have set standards and protocols regarding patients’ reevaluation frequency based on their assigned triage acuity rating. Any patient who has not received definitive care and/or had a medical screening exam within the prescribed maximum waiting time for the assigned triage acuity rating (using ATS, CTAS, or MTS) should be reassessed. Not all triage tools have maximum waiting times. Institutions using ESI may develop reevaluation standards based on a </w:t>
      </w:r>
      <w:r w:rsidRPr="004E0EDB">
        <w:lastRenderedPageBreak/>
        <w:t>more in-depth assessment after the triage acuity assignment is made. Additionally, any time an intervention is instituted, a reevaluation of the patient’s status is performed to determine the effectiveness of that intervention. Follow your institution’s reevaluation policies.</w:t>
      </w:r>
    </w:p>
    <w:p w14:paraId="25A33A6F" w14:textId="2F859B34" w:rsidR="00C8688D" w:rsidRDefault="00100A86" w:rsidP="002A13AB">
      <w:pPr>
        <w:pStyle w:val="H1"/>
        <w:rPr>
          <w:highlight w:val="cyan"/>
        </w:rPr>
      </w:pPr>
      <w:r w:rsidRPr="00100A86">
        <w:rPr>
          <w:highlight w:val="cyan"/>
        </w:rPr>
        <w:t>Assessment Pearls</w:t>
      </w:r>
    </w:p>
    <w:p w14:paraId="67CEF776" w14:textId="77777777" w:rsidR="00C8688D" w:rsidRDefault="00100A86" w:rsidP="005E081C">
      <w:pPr>
        <w:pStyle w:val="TXL"/>
      </w:pPr>
      <w:r w:rsidRPr="004E0EDB">
        <w:t>This section covers several additional assessments and prioritization pearls.</w:t>
      </w:r>
    </w:p>
    <w:p w14:paraId="26BC1A81" w14:textId="160C1003" w:rsidR="00C8688D" w:rsidRDefault="00100A86" w:rsidP="002A13AB">
      <w:pPr>
        <w:pStyle w:val="H2"/>
        <w:rPr>
          <w:highlight w:val="cyan"/>
        </w:rPr>
      </w:pPr>
      <w:r w:rsidRPr="00100A86">
        <w:rPr>
          <w:highlight w:val="cyan"/>
        </w:rPr>
        <w:t>Make the Parent or Primary Caregiver Your Friend</w:t>
      </w:r>
    </w:p>
    <w:p w14:paraId="4703DF6E" w14:textId="0205773D" w:rsidR="000F5B79" w:rsidRDefault="00100A86" w:rsidP="005E081C">
      <w:pPr>
        <w:pStyle w:val="TXL"/>
      </w:pPr>
      <w:r w:rsidRPr="004E0EDB">
        <w:t>One of the most important things to remember when caring for a pediatric patient is that the primary caregiver is, in most instances, the greatest source of information and an invaluable assessment partner. They know their children. If a parent or caregiver states that the child is not acting normally and is concerned, listen! Even if the child seems to be acting perfectly normally and not in distress, remember that a nurse unfamiliar with the patient does not know what is normal for that child. There are developmental guidelines and milestones based on age, but this does not mean every child reflects those norms. The parent or primary caregiver knows what is normal and the milestones they have achieved. A basic understanding of pediatric norms and the most common disease processes is vital when assessing a pediatric patient. It is impossible to have expert knowledge in every disease process. Utilize the parent or caregiver; do not hesitate to ask them questions. Make the parent or primary caregiver your ally. Actively listen and validate their concerns. It is invaluable.</w:t>
      </w:r>
    </w:p>
    <w:sdt>
      <w:sdtPr>
        <w:alias w:val="BOX1"/>
        <w:tag w:val="3"/>
        <w:id w:val="-965349227"/>
        <w:placeholder>
          <w:docPart w:val="DefaultPlaceholder_1082065158"/>
        </w:placeholder>
      </w:sdtPr>
      <w:sdtEndPr/>
      <w:sdtContent>
        <w:p w14:paraId="12F589D5" w14:textId="6FAA08B2" w:rsidR="000F5B79" w:rsidRPr="00AB377E" w:rsidRDefault="00100A86" w:rsidP="00AB377E">
          <w:pPr>
            <w:pStyle w:val="BX1T"/>
            <w:rPr>
              <w:highlight w:val="cyan"/>
            </w:rPr>
          </w:pPr>
          <w:r w:rsidRPr="00AB377E">
            <w:rPr>
              <w:highlight w:val="cyan"/>
            </w:rPr>
            <w:t>CLINICAL PEARL</w:t>
          </w:r>
        </w:p>
        <w:p w14:paraId="08A7AAD2" w14:textId="27490D10" w:rsidR="000F5B79" w:rsidRPr="00100A86" w:rsidRDefault="00100A86" w:rsidP="00AB377E">
          <w:pPr>
            <w:pStyle w:val="BX1H1"/>
            <w:rPr>
              <w:highlight w:val="cyan"/>
            </w:rPr>
          </w:pPr>
          <w:r w:rsidRPr="00100A86">
            <w:rPr>
              <w:highlight w:val="cyan"/>
            </w:rPr>
            <w:t>Recruit the Caregivers</w:t>
          </w:r>
        </w:p>
        <w:p w14:paraId="19D92869" w14:textId="77777777" w:rsidR="00C8688D" w:rsidRDefault="00100A86" w:rsidP="00AB377E">
          <w:pPr>
            <w:pStyle w:val="BX1TXL"/>
          </w:pPr>
          <w:r w:rsidRPr="004E0EDB">
            <w:lastRenderedPageBreak/>
            <w:t>Recruit the patient’s caregivers to assist with ongoing patient reassessment. Teach the caregivers which signs and symptoms are concerning and warrant immediate notification of the healthcare team. This intervention can also relieve anxiety while waiting for treatment or results.</w:t>
          </w:r>
        </w:p>
      </w:sdtContent>
    </w:sdt>
    <w:p w14:paraId="6AC00B60" w14:textId="09F868CD" w:rsidR="00C8688D" w:rsidRDefault="00100A86" w:rsidP="002A13AB">
      <w:pPr>
        <w:pStyle w:val="H2"/>
        <w:rPr>
          <w:highlight w:val="cyan"/>
        </w:rPr>
      </w:pPr>
      <w:r w:rsidRPr="00100A86">
        <w:rPr>
          <w:highlight w:val="cyan"/>
        </w:rPr>
        <w:t>Ask the Right Questions to Get the Right Answers</w:t>
      </w:r>
    </w:p>
    <w:p w14:paraId="31B47467" w14:textId="19519B50" w:rsidR="00DA1AAE" w:rsidRDefault="00100A86" w:rsidP="005E081C">
      <w:pPr>
        <w:pStyle w:val="TXL"/>
      </w:pPr>
      <w:r w:rsidRPr="004E0EDB">
        <w:t xml:space="preserve">Another pearl that applies to all assessments, particularly when determining priority of care, is “You must ask the right questions to get the right answers!” Avoid yes/no questions. Instead, ask open-ended questions. You are much more likely to get information of significant value, especially during a focused assessment of a pediatric patient. This helps ensure the child, caregiver, </w:t>
      </w:r>
      <w:r>
        <w:t>and/</w:t>
      </w:r>
      <w:r w:rsidRPr="004E0EDB">
        <w:t xml:space="preserve">or parent understand what you are asking, and it may lead to additional questions. Two commonly used mnemonics to assist the nurse with which questions to ask </w:t>
      </w:r>
      <w:proofErr w:type="gramStart"/>
      <w:r w:rsidRPr="004E0EDB">
        <w:t>are</w:t>
      </w:r>
      <w:proofErr w:type="gramEnd"/>
      <w:r w:rsidRPr="004E0EDB">
        <w:t xml:space="preserve"> SAMPLE (</w:t>
      </w:r>
      <w:r w:rsidRPr="00AB377E">
        <w:rPr>
          <w:rStyle w:val="BX3REF"/>
          <w:highlight w:val="cyan"/>
        </w:rPr>
        <w:t>Box 4-2</w:t>
      </w:r>
      <w:r w:rsidRPr="004E0EDB">
        <w:t>; appropriate for patients of any age) and CIAMPEDS (</w:t>
      </w:r>
      <w:r w:rsidRPr="00AB377E">
        <w:rPr>
          <w:rStyle w:val="BX3REF"/>
          <w:highlight w:val="cyan"/>
        </w:rPr>
        <w:t>Box 4-3</w:t>
      </w:r>
      <w:r w:rsidRPr="004E0EDB">
        <w:t>; slightly more in-depth and focused on the pediatric population).</w:t>
      </w:r>
    </w:p>
    <w:p w14:paraId="27AA0A82" w14:textId="77777777" w:rsidR="00C8688D" w:rsidRDefault="00100A86" w:rsidP="005E081C">
      <w:pPr>
        <w:pStyle w:val="TX"/>
      </w:pPr>
      <w:r w:rsidRPr="004E0EDB">
        <w:t xml:space="preserve">The SAMPLE mnemonic is commonly used. The version in Box </w:t>
      </w:r>
      <w:r>
        <w:t>4-</w:t>
      </w:r>
      <w:r w:rsidRPr="004E0EDB">
        <w:t>2 is slightly adapted to include immunizations and the last output. Decreased urination is a way to assess dehydration. This information is lost if the nurse does not ask about output. Ask about the frequency of wet diapers. The differentiation of urine and watery diarrhea in diapers may be hard to determine, so asking how many diapers and bouts of diarrhea, including color, is helpful to determine the child’s condition. Older children can be asked about the last time they used the bathroom, the color of their urine, or the frequency and color of loose stools. Using one or both mnemonics will assist the nurse in remembering which questions to ask when conducting a focused assessment, which will help prioritize the pediatric patient beyond “sick, sicker, or sickest.”</w:t>
      </w:r>
    </w:p>
    <w:p w14:paraId="4FA86CF3" w14:textId="3AF016DE" w:rsidR="00C8688D" w:rsidRDefault="00100A86" w:rsidP="002A13AB">
      <w:pPr>
        <w:pStyle w:val="H2"/>
        <w:rPr>
          <w:highlight w:val="cyan"/>
        </w:rPr>
      </w:pPr>
      <w:r w:rsidRPr="00100A86">
        <w:rPr>
          <w:highlight w:val="cyan"/>
        </w:rPr>
        <w:t>Additional Screening Questions</w:t>
      </w:r>
    </w:p>
    <w:p w14:paraId="42ACD112" w14:textId="64814E5F" w:rsidR="000F5B79" w:rsidRDefault="00100A86" w:rsidP="005E081C">
      <w:pPr>
        <w:pStyle w:val="TXL"/>
      </w:pPr>
      <w:r w:rsidRPr="004E0EDB">
        <w:lastRenderedPageBreak/>
        <w:t xml:space="preserve">It is also becoming increasingly important to perform abuse, violence, substance use, suicide risk, and other safety screenings during the assessment of pediatric patients. These evaluations can often be initiated during the triage process after determining that the child is physiologically stable. Quickly assess injuries and maltreatment. If suspicion arouses during the focused assessment, having a process to communicate this suspicion is important. Further discussion of child abuse and screening tools can be found in Chapter 16, </w:t>
      </w:r>
      <w:r w:rsidRPr="00E215CD">
        <w:t>“Child Abuse</w:t>
      </w:r>
      <w:r w:rsidRPr="004E0EDB">
        <w:t>.”</w:t>
      </w:r>
    </w:p>
    <w:sdt>
      <w:sdtPr>
        <w:rPr>
          <w:highlight w:val="cyan"/>
        </w:rPr>
        <w:alias w:val="BOX3"/>
        <w:tag w:val="2"/>
        <w:id w:val="-1795517922"/>
        <w:placeholder>
          <w:docPart w:val="DefaultPlaceholder_1082065158"/>
        </w:placeholder>
      </w:sdtPr>
      <w:sdtEndPr>
        <w:rPr>
          <w:highlight w:val="none"/>
        </w:rPr>
      </w:sdtEndPr>
      <w:sdtContent>
        <w:p w14:paraId="053AFA8F" w14:textId="161092EC" w:rsidR="000F5B79" w:rsidRPr="00100A86" w:rsidRDefault="00100A86" w:rsidP="00AB377E">
          <w:pPr>
            <w:pStyle w:val="BX3T"/>
            <w:rPr>
              <w:highlight w:val="cyan"/>
            </w:rPr>
          </w:pPr>
          <w:r w:rsidRPr="00100A86">
            <w:rPr>
              <w:highlight w:val="cyan"/>
            </w:rPr>
            <w:t>BOX 4-2 SAMPLE Mnemonic</w:t>
          </w:r>
        </w:p>
        <w:p w14:paraId="25D0687A" w14:textId="65367133" w:rsidR="000F5B79" w:rsidRPr="004E0EDB" w:rsidRDefault="00100A86" w:rsidP="00AB377E">
          <w:pPr>
            <w:pStyle w:val="BX3UNLF"/>
          </w:pPr>
          <w:r w:rsidRPr="002A13AB">
            <w:rPr>
              <w:rStyle w:val="bold"/>
              <w:highlight w:val="cyan"/>
            </w:rPr>
            <w:t>S</w:t>
          </w:r>
          <w:r w:rsidRPr="004E0EDB">
            <w:tab/>
            <w:t>Signs/Symptoms</w:t>
          </w:r>
        </w:p>
        <w:p w14:paraId="4744CBE3" w14:textId="77777777" w:rsidR="000F5B79" w:rsidRPr="004E0EDB" w:rsidRDefault="00100A86" w:rsidP="00AB377E">
          <w:pPr>
            <w:pStyle w:val="BX3UNL"/>
          </w:pPr>
          <w:r w:rsidRPr="002A13AB">
            <w:rPr>
              <w:rStyle w:val="bold"/>
              <w:highlight w:val="cyan"/>
            </w:rPr>
            <w:t>A</w:t>
          </w:r>
          <w:r w:rsidRPr="004E0EDB">
            <w:tab/>
            <w:t>Allergies</w:t>
          </w:r>
        </w:p>
        <w:p w14:paraId="354EACD1" w14:textId="77777777" w:rsidR="000F5B79" w:rsidRPr="004E0EDB" w:rsidRDefault="00100A86" w:rsidP="00AB377E">
          <w:pPr>
            <w:pStyle w:val="BX3UNL"/>
          </w:pPr>
          <w:r w:rsidRPr="002A13AB">
            <w:rPr>
              <w:rStyle w:val="bold"/>
              <w:highlight w:val="cyan"/>
            </w:rPr>
            <w:t>M</w:t>
          </w:r>
          <w:r w:rsidRPr="004E0EDB">
            <w:tab/>
            <w:t>Medications (routine and given for this illness/injury)</w:t>
          </w:r>
        </w:p>
        <w:p w14:paraId="2648903D" w14:textId="77777777" w:rsidR="000F5B79" w:rsidRPr="004E0EDB" w:rsidRDefault="00100A86" w:rsidP="00AB377E">
          <w:pPr>
            <w:pStyle w:val="BX3UNL"/>
          </w:pPr>
          <w:r w:rsidRPr="002A13AB">
            <w:rPr>
              <w:rStyle w:val="bold"/>
              <w:highlight w:val="cyan"/>
            </w:rPr>
            <w:t>P</w:t>
          </w:r>
          <w:r w:rsidRPr="004E0EDB">
            <w:tab/>
            <w:t>Past medical history/Past immunizations</w:t>
          </w:r>
        </w:p>
        <w:p w14:paraId="48D2447C" w14:textId="0F4BA552" w:rsidR="000F5B79" w:rsidRPr="004E0EDB" w:rsidRDefault="00100A86" w:rsidP="00AB377E">
          <w:pPr>
            <w:pStyle w:val="BX3UNL"/>
          </w:pPr>
          <w:r w:rsidRPr="002A13AB">
            <w:rPr>
              <w:rStyle w:val="bold"/>
              <w:highlight w:val="cyan"/>
            </w:rPr>
            <w:t>L</w:t>
          </w:r>
          <w:r>
            <w:tab/>
          </w:r>
          <w:r w:rsidRPr="19E8E881">
            <w:t>Last intake/Last output/Last menstrual period</w:t>
          </w:r>
        </w:p>
        <w:p w14:paraId="0060A8CC" w14:textId="1A3D7AC8" w:rsidR="000F5B79" w:rsidRDefault="00100A86" w:rsidP="00AB377E">
          <w:pPr>
            <w:pStyle w:val="BX3UNLL"/>
          </w:pPr>
          <w:r w:rsidRPr="002A13AB">
            <w:rPr>
              <w:rStyle w:val="bold"/>
              <w:highlight w:val="cyan"/>
            </w:rPr>
            <w:t>E</w:t>
          </w:r>
          <w:r w:rsidRPr="004E0EDB">
            <w:tab/>
            <w:t>Events leading up to the current illness/injury</w:t>
          </w:r>
        </w:p>
      </w:sdtContent>
    </w:sdt>
    <w:sdt>
      <w:sdtPr>
        <w:rPr>
          <w:highlight w:val="cyan"/>
        </w:rPr>
        <w:alias w:val="BOX3"/>
        <w:tag w:val="3"/>
        <w:id w:val="-321583443"/>
        <w:placeholder>
          <w:docPart w:val="DefaultPlaceholder_1082065158"/>
        </w:placeholder>
      </w:sdtPr>
      <w:sdtEndPr>
        <w:rPr>
          <w:highlight w:val="none"/>
        </w:rPr>
      </w:sdtEndPr>
      <w:sdtContent>
        <w:p w14:paraId="3695763D" w14:textId="14E11465" w:rsidR="000F5B79" w:rsidRPr="00100A86" w:rsidRDefault="00100A86" w:rsidP="00AB377E">
          <w:pPr>
            <w:pStyle w:val="BX3T"/>
            <w:rPr>
              <w:highlight w:val="cyan"/>
            </w:rPr>
          </w:pPr>
          <w:r w:rsidRPr="00100A86">
            <w:rPr>
              <w:highlight w:val="cyan"/>
            </w:rPr>
            <w:t>BOX 4-3 CIAMPEDS Mnemonic</w:t>
          </w:r>
        </w:p>
        <w:p w14:paraId="5E550A63" w14:textId="77777777" w:rsidR="000F5B79" w:rsidRPr="004E0EDB" w:rsidRDefault="00100A86" w:rsidP="00AB377E">
          <w:pPr>
            <w:pStyle w:val="BX3TXL"/>
          </w:pPr>
          <w:r w:rsidRPr="004E0EDB">
            <w:t>The CIAMPEDS mnemonic is pronounced C-I-AM-PEDS.</w:t>
          </w:r>
        </w:p>
        <w:p w14:paraId="7F7C5206" w14:textId="74A1B134" w:rsidR="000F5B79" w:rsidRPr="004E0EDB" w:rsidRDefault="00100A86" w:rsidP="00AB377E">
          <w:pPr>
            <w:pStyle w:val="BX3UNLF"/>
          </w:pPr>
          <w:r w:rsidRPr="002A13AB">
            <w:rPr>
              <w:rStyle w:val="bold"/>
              <w:highlight w:val="cyan"/>
            </w:rPr>
            <w:t>C</w:t>
          </w:r>
          <w:r w:rsidRPr="004E0EDB">
            <w:tab/>
            <w:t>Chief Complaint</w:t>
          </w:r>
        </w:p>
        <w:p w14:paraId="5F63BD1E" w14:textId="77777777" w:rsidR="000F5B79" w:rsidRPr="004E0EDB" w:rsidRDefault="00100A86" w:rsidP="00AB377E">
          <w:pPr>
            <w:pStyle w:val="BX3UNL"/>
          </w:pPr>
          <w:r w:rsidRPr="002A13AB">
            <w:rPr>
              <w:rStyle w:val="bold"/>
              <w:highlight w:val="cyan"/>
            </w:rPr>
            <w:t>I</w:t>
          </w:r>
          <w:r w:rsidRPr="004E0EDB">
            <w:tab/>
            <w:t>Immunizations/need for isolation</w:t>
          </w:r>
        </w:p>
        <w:p w14:paraId="105B1B5E" w14:textId="77777777" w:rsidR="000F5B79" w:rsidRPr="004E0EDB" w:rsidRDefault="00100A86" w:rsidP="00AB377E">
          <w:pPr>
            <w:pStyle w:val="BX3UNL"/>
          </w:pPr>
          <w:r w:rsidRPr="002A13AB">
            <w:rPr>
              <w:rStyle w:val="bold"/>
              <w:highlight w:val="cyan"/>
            </w:rPr>
            <w:t>A</w:t>
          </w:r>
          <w:r w:rsidRPr="004E0EDB">
            <w:tab/>
            <w:t>Allergies</w:t>
          </w:r>
        </w:p>
        <w:p w14:paraId="1235951B" w14:textId="77777777" w:rsidR="000F5B79" w:rsidRPr="004E0EDB" w:rsidRDefault="00100A86" w:rsidP="00AB377E">
          <w:pPr>
            <w:pStyle w:val="BX3UNL"/>
          </w:pPr>
          <w:r w:rsidRPr="002A13AB">
            <w:rPr>
              <w:rStyle w:val="bold"/>
              <w:highlight w:val="cyan"/>
            </w:rPr>
            <w:t>M</w:t>
          </w:r>
          <w:r w:rsidRPr="004E0EDB">
            <w:tab/>
            <w:t>Medications (routine and given for this illness/injury)</w:t>
          </w:r>
        </w:p>
        <w:p w14:paraId="2CA5E9E0" w14:textId="77777777" w:rsidR="000F5B79" w:rsidRPr="004E0EDB" w:rsidRDefault="00100A86" w:rsidP="00AB377E">
          <w:pPr>
            <w:pStyle w:val="BX3UNL"/>
          </w:pPr>
          <w:r w:rsidRPr="002A13AB">
            <w:rPr>
              <w:rStyle w:val="bold"/>
              <w:highlight w:val="cyan"/>
            </w:rPr>
            <w:lastRenderedPageBreak/>
            <w:t>P</w:t>
          </w:r>
          <w:r w:rsidRPr="004E0EDB">
            <w:tab/>
            <w:t>Past medical history/Parent’s perception of illness or injury</w:t>
          </w:r>
        </w:p>
        <w:p w14:paraId="740A11A3" w14:textId="77777777" w:rsidR="000F5B79" w:rsidRPr="004E0EDB" w:rsidRDefault="00100A86" w:rsidP="00AB377E">
          <w:pPr>
            <w:pStyle w:val="BX3UNL"/>
          </w:pPr>
          <w:r w:rsidRPr="002A13AB">
            <w:rPr>
              <w:rStyle w:val="bold"/>
              <w:highlight w:val="cyan"/>
            </w:rPr>
            <w:t>E</w:t>
          </w:r>
          <w:r w:rsidRPr="004E0EDB">
            <w:tab/>
            <w:t>Events leading up to/surrounding the current illness/injury</w:t>
          </w:r>
        </w:p>
        <w:p w14:paraId="41537D32" w14:textId="77777777" w:rsidR="000F5B79" w:rsidRPr="004E0EDB" w:rsidRDefault="00100A86" w:rsidP="00AB377E">
          <w:pPr>
            <w:pStyle w:val="BX3UNL"/>
          </w:pPr>
          <w:r w:rsidRPr="002A13AB">
            <w:rPr>
              <w:rStyle w:val="bold"/>
              <w:highlight w:val="cyan"/>
            </w:rPr>
            <w:t>D</w:t>
          </w:r>
          <w:r w:rsidRPr="004E0EDB">
            <w:tab/>
            <w:t>Diet (last meal—when and what), Diapers (last elimination—when and what)</w:t>
          </w:r>
        </w:p>
        <w:p w14:paraId="52682DBD" w14:textId="439C0B8B" w:rsidR="000F5B79" w:rsidRDefault="00100A86" w:rsidP="00AB377E">
          <w:pPr>
            <w:pStyle w:val="BX3UNLL"/>
          </w:pPr>
          <w:r w:rsidRPr="002A13AB">
            <w:rPr>
              <w:rStyle w:val="bold"/>
              <w:highlight w:val="cyan"/>
            </w:rPr>
            <w:t>S</w:t>
          </w:r>
          <w:r w:rsidRPr="004E0EDB">
            <w:tab/>
            <w:t>Symptoms associated with illness/injury</w:t>
          </w:r>
        </w:p>
      </w:sdtContent>
    </w:sdt>
    <w:p w14:paraId="73BFCC0F" w14:textId="77777777" w:rsidR="00DA1AAE" w:rsidRDefault="00100A86" w:rsidP="00AB377E">
      <w:pPr>
        <w:pStyle w:val="TX"/>
      </w:pPr>
      <w:r w:rsidRPr="004E0EDB">
        <w:t xml:space="preserve">Behavioral health emergencies are considered when determining priority. This helps ensure the safety of patients and others. Several tools are used to determine the level of risk, such as the Columbia-Suicide Severity Rating Scale (C-SSRS). Suicide screening is mandated in some institutions by governing bodies (Walsh et al., 2025). Substance abuse has been another growing public health concern, with an increase in mortality from drug overdoses between 2013 and 2022 (Renny et al., 2024). Mortality rates, however, have gone down since 2022 (Ahmad et al., 2025). </w:t>
      </w:r>
      <w:r>
        <w:t>ACS (2023)</w:t>
      </w:r>
      <w:r w:rsidRPr="004E0EDB">
        <w:t xml:space="preserve"> recommends substance abuse screening for all trauma patients </w:t>
      </w:r>
      <w:r>
        <w:t>older than</w:t>
      </w:r>
      <w:r w:rsidRPr="004E0EDB">
        <w:t xml:space="preserve"> 12 years at verified trauma centers</w:t>
      </w:r>
      <w:r>
        <w:t>.</w:t>
      </w:r>
    </w:p>
    <w:p w14:paraId="61ACEE42" w14:textId="77777777" w:rsidR="00C8688D" w:rsidRDefault="00100A86" w:rsidP="005E081C">
      <w:pPr>
        <w:pStyle w:val="TX"/>
      </w:pPr>
      <w:r w:rsidRPr="06B65E77">
        <w:t>Several screening tools can be initiated in the ED, but do not necessarily occur during the focused assessment unless the chief complaint warrants further investigation. Screening for social determinants of health is an area that is being recognized (Centers for Medicare &amp; Medicaid Services, 2025). Health promotion and injury prevention assessments and interventions ideally will occur multiple times during a pediatric patient encounter. See Additional information on social determinants of health can be found in the Emerging Trends section and</w:t>
      </w:r>
      <w:r w:rsidR="00DA1AAE">
        <w:t xml:space="preserve"> </w:t>
      </w:r>
      <w:r w:rsidRPr="06B65E77">
        <w:t>Chapter 1, “Children Around the World.</w:t>
      </w:r>
      <w:proofErr w:type="gramStart"/>
      <w:r w:rsidRPr="06B65E77">
        <w:t>”.</w:t>
      </w:r>
      <w:proofErr w:type="gramEnd"/>
    </w:p>
    <w:p w14:paraId="446960AA" w14:textId="4161D81F" w:rsidR="00C8688D" w:rsidRDefault="00100A86" w:rsidP="002A13AB">
      <w:pPr>
        <w:pStyle w:val="H2"/>
        <w:rPr>
          <w:highlight w:val="cyan"/>
        </w:rPr>
      </w:pPr>
      <w:r w:rsidRPr="00100A86">
        <w:rPr>
          <w:highlight w:val="cyan"/>
        </w:rPr>
        <w:t>Vital Signs: Now or Later?</w:t>
      </w:r>
    </w:p>
    <w:p w14:paraId="61513205" w14:textId="0B688956" w:rsidR="00DA1AAE" w:rsidRDefault="00100A86" w:rsidP="005E081C">
      <w:pPr>
        <w:pStyle w:val="TXL"/>
      </w:pPr>
      <w:r w:rsidRPr="06B65E77">
        <w:lastRenderedPageBreak/>
        <w:t>If the child needs immediate care based on the PAT or other findings, obtaining vital signs may delay potentially life-saving interventions. Focus on the child, not the numbers. If the child appears to be physiologically stable, obtaining a complete set of vital signs aids in determining the patient’s triage acuity. Some emergency acuity tools use abnormalities in vital signs as a parameter for determining acuity. The challenge then becomes obtaining accurate vital signs, especially for young children. Attempting to get vital signs for a child crying, whether from pain, discomfort, or fear, is challenging. Having the appropriately sized blood pressure cuff and pulse oximetry sensor helps to ensure the accuracy of the measurements.</w:t>
      </w:r>
    </w:p>
    <w:p w14:paraId="6DABD23B" w14:textId="20045582" w:rsidR="000F5B79" w:rsidRPr="004E0EDB" w:rsidRDefault="00100A86" w:rsidP="005E081C">
      <w:pPr>
        <w:pStyle w:val="TX"/>
      </w:pPr>
      <w:r w:rsidRPr="004E0EDB">
        <w:t xml:space="preserve">Learning to count respirations from afar, before the young pediatric patient even sees you or you touch them, is a valuable skill. The parent or caregiver may assist by lifting the shirt or positioning the patient. Also, remember that when measuring vital signs in an alert pediatric patient, especially a younger patient, the nurse should start with the least invasive vital sign first and then proceed to the most invasive last. In other words, </w:t>
      </w:r>
      <w:proofErr w:type="gramStart"/>
      <w:r w:rsidRPr="004E0EDB">
        <w:t>start with the respiratory rate</w:t>
      </w:r>
      <w:proofErr w:type="gramEnd"/>
      <w:r w:rsidRPr="004E0EDB">
        <w:t xml:space="preserve"> first, then the heart rate, then the blood pressure, and finally the temperature, especially if a rectal temperature is indicated.</w:t>
      </w:r>
    </w:p>
    <w:p w14:paraId="77E11AA9" w14:textId="0DEE431C" w:rsidR="000F5B79" w:rsidRDefault="00100A86" w:rsidP="005E081C">
      <w:pPr>
        <w:pStyle w:val="TX"/>
      </w:pPr>
      <w:r w:rsidRPr="004E0EDB">
        <w:t>Normal ranges for pediatric vital signs are quite different from what is seen in adults. Quick access to a pediatric vital signs reference based on age is also of tremendous value. A posted chart or normal vital signs reference embedded into an electronic health record is critical in determining whether the vital signs are abnormal.</w:t>
      </w:r>
      <w:r>
        <w:t xml:space="preserve"> </w:t>
      </w:r>
      <w:r w:rsidRPr="004E0EDB">
        <w:t xml:space="preserve">Normal vital signs for specific age ranges can be found in Chapter 3, </w:t>
      </w:r>
      <w:r w:rsidRPr="00E215CD">
        <w:t>“Pediatric Differences</w:t>
      </w:r>
      <w:r>
        <w:t>.</w:t>
      </w:r>
      <w:r w:rsidRPr="004E0EDB">
        <w:t>”</w:t>
      </w:r>
    </w:p>
    <w:p w14:paraId="4301F331" w14:textId="77777777" w:rsidR="00C8688D" w:rsidRDefault="00100A86" w:rsidP="005E081C">
      <w:pPr>
        <w:pStyle w:val="TX"/>
      </w:pPr>
      <w:proofErr w:type="gramStart"/>
      <w:r w:rsidRPr="004E0EDB">
        <w:t>When interpreting vital signs, consider the child’s clinical condition and context.</w:t>
      </w:r>
      <w:proofErr w:type="gramEnd"/>
      <w:r w:rsidRPr="004E0EDB">
        <w:t xml:space="preserve"> The heart and respiratory rate will be slower when the child is calm or sleeping and faster when the child is active, in pain, anxious, or febrile. Children with chronic or underlying medical </w:t>
      </w:r>
      <w:r w:rsidRPr="004E0EDB">
        <w:lastRenderedPageBreak/>
        <w:t>conditions may have vital signs outside the parameters for their age. Asking the parent or caregiver about the child’s norms may be indicated.</w:t>
      </w:r>
    </w:p>
    <w:p w14:paraId="49B3B520" w14:textId="423D4161" w:rsidR="00C8688D" w:rsidRDefault="00100A86" w:rsidP="002A13AB">
      <w:pPr>
        <w:pStyle w:val="H2"/>
        <w:rPr>
          <w:highlight w:val="cyan"/>
        </w:rPr>
      </w:pPr>
      <w:r w:rsidRPr="00100A86">
        <w:rPr>
          <w:highlight w:val="cyan"/>
        </w:rPr>
        <w:t>Size Is Everything!</w:t>
      </w:r>
    </w:p>
    <w:p w14:paraId="7C86F2E4" w14:textId="19AE2AFC" w:rsidR="000F5B79" w:rsidRDefault="00100A86" w:rsidP="005E081C">
      <w:pPr>
        <w:pStyle w:val="TXL"/>
      </w:pPr>
      <w:r w:rsidRPr="004E0EDB">
        <w:t xml:space="preserve">A pediatric patient’s weight is vitally important because all pediatric medication doses and fluid replacements are based on the patient’s weight in kilograms. A scale that weighs kilograms only is an essential tool in any healthcare setting where pediatric patients receive care. Length-based resuscitation tapes can be helpful as an alternative to measured weights, but they should be used only when the child is too critically ill to obtain an exact weight measurement. Obtaining an accurate weight in kilograms for all pediatric patients as soon as possible is best practice and is supported by the American Academy of Pediatrics (American Academy of Pediatrics, 2021; </w:t>
      </w:r>
      <w:proofErr w:type="spellStart"/>
      <w:r w:rsidRPr="004E0EDB">
        <w:t>Lubsch</w:t>
      </w:r>
      <w:proofErr w:type="spellEnd"/>
      <w:r w:rsidRPr="004E0EDB">
        <w:t xml:space="preserve"> et al., 2023; Ward et al, 2023).</w:t>
      </w:r>
    </w:p>
    <w:sdt>
      <w:sdtPr>
        <w:rPr>
          <w:highlight w:val="cyan"/>
        </w:rPr>
        <w:alias w:val="BOX5"/>
        <w:tag w:val="1"/>
        <w:id w:val="1419064048"/>
        <w:placeholder>
          <w:docPart w:val="DefaultPlaceholder_1082065158"/>
        </w:placeholder>
      </w:sdtPr>
      <w:sdtEndPr>
        <w:rPr>
          <w:highlight w:val="none"/>
        </w:rPr>
      </w:sdtEndPr>
      <w:sdtContent>
        <w:p w14:paraId="20BF7A96" w14:textId="4779E4CA" w:rsidR="000F5B79" w:rsidRPr="00100A86" w:rsidRDefault="00100A86" w:rsidP="005E081C">
          <w:pPr>
            <w:pStyle w:val="BX5T"/>
            <w:rPr>
              <w:highlight w:val="cyan"/>
            </w:rPr>
          </w:pPr>
          <w:r w:rsidRPr="00100A86">
            <w:rPr>
              <w:highlight w:val="cyan"/>
            </w:rPr>
            <w:t>PEDIATRIC READINESS</w:t>
          </w:r>
        </w:p>
        <w:p w14:paraId="2C94DE7E" w14:textId="0B66B26B" w:rsidR="000F5B79" w:rsidRPr="00100A86" w:rsidRDefault="00100A86" w:rsidP="005E081C">
          <w:pPr>
            <w:pStyle w:val="BX5H1"/>
            <w:rPr>
              <w:highlight w:val="cyan"/>
            </w:rPr>
          </w:pPr>
          <w:r w:rsidRPr="00100A86">
            <w:rPr>
              <w:highlight w:val="cyan"/>
            </w:rPr>
            <w:t>Length-Based Resuscitation Tape</w:t>
          </w:r>
        </w:p>
        <w:p w14:paraId="48123B62" w14:textId="77777777" w:rsidR="00C8688D" w:rsidRDefault="00100A86" w:rsidP="005E081C">
          <w:pPr>
            <w:pStyle w:val="BX5TXL"/>
          </w:pPr>
          <w:r w:rsidRPr="004E0EDB">
            <w:t>The length-based resuscitation tape can also serve as a tool to help determine whether the correct-sized equipment is readily available and organized. Many institutions create a cart or bag that matches the resuscitation tape colors. It enables the healthcare provider to match the color to obtain the correctly sized equipment for the child’s weight.</w:t>
          </w:r>
        </w:p>
      </w:sdtContent>
    </w:sdt>
    <w:p w14:paraId="26B6BE46" w14:textId="3CDB672F" w:rsidR="00C8688D" w:rsidRDefault="00100A86" w:rsidP="002A13AB">
      <w:pPr>
        <w:pStyle w:val="H2"/>
        <w:rPr>
          <w:highlight w:val="cyan"/>
        </w:rPr>
      </w:pPr>
      <w:r w:rsidRPr="00100A86">
        <w:rPr>
          <w:highlight w:val="cyan"/>
        </w:rPr>
        <w:t>Crying Is Good—Or Is It?</w:t>
      </w:r>
    </w:p>
    <w:p w14:paraId="1C573721" w14:textId="0E387394" w:rsidR="00DA1AAE" w:rsidRDefault="00100A86" w:rsidP="005E081C">
      <w:pPr>
        <w:pStyle w:val="TXL"/>
      </w:pPr>
      <w:r w:rsidRPr="004E0EDB">
        <w:t xml:space="preserve">An old adage in EDs is, “A crying child is a good child!” This is true up to a point because a crying child is usually responsive to the environment, which is one of the components of the </w:t>
      </w:r>
      <w:r w:rsidRPr="004E0EDB">
        <w:lastRenderedPageBreak/>
        <w:t>PAT. However, a crying child presents many challenges for the nurse, especially when obtaining accurate vital signs or listening to lung sounds.</w:t>
      </w:r>
    </w:p>
    <w:p w14:paraId="1198323E" w14:textId="02F8C2D6" w:rsidR="000F5B79" w:rsidRDefault="00100A86" w:rsidP="005E081C">
      <w:pPr>
        <w:pStyle w:val="TX"/>
      </w:pPr>
      <w:r w:rsidRPr="004E0EDB">
        <w:t xml:space="preserve">The most important element is the </w:t>
      </w:r>
      <w:r w:rsidRPr="002A13AB">
        <w:rPr>
          <w:rStyle w:val="italic"/>
          <w:highlight w:val="green"/>
        </w:rPr>
        <w:t>quality</w:t>
      </w:r>
      <w:r w:rsidRPr="004E0EDB">
        <w:t xml:space="preserve"> of the cry and whether the child is consolable. In younger, preverbal children, crying is the only way to communicate needs. Crying or fussiness can indicate discomfort caused by pain, hunger, frustration, comfort, or tiredness. In some infants, crying can reveal an abnormal condition (Carabelli et al., 2024). A healthy neonate can cry for 200 minutes a day. As the child gets older, the amount of daily crying decreases (</w:t>
      </w:r>
      <w:proofErr w:type="spellStart"/>
      <w:r w:rsidRPr="004E0EDB">
        <w:t>Vermillet</w:t>
      </w:r>
      <w:proofErr w:type="spellEnd"/>
      <w:r w:rsidRPr="004E0EDB">
        <w:t xml:space="preserve"> et al., 2022). The list of threats to a child that can cause crying is extensive; some of these can be identified with AH! IF IT CRIESS mnemonic (</w:t>
      </w:r>
      <w:r w:rsidRPr="00AB377E">
        <w:rPr>
          <w:rStyle w:val="BX3REF"/>
          <w:highlight w:val="cyan"/>
        </w:rPr>
        <w:t>Box 4-4</w:t>
      </w:r>
      <w:r w:rsidRPr="004E0EDB">
        <w:t>) (Herman &amp; Le, 2007).</w:t>
      </w:r>
    </w:p>
    <w:sdt>
      <w:sdtPr>
        <w:rPr>
          <w:highlight w:val="cyan"/>
        </w:rPr>
        <w:alias w:val="BOX3"/>
        <w:tag w:val="4"/>
        <w:id w:val="1022052469"/>
        <w:placeholder>
          <w:docPart w:val="DefaultPlaceholder_1082065158"/>
        </w:placeholder>
      </w:sdtPr>
      <w:sdtEndPr>
        <w:rPr>
          <w:highlight w:val="none"/>
        </w:rPr>
      </w:sdtEndPr>
      <w:sdtContent>
        <w:p w14:paraId="7D7F8199" w14:textId="19D8240F" w:rsidR="000F5B79" w:rsidRPr="00100A86" w:rsidRDefault="00100A86" w:rsidP="00AB377E">
          <w:pPr>
            <w:pStyle w:val="BX3T"/>
            <w:rPr>
              <w:highlight w:val="cyan"/>
            </w:rPr>
          </w:pPr>
          <w:r w:rsidRPr="00100A86">
            <w:rPr>
              <w:highlight w:val="cyan"/>
            </w:rPr>
            <w:t>BOX 4-4 AH! IF IT CRIESS Mnemonic</w:t>
          </w:r>
        </w:p>
        <w:p w14:paraId="3D14F2A8" w14:textId="7A180582" w:rsidR="00DA1AAE" w:rsidRDefault="00100A86" w:rsidP="00AB377E">
          <w:pPr>
            <w:pStyle w:val="BX3UNLF"/>
          </w:pPr>
          <w:r w:rsidRPr="002A13AB">
            <w:rPr>
              <w:rStyle w:val="bold"/>
              <w:highlight w:val="cyan"/>
            </w:rPr>
            <w:t>A</w:t>
          </w:r>
          <w:r w:rsidRPr="004E0EDB">
            <w:tab/>
            <w:t>Anger</w:t>
          </w:r>
        </w:p>
        <w:p w14:paraId="13949400" w14:textId="77777777" w:rsidR="00DA1AAE" w:rsidRDefault="00100A86" w:rsidP="00AB377E">
          <w:pPr>
            <w:pStyle w:val="BX3UNL"/>
          </w:pPr>
          <w:r w:rsidRPr="002A13AB">
            <w:rPr>
              <w:rStyle w:val="bold"/>
              <w:highlight w:val="cyan"/>
            </w:rPr>
            <w:t>H</w:t>
          </w:r>
          <w:r w:rsidRPr="004E0EDB">
            <w:tab/>
            <w:t>Hunger</w:t>
          </w:r>
        </w:p>
        <w:p w14:paraId="51EEEA50" w14:textId="77777777" w:rsidR="00DA1AAE" w:rsidRDefault="00100A86" w:rsidP="00AB377E">
          <w:pPr>
            <w:pStyle w:val="BX3UNL"/>
          </w:pPr>
          <w:r w:rsidRPr="002A13AB">
            <w:rPr>
              <w:rStyle w:val="bold"/>
              <w:highlight w:val="cyan"/>
            </w:rPr>
            <w:t>I</w:t>
          </w:r>
          <w:r w:rsidRPr="004E0EDB">
            <w:tab/>
            <w:t>Infection</w:t>
          </w:r>
        </w:p>
        <w:p w14:paraId="736A43E5" w14:textId="77777777" w:rsidR="00DA1AAE" w:rsidRDefault="00100A86" w:rsidP="00AB377E">
          <w:pPr>
            <w:pStyle w:val="BX3UNL"/>
          </w:pPr>
          <w:r w:rsidRPr="002A13AB">
            <w:rPr>
              <w:rStyle w:val="bold"/>
              <w:highlight w:val="cyan"/>
            </w:rPr>
            <w:t>F</w:t>
          </w:r>
          <w:r w:rsidRPr="004E0EDB">
            <w:tab/>
            <w:t>Fear/Frustration</w:t>
          </w:r>
        </w:p>
        <w:p w14:paraId="0C6C6827" w14:textId="77777777" w:rsidR="00DA1AAE" w:rsidRDefault="00100A86" w:rsidP="00AB377E">
          <w:pPr>
            <w:pStyle w:val="BX3UNL"/>
          </w:pPr>
          <w:r w:rsidRPr="002A13AB">
            <w:rPr>
              <w:rStyle w:val="bold"/>
              <w:highlight w:val="cyan"/>
            </w:rPr>
            <w:t>I</w:t>
          </w:r>
          <w:r w:rsidRPr="004E0EDB">
            <w:tab/>
          </w:r>
          <w:proofErr w:type="gramStart"/>
          <w:r w:rsidRPr="004E0EDB">
            <w:t>Increased</w:t>
          </w:r>
          <w:proofErr w:type="gramEnd"/>
          <w:r w:rsidRPr="004E0EDB">
            <w:t xml:space="preserve"> intracranial pressure</w:t>
          </w:r>
        </w:p>
        <w:p w14:paraId="1629F2EE" w14:textId="77777777" w:rsidR="00DA1AAE" w:rsidRDefault="00100A86" w:rsidP="00AB377E">
          <w:pPr>
            <w:pStyle w:val="BX3UNL"/>
          </w:pPr>
          <w:r w:rsidRPr="002A13AB">
            <w:rPr>
              <w:rStyle w:val="bold"/>
              <w:highlight w:val="cyan"/>
            </w:rPr>
            <w:t>T</w:t>
          </w:r>
          <w:r w:rsidRPr="004E0EDB">
            <w:tab/>
            <w:t>Trauma (intentional or nonintentional)/Testicular torsion</w:t>
          </w:r>
        </w:p>
        <w:p w14:paraId="1A038781" w14:textId="77777777" w:rsidR="00DA1AAE" w:rsidRDefault="00100A86" w:rsidP="00AB377E">
          <w:pPr>
            <w:pStyle w:val="BX3UNL"/>
          </w:pPr>
          <w:r w:rsidRPr="002A13AB">
            <w:rPr>
              <w:rStyle w:val="bold"/>
              <w:highlight w:val="cyan"/>
            </w:rPr>
            <w:t>C</w:t>
          </w:r>
          <w:r w:rsidRPr="004E0EDB">
            <w:tab/>
            <w:t>Cardiac issues</w:t>
          </w:r>
        </w:p>
        <w:p w14:paraId="782E98D5" w14:textId="77777777" w:rsidR="00DA1AAE" w:rsidRDefault="00100A86" w:rsidP="00AB377E">
          <w:pPr>
            <w:pStyle w:val="BX3UNL"/>
          </w:pPr>
          <w:r w:rsidRPr="002A13AB">
            <w:rPr>
              <w:rStyle w:val="bold"/>
              <w:highlight w:val="cyan"/>
            </w:rPr>
            <w:t>R</w:t>
          </w:r>
          <w:r w:rsidRPr="004E0EDB">
            <w:tab/>
            <w:t>Reflux (</w:t>
          </w:r>
          <w:r>
            <w:t>gastroesophageal reflux disease [</w:t>
          </w:r>
          <w:r w:rsidRPr="004E0EDB">
            <w:t>GERD</w:t>
          </w:r>
          <w:r>
            <w:t>]</w:t>
          </w:r>
          <w:r w:rsidRPr="004E0EDB">
            <w:t>)/Reaction to medication/formula</w:t>
          </w:r>
        </w:p>
        <w:p w14:paraId="50FB731A" w14:textId="77777777" w:rsidR="00DA1AAE" w:rsidRDefault="00100A86" w:rsidP="00AB377E">
          <w:pPr>
            <w:pStyle w:val="BX3UNL"/>
          </w:pPr>
          <w:r w:rsidRPr="002A13AB">
            <w:rPr>
              <w:rStyle w:val="bold"/>
              <w:highlight w:val="cyan"/>
            </w:rPr>
            <w:t>I</w:t>
          </w:r>
          <w:r w:rsidRPr="004E0EDB">
            <w:tab/>
            <w:t>Immunizations/Insect bites</w:t>
          </w:r>
        </w:p>
        <w:p w14:paraId="7276D4B7" w14:textId="77777777" w:rsidR="00DA1AAE" w:rsidRDefault="00100A86" w:rsidP="00AB377E">
          <w:pPr>
            <w:pStyle w:val="BX3UNL"/>
          </w:pPr>
          <w:r w:rsidRPr="002A13AB">
            <w:rPr>
              <w:rStyle w:val="bold"/>
              <w:highlight w:val="cyan"/>
            </w:rPr>
            <w:t>E</w:t>
          </w:r>
          <w:r w:rsidRPr="004E0EDB">
            <w:tab/>
            <w:t>Eye-corneal abrasions/ocular foreign body</w:t>
          </w:r>
        </w:p>
        <w:p w14:paraId="3D3BEBEE" w14:textId="77777777" w:rsidR="00DA1AAE" w:rsidRDefault="00100A86" w:rsidP="00AB377E">
          <w:pPr>
            <w:pStyle w:val="BX3UNL"/>
          </w:pPr>
          <w:r w:rsidRPr="002A13AB">
            <w:rPr>
              <w:rStyle w:val="bold"/>
              <w:highlight w:val="cyan"/>
            </w:rPr>
            <w:lastRenderedPageBreak/>
            <w:t>S</w:t>
          </w:r>
          <w:r w:rsidRPr="004E0EDB">
            <w:tab/>
            <w:t xml:space="preserve">Surgical needs (intussusception, inguinal hernia, </w:t>
          </w:r>
          <w:proofErr w:type="gramStart"/>
          <w:r w:rsidRPr="004E0EDB">
            <w:t>malrotation</w:t>
          </w:r>
          <w:proofErr w:type="gramEnd"/>
          <w:r w:rsidRPr="004E0EDB">
            <w:t>/volvulus)</w:t>
          </w:r>
        </w:p>
        <w:p w14:paraId="08A0FA8A" w14:textId="6325D68F" w:rsidR="000F5B79" w:rsidRDefault="00100A86" w:rsidP="00AB377E">
          <w:pPr>
            <w:pStyle w:val="BX3UNLL"/>
          </w:pPr>
          <w:r w:rsidRPr="002A13AB">
            <w:rPr>
              <w:rStyle w:val="bold"/>
              <w:highlight w:val="cyan"/>
            </w:rPr>
            <w:t>S</w:t>
          </w:r>
          <w:r w:rsidRPr="004E0EDB">
            <w:tab/>
            <w:t>Strangulation—hair tourniquet on digits, penis, or clitoris</w:t>
          </w:r>
        </w:p>
      </w:sdtContent>
    </w:sdt>
    <w:p w14:paraId="411F1E6F" w14:textId="17A84BC1" w:rsidR="000F5B79" w:rsidRDefault="00100A86" w:rsidP="00AB377E">
      <w:pPr>
        <w:pStyle w:val="TX"/>
      </w:pPr>
      <w:r w:rsidRPr="004E0EDB">
        <w:t>The nurse assessing the crying child should consider the characteristics of the cry with the child’s general appearance and ability to be comforted. A child who cannot be consoled is concerning and needs further assessment. A quick head-to-toe assessment and a brief history can often help to identify the cause of the crying. The acoustics of a cry can help determine whether the child is healthy. An unhealthy child will have unique features in the tone due to certain diseases and effects on the vocal cords and respiratory or neurological system. If crying is weak, it can be a sign of a serious illness. A high-pitched, screeching, catlike cry in an infant can be indicative of increased intracranial pressure. A low-pitched, hoarse-sounding cry can be indicative of an upper respiratory illness (Wang et al., 2025). Otherwise, if the crying is strong, robust, and appropriate for the situation, it can be reassuring that the child is breathing adequately and has a patent airway. Crying is a normal part of development, but can be very distressing for parents and caregivers; they may need support and reassurance.</w:t>
      </w:r>
      <w:r>
        <w:t xml:space="preserve"> See </w:t>
      </w:r>
      <w:r w:rsidRPr="004E0EDB">
        <w:t xml:space="preserve">Chapter 5, </w:t>
      </w:r>
      <w:r>
        <w:t>“</w:t>
      </w:r>
      <w:r w:rsidRPr="00E215CD">
        <w:t>Initial Assessment</w:t>
      </w:r>
      <w:r>
        <w:t>,” for more information on assessing children.</w:t>
      </w:r>
    </w:p>
    <w:sdt>
      <w:sdtPr>
        <w:alias w:val="BOX4"/>
        <w:tag w:val="2"/>
        <w:id w:val="-57709927"/>
        <w:placeholder>
          <w:docPart w:val="DefaultPlaceholder_1082065158"/>
        </w:placeholder>
      </w:sdtPr>
      <w:sdtEndPr/>
      <w:sdtContent>
        <w:p w14:paraId="4105720D" w14:textId="61B56FFC" w:rsidR="000F5B79" w:rsidRPr="00AB377E" w:rsidRDefault="00100A86" w:rsidP="00AB377E">
          <w:pPr>
            <w:pStyle w:val="BX4T"/>
            <w:rPr>
              <w:highlight w:val="cyan"/>
            </w:rPr>
          </w:pPr>
          <w:r w:rsidRPr="00AB377E">
            <w:rPr>
              <w:highlight w:val="cyan"/>
            </w:rPr>
            <w:t>RED FLAG</w:t>
          </w:r>
        </w:p>
        <w:p w14:paraId="1B6DB790" w14:textId="77777777" w:rsidR="00C8688D" w:rsidRDefault="00100A86" w:rsidP="00AB377E">
          <w:pPr>
            <w:pStyle w:val="BX4TXL"/>
          </w:pPr>
          <w:r w:rsidRPr="004E0EDB">
            <w:t>If a parent or caregiver uses the term “fussy” or “fussiness” to describe difficulty in consoling the child, consider this a red flag for serious illness or injury. Other red flags in triage are discussed later in this chapter.</w:t>
          </w:r>
        </w:p>
      </w:sdtContent>
    </w:sdt>
    <w:p w14:paraId="76940768" w14:textId="7E7CF91D" w:rsidR="00C8688D" w:rsidRDefault="00100A86" w:rsidP="002A13AB">
      <w:pPr>
        <w:pStyle w:val="H2"/>
        <w:rPr>
          <w:highlight w:val="cyan"/>
        </w:rPr>
      </w:pPr>
      <w:r w:rsidRPr="00100A86">
        <w:rPr>
          <w:highlight w:val="cyan"/>
        </w:rPr>
        <w:t>Fever, Pain, and Rashes</w:t>
      </w:r>
    </w:p>
    <w:p w14:paraId="1F8B0F81" w14:textId="77777777" w:rsidR="00C8688D" w:rsidRDefault="00100A86" w:rsidP="005E081C">
      <w:pPr>
        <w:pStyle w:val="TXL"/>
      </w:pPr>
      <w:r w:rsidRPr="004E0EDB">
        <w:t xml:space="preserve">Assessment of the pediatric patient for fever, pain, and rashes is an integral part of the initial triage of the patient beyond the PAT. Sometimes, these parameters can be partially assessed and </w:t>
      </w:r>
      <w:r w:rsidRPr="004E0EDB">
        <w:lastRenderedPageBreak/>
        <w:t>recognized during the PAT. Crying may indicate pain. A child who appears flushed when assessing the skin color may have a fever, and skin rashes may also be noted during the application of the PAT. Evidence of these three parameters during the PAT warrants additional focused assessment.</w:t>
      </w:r>
    </w:p>
    <w:p w14:paraId="4C9BF1CD" w14:textId="5B27C3B0" w:rsidR="00C8688D" w:rsidRDefault="00100A86" w:rsidP="002A13AB">
      <w:pPr>
        <w:pStyle w:val="H3"/>
        <w:rPr>
          <w:highlight w:val="green"/>
        </w:rPr>
      </w:pPr>
      <w:r w:rsidRPr="00100A86">
        <w:rPr>
          <w:highlight w:val="green"/>
        </w:rPr>
        <w:t>Fever</w:t>
      </w:r>
    </w:p>
    <w:p w14:paraId="5A339BFA" w14:textId="77777777" w:rsidR="00C8688D" w:rsidRDefault="00100A86" w:rsidP="005E081C">
      <w:pPr>
        <w:pStyle w:val="TXL"/>
      </w:pPr>
      <w:r w:rsidRPr="004E0EDB">
        <w:t>Fever is a common presentation or chief complaint for children presenting to the ED. Some red flags associated with fever are pallor, mottling</w:t>
      </w:r>
      <w:r>
        <w:t>,</w:t>
      </w:r>
      <w:r w:rsidRPr="004E0EDB">
        <w:t xml:space="preserve"> and cyanosis; not interactive or responding to social cues; tachypnea over 60 breaths a minute; not arousable; lethargy; grunting; weak, high-pitched cry; increased work of breathing; dry muc</w:t>
      </w:r>
      <w:r>
        <w:t>o</w:t>
      </w:r>
      <w:r w:rsidRPr="004E0EDB">
        <w:t xml:space="preserve">us membranes; and poor skin turgor (Allen, 2025; Philbin &amp; Hall, 2022). Children who are ill appearing or have vital signs outside the norm can be presumed to have severe illness, until proven otherwise. Fever above 38°C (100.4°F) in infants </w:t>
      </w:r>
      <w:r>
        <w:t>younger than</w:t>
      </w:r>
      <w:r w:rsidRPr="004E0EDB">
        <w:t xml:space="preserve"> 90 days is concerning. Weakened immune systems and immunizations are also a consideration (</w:t>
      </w:r>
      <w:proofErr w:type="spellStart"/>
      <w:r w:rsidRPr="004E0EDB">
        <w:t>Ohns</w:t>
      </w:r>
      <w:proofErr w:type="spellEnd"/>
      <w:r w:rsidRPr="004E0EDB">
        <w:t>, 2025). Hypothermic temperatures in neonates and young infants of less than 36.1°C (97°F) rectally are considered a red flag and can be a sign of sepsis (Perry et al., 2021).</w:t>
      </w:r>
      <w:r>
        <w:t xml:space="preserve"> </w:t>
      </w:r>
      <w:r w:rsidRPr="004E0EDB">
        <w:t xml:space="preserve">Causes and management are discussed in Chapter 11, </w:t>
      </w:r>
      <w:r>
        <w:t>“</w:t>
      </w:r>
      <w:r w:rsidRPr="00E215CD">
        <w:t>The Child with a Fever</w:t>
      </w:r>
      <w:r w:rsidRPr="004E0EDB">
        <w:t>.</w:t>
      </w:r>
      <w:r>
        <w:t>”</w:t>
      </w:r>
    </w:p>
    <w:p w14:paraId="066683B7" w14:textId="34DE962A" w:rsidR="00C8688D" w:rsidRDefault="00100A86" w:rsidP="002A13AB">
      <w:pPr>
        <w:pStyle w:val="H3"/>
        <w:rPr>
          <w:highlight w:val="green"/>
        </w:rPr>
      </w:pPr>
      <w:r w:rsidRPr="00100A86">
        <w:rPr>
          <w:highlight w:val="green"/>
        </w:rPr>
        <w:t>Pain</w:t>
      </w:r>
    </w:p>
    <w:p w14:paraId="084EC4E5" w14:textId="77777777" w:rsidR="00C8688D" w:rsidRDefault="00100A86" w:rsidP="005E081C">
      <w:pPr>
        <w:pStyle w:val="TXL"/>
      </w:pPr>
      <w:r w:rsidRPr="004E0EDB">
        <w:t>Children are often not able to communicate their discomfort. There are validated pain scales to determine a child’s level of pain.</w:t>
      </w:r>
      <w:r>
        <w:t xml:space="preserve"> </w:t>
      </w:r>
      <w:r w:rsidRPr="004E0EDB">
        <w:t xml:space="preserve">Research supports age-appropriate pain scales, such as the Face, Legs, Activity, Cry, </w:t>
      </w:r>
      <w:proofErr w:type="spellStart"/>
      <w:r w:rsidRPr="004E0EDB">
        <w:t>Consolability</w:t>
      </w:r>
      <w:proofErr w:type="spellEnd"/>
      <w:r w:rsidRPr="004E0EDB">
        <w:t xml:space="preserve"> scale (FLACC) and FACES (Peng et al., 2023). Children who receive inadequate pain management can suffer lifetime physical, social, and emotional consequences (Miller et al., 2020). Inadequate pain management can also be linked to racial/gender differences. Gender imbalances have also been noted in pediatric pain assessment </w:t>
      </w:r>
      <w:r w:rsidRPr="004E0EDB">
        <w:lastRenderedPageBreak/>
        <w:t>and management, with male patients being more adequately treated for pain than are female patients (International Association for the Study of Pain, 2021; Reardon et al., 2021). The caregivers’ reaction to the child’s pain can also influence the provider’s decision-making in treating pain (Miller &amp; Abu-</w:t>
      </w:r>
      <w:proofErr w:type="spellStart"/>
      <w:r w:rsidRPr="004E0EDB">
        <w:t>Alhaija</w:t>
      </w:r>
      <w:proofErr w:type="spellEnd"/>
      <w:r w:rsidRPr="004E0EDB">
        <w:t>, 2019). Culture also influences pain assessment and thus management (Mahon et al., 2023). Assessment of the pediatric patient’s pain is a significant consideration when prioritizing care. Standardized and protocol-based orders are often used to facilitate prompt pain management.</w:t>
      </w:r>
      <w:r>
        <w:t xml:space="preserve"> Pain scales are </w:t>
      </w:r>
      <w:r w:rsidRPr="004E0EDB">
        <w:t xml:space="preserve">discussed in Chapter 3, </w:t>
      </w:r>
      <w:r>
        <w:t>“</w:t>
      </w:r>
      <w:r w:rsidRPr="00E215CD">
        <w:t>Pediatric Differences</w:t>
      </w:r>
      <w:r w:rsidRPr="004E0EDB">
        <w:t>.</w:t>
      </w:r>
      <w:r>
        <w:t>”</w:t>
      </w:r>
    </w:p>
    <w:p w14:paraId="5F1CCBFA" w14:textId="08F3B40B" w:rsidR="00C8688D" w:rsidRDefault="00100A86" w:rsidP="002A13AB">
      <w:pPr>
        <w:pStyle w:val="H3"/>
        <w:rPr>
          <w:highlight w:val="green"/>
        </w:rPr>
      </w:pPr>
      <w:r w:rsidRPr="00100A86">
        <w:rPr>
          <w:highlight w:val="green"/>
        </w:rPr>
        <w:t>Skin Rashes</w:t>
      </w:r>
    </w:p>
    <w:p w14:paraId="5D0B990D" w14:textId="77777777" w:rsidR="00C8688D" w:rsidRDefault="00100A86" w:rsidP="005E081C">
      <w:pPr>
        <w:pStyle w:val="TXL"/>
      </w:pPr>
      <w:r w:rsidRPr="004E0EDB">
        <w:t>There are multiple reasons a child may have a rash. A skin rash in a child with an abnormal PAT should be considered life-threatening until proven otherwise. A rash may or may not be identified during the PAT; its presence should be identified during the focused assessment. Isolate a patient with a rash until the cause is identified. Some rashes are easier to identify than others. Obtaining a vaccination, exposure, and travel history can be helpful in this determination. Follow institutional isolation guidelines and protocols.</w:t>
      </w:r>
    </w:p>
    <w:p w14:paraId="5B095E12" w14:textId="50E42FD3" w:rsidR="00C8688D" w:rsidRDefault="00100A86" w:rsidP="002A13AB">
      <w:pPr>
        <w:pStyle w:val="H2"/>
        <w:rPr>
          <w:highlight w:val="cyan"/>
        </w:rPr>
      </w:pPr>
      <w:r w:rsidRPr="00100A86">
        <w:rPr>
          <w:highlight w:val="cyan"/>
        </w:rPr>
        <w:t>Infection Prevention and Immunizations</w:t>
      </w:r>
    </w:p>
    <w:p w14:paraId="455A498F" w14:textId="6ECA1EB8" w:rsidR="000F5B79" w:rsidRPr="004E0EDB" w:rsidRDefault="00100A86" w:rsidP="005E081C">
      <w:pPr>
        <w:pStyle w:val="TXL"/>
      </w:pPr>
      <w:r w:rsidRPr="004E0EDB">
        <w:t>Knowledge of the potential for spreading communicable diseases is an important consideration. Infection control practices are evolving. It is the nurse’s responsibility to identify risks and implement precautions in accordance with the most current guidelines. It is important to be aware of public health trends and the presence of communicable diseases in the area.</w:t>
      </w:r>
    </w:p>
    <w:p w14:paraId="0D0049AF" w14:textId="77777777" w:rsidR="00DA1AAE" w:rsidRDefault="00100A86" w:rsidP="005E081C">
      <w:pPr>
        <w:pStyle w:val="TX"/>
      </w:pPr>
      <w:r w:rsidRPr="004E0EDB">
        <w:t xml:space="preserve">Isolation has always been a challenge for the pediatric population. Younger children may not be cognitively able to comply with infection control measures and may require special </w:t>
      </w:r>
      <w:r w:rsidRPr="004E0EDB">
        <w:lastRenderedPageBreak/>
        <w:t xml:space="preserve">attention to limit disease transmission. Use of appropriate personal protective equipment by the nurse, the patient, and the family members is essential, along with easily accessible hand sanitizer, handwashing facilities, tissues, emesis containers, and appropriate disposal receptacles in the triage and waiting areas. In an ideal world, no child would have to wait for medical care. </w:t>
      </w:r>
      <w:r>
        <w:t>As</w:t>
      </w:r>
      <w:r w:rsidRPr="004E0EDB">
        <w:t xml:space="preserve"> this is not practical, limit the spread of infections in pediatric waiting rooms. Toys and books should be cleaned frequently or removed. Children with signs and symptoms of highly contagious disease should be isolated until they can be examined.</w:t>
      </w:r>
    </w:p>
    <w:p w14:paraId="376E2FAA" w14:textId="1FB5656A" w:rsidR="000F5B79" w:rsidRDefault="00100A86" w:rsidP="005E081C">
      <w:pPr>
        <w:pStyle w:val="TX"/>
      </w:pPr>
      <w:r w:rsidRPr="004E0EDB">
        <w:t>Determining the patient’s immunization status early is essential to protecting the child and promoting the well-being of all. Under-vaccinated children might warrant isolation for their protection. Familiarity with regional immunization recommendations and resources enables the nurse to assess and manage the risks involved with under-vaccination and provide education.</w:t>
      </w:r>
    </w:p>
    <w:sdt>
      <w:sdtPr>
        <w:alias w:val="BOX2"/>
        <w:tag w:val="2"/>
        <w:id w:val="1248841999"/>
        <w:placeholder>
          <w:docPart w:val="DefaultPlaceholder_1082065158"/>
        </w:placeholder>
      </w:sdtPr>
      <w:sdtEndPr/>
      <w:sdtContent>
        <w:p w14:paraId="08D73717" w14:textId="7776D8C2" w:rsidR="000F5B79" w:rsidRPr="00F147A3" w:rsidRDefault="00100A86" w:rsidP="00F147A3">
          <w:pPr>
            <w:pStyle w:val="BX2T"/>
            <w:rPr>
              <w:highlight w:val="cyan"/>
            </w:rPr>
          </w:pPr>
          <w:r w:rsidRPr="00F147A3">
            <w:rPr>
              <w:highlight w:val="cyan"/>
            </w:rPr>
            <w:t>NOTE</w:t>
          </w:r>
        </w:p>
        <w:p w14:paraId="236A6F87" w14:textId="4EC5903D" w:rsidR="000F5B79" w:rsidRPr="00100A86" w:rsidRDefault="00100A86" w:rsidP="00F147A3">
          <w:pPr>
            <w:pStyle w:val="BX2H1"/>
            <w:rPr>
              <w:highlight w:val="cyan"/>
            </w:rPr>
          </w:pPr>
          <w:r w:rsidRPr="00100A86">
            <w:rPr>
              <w:highlight w:val="cyan"/>
            </w:rPr>
            <w:t>Immunization Schedules</w:t>
          </w:r>
        </w:p>
        <w:p w14:paraId="235F38CD" w14:textId="3B087F7F" w:rsidR="00DA1AAE" w:rsidRDefault="00100A86" w:rsidP="00F147A3">
          <w:pPr>
            <w:pStyle w:val="BX2TXL"/>
          </w:pPr>
          <w:r w:rsidRPr="004E0EDB">
            <w:t xml:space="preserve">The Centers for Disease Control and Prevention’s immunization schedule (2025) can be found at </w:t>
          </w:r>
          <w:r w:rsidRPr="002A13AB">
            <w:t>https://www.cdc.gov/vaccines/hcp/imz-schedules/downloads/child/0-18yrs-child-combined-schedule.pdf</w:t>
          </w:r>
          <w:r>
            <w:t>.</w:t>
          </w:r>
        </w:p>
        <w:p w14:paraId="6AABF703" w14:textId="7B977858" w:rsidR="00C8688D" w:rsidRDefault="00100A86" w:rsidP="00F147A3">
          <w:pPr>
            <w:pStyle w:val="BX2TXL"/>
          </w:pPr>
          <w:r w:rsidRPr="004E0EDB">
            <w:t xml:space="preserve">The World Health Organization’s immunization schedule (2025b) can be found at </w:t>
          </w:r>
          <w:r w:rsidRPr="002A13AB">
            <w:t>https://cdn.who.int/media/‌docs/default-source/immunization/immunization_schedules/table_1_‌january_‌2025_web_english.pdf</w:t>
          </w:r>
          <w:r w:rsidRPr="004E0EDB">
            <w:t>.</w:t>
          </w:r>
        </w:p>
      </w:sdtContent>
    </w:sdt>
    <w:p w14:paraId="47946A87" w14:textId="20FB7B0A" w:rsidR="00C8688D" w:rsidRDefault="00100A86" w:rsidP="002A13AB">
      <w:pPr>
        <w:pStyle w:val="H2"/>
        <w:rPr>
          <w:highlight w:val="cyan"/>
        </w:rPr>
      </w:pPr>
      <w:r w:rsidRPr="00100A86">
        <w:rPr>
          <w:highlight w:val="cyan"/>
        </w:rPr>
        <w:t>Children with Special Needs Require Special Attention</w:t>
      </w:r>
    </w:p>
    <w:p w14:paraId="3B6168DC" w14:textId="77777777" w:rsidR="00C8688D" w:rsidRDefault="00100A86" w:rsidP="00F147A3">
      <w:pPr>
        <w:pStyle w:val="TXL"/>
      </w:pPr>
      <w:r w:rsidRPr="004E0EDB">
        <w:lastRenderedPageBreak/>
        <w:t xml:space="preserve">Children with special needs and chronic conditions require extra diligence and consideration when prioritizing and triaging. The child’s caregiver can be your best resource in determining what is abnormal and the specific red flags for the child. Do not hesitate to ask questions and gather the information needed to determine their acuity and specific needs. This information can dramatically improve the accuracy of the acuity. The child may not be fully vaccinated due to contraindications or may be immunosuppressed due to their condition, which is also an important factor. Isolation may be warranted for their protection. More information can be found in Chapter 18, </w:t>
      </w:r>
      <w:r w:rsidRPr="00E215CD">
        <w:t>“The Child with Specific Healthcare Needs</w:t>
      </w:r>
      <w:r w:rsidRPr="004E0EDB">
        <w:t>.”</w:t>
      </w:r>
    </w:p>
    <w:p w14:paraId="2D8C6991" w14:textId="23C799BB" w:rsidR="00C8688D" w:rsidRDefault="00100A86" w:rsidP="002A13AB">
      <w:pPr>
        <w:pStyle w:val="H1"/>
        <w:rPr>
          <w:highlight w:val="cyan"/>
        </w:rPr>
      </w:pPr>
      <w:r w:rsidRPr="00100A86">
        <w:rPr>
          <w:highlight w:val="cyan"/>
        </w:rPr>
        <w:t>Pediatric Red Flags</w:t>
      </w:r>
    </w:p>
    <w:p w14:paraId="23EEC68A" w14:textId="2954995E" w:rsidR="000F5B79" w:rsidRDefault="00100A86" w:rsidP="005E081C">
      <w:pPr>
        <w:pStyle w:val="TXL"/>
      </w:pPr>
      <w:r w:rsidRPr="004E0EDB">
        <w:t xml:space="preserve">Certain abnormalities identified during either the PAT or the focused assessment of the pediatric patient should be considered red flags that require immediate attention to identify any necessary intervention. These red flags are identified in </w:t>
      </w:r>
      <w:sdt>
        <w:sdtPr>
          <w:alias w:val="TableRef"/>
          <w:tag w:val="TableRef"/>
          <w:id w:val="1094592493"/>
          <w:placeholder>
            <w:docPart w:val="DefaultPlaceholder_1082065158"/>
          </w:placeholder>
        </w:sdtPr>
        <w:sdtEndPr>
          <w:rPr>
            <w:rStyle w:val="TableCitation"/>
            <w:highlight w:val="cyan"/>
          </w:rPr>
        </w:sdtEndPr>
        <w:sdtContent>
          <w:sdt>
            <w:sdtPr>
              <w:alias w:val="Table"/>
              <w:tag w:val="Table"/>
              <w:id w:val="-1711417520"/>
              <w:placeholder>
                <w:docPart w:val="DefaultPlaceholder_1082065158"/>
              </w:placeholder>
            </w:sdtPr>
            <w:sdtEndPr>
              <w:rPr>
                <w:rStyle w:val="TableCitation"/>
                <w:highlight w:val="cyan"/>
              </w:rPr>
            </w:sdtEndPr>
            <w:sdtContent>
              <w:r w:rsidRPr="007B2884">
                <w:rPr>
                  <w:rStyle w:val="TableCitation"/>
                  <w:highlight w:val="cyan"/>
                </w:rPr>
                <w:t>Table</w:t>
              </w:r>
            </w:sdtContent>
          </w:sdt>
          <w:r w:rsidRPr="007B2884">
            <w:rPr>
              <w:rStyle w:val="TableCitation"/>
              <w:highlight w:val="cyan"/>
            </w:rPr>
            <w:t xml:space="preserve"> </w:t>
          </w:r>
          <w:sdt>
            <w:sdtPr>
              <w:rPr>
                <w:rStyle w:val="TableCitation"/>
                <w:highlight w:val="cyan"/>
              </w:rPr>
              <w:alias w:val="ChapNo"/>
              <w:tag w:val="ChapNo"/>
              <w:id w:val="-1766990461"/>
              <w:placeholder>
                <w:docPart w:val="DefaultPlaceholder_1082065158"/>
              </w:placeholder>
            </w:sdtPr>
            <w:sdtEndPr>
              <w:rPr>
                <w:rStyle w:val="TableCitation"/>
              </w:rPr>
            </w:sdtEndPr>
            <w:sdtContent>
              <w:r w:rsidRPr="007B2884">
                <w:rPr>
                  <w:rStyle w:val="TableCitation"/>
                  <w:highlight w:val="cyan"/>
                </w:rPr>
                <w:t>4</w:t>
              </w:r>
            </w:sdtContent>
          </w:sdt>
          <w:r w:rsidRPr="007B2884">
            <w:rPr>
              <w:rStyle w:val="TableCitation"/>
              <w:highlight w:val="cyan"/>
            </w:rPr>
            <w:t>-</w:t>
          </w:r>
          <w:sdt>
            <w:sdtPr>
              <w:rPr>
                <w:rStyle w:val="TableCitation"/>
                <w:highlight w:val="cyan"/>
              </w:rPr>
              <w:alias w:val="SeqNo"/>
              <w:tag w:val="SeqNo"/>
              <w:id w:val="968940200"/>
              <w:placeholder>
                <w:docPart w:val="DefaultPlaceholder_1082065158"/>
              </w:placeholder>
            </w:sdtPr>
            <w:sdtEndPr>
              <w:rPr>
                <w:rStyle w:val="TableCitation"/>
              </w:rPr>
            </w:sdtEndPr>
            <w:sdtContent>
              <w:r w:rsidRPr="007B2884">
                <w:rPr>
                  <w:rStyle w:val="TableCitation"/>
                  <w:highlight w:val="cyan"/>
                </w:rPr>
                <w:t>3</w:t>
              </w:r>
            </w:sdtContent>
          </w:sdt>
        </w:sdtContent>
      </w:sdt>
      <w:r w:rsidRPr="004E0EDB">
        <w:t>.</w:t>
      </w:r>
    </w:p>
    <w:sdt>
      <w:sdtPr>
        <w:rPr>
          <w:highlight w:val="cyan"/>
        </w:rPr>
        <w:id w:val="-2115897548"/>
        <w:placeholder>
          <w:docPart w:val="DefaultPlaceholder_1082065158"/>
        </w:placeholder>
      </w:sdtPr>
      <w:sdtEndPr>
        <w:rPr>
          <w:highlight w:val="none"/>
        </w:rPr>
      </w:sdtEndPr>
      <w:sdtContent>
        <w:sdt>
          <w:sdtPr>
            <w:rPr>
              <w:highlight w:val="cyan"/>
            </w:rPr>
            <w:alias w:val="Table Caption"/>
            <w:id w:val="-1973435843"/>
            <w:placeholder>
              <w:docPart w:val="E9D002CD404A465AAA259F97DBFD4564"/>
            </w:placeholder>
          </w:sdtPr>
          <w:sdtEndPr/>
          <w:sdtContent>
            <w:p w14:paraId="6920BEAA" w14:textId="77777777" w:rsidR="00836614" w:rsidRDefault="00D000F5" w:rsidP="00836614">
              <w:pPr>
                <w:pStyle w:val="TT"/>
                <w:rPr>
                  <w:highlight w:val="cyan"/>
                </w:rPr>
              </w:pPr>
              <w:sdt>
                <w:sdtPr>
                  <w:rPr>
                    <w:rStyle w:val="TN"/>
                    <w:highlight w:val="cyan"/>
                  </w:rPr>
                  <w:alias w:val="Table"/>
                  <w:id w:val="-1568950920"/>
                  <w:placeholder>
                    <w:docPart w:val="E9D002CD404A465AAA259F97DBFD4564"/>
                  </w:placeholder>
                </w:sdtPr>
                <w:sdtEndPr>
                  <w:rPr>
                    <w:rStyle w:val="DefaultParagraphFont"/>
                  </w:rPr>
                </w:sdtEndPr>
                <w:sdtContent>
                  <w:r w:rsidR="00836614" w:rsidRPr="007B2884">
                    <w:rPr>
                      <w:rStyle w:val="TN"/>
                      <w:highlight w:val="cyan"/>
                    </w:rPr>
                    <w:t>TABLE</w:t>
                  </w:r>
                </w:sdtContent>
              </w:sdt>
              <w:r w:rsidR="00836614" w:rsidRPr="00100A86">
                <w:rPr>
                  <w:highlight w:val="cyan"/>
                </w:rPr>
                <w:t xml:space="preserve"> </w:t>
              </w:r>
              <w:sdt>
                <w:sdtPr>
                  <w:rPr>
                    <w:rStyle w:val="TN"/>
                    <w:highlight w:val="cyan"/>
                  </w:rPr>
                  <w:alias w:val="ChapNo"/>
                  <w:id w:val="517583475"/>
                  <w:placeholder>
                    <w:docPart w:val="E9D002CD404A465AAA259F97DBFD4564"/>
                  </w:placeholder>
                </w:sdtPr>
                <w:sdtEndPr>
                  <w:rPr>
                    <w:rStyle w:val="DefaultParagraphFont"/>
                  </w:rPr>
                </w:sdtEndPr>
                <w:sdtContent>
                  <w:r w:rsidR="00836614" w:rsidRPr="007B2884">
                    <w:rPr>
                      <w:rStyle w:val="TN"/>
                      <w:highlight w:val="cyan"/>
                    </w:rPr>
                    <w:t>4</w:t>
                  </w:r>
                </w:sdtContent>
              </w:sdt>
              <w:r w:rsidR="00836614" w:rsidRPr="00100A86">
                <w:rPr>
                  <w:highlight w:val="cyan"/>
                </w:rPr>
                <w:t>-</w:t>
              </w:r>
              <w:sdt>
                <w:sdtPr>
                  <w:rPr>
                    <w:rStyle w:val="TN"/>
                    <w:highlight w:val="cyan"/>
                  </w:rPr>
                  <w:alias w:val="SeqNo"/>
                  <w:id w:val="-1574731073"/>
                  <w:placeholder>
                    <w:docPart w:val="E9D002CD404A465AAA259F97DBFD4564"/>
                  </w:placeholder>
                </w:sdtPr>
                <w:sdtEndPr>
                  <w:rPr>
                    <w:rStyle w:val="DefaultParagraphFont"/>
                  </w:rPr>
                </w:sdtEndPr>
                <w:sdtContent>
                  <w:r w:rsidR="00836614" w:rsidRPr="007B2884">
                    <w:rPr>
                      <w:rStyle w:val="TN"/>
                      <w:highlight w:val="cyan"/>
                    </w:rPr>
                    <w:t>3</w:t>
                  </w:r>
                </w:sdtContent>
              </w:sdt>
              <w:r w:rsidR="00836614" w:rsidRPr="00100A86">
                <w:rPr>
                  <w:highlight w:val="cyan"/>
                </w:rPr>
                <w:t xml:space="preserve"> Red Flags of Pediatric Triage</w:t>
              </w:r>
            </w:p>
          </w:sdtContent>
        </w:sdt>
        <w:tbl>
          <w:tblPr>
            <w:tblStyle w:val="TableGrid"/>
            <w:tblW w:w="0" w:type="auto"/>
            <w:tblLook w:val="04A0" w:firstRow="1" w:lastRow="0" w:firstColumn="1" w:lastColumn="0" w:noHBand="0" w:noVBand="1"/>
          </w:tblPr>
          <w:tblGrid>
            <w:gridCol w:w="2252"/>
            <w:gridCol w:w="7324"/>
          </w:tblGrid>
          <w:tr w:rsidR="000F5B79" w:rsidRPr="004E0EDB" w14:paraId="62FD95AE" w14:textId="77777777" w:rsidTr="00F13B36">
            <w:tc>
              <w:tcPr>
                <w:tcW w:w="0" w:type="auto"/>
              </w:tcPr>
              <w:p w14:paraId="0C261E43" w14:textId="3271143A" w:rsidR="000F5B79" w:rsidRPr="004E0EDB" w:rsidRDefault="00100A86" w:rsidP="005E081C">
                <w:pPr>
                  <w:pStyle w:val="TCH1"/>
                </w:pPr>
                <w:r w:rsidRPr="00100A86">
                  <w:rPr>
                    <w:highlight w:val="cyan"/>
                  </w:rPr>
                  <w:t>General Area of Concern</w:t>
                </w:r>
              </w:p>
            </w:tc>
            <w:tc>
              <w:tcPr>
                <w:tcW w:w="0" w:type="auto"/>
              </w:tcPr>
              <w:p w14:paraId="2D63A6AA" w14:textId="7F404B76" w:rsidR="000F5B79" w:rsidRPr="00100A86" w:rsidRDefault="00100A86" w:rsidP="005E081C">
                <w:pPr>
                  <w:pStyle w:val="TCH1"/>
                  <w:rPr>
                    <w:highlight w:val="cyan"/>
                  </w:rPr>
                </w:pPr>
                <w:r w:rsidRPr="00100A86">
                  <w:rPr>
                    <w:highlight w:val="cyan"/>
                  </w:rPr>
                  <w:t>Special Symptoms</w:t>
                </w:r>
              </w:p>
            </w:tc>
          </w:tr>
          <w:tr w:rsidR="000F5B79" w14:paraId="6EC18DCA" w14:textId="77777777" w:rsidTr="00F13B36">
            <w:tc>
              <w:tcPr>
                <w:tcW w:w="0" w:type="auto"/>
              </w:tcPr>
              <w:p w14:paraId="4BAE43E0" w14:textId="4C32DE63" w:rsidR="000F5B79" w:rsidRDefault="00100A86" w:rsidP="005E081C">
                <w:pPr>
                  <w:pStyle w:val="TB"/>
                </w:pPr>
                <w:r>
                  <w:t>Alertness and Airway</w:t>
                </w:r>
              </w:p>
            </w:tc>
            <w:tc>
              <w:tcPr>
                <w:tcW w:w="0" w:type="auto"/>
              </w:tcPr>
              <w:p w14:paraId="37FB260B" w14:textId="77777777" w:rsidR="000F5B79" w:rsidRPr="004E0EDB" w:rsidRDefault="00100A86" w:rsidP="005E081C">
                <w:pPr>
                  <w:pStyle w:val="TB"/>
                </w:pPr>
                <w:r w:rsidRPr="004E0EDB">
                  <w:t>Patient is not alert</w:t>
                </w:r>
              </w:p>
              <w:p w14:paraId="463BEFB7" w14:textId="77777777" w:rsidR="00DA1AAE" w:rsidRDefault="00100A86" w:rsidP="005E081C">
                <w:pPr>
                  <w:pStyle w:val="TB"/>
                </w:pPr>
                <w:r w:rsidRPr="004E0EDB">
                  <w:t>Choking, drooling</w:t>
                </w:r>
              </w:p>
              <w:p w14:paraId="4F675DF7" w14:textId="1712C5D3" w:rsidR="000F5B79" w:rsidRPr="004E0EDB" w:rsidRDefault="00100A86" w:rsidP="005E081C">
                <w:pPr>
                  <w:pStyle w:val="TB"/>
                </w:pPr>
                <w:r w:rsidRPr="004E0EDB">
                  <w:t>Severe, uncontrolled, and persistent cough (consider need for isolation)</w:t>
                </w:r>
              </w:p>
              <w:p w14:paraId="4B8CB135" w14:textId="77777777" w:rsidR="000F5B79" w:rsidRPr="004E0EDB" w:rsidRDefault="00100A86" w:rsidP="005E081C">
                <w:pPr>
                  <w:pStyle w:val="TB"/>
                </w:pPr>
                <w:r w:rsidRPr="004E0EDB">
                  <w:t>Audible airway sounds (gurgling, snoring, or stridor)</w:t>
                </w:r>
              </w:p>
              <w:p w14:paraId="6F772E58" w14:textId="77777777" w:rsidR="000F5B79" w:rsidRPr="004E0EDB" w:rsidRDefault="00100A86" w:rsidP="005E081C">
                <w:pPr>
                  <w:pStyle w:val="TB"/>
                </w:pPr>
                <w:r w:rsidRPr="004E0EDB">
                  <w:t>Swelling of the mouth, face, or neck</w:t>
                </w:r>
              </w:p>
              <w:p w14:paraId="776EBFD0" w14:textId="4A39DBFB" w:rsidR="000F5B79" w:rsidRDefault="00100A86" w:rsidP="005E081C">
                <w:pPr>
                  <w:pStyle w:val="TB"/>
                </w:pPr>
                <w:r w:rsidRPr="004E0EDB">
                  <w:t>Positioning to assist breathing (tripod position or head bent forward)</w:t>
                </w:r>
              </w:p>
            </w:tc>
          </w:tr>
          <w:tr w:rsidR="000F5B79" w14:paraId="618B4204" w14:textId="77777777" w:rsidTr="00F13B36">
            <w:tc>
              <w:tcPr>
                <w:tcW w:w="0" w:type="auto"/>
              </w:tcPr>
              <w:p w14:paraId="37AAA243" w14:textId="4386492E" w:rsidR="000F5B79" w:rsidRDefault="00100A86" w:rsidP="005E081C">
                <w:pPr>
                  <w:pStyle w:val="TB"/>
                </w:pPr>
                <w:r>
                  <w:t>Breathing</w:t>
                </w:r>
              </w:p>
            </w:tc>
            <w:tc>
              <w:tcPr>
                <w:tcW w:w="0" w:type="auto"/>
              </w:tcPr>
              <w:p w14:paraId="0402B2D5" w14:textId="77777777" w:rsidR="000F5B79" w:rsidRPr="004E0EDB" w:rsidRDefault="00100A86" w:rsidP="005E081C">
                <w:pPr>
                  <w:pStyle w:val="TB"/>
                </w:pPr>
                <w:r w:rsidRPr="004E0EDB">
                  <w:t>Apnea or irregular respiratory pattern with periods of apnea</w:t>
                </w:r>
              </w:p>
              <w:p w14:paraId="7693488D" w14:textId="277AB8EA" w:rsidR="000F5B79" w:rsidRPr="004E0EDB" w:rsidRDefault="00100A86" w:rsidP="005E081C">
                <w:pPr>
                  <w:pStyle w:val="TB"/>
                </w:pPr>
                <w:r w:rsidRPr="004E0EDB">
                  <w:lastRenderedPageBreak/>
                  <w:t xml:space="preserve">Respiratory rate </w:t>
                </w:r>
                <w:r w:rsidR="002A13AB" w:rsidRPr="002A13AB">
                  <w:rPr>
                    <w:rStyle w:val="Math"/>
                    <w:highlight w:val="green"/>
                  </w:rPr>
                  <w:t>&gt;</w:t>
                </w:r>
                <w:r w:rsidRPr="004E0EDB">
                  <w:t xml:space="preserve"> 60 or </w:t>
                </w:r>
                <w:r w:rsidR="002A13AB" w:rsidRPr="002A13AB">
                  <w:rPr>
                    <w:rStyle w:val="Math"/>
                    <w:highlight w:val="green"/>
                  </w:rPr>
                  <w:t>&lt;</w:t>
                </w:r>
                <w:r w:rsidRPr="004E0EDB">
                  <w:t xml:space="preserve"> 20 breaths/minute in children younger than 6 years</w:t>
                </w:r>
                <w:bookmarkStart w:id="0" w:name="_GoBack"/>
                <w:bookmarkEnd w:id="0"/>
              </w:p>
              <w:p w14:paraId="0B534BC0" w14:textId="77777777" w:rsidR="000F5B79" w:rsidRPr="004E0EDB" w:rsidRDefault="00100A86" w:rsidP="005E081C">
                <w:pPr>
                  <w:pStyle w:val="TB"/>
                </w:pPr>
                <w:r w:rsidRPr="004E0EDB">
                  <w:t>Audible respiratory sounds (wheezing, grunting)</w:t>
                </w:r>
              </w:p>
              <w:p w14:paraId="158DC86A" w14:textId="77777777" w:rsidR="000F5B79" w:rsidRPr="004E0EDB" w:rsidRDefault="00100A86" w:rsidP="005E081C">
                <w:pPr>
                  <w:pStyle w:val="TB"/>
                </w:pPr>
                <w:r w:rsidRPr="004E0EDB">
                  <w:t>Increased work of breathing</w:t>
                </w:r>
              </w:p>
              <w:p w14:paraId="281FA860" w14:textId="7B4E3ECE" w:rsidR="000F5B79" w:rsidRDefault="00100A86" w:rsidP="005E081C">
                <w:pPr>
                  <w:pStyle w:val="TB"/>
                </w:pPr>
                <w:r w:rsidRPr="004E0EDB">
                  <w:t>Absence of breath sounds in any lung field</w:t>
                </w:r>
              </w:p>
            </w:tc>
          </w:tr>
          <w:tr w:rsidR="000F5B79" w14:paraId="361E5E3E" w14:textId="77777777" w:rsidTr="00F13B36">
            <w:tc>
              <w:tcPr>
                <w:tcW w:w="0" w:type="auto"/>
              </w:tcPr>
              <w:p w14:paraId="0F8110DE" w14:textId="66E90B41" w:rsidR="000F5B79" w:rsidRDefault="00100A86" w:rsidP="005E081C">
                <w:pPr>
                  <w:pStyle w:val="TB"/>
                </w:pPr>
                <w:r>
                  <w:lastRenderedPageBreak/>
                  <w:t>Circulation</w:t>
                </w:r>
              </w:p>
            </w:tc>
            <w:tc>
              <w:tcPr>
                <w:tcW w:w="0" w:type="auto"/>
              </w:tcPr>
              <w:p w14:paraId="5340FA54" w14:textId="77777777" w:rsidR="000F5B79" w:rsidRPr="004E0EDB" w:rsidRDefault="00100A86" w:rsidP="005E081C">
                <w:pPr>
                  <w:pStyle w:val="TB"/>
                </w:pPr>
                <w:r w:rsidRPr="004E0EDB">
                  <w:t>Cyanosis or marked pallor to skin</w:t>
                </w:r>
              </w:p>
              <w:p w14:paraId="7ED055FB" w14:textId="751D0332" w:rsidR="000F5B79" w:rsidRPr="004E0EDB" w:rsidRDefault="00100A86" w:rsidP="005E081C">
                <w:pPr>
                  <w:pStyle w:val="TB"/>
                </w:pPr>
                <w:r w:rsidRPr="004E0EDB">
                  <w:t xml:space="preserve">Heart rate significantly above or below what is normal for age; any heart rate </w:t>
                </w:r>
                <w:r w:rsidR="002A13AB" w:rsidRPr="002A13AB">
                  <w:rPr>
                    <w:rStyle w:val="Math"/>
                    <w:highlight w:val="green"/>
                  </w:rPr>
                  <w:t>&gt;</w:t>
                </w:r>
                <w:r w:rsidRPr="004E0EDB">
                  <w:t xml:space="preserve"> 200 or </w:t>
                </w:r>
                <w:r w:rsidR="002A13AB" w:rsidRPr="002A13AB">
                  <w:rPr>
                    <w:rStyle w:val="Math"/>
                    <w:highlight w:val="green"/>
                  </w:rPr>
                  <w:t>&lt;</w:t>
                </w:r>
                <w:r w:rsidRPr="004E0EDB">
                  <w:t xml:space="preserve"> 60 beats/minute</w:t>
                </w:r>
              </w:p>
              <w:p w14:paraId="2A5DBC6B" w14:textId="18CEC26E" w:rsidR="00DA1AAE" w:rsidRDefault="00100A86" w:rsidP="005E081C">
                <w:pPr>
                  <w:pStyle w:val="TB"/>
                </w:pPr>
                <w:r w:rsidRPr="004E0EDB">
                  <w:t xml:space="preserve">Capillary refill </w:t>
                </w:r>
                <w:r w:rsidR="002A13AB" w:rsidRPr="002A13AB">
                  <w:rPr>
                    <w:rStyle w:val="Math"/>
                    <w:highlight w:val="green"/>
                  </w:rPr>
                  <w:t>&gt;</w:t>
                </w:r>
                <w:r w:rsidRPr="004E0EDB">
                  <w:t xml:space="preserve"> 2 seconds</w:t>
                </w:r>
              </w:p>
              <w:p w14:paraId="4D4B34AD" w14:textId="046824F0" w:rsidR="000F5B79" w:rsidRPr="004E0EDB" w:rsidRDefault="00100A86" w:rsidP="005E081C">
                <w:pPr>
                  <w:pStyle w:val="TB"/>
                </w:pPr>
                <w:r w:rsidRPr="004E0EDB">
                  <w:t>Presence of uncontrolled bleeding</w:t>
                </w:r>
              </w:p>
              <w:p w14:paraId="75C859A1" w14:textId="77777777" w:rsidR="00DA1AAE" w:rsidRDefault="00100A86" w:rsidP="005E081C">
                <w:pPr>
                  <w:pStyle w:val="TB"/>
                </w:pPr>
                <w:r w:rsidRPr="004E0EDB">
                  <w:t>Hypotension (late sign of shock in pediatric patient)</w:t>
                </w:r>
              </w:p>
              <w:p w14:paraId="3C8982AB" w14:textId="02D12D0F" w:rsidR="000F5B79" w:rsidRPr="004E0EDB" w:rsidRDefault="00100A86" w:rsidP="005E081C">
                <w:pPr>
                  <w:pStyle w:val="TB"/>
                </w:pPr>
                <w:r w:rsidRPr="06B65E77">
                  <w:t xml:space="preserve">Systolic blood pressure </w:t>
                </w:r>
                <w:r w:rsidR="002A13AB" w:rsidRPr="002A13AB">
                  <w:rPr>
                    <w:rStyle w:val="Math"/>
                    <w:highlight w:val="green"/>
                  </w:rPr>
                  <w:t>&lt;</w:t>
                </w:r>
                <w:r w:rsidRPr="06B65E77">
                  <w:t xml:space="preserve"> 70 </w:t>
                </w:r>
                <w:r w:rsidR="002A13AB" w:rsidRPr="002A13AB">
                  <w:rPr>
                    <w:rStyle w:val="Symbol"/>
                    <w:highlight w:val="green"/>
                  </w:rPr>
                  <w:t>+</w:t>
                </w:r>
                <w:r w:rsidRPr="06B65E77">
                  <w:t xml:space="preserve"> (2 </w:t>
                </w:r>
                <w:r w:rsidR="002A13AB" w:rsidRPr="002A13AB">
                  <w:rPr>
                    <w:rStyle w:val="Math"/>
                    <w:highlight w:val="green"/>
                  </w:rPr>
                  <w:t>×</w:t>
                </w:r>
                <w:r w:rsidRPr="06B65E77">
                  <w:t xml:space="preserve"> child’s age in years) mm Hg for children 1 to 10 years old is considered hypotension (American Heart Association, 2025, Part 4).</w:t>
                </w:r>
              </w:p>
              <w:p w14:paraId="6570DEC0" w14:textId="0266B0BE" w:rsidR="000F5B79" w:rsidRDefault="00100A86" w:rsidP="005E081C">
                <w:pPr>
                  <w:pStyle w:val="TB"/>
                </w:pPr>
                <w:r w:rsidRPr="004E0EDB">
                  <w:t>Signs of dehydration (dry/cracked mucous membranes, crying without tears, sunken fontanel or eyes, poor skin turgor)</w:t>
                </w:r>
              </w:p>
            </w:tc>
          </w:tr>
          <w:tr w:rsidR="000F5B79" w14:paraId="5B3703FF" w14:textId="77777777" w:rsidTr="00F13B36">
            <w:tc>
              <w:tcPr>
                <w:tcW w:w="0" w:type="auto"/>
              </w:tcPr>
              <w:p w14:paraId="3B807429" w14:textId="434FD254" w:rsidR="000F5B79" w:rsidRDefault="00100A86" w:rsidP="005E081C">
                <w:pPr>
                  <w:pStyle w:val="TB"/>
                </w:pPr>
                <w:r>
                  <w:t>Disability</w:t>
                </w:r>
              </w:p>
            </w:tc>
            <w:tc>
              <w:tcPr>
                <w:tcW w:w="0" w:type="auto"/>
              </w:tcPr>
              <w:p w14:paraId="53B3166E" w14:textId="77777777" w:rsidR="000F5B79" w:rsidRPr="004E0EDB" w:rsidRDefault="00100A86" w:rsidP="005E081C">
                <w:pPr>
                  <w:pStyle w:val="TB"/>
                </w:pPr>
                <w:r w:rsidRPr="004E0EDB">
                  <w:t>Altered Glasgow Coma Scale score</w:t>
                </w:r>
              </w:p>
              <w:p w14:paraId="18705467" w14:textId="77777777" w:rsidR="000F5B79" w:rsidRPr="004E0EDB" w:rsidRDefault="00100A86" w:rsidP="005E081C">
                <w:pPr>
                  <w:pStyle w:val="TB"/>
                </w:pPr>
                <w:r w:rsidRPr="004E0EDB">
                  <w:t>Child described as “irritable,” “fussy,” or “inconsolable” by caregiver</w:t>
                </w:r>
              </w:p>
              <w:p w14:paraId="2862BB93" w14:textId="77777777" w:rsidR="000F5B79" w:rsidRPr="004E0EDB" w:rsidRDefault="00100A86" w:rsidP="005E081C">
                <w:pPr>
                  <w:pStyle w:val="TB"/>
                </w:pPr>
                <w:r w:rsidRPr="004E0EDB">
                  <w:t>Lethargy or poor muscle tone</w:t>
                </w:r>
              </w:p>
              <w:p w14:paraId="6EC2CD2B" w14:textId="77777777" w:rsidR="000F5B79" w:rsidRPr="004E0EDB" w:rsidRDefault="00100A86" w:rsidP="005E081C">
                <w:pPr>
                  <w:pStyle w:val="TB"/>
                </w:pPr>
                <w:r w:rsidRPr="004E0EDB">
                  <w:t>Bulging fontanel</w:t>
                </w:r>
              </w:p>
              <w:p w14:paraId="4245D17F" w14:textId="77777777" w:rsidR="000F5B79" w:rsidRPr="004E0EDB" w:rsidRDefault="00100A86" w:rsidP="005E081C">
                <w:pPr>
                  <w:pStyle w:val="TB"/>
                </w:pPr>
                <w:r w:rsidRPr="004E0EDB">
                  <w:t>Alteration in pupillary response</w:t>
                </w:r>
              </w:p>
              <w:p w14:paraId="0B82DE1D" w14:textId="77777777" w:rsidR="000F5B79" w:rsidRPr="004E0EDB" w:rsidRDefault="00100A86" w:rsidP="005E081C">
                <w:pPr>
                  <w:pStyle w:val="TB"/>
                </w:pPr>
                <w:r w:rsidRPr="004E0EDB">
                  <w:t>Seizure activity</w:t>
                </w:r>
              </w:p>
              <w:p w14:paraId="49F51BC4" w14:textId="368FC45F" w:rsidR="000F5B79" w:rsidRDefault="00100A86" w:rsidP="005E081C">
                <w:pPr>
                  <w:pStyle w:val="TB"/>
                </w:pPr>
                <w:r w:rsidRPr="004E0EDB">
                  <w:lastRenderedPageBreak/>
                  <w:t xml:space="preserve">Check blood glucose if </w:t>
                </w:r>
                <w:r w:rsidRPr="002A13AB">
                  <w:rPr>
                    <w:rStyle w:val="italic"/>
                    <w:highlight w:val="green"/>
                  </w:rPr>
                  <w:t>any</w:t>
                </w:r>
                <w:r w:rsidRPr="004E0EDB">
                  <w:t xml:space="preserve"> abnormality noted in assessment of disability</w:t>
                </w:r>
              </w:p>
            </w:tc>
          </w:tr>
          <w:tr w:rsidR="000F5B79" w14:paraId="569EFA87" w14:textId="77777777" w:rsidTr="00F13B36">
            <w:tc>
              <w:tcPr>
                <w:tcW w:w="0" w:type="auto"/>
              </w:tcPr>
              <w:p w14:paraId="2200B2F5" w14:textId="33BF2EF2" w:rsidR="000F5B79" w:rsidRDefault="00100A86" w:rsidP="005E081C">
                <w:pPr>
                  <w:pStyle w:val="TB"/>
                </w:pPr>
                <w:r>
                  <w:lastRenderedPageBreak/>
                  <w:t>Exposure</w:t>
                </w:r>
              </w:p>
            </w:tc>
            <w:tc>
              <w:tcPr>
                <w:tcW w:w="0" w:type="auto"/>
              </w:tcPr>
              <w:p w14:paraId="3C6509A3" w14:textId="77777777" w:rsidR="000F5B79" w:rsidRPr="004E0EDB" w:rsidRDefault="00100A86" w:rsidP="005E081C">
                <w:pPr>
                  <w:pStyle w:val="TB"/>
                </w:pPr>
                <w:r w:rsidRPr="004E0EDB">
                  <w:t>Petechiae or purpura (consider need for isolation)</w:t>
                </w:r>
              </w:p>
              <w:p w14:paraId="0B2F98F2" w14:textId="77777777" w:rsidR="000F5B79" w:rsidRPr="004E0EDB" w:rsidRDefault="00100A86" w:rsidP="005E081C">
                <w:pPr>
                  <w:pStyle w:val="TB"/>
                </w:pPr>
                <w:r w:rsidRPr="004E0EDB">
                  <w:t>Any signs of trauma</w:t>
                </w:r>
              </w:p>
              <w:p w14:paraId="3C0B3084" w14:textId="77777777" w:rsidR="000F5B79" w:rsidRPr="004E0EDB" w:rsidRDefault="00100A86" w:rsidP="005E081C">
                <w:pPr>
                  <w:pStyle w:val="TB"/>
                </w:pPr>
                <w:r w:rsidRPr="004E0EDB">
                  <w:t>Rash (consider need for isolation)</w:t>
                </w:r>
              </w:p>
              <w:p w14:paraId="1450FF10" w14:textId="77777777" w:rsidR="000F5B79" w:rsidRPr="004E0EDB" w:rsidRDefault="00100A86" w:rsidP="005E081C">
                <w:pPr>
                  <w:pStyle w:val="TB"/>
                </w:pPr>
                <w:r w:rsidRPr="004E0EDB">
                  <w:t>Indications of unintentional injury or maltreatment</w:t>
                </w:r>
              </w:p>
              <w:p w14:paraId="0255CAC1" w14:textId="77777777" w:rsidR="000F5B79" w:rsidRPr="004E0EDB" w:rsidRDefault="00100A86" w:rsidP="005E081C">
                <w:pPr>
                  <w:pStyle w:val="TB"/>
                </w:pPr>
                <w:r w:rsidRPr="004E0EDB">
                  <w:t>Indication of possible human trafficking (physical injuries, abuse, tattoos, malnourished, poor hygiene, other)</w:t>
                </w:r>
              </w:p>
              <w:p w14:paraId="0FDE1A2D" w14:textId="304FFB99" w:rsidR="000F5B79" w:rsidRDefault="00100A86" w:rsidP="005E081C">
                <w:pPr>
                  <w:pStyle w:val="TB"/>
                </w:pPr>
                <w:r w:rsidRPr="004E0EDB">
                  <w:t>Hives or severe itching</w:t>
                </w:r>
              </w:p>
            </w:tc>
          </w:tr>
          <w:tr w:rsidR="000F5B79" w14:paraId="3C161B59" w14:textId="77777777" w:rsidTr="00F13B36">
            <w:tc>
              <w:tcPr>
                <w:tcW w:w="0" w:type="auto"/>
              </w:tcPr>
              <w:p w14:paraId="356430D1" w14:textId="5971001A" w:rsidR="000F5B79" w:rsidRDefault="00100A86" w:rsidP="005E081C">
                <w:pPr>
                  <w:pStyle w:val="TB"/>
                </w:pPr>
                <w:r>
                  <w:t>Full Set of Vital Signs</w:t>
                </w:r>
              </w:p>
            </w:tc>
            <w:tc>
              <w:tcPr>
                <w:tcW w:w="0" w:type="auto"/>
              </w:tcPr>
              <w:p w14:paraId="006A1EFF" w14:textId="77777777" w:rsidR="000F5B79" w:rsidRPr="004E0EDB" w:rsidRDefault="00100A86" w:rsidP="005E081C">
                <w:pPr>
                  <w:pStyle w:val="TB"/>
                </w:pPr>
                <w:r w:rsidRPr="004E0EDB">
                  <w:t>Anything significantly above or below normal for child’s age</w:t>
                </w:r>
              </w:p>
              <w:p w14:paraId="5FB19E63" w14:textId="36B4A3A8" w:rsidR="000F5B79" w:rsidRDefault="00100A86" w:rsidP="005E081C">
                <w:pPr>
                  <w:pStyle w:val="TB"/>
                </w:pPr>
                <w:r w:rsidRPr="004E0EDB">
                  <w:t xml:space="preserve">Temperature </w:t>
                </w:r>
                <w:r w:rsidR="002A13AB" w:rsidRPr="002A13AB">
                  <w:rPr>
                    <w:rStyle w:val="Math"/>
                    <w:highlight w:val="green"/>
                  </w:rPr>
                  <w:t>&gt;</w:t>
                </w:r>
                <w:r w:rsidRPr="004E0EDB">
                  <w:t xml:space="preserve"> 38°C (100.4°F) in child 3 months or younger or Temperature </w:t>
                </w:r>
                <w:r w:rsidR="002A13AB" w:rsidRPr="002A13AB">
                  <w:rPr>
                    <w:rStyle w:val="Math"/>
                    <w:highlight w:val="green"/>
                  </w:rPr>
                  <w:t>&gt;</w:t>
                </w:r>
                <w:r w:rsidRPr="004E0EDB">
                  <w:t xml:space="preserve"> 39°C (102.2°F) in child older than 3 months*</w:t>
                </w:r>
              </w:p>
            </w:tc>
          </w:tr>
          <w:tr w:rsidR="000F5B79" w14:paraId="587DC7A1" w14:textId="77777777" w:rsidTr="00F13B36">
            <w:tc>
              <w:tcPr>
                <w:tcW w:w="0" w:type="auto"/>
              </w:tcPr>
              <w:p w14:paraId="372407F0" w14:textId="72AF463C" w:rsidR="000F5B79" w:rsidRDefault="00100A86" w:rsidP="005E081C">
                <w:pPr>
                  <w:pStyle w:val="TB"/>
                </w:pPr>
                <w:r>
                  <w:t>Get adjuncts and Give Comfort</w:t>
                </w:r>
              </w:p>
            </w:tc>
            <w:tc>
              <w:tcPr>
                <w:tcW w:w="0" w:type="auto"/>
              </w:tcPr>
              <w:p w14:paraId="604DAEF4" w14:textId="77777777" w:rsidR="000F5B79" w:rsidRPr="004E0EDB" w:rsidRDefault="00100A86" w:rsidP="005E081C">
                <w:pPr>
                  <w:pStyle w:val="TB"/>
                </w:pPr>
                <w:r w:rsidRPr="004E0EDB">
                  <w:t>Hypoxia</w:t>
                </w:r>
              </w:p>
              <w:p w14:paraId="1F3DAB32" w14:textId="19C894AA" w:rsidR="000F5B79" w:rsidRPr="004E0EDB" w:rsidRDefault="00100A86" w:rsidP="005E081C">
                <w:pPr>
                  <w:pStyle w:val="TB"/>
                </w:pPr>
                <w:r w:rsidRPr="004E0EDB">
                  <w:t>End</w:t>
                </w:r>
                <w:r>
                  <w:t>-</w:t>
                </w:r>
                <w:r w:rsidRPr="004E0EDB">
                  <w:t xml:space="preserve">tidal </w:t>
                </w:r>
                <w:r>
                  <w:t>carbon dioxide</w:t>
                </w:r>
                <w:r w:rsidR="002A13AB" w:rsidRPr="002A13AB">
                  <w:rPr>
                    <w:rStyle w:val="Math"/>
                    <w:highlight w:val="green"/>
                  </w:rPr>
                  <w:t>&gt;</w:t>
                </w:r>
                <w:r w:rsidRPr="004E0EDB">
                  <w:t xml:space="preserve"> 45 or </w:t>
                </w:r>
                <w:r w:rsidR="002A13AB" w:rsidRPr="002A13AB">
                  <w:rPr>
                    <w:rStyle w:val="Math"/>
                    <w:highlight w:val="green"/>
                  </w:rPr>
                  <w:t>&lt;</w:t>
                </w:r>
                <w:r w:rsidRPr="004E0EDB">
                  <w:t xml:space="preserve"> 35 mm Hg (</w:t>
                </w:r>
                <w:r w:rsidR="002A13AB" w:rsidRPr="002A13AB">
                  <w:rPr>
                    <w:rStyle w:val="Math"/>
                    <w:highlight w:val="green"/>
                  </w:rPr>
                  <w:t>&gt;</w:t>
                </w:r>
                <w:r w:rsidRPr="004E0EDB">
                  <w:t xml:space="preserve"> 6 or </w:t>
                </w:r>
                <w:r w:rsidR="002A13AB" w:rsidRPr="002A13AB">
                  <w:rPr>
                    <w:rStyle w:val="Math"/>
                    <w:highlight w:val="green"/>
                  </w:rPr>
                  <w:t>&lt;</w:t>
                </w:r>
                <w:r w:rsidRPr="004E0EDB">
                  <w:t xml:space="preserve"> 4.7 kilopascals)</w:t>
                </w:r>
              </w:p>
              <w:p w14:paraId="7C515D86" w14:textId="1BDD6DDD" w:rsidR="000F5B79" w:rsidRDefault="00100A86" w:rsidP="005E081C">
                <w:pPr>
                  <w:pStyle w:val="TB"/>
                </w:pPr>
                <w:r w:rsidRPr="004E0EDB">
                  <w:t>Moderate to severe pain (as assessed using age-appropriate pain scale)</w:t>
                </w:r>
              </w:p>
            </w:tc>
          </w:tr>
          <w:tr w:rsidR="000F5B79" w14:paraId="6844E8B9" w14:textId="77777777" w:rsidTr="00F13B36">
            <w:tc>
              <w:tcPr>
                <w:tcW w:w="0" w:type="auto"/>
              </w:tcPr>
              <w:p w14:paraId="6C603F55" w14:textId="427C2564" w:rsidR="000F5B79" w:rsidRDefault="00100A86" w:rsidP="005E081C">
                <w:pPr>
                  <w:pStyle w:val="TB"/>
                </w:pPr>
                <w:r>
                  <w:t>History</w:t>
                </w:r>
              </w:p>
            </w:tc>
            <w:tc>
              <w:tcPr>
                <w:tcW w:w="0" w:type="auto"/>
              </w:tcPr>
              <w:p w14:paraId="4573DED4" w14:textId="77777777" w:rsidR="000F5B79" w:rsidRPr="004E0EDB" w:rsidRDefault="00100A86" w:rsidP="005E081C">
                <w:pPr>
                  <w:pStyle w:val="TB"/>
                </w:pPr>
                <w:r w:rsidRPr="004E0EDB">
                  <w:t>History of chronic disease or immunosuppression</w:t>
                </w:r>
              </w:p>
              <w:p w14:paraId="0938380C" w14:textId="77777777" w:rsidR="000F5B79" w:rsidRPr="004E0EDB" w:rsidRDefault="00100A86" w:rsidP="005E081C">
                <w:pPr>
                  <w:pStyle w:val="TB"/>
                </w:pPr>
                <w:r w:rsidRPr="004E0EDB">
                  <w:t>History of family crisis</w:t>
                </w:r>
              </w:p>
              <w:p w14:paraId="4CCACD58" w14:textId="77777777" w:rsidR="000F5B79" w:rsidRPr="004E0EDB" w:rsidRDefault="00100A86" w:rsidP="005E081C">
                <w:pPr>
                  <w:pStyle w:val="TB"/>
                </w:pPr>
                <w:r w:rsidRPr="004E0EDB">
                  <w:t>Unscheduled return to the ED within 24 hours</w:t>
                </w:r>
              </w:p>
              <w:p w14:paraId="436A8389" w14:textId="1B349086" w:rsidR="000F5B79" w:rsidRDefault="00100A86" w:rsidP="005E081C">
                <w:pPr>
                  <w:pStyle w:val="TB"/>
                </w:pPr>
                <w:r w:rsidRPr="004E0EDB">
                  <w:t>Actual or potential threat to self or others</w:t>
                </w:r>
              </w:p>
            </w:tc>
          </w:tr>
          <w:tr w:rsidR="000F5B79" w14:paraId="3F218BA9" w14:textId="77777777" w:rsidTr="00F13B36">
            <w:tc>
              <w:tcPr>
                <w:tcW w:w="0" w:type="auto"/>
                <w:gridSpan w:val="2"/>
              </w:tcPr>
              <w:p w14:paraId="1AB74CDE" w14:textId="2821311B" w:rsidR="000F5B79" w:rsidRDefault="00100A86" w:rsidP="005E081C">
                <w:pPr>
                  <w:pStyle w:val="TFN"/>
                </w:pPr>
                <w:r w:rsidRPr="004E0EDB">
                  <w:t xml:space="preserve">*Reference values vary by expert organization. The Pediatric SIRS, Sepsis, and Septic Shock screening tool identifies temperatures above 38.5°C (101.3°F) as an additional risk (Eisenberg &amp; </w:t>
                </w:r>
                <w:proofErr w:type="spellStart"/>
                <w:r w:rsidRPr="004E0EDB">
                  <w:t>Balamuth</w:t>
                </w:r>
                <w:proofErr w:type="spellEnd"/>
                <w:r w:rsidRPr="004E0EDB">
                  <w:t>, 2021).</w:t>
                </w:r>
              </w:p>
              <w:p w14:paraId="559B3A89" w14:textId="40036B0D" w:rsidR="000F5B79" w:rsidRDefault="00100A86" w:rsidP="005E081C">
                <w:pPr>
                  <w:pStyle w:val="TSN"/>
                </w:pPr>
                <w:r w:rsidRPr="004E0EDB">
                  <w:t xml:space="preserve">Data from Foley, A., &amp; Dodge, T. (2023). Neonatal triage red flags. </w:t>
                </w:r>
                <w:r w:rsidRPr="002A13AB">
                  <w:rPr>
                    <w:rStyle w:val="italic"/>
                    <w:highlight w:val="green"/>
                  </w:rPr>
                  <w:t xml:space="preserve">Journal of Emergency </w:t>
                </w:r>
                <w:r w:rsidRPr="002A13AB">
                  <w:rPr>
                    <w:rStyle w:val="italic"/>
                    <w:highlight w:val="green"/>
                  </w:rPr>
                  <w:lastRenderedPageBreak/>
                  <w:t>Nursing</w:t>
                </w:r>
                <w:r w:rsidRPr="004E0EDB">
                  <w:t xml:space="preserve">, </w:t>
                </w:r>
                <w:r w:rsidRPr="002A13AB">
                  <w:rPr>
                    <w:rStyle w:val="italic"/>
                    <w:highlight w:val="green"/>
                  </w:rPr>
                  <w:t>49</w:t>
                </w:r>
                <w:r w:rsidRPr="004E0EDB">
                  <w:t xml:space="preserve">(6), 811–814. </w:t>
                </w:r>
                <w:r w:rsidRPr="002A13AB">
                  <w:t>https://doi.org/10.1016/j.jen.2023.08.007</w:t>
                </w:r>
                <w:r w:rsidRPr="004E0EDB">
                  <w:t xml:space="preserve">; Jeffries, D., &amp; Visser, L. (2021). </w:t>
                </w:r>
                <w:r w:rsidRPr="002A13AB">
                  <w:rPr>
                    <w:rStyle w:val="italic"/>
                    <w:highlight w:val="green"/>
                  </w:rPr>
                  <w:t>Rapid access guide for pediatric emergencies: Providing expert nursing care</w:t>
                </w:r>
                <w:r w:rsidRPr="004E0EDB">
                  <w:t xml:space="preserve">. Springer Publishing. </w:t>
                </w:r>
                <w:r w:rsidRPr="002A13AB">
                  <w:t>https://doi.org/10.1891/9780826152435</w:t>
                </w:r>
                <w:r w:rsidRPr="004E0EDB">
                  <w:t xml:space="preserve">; Travers, D. (2018) Triage. In V. Sweet (Ed.), </w:t>
                </w:r>
                <w:r w:rsidRPr="002A13AB">
                  <w:rPr>
                    <w:rStyle w:val="italic"/>
                    <w:highlight w:val="green"/>
                  </w:rPr>
                  <w:t>Emergency nursing core curriculum</w:t>
                </w:r>
                <w:r w:rsidRPr="004E0EDB">
                  <w:t xml:space="preserve"> (7</w:t>
                </w:r>
                <w:r w:rsidRPr="002A13AB">
                  <w:rPr>
                    <w:rStyle w:val="superscript"/>
                  </w:rPr>
                  <w:t>th</w:t>
                </w:r>
                <w:r w:rsidRPr="004E0EDB">
                  <w:t xml:space="preserve"> ed., pp. 23–35). Elsevier; Ward, M. A. (2025) Fever in infants and children: Pathophysiology and management. </w:t>
                </w:r>
                <w:proofErr w:type="spellStart"/>
                <w:r w:rsidRPr="002A13AB">
                  <w:rPr>
                    <w:rStyle w:val="italic"/>
                    <w:highlight w:val="green"/>
                  </w:rPr>
                  <w:t>UpToDate</w:t>
                </w:r>
                <w:proofErr w:type="spellEnd"/>
                <w:r w:rsidRPr="004E0EDB">
                  <w:t xml:space="preserve">. Retrieved June 20, 2025, from </w:t>
                </w:r>
                <w:r w:rsidRPr="002A13AB">
                  <w:t>https://www.uptodate.com/contents/fever-in-infants-and-children-pathophysiology-and-management</w:t>
                </w:r>
              </w:p>
            </w:tc>
          </w:tr>
        </w:tbl>
      </w:sdtContent>
    </w:sdt>
    <w:p w14:paraId="02D13D7D" w14:textId="77777777" w:rsidR="00C8688D" w:rsidRDefault="00100A86" w:rsidP="002A13AB">
      <w:pPr>
        <w:pStyle w:val="H1"/>
        <w:rPr>
          <w:highlight w:val="cyan"/>
        </w:rPr>
      </w:pPr>
      <w:r w:rsidRPr="00100A86">
        <w:rPr>
          <w:highlight w:val="cyan"/>
        </w:rPr>
        <w:lastRenderedPageBreak/>
        <w:t xml:space="preserve"> Case Examples</w:t>
      </w:r>
    </w:p>
    <w:p w14:paraId="6CCA6EB4" w14:textId="7F83EABC" w:rsidR="000F5B79" w:rsidRDefault="00D000F5" w:rsidP="005E081C">
      <w:pPr>
        <w:pStyle w:val="TXL"/>
      </w:pPr>
      <w:sdt>
        <w:sdtPr>
          <w:rPr>
            <w:rStyle w:val="TableCitation"/>
            <w:highlight w:val="cyan"/>
          </w:rPr>
          <w:alias w:val="TableRef"/>
          <w:tag w:val="TableRef"/>
          <w:id w:val="-1807697931"/>
          <w:placeholder>
            <w:docPart w:val="DefaultPlaceholder_1082065158"/>
          </w:placeholder>
        </w:sdtPr>
        <w:sdtEndPr>
          <w:rPr>
            <w:rStyle w:val="TableCitation"/>
          </w:rPr>
        </w:sdtEndPr>
        <w:sdtContent>
          <w:sdt>
            <w:sdtPr>
              <w:rPr>
                <w:rStyle w:val="TableCitation"/>
                <w:highlight w:val="cyan"/>
              </w:rPr>
              <w:alias w:val="Table"/>
              <w:tag w:val="Table"/>
              <w:id w:val="-1069648157"/>
              <w:placeholder>
                <w:docPart w:val="DefaultPlaceholder_1082065158"/>
              </w:placeholder>
            </w:sdtPr>
            <w:sdtEndPr>
              <w:rPr>
                <w:rStyle w:val="TableCitation"/>
              </w:rPr>
            </w:sdtEndPr>
            <w:sdtContent>
              <w:r w:rsidR="00100A86" w:rsidRPr="007B2884">
                <w:rPr>
                  <w:rStyle w:val="TableCitation"/>
                  <w:highlight w:val="cyan"/>
                </w:rPr>
                <w:t>Table</w:t>
              </w:r>
            </w:sdtContent>
          </w:sdt>
          <w:r w:rsidR="00100A86" w:rsidRPr="007B2884">
            <w:rPr>
              <w:rStyle w:val="TableCitation"/>
              <w:highlight w:val="cyan"/>
            </w:rPr>
            <w:t xml:space="preserve"> </w:t>
          </w:r>
          <w:sdt>
            <w:sdtPr>
              <w:rPr>
                <w:rStyle w:val="TableCitation"/>
                <w:highlight w:val="cyan"/>
              </w:rPr>
              <w:alias w:val="ChapNo"/>
              <w:tag w:val="ChapNo"/>
              <w:id w:val="-277253529"/>
              <w:placeholder>
                <w:docPart w:val="DefaultPlaceholder_1082065158"/>
              </w:placeholder>
            </w:sdtPr>
            <w:sdtEndPr>
              <w:rPr>
                <w:rStyle w:val="TableCitation"/>
              </w:rPr>
            </w:sdtEndPr>
            <w:sdtContent>
              <w:r w:rsidR="00100A86" w:rsidRPr="007B2884">
                <w:rPr>
                  <w:rStyle w:val="TableCitation"/>
                  <w:highlight w:val="cyan"/>
                </w:rPr>
                <w:t>4</w:t>
              </w:r>
            </w:sdtContent>
          </w:sdt>
          <w:r w:rsidR="00100A86" w:rsidRPr="007B2884">
            <w:rPr>
              <w:rStyle w:val="TableCitation"/>
              <w:highlight w:val="cyan"/>
            </w:rPr>
            <w:t>-</w:t>
          </w:r>
          <w:sdt>
            <w:sdtPr>
              <w:rPr>
                <w:rStyle w:val="TableCitation"/>
                <w:highlight w:val="cyan"/>
              </w:rPr>
              <w:alias w:val="SeqNo"/>
              <w:tag w:val="SeqNo"/>
              <w:id w:val="-1281178458"/>
              <w:placeholder>
                <w:docPart w:val="DefaultPlaceholder_1082065158"/>
              </w:placeholder>
            </w:sdtPr>
            <w:sdtEndPr>
              <w:rPr>
                <w:rStyle w:val="TableCitation"/>
              </w:rPr>
            </w:sdtEndPr>
            <w:sdtContent>
              <w:r w:rsidR="00100A86" w:rsidRPr="007B2884">
                <w:rPr>
                  <w:rStyle w:val="TableCitation"/>
                  <w:highlight w:val="cyan"/>
                </w:rPr>
                <w:t>4</w:t>
              </w:r>
            </w:sdtContent>
          </w:sdt>
        </w:sdtContent>
      </w:sdt>
      <w:r w:rsidR="00100A86" w:rsidRPr="004E0EDB">
        <w:t xml:space="preserve"> profiles a few patients and considers how they would be categorized based on the PAT.</w:t>
      </w:r>
    </w:p>
    <w:sdt>
      <w:sdtPr>
        <w:rPr>
          <w:highlight w:val="cyan"/>
        </w:rPr>
        <w:id w:val="-1708793177"/>
        <w:placeholder>
          <w:docPart w:val="DefaultPlaceholder_1082065158"/>
        </w:placeholder>
      </w:sdtPr>
      <w:sdtEndPr>
        <w:rPr>
          <w:highlight w:val="none"/>
        </w:rPr>
      </w:sdtEndPr>
      <w:sdtContent>
        <w:sdt>
          <w:sdtPr>
            <w:rPr>
              <w:highlight w:val="cyan"/>
            </w:rPr>
            <w:alias w:val="Table Caption"/>
            <w:id w:val="1068927303"/>
            <w:placeholder>
              <w:docPart w:val="63EB9D907C714B9C92F2D510F4AE9093"/>
            </w:placeholder>
          </w:sdtPr>
          <w:sdtEndPr/>
          <w:sdtContent>
            <w:p w14:paraId="02B49824" w14:textId="77777777" w:rsidR="00836614" w:rsidRDefault="00D000F5" w:rsidP="00836614">
              <w:pPr>
                <w:pStyle w:val="TT"/>
                <w:rPr>
                  <w:highlight w:val="cyan"/>
                </w:rPr>
              </w:pPr>
              <w:sdt>
                <w:sdtPr>
                  <w:rPr>
                    <w:rStyle w:val="TN"/>
                    <w:highlight w:val="cyan"/>
                  </w:rPr>
                  <w:alias w:val="Table"/>
                  <w:id w:val="-1670245213"/>
                  <w:placeholder>
                    <w:docPart w:val="63EB9D907C714B9C92F2D510F4AE9093"/>
                  </w:placeholder>
                </w:sdtPr>
                <w:sdtEndPr>
                  <w:rPr>
                    <w:rStyle w:val="DefaultParagraphFont"/>
                  </w:rPr>
                </w:sdtEndPr>
                <w:sdtContent>
                  <w:r w:rsidR="00836614" w:rsidRPr="007B2884">
                    <w:rPr>
                      <w:rStyle w:val="TN"/>
                      <w:highlight w:val="cyan"/>
                    </w:rPr>
                    <w:t>TABLE</w:t>
                  </w:r>
                </w:sdtContent>
              </w:sdt>
              <w:r w:rsidR="00836614" w:rsidRPr="00100A86">
                <w:rPr>
                  <w:highlight w:val="cyan"/>
                </w:rPr>
                <w:t xml:space="preserve"> </w:t>
              </w:r>
              <w:sdt>
                <w:sdtPr>
                  <w:rPr>
                    <w:rStyle w:val="TN"/>
                    <w:highlight w:val="cyan"/>
                  </w:rPr>
                  <w:alias w:val="ChapNo"/>
                  <w:id w:val="-1354490162"/>
                  <w:placeholder>
                    <w:docPart w:val="63EB9D907C714B9C92F2D510F4AE9093"/>
                  </w:placeholder>
                </w:sdtPr>
                <w:sdtEndPr>
                  <w:rPr>
                    <w:rStyle w:val="DefaultParagraphFont"/>
                  </w:rPr>
                </w:sdtEndPr>
                <w:sdtContent>
                  <w:r w:rsidR="00836614" w:rsidRPr="007B2884">
                    <w:rPr>
                      <w:rStyle w:val="TN"/>
                      <w:highlight w:val="cyan"/>
                    </w:rPr>
                    <w:t>4</w:t>
                  </w:r>
                </w:sdtContent>
              </w:sdt>
              <w:r w:rsidR="00836614" w:rsidRPr="00100A86">
                <w:rPr>
                  <w:highlight w:val="cyan"/>
                </w:rPr>
                <w:t>-</w:t>
              </w:r>
              <w:sdt>
                <w:sdtPr>
                  <w:rPr>
                    <w:rStyle w:val="TN"/>
                    <w:highlight w:val="cyan"/>
                  </w:rPr>
                  <w:alias w:val="SeqNo"/>
                  <w:id w:val="147802016"/>
                  <w:placeholder>
                    <w:docPart w:val="63EB9D907C714B9C92F2D510F4AE9093"/>
                  </w:placeholder>
                </w:sdtPr>
                <w:sdtEndPr>
                  <w:rPr>
                    <w:rStyle w:val="DefaultParagraphFont"/>
                  </w:rPr>
                </w:sdtEndPr>
                <w:sdtContent>
                  <w:r w:rsidR="00836614" w:rsidRPr="007B2884">
                    <w:rPr>
                      <w:rStyle w:val="TN"/>
                      <w:highlight w:val="cyan"/>
                    </w:rPr>
                    <w:t>4</w:t>
                  </w:r>
                </w:sdtContent>
              </w:sdt>
              <w:r w:rsidR="00836614" w:rsidRPr="00100A86">
                <w:rPr>
                  <w:highlight w:val="cyan"/>
                </w:rPr>
                <w:t xml:space="preserve"> Cases</w:t>
              </w:r>
            </w:p>
          </w:sdtContent>
        </w:sdt>
        <w:tbl>
          <w:tblPr>
            <w:tblStyle w:val="TableGrid"/>
            <w:tblW w:w="0" w:type="auto"/>
            <w:tblLook w:val="04A0" w:firstRow="1" w:lastRow="0" w:firstColumn="1" w:lastColumn="0" w:noHBand="0" w:noVBand="1"/>
          </w:tblPr>
          <w:tblGrid>
            <w:gridCol w:w="883"/>
            <w:gridCol w:w="4074"/>
            <w:gridCol w:w="4619"/>
          </w:tblGrid>
          <w:tr w:rsidR="000F5B79" w14:paraId="47C7F560" w14:textId="77777777" w:rsidTr="00F13B36">
            <w:tc>
              <w:tcPr>
                <w:tcW w:w="0" w:type="auto"/>
              </w:tcPr>
              <w:p w14:paraId="45E40773" w14:textId="6EE267E6" w:rsidR="000F5B79" w:rsidRPr="004E0EDB" w:rsidRDefault="00100A86" w:rsidP="005E081C">
                <w:pPr>
                  <w:pStyle w:val="TCH1"/>
                </w:pPr>
                <w:r w:rsidRPr="00100A86">
                  <w:rPr>
                    <w:highlight w:val="cyan"/>
                  </w:rPr>
                  <w:t>Patient</w:t>
                </w:r>
              </w:p>
            </w:tc>
            <w:tc>
              <w:tcPr>
                <w:tcW w:w="0" w:type="auto"/>
              </w:tcPr>
              <w:p w14:paraId="57FE929B" w14:textId="69971DD6" w:rsidR="000F5B79" w:rsidRPr="004E0EDB" w:rsidRDefault="00100A86" w:rsidP="005E081C">
                <w:pPr>
                  <w:pStyle w:val="TCH1"/>
                </w:pPr>
                <w:r w:rsidRPr="00100A86">
                  <w:rPr>
                    <w:highlight w:val="cyan"/>
                  </w:rPr>
                  <w:t>Observations Made Using the PAT</w:t>
                </w:r>
              </w:p>
            </w:tc>
            <w:tc>
              <w:tcPr>
                <w:tcW w:w="0" w:type="auto"/>
              </w:tcPr>
              <w:p w14:paraId="5C4B1741" w14:textId="241D15F8" w:rsidR="000F5B79" w:rsidRPr="00100A86" w:rsidRDefault="00100A86" w:rsidP="005E081C">
                <w:pPr>
                  <w:pStyle w:val="TCH1"/>
                  <w:rPr>
                    <w:highlight w:val="cyan"/>
                  </w:rPr>
                </w:pPr>
                <w:r w:rsidRPr="00100A86">
                  <w:rPr>
                    <w:highlight w:val="cyan"/>
                  </w:rPr>
                  <w:t>Categorization and Rationale</w:t>
                </w:r>
              </w:p>
            </w:tc>
          </w:tr>
          <w:tr w:rsidR="000F5B79" w14:paraId="181EBACB" w14:textId="77777777" w:rsidTr="00F13B36">
            <w:tc>
              <w:tcPr>
                <w:tcW w:w="0" w:type="auto"/>
              </w:tcPr>
              <w:p w14:paraId="5D1D38C4" w14:textId="2BCC42D8" w:rsidR="000F5B79" w:rsidRDefault="00100A86" w:rsidP="005E081C">
                <w:pPr>
                  <w:pStyle w:val="TB"/>
                </w:pPr>
                <w:r>
                  <w:t>1</w:t>
                </w:r>
              </w:p>
            </w:tc>
            <w:tc>
              <w:tcPr>
                <w:tcW w:w="0" w:type="auto"/>
              </w:tcPr>
              <w:p w14:paraId="41FA206B" w14:textId="77777777" w:rsidR="00DA1AAE" w:rsidRDefault="00100A86" w:rsidP="005E081C">
                <w:pPr>
                  <w:pStyle w:val="TB"/>
                </w:pPr>
                <w:r w:rsidRPr="00D663FB">
                  <w:t>Caregiver arrives in the ED carrying a toddler and states, “He was horsing around with his older brother on the top of the bunk beds and fell off.”</w:t>
                </w:r>
              </w:p>
              <w:p w14:paraId="40702280" w14:textId="22235ED7" w:rsidR="000F5B79" w:rsidRPr="00D663FB" w:rsidRDefault="00100A86" w:rsidP="005E081C">
                <w:pPr>
                  <w:pStyle w:val="TB"/>
                </w:pPr>
                <w:r w:rsidRPr="002A13AB">
                  <w:rPr>
                    <w:rStyle w:val="bold"/>
                    <w:highlight w:val="cyan"/>
                  </w:rPr>
                  <w:t>Appearance</w:t>
                </w:r>
                <w:r w:rsidRPr="00D663FB">
                  <w:t>: Child is limp in adult’s arms.</w:t>
                </w:r>
              </w:p>
              <w:p w14:paraId="28E8583A" w14:textId="77777777" w:rsidR="000F5B79" w:rsidRPr="00D663FB" w:rsidRDefault="00100A86" w:rsidP="005E081C">
                <w:pPr>
                  <w:pStyle w:val="TB"/>
                </w:pPr>
                <w:r w:rsidRPr="002A13AB">
                  <w:rPr>
                    <w:rStyle w:val="bold"/>
                    <w:highlight w:val="cyan"/>
                  </w:rPr>
                  <w:t>Work of Breathing</w:t>
                </w:r>
                <w:r w:rsidRPr="00D663FB">
                  <w:t>: Breathing is regular; appears slower than normal with no increased respiratory effort.</w:t>
                </w:r>
              </w:p>
              <w:p w14:paraId="4517AFB0" w14:textId="748D66BC" w:rsidR="000F5B79" w:rsidRDefault="00100A86" w:rsidP="005E081C">
                <w:pPr>
                  <w:pStyle w:val="TB"/>
                </w:pPr>
                <w:r w:rsidRPr="002A13AB">
                  <w:rPr>
                    <w:rStyle w:val="bold"/>
                    <w:highlight w:val="cyan"/>
                  </w:rPr>
                  <w:t>Circulation to Skin</w:t>
                </w:r>
                <w:r w:rsidRPr="00D663FB">
                  <w:t>: Color is normal.</w:t>
                </w:r>
              </w:p>
            </w:tc>
            <w:tc>
              <w:tcPr>
                <w:tcW w:w="0" w:type="auto"/>
              </w:tcPr>
              <w:p w14:paraId="3CA8F6B1" w14:textId="77777777" w:rsidR="000F5B79" w:rsidRPr="00D663FB" w:rsidRDefault="00100A86" w:rsidP="005E081C">
                <w:pPr>
                  <w:pStyle w:val="TB"/>
                </w:pPr>
                <w:r w:rsidRPr="00D663FB">
                  <w:t xml:space="preserve">Child is categorized as </w:t>
                </w:r>
                <w:r w:rsidRPr="002A13AB">
                  <w:rPr>
                    <w:rStyle w:val="bold"/>
                    <w:highlight w:val="cyan"/>
                  </w:rPr>
                  <w:t>Sickest</w:t>
                </w:r>
                <w:r w:rsidRPr="00D663FB">
                  <w:t>.</w:t>
                </w:r>
              </w:p>
              <w:p w14:paraId="38BBCFC6" w14:textId="390CBBAB" w:rsidR="000F5B79" w:rsidRDefault="00100A86" w:rsidP="005E081C">
                <w:pPr>
                  <w:pStyle w:val="TB"/>
                </w:pPr>
                <w:r w:rsidRPr="00D663FB">
                  <w:t>Child’s general appearance is abnormal, and breathing is slower than normal. Two abnormalities in the PAT classify this child as sickest, despite the color of the skin being normal.</w:t>
                </w:r>
              </w:p>
            </w:tc>
          </w:tr>
          <w:tr w:rsidR="000F5B79" w14:paraId="53D7217E" w14:textId="77777777" w:rsidTr="00F13B36">
            <w:tc>
              <w:tcPr>
                <w:tcW w:w="0" w:type="auto"/>
              </w:tcPr>
              <w:p w14:paraId="6DF0CBBE" w14:textId="562D2643" w:rsidR="000F5B79" w:rsidRDefault="00100A86" w:rsidP="005E081C">
                <w:pPr>
                  <w:pStyle w:val="TB"/>
                </w:pPr>
                <w:r>
                  <w:t>2</w:t>
                </w:r>
              </w:p>
            </w:tc>
            <w:tc>
              <w:tcPr>
                <w:tcW w:w="0" w:type="auto"/>
              </w:tcPr>
              <w:p w14:paraId="13C84237" w14:textId="77777777" w:rsidR="00DA1AAE" w:rsidRDefault="00100A86" w:rsidP="005E081C">
                <w:pPr>
                  <w:pStyle w:val="TB"/>
                </w:pPr>
                <w:r w:rsidRPr="00D663FB">
                  <w:t xml:space="preserve">Teacher arrives with an ambulatory </w:t>
                </w:r>
                <w:r w:rsidRPr="00D663FB">
                  <w:lastRenderedPageBreak/>
                  <w:t>young school-aged child, stating, “She was running on the playground and fell and cut her forehead.”</w:t>
                </w:r>
              </w:p>
              <w:p w14:paraId="690E722F" w14:textId="33BA7932" w:rsidR="000F5B79" w:rsidRPr="00D663FB" w:rsidRDefault="00100A86" w:rsidP="005E081C">
                <w:pPr>
                  <w:pStyle w:val="TB"/>
                </w:pPr>
                <w:r w:rsidRPr="002A13AB">
                  <w:rPr>
                    <w:rStyle w:val="bold"/>
                    <w:highlight w:val="cyan"/>
                  </w:rPr>
                  <w:t>Appearance</w:t>
                </w:r>
                <w:r w:rsidRPr="00D663FB">
                  <w:t>: Child is alert and looking around, holding a wet cloth to her forehead.</w:t>
                </w:r>
              </w:p>
              <w:p w14:paraId="6A3F7619" w14:textId="77777777" w:rsidR="000F5B79" w:rsidRPr="00D663FB" w:rsidRDefault="00100A86" w:rsidP="005E081C">
                <w:pPr>
                  <w:pStyle w:val="TB"/>
                </w:pPr>
                <w:r w:rsidRPr="002A13AB">
                  <w:rPr>
                    <w:rStyle w:val="bold"/>
                    <w:highlight w:val="cyan"/>
                  </w:rPr>
                  <w:t>Work of Breathing</w:t>
                </w:r>
                <w:r w:rsidRPr="00D663FB">
                  <w:t>: Breathing is regular, normal rate; no increased work of breathing.</w:t>
                </w:r>
              </w:p>
              <w:p w14:paraId="49C53B99" w14:textId="1FA2950B" w:rsidR="000F5B79" w:rsidRDefault="00100A86" w:rsidP="005E081C">
                <w:pPr>
                  <w:pStyle w:val="TB"/>
                </w:pPr>
                <w:r w:rsidRPr="002A13AB">
                  <w:rPr>
                    <w:rStyle w:val="bold"/>
                    <w:highlight w:val="cyan"/>
                  </w:rPr>
                  <w:t>Circulation to Skin</w:t>
                </w:r>
                <w:r w:rsidRPr="00D663FB">
                  <w:t>: Color is normal.</w:t>
                </w:r>
              </w:p>
            </w:tc>
            <w:tc>
              <w:tcPr>
                <w:tcW w:w="0" w:type="auto"/>
              </w:tcPr>
              <w:p w14:paraId="7D1A83B1" w14:textId="77777777" w:rsidR="000F5B79" w:rsidRPr="00D663FB" w:rsidRDefault="00100A86" w:rsidP="005E081C">
                <w:pPr>
                  <w:pStyle w:val="TB"/>
                </w:pPr>
                <w:r w:rsidRPr="00D663FB">
                  <w:lastRenderedPageBreak/>
                  <w:t xml:space="preserve">Child is categorized as </w:t>
                </w:r>
                <w:r w:rsidRPr="002A13AB">
                  <w:rPr>
                    <w:rStyle w:val="bold"/>
                    <w:highlight w:val="cyan"/>
                  </w:rPr>
                  <w:t>Sick</w:t>
                </w:r>
                <w:r w:rsidRPr="00D663FB">
                  <w:t>.</w:t>
                </w:r>
              </w:p>
              <w:p w14:paraId="30162F68" w14:textId="77777777" w:rsidR="00DA1AAE" w:rsidRDefault="00100A86" w:rsidP="005E081C">
                <w:pPr>
                  <w:pStyle w:val="TB"/>
                </w:pPr>
                <w:r w:rsidRPr="00D663FB">
                  <w:lastRenderedPageBreak/>
                  <w:t>All parameters of the PAT are within normal limits.</w:t>
                </w:r>
              </w:p>
              <w:p w14:paraId="2E8C34ED" w14:textId="04A103A9" w:rsidR="000F5B79" w:rsidRDefault="00100A86" w:rsidP="005E081C">
                <w:pPr>
                  <w:pStyle w:val="TB"/>
                </w:pPr>
                <w:r w:rsidRPr="00D663FB">
                  <w:t>A focused assessment reveals the child has an approximately 3-cm laceration to the right side of her forehead above her right eyebrow oozing a small amount of blood that will most likely require suturing.</w:t>
                </w:r>
              </w:p>
            </w:tc>
          </w:tr>
          <w:tr w:rsidR="000F5B79" w14:paraId="2E8C6CF0" w14:textId="77777777" w:rsidTr="00F13B36">
            <w:tc>
              <w:tcPr>
                <w:tcW w:w="0" w:type="auto"/>
              </w:tcPr>
              <w:p w14:paraId="7F2CBDDB" w14:textId="1D21BF25" w:rsidR="000F5B79" w:rsidRDefault="00100A86" w:rsidP="005E081C">
                <w:pPr>
                  <w:pStyle w:val="TB"/>
                </w:pPr>
                <w:r>
                  <w:lastRenderedPageBreak/>
                  <w:t>3</w:t>
                </w:r>
              </w:p>
            </w:tc>
            <w:tc>
              <w:tcPr>
                <w:tcW w:w="0" w:type="auto"/>
              </w:tcPr>
              <w:p w14:paraId="2279C57D" w14:textId="77777777" w:rsidR="000F5B79" w:rsidRPr="00D663FB" w:rsidRDefault="00100A86" w:rsidP="005E081C">
                <w:pPr>
                  <w:pStyle w:val="TB"/>
                </w:pPr>
                <w:r w:rsidRPr="00D663FB">
                  <w:t>Adult arrives with an older school-aged child who is audibly wheezing, stating, “She was at the neighbor's house, and they just got a new kitten. She has a history of asthma, and has used her inhaler, but she is still wheezing.”</w:t>
                </w:r>
              </w:p>
              <w:p w14:paraId="349A0FEC" w14:textId="77777777" w:rsidR="000F5B79" w:rsidRPr="00D663FB" w:rsidRDefault="00100A86" w:rsidP="005E081C">
                <w:pPr>
                  <w:pStyle w:val="TB"/>
                </w:pPr>
                <w:r w:rsidRPr="002A13AB">
                  <w:rPr>
                    <w:rStyle w:val="bold"/>
                    <w:highlight w:val="cyan"/>
                  </w:rPr>
                  <w:t>Appearance</w:t>
                </w:r>
                <w:r w:rsidRPr="00D663FB">
                  <w:t>: Child is awake and interactive, holding her inhaler in her hand.</w:t>
                </w:r>
              </w:p>
              <w:p w14:paraId="15619D77" w14:textId="77777777" w:rsidR="000F5B79" w:rsidRPr="00D663FB" w:rsidRDefault="00100A86" w:rsidP="005E081C">
                <w:pPr>
                  <w:pStyle w:val="TB"/>
                </w:pPr>
                <w:r w:rsidRPr="002A13AB">
                  <w:rPr>
                    <w:rStyle w:val="bold"/>
                    <w:highlight w:val="cyan"/>
                  </w:rPr>
                  <w:t>Work of Breathing</w:t>
                </w:r>
                <w:r w:rsidRPr="00D663FB">
                  <w:t>: Audible wheezing noted; breathing is somewhat labored and faster than normal; some accessory muscle use noted.</w:t>
                </w:r>
              </w:p>
              <w:p w14:paraId="727C67A7" w14:textId="5CE291B4" w:rsidR="000F5B79" w:rsidRDefault="00100A86" w:rsidP="005E081C">
                <w:pPr>
                  <w:pStyle w:val="TB"/>
                </w:pPr>
                <w:r w:rsidRPr="002A13AB">
                  <w:rPr>
                    <w:rStyle w:val="bold"/>
                    <w:highlight w:val="cyan"/>
                  </w:rPr>
                  <w:lastRenderedPageBreak/>
                  <w:t>Circulation to Skin</w:t>
                </w:r>
                <w:r w:rsidRPr="00D663FB">
                  <w:t>: Color is normal.</w:t>
                </w:r>
              </w:p>
            </w:tc>
            <w:tc>
              <w:tcPr>
                <w:tcW w:w="0" w:type="auto"/>
              </w:tcPr>
              <w:p w14:paraId="5BFD6E61" w14:textId="77777777" w:rsidR="00DA1AAE" w:rsidRDefault="00100A86" w:rsidP="005E081C">
                <w:pPr>
                  <w:pStyle w:val="TB"/>
                </w:pPr>
                <w:r w:rsidRPr="00D663FB">
                  <w:lastRenderedPageBreak/>
                  <w:t xml:space="preserve">Child is categorized as </w:t>
                </w:r>
                <w:r w:rsidRPr="002A13AB">
                  <w:rPr>
                    <w:rStyle w:val="bold"/>
                    <w:highlight w:val="cyan"/>
                  </w:rPr>
                  <w:t>Sicker</w:t>
                </w:r>
                <w:r w:rsidRPr="00D663FB">
                  <w:t>.</w:t>
                </w:r>
              </w:p>
              <w:p w14:paraId="6ACC4719" w14:textId="77777777" w:rsidR="00DA1AAE" w:rsidRDefault="00100A86" w:rsidP="005E081C">
                <w:pPr>
                  <w:pStyle w:val="TB"/>
                </w:pPr>
                <w:r w:rsidRPr="00D663FB">
                  <w:t>Her appearance is appropriate, and she is interactive with her environment. She has audible wheezing and increased work of breathing. Her circulation to the skin is normal.</w:t>
                </w:r>
              </w:p>
              <w:p w14:paraId="29A15D7E" w14:textId="24805868" w:rsidR="000F5B79" w:rsidRDefault="00100A86" w:rsidP="005E081C">
                <w:pPr>
                  <w:pStyle w:val="TB"/>
                </w:pPr>
                <w:r w:rsidRPr="00D663FB">
                  <w:t xml:space="preserve">She has one abnormality in the PAT; therefore, she is </w:t>
                </w:r>
                <w:r w:rsidRPr="002A13AB">
                  <w:rPr>
                    <w:rStyle w:val="italic"/>
                    <w:highlight w:val="green"/>
                  </w:rPr>
                  <w:t>sicker</w:t>
                </w:r>
                <w:r w:rsidRPr="00D663FB">
                  <w:t>.</w:t>
                </w:r>
              </w:p>
            </w:tc>
          </w:tr>
          <w:tr w:rsidR="000F5B79" w14:paraId="15FDE547" w14:textId="77777777" w:rsidTr="00F13B36">
            <w:tc>
              <w:tcPr>
                <w:tcW w:w="0" w:type="auto"/>
              </w:tcPr>
              <w:p w14:paraId="5C3BF593" w14:textId="32AEAA03" w:rsidR="000F5B79" w:rsidRDefault="00100A86" w:rsidP="005E081C">
                <w:pPr>
                  <w:pStyle w:val="TB"/>
                </w:pPr>
                <w:r>
                  <w:lastRenderedPageBreak/>
                  <w:t>4</w:t>
                </w:r>
              </w:p>
            </w:tc>
            <w:tc>
              <w:tcPr>
                <w:tcW w:w="0" w:type="auto"/>
              </w:tcPr>
              <w:p w14:paraId="73893970" w14:textId="77777777" w:rsidR="000F5B79" w:rsidRPr="00D663FB" w:rsidRDefault="00100A86" w:rsidP="005E081C">
                <w:pPr>
                  <w:pStyle w:val="TB"/>
                </w:pPr>
                <w:r w:rsidRPr="00D663FB">
                  <w:t>The caregiver arrives carrying an infant tightly wrapped in a blanket and states, “This is my first child, and she cries all the time. She is 3 weeks old, and now she feels hot.”</w:t>
                </w:r>
              </w:p>
              <w:p w14:paraId="726D7964" w14:textId="77777777" w:rsidR="000F5B79" w:rsidRPr="00D663FB" w:rsidRDefault="00100A86" w:rsidP="005E081C">
                <w:pPr>
                  <w:pStyle w:val="TB"/>
                </w:pPr>
                <w:r w:rsidRPr="002A13AB">
                  <w:rPr>
                    <w:rStyle w:val="bold"/>
                    <w:highlight w:val="cyan"/>
                  </w:rPr>
                  <w:t>Appearance</w:t>
                </w:r>
                <w:r w:rsidRPr="00D663FB">
                  <w:t>: Child is crying loudly despite mother’s attempts to comfort her and appears to be flailing inside blanket (assume “fussiness,” in the neonate, considered a red flag).</w:t>
                </w:r>
              </w:p>
              <w:p w14:paraId="6CD6ED55" w14:textId="77777777" w:rsidR="000F5B79" w:rsidRPr="00D663FB" w:rsidRDefault="00100A86" w:rsidP="005E081C">
                <w:pPr>
                  <w:pStyle w:val="TB"/>
                </w:pPr>
                <w:r w:rsidRPr="002A13AB">
                  <w:rPr>
                    <w:rStyle w:val="bold"/>
                    <w:highlight w:val="cyan"/>
                  </w:rPr>
                  <w:t>Work of Breathing</w:t>
                </w:r>
                <w:r w:rsidRPr="00D663FB">
                  <w:t>: Crying loudly with evident sternal retractions (perhaps due to crying but assume due to illness or injury).</w:t>
                </w:r>
              </w:p>
              <w:p w14:paraId="0348DFB3" w14:textId="0C5BC766" w:rsidR="000F5B79" w:rsidRDefault="00100A86" w:rsidP="005E081C">
                <w:pPr>
                  <w:pStyle w:val="TB"/>
                </w:pPr>
                <w:r w:rsidRPr="002A13AB">
                  <w:rPr>
                    <w:rStyle w:val="bold"/>
                    <w:highlight w:val="cyan"/>
                  </w:rPr>
                  <w:t>Circulation to Skin</w:t>
                </w:r>
                <w:r w:rsidRPr="00D663FB">
                  <w:t>: Color of face is bright red (perhaps due to crying but assume due to elevated temperature).</w:t>
                </w:r>
              </w:p>
            </w:tc>
            <w:tc>
              <w:tcPr>
                <w:tcW w:w="0" w:type="auto"/>
              </w:tcPr>
              <w:p w14:paraId="1F62BC70" w14:textId="77777777" w:rsidR="000F5B79" w:rsidRPr="002A13AB" w:rsidRDefault="00100A86" w:rsidP="005E081C">
                <w:pPr>
                  <w:pStyle w:val="TB"/>
                  <w:rPr>
                    <w:rStyle w:val="bold"/>
                    <w:highlight w:val="cyan"/>
                  </w:rPr>
                </w:pPr>
                <w:r w:rsidRPr="00D663FB">
                  <w:t xml:space="preserve">Child is categorized as </w:t>
                </w:r>
                <w:r w:rsidRPr="002A13AB">
                  <w:rPr>
                    <w:rStyle w:val="bold"/>
                    <w:highlight w:val="cyan"/>
                  </w:rPr>
                  <w:t>Sickest</w:t>
                </w:r>
              </w:p>
              <w:p w14:paraId="29E3D367" w14:textId="51A47007" w:rsidR="000F5B79" w:rsidRPr="00D663FB" w:rsidRDefault="00100A86" w:rsidP="005E081C">
                <w:pPr>
                  <w:pStyle w:val="TB"/>
                </w:pPr>
                <w:r w:rsidRPr="00D663FB">
                  <w:t>Her appearance is abnormal</w:t>
                </w:r>
                <w:r>
                  <w:t>—</w:t>
                </w:r>
                <w:r w:rsidRPr="00D663FB">
                  <w:t>she appears distressed and not easily comforted. Her breathing demonstrates increased work of breathing (sternal retractions), and her color is abnormal (bright red).</w:t>
                </w:r>
              </w:p>
              <w:p w14:paraId="2431F188" w14:textId="77777777" w:rsidR="000F5B79" w:rsidRPr="00D663FB" w:rsidRDefault="00100A86" w:rsidP="005E081C">
                <w:pPr>
                  <w:pStyle w:val="TB"/>
                </w:pPr>
                <w:r w:rsidRPr="00D663FB">
                  <w:t xml:space="preserve">Although all those abnormalities may be due to her crying, based on her age and the chief complaint as verbalized by the mother, she warrants the </w:t>
                </w:r>
                <w:r w:rsidRPr="002A13AB">
                  <w:rPr>
                    <w:rStyle w:val="italic"/>
                    <w:highlight w:val="green"/>
                  </w:rPr>
                  <w:t>sickest</w:t>
                </w:r>
                <w:r w:rsidRPr="00D663FB">
                  <w:t xml:space="preserve"> category.</w:t>
                </w:r>
              </w:p>
              <w:p w14:paraId="1DBA7A98" w14:textId="2C6A8D3E" w:rsidR="000F5B79" w:rsidRDefault="00100A86" w:rsidP="005E081C">
                <w:pPr>
                  <w:pStyle w:val="TB"/>
                </w:pPr>
                <w:r w:rsidRPr="00D663FB">
                  <w:t>Especially with neonates and preverbal children, always err on the side of caution and assume that the abnormalities in the PAT are the result of serious illness or injury until proven otherwise.</w:t>
                </w:r>
              </w:p>
            </w:tc>
          </w:tr>
          <w:tr w:rsidR="000F5B79" w14:paraId="54B0EBDF" w14:textId="77777777" w:rsidTr="00F13B36">
            <w:tc>
              <w:tcPr>
                <w:tcW w:w="0" w:type="auto"/>
              </w:tcPr>
              <w:p w14:paraId="72496716" w14:textId="2255ADE5" w:rsidR="000F5B79" w:rsidRDefault="00100A86" w:rsidP="005E081C">
                <w:pPr>
                  <w:pStyle w:val="TB"/>
                </w:pPr>
                <w:r>
                  <w:t>5</w:t>
                </w:r>
              </w:p>
            </w:tc>
            <w:tc>
              <w:tcPr>
                <w:tcW w:w="0" w:type="auto"/>
              </w:tcPr>
              <w:p w14:paraId="1013C72B" w14:textId="77777777" w:rsidR="00DA1AAE" w:rsidRDefault="00100A86" w:rsidP="005E081C">
                <w:pPr>
                  <w:pStyle w:val="TB"/>
                </w:pPr>
                <w:r w:rsidRPr="00D663FB">
                  <w:t xml:space="preserve">Adolescent male arrives with adult. Child states, “My left ball hurts really </w:t>
                </w:r>
                <w:proofErr w:type="gramStart"/>
                <w:r w:rsidRPr="00D663FB">
                  <w:t>bad</w:t>
                </w:r>
                <w:proofErr w:type="gramEnd"/>
                <w:r w:rsidRPr="00D663FB">
                  <w:t>!”</w:t>
                </w:r>
              </w:p>
              <w:p w14:paraId="7D98C25C" w14:textId="77777777" w:rsidR="00DA1AAE" w:rsidRDefault="00100A86" w:rsidP="005E081C">
                <w:pPr>
                  <w:pStyle w:val="TB"/>
                </w:pPr>
                <w:r w:rsidRPr="002A13AB">
                  <w:rPr>
                    <w:rStyle w:val="bold"/>
                    <w:highlight w:val="cyan"/>
                  </w:rPr>
                  <w:t>Appearance</w:t>
                </w:r>
                <w:r w:rsidRPr="00D663FB">
                  <w:t xml:space="preserve">: Alert and interactive but facial expression and grimacing </w:t>
                </w:r>
                <w:r w:rsidRPr="00D663FB">
                  <w:lastRenderedPageBreak/>
                  <w:t>indicate pain.</w:t>
                </w:r>
              </w:p>
              <w:p w14:paraId="37AA0894" w14:textId="61CC81B4" w:rsidR="000F5B79" w:rsidRPr="00D663FB" w:rsidRDefault="00100A86" w:rsidP="005E081C">
                <w:pPr>
                  <w:pStyle w:val="TB"/>
                </w:pPr>
                <w:r w:rsidRPr="002A13AB">
                  <w:rPr>
                    <w:rStyle w:val="bold"/>
                    <w:highlight w:val="cyan"/>
                  </w:rPr>
                  <w:t>Work of Breathing</w:t>
                </w:r>
                <w:r w:rsidRPr="00D663FB">
                  <w:t>: Respiratory rate within normal limits and no evidence of increased respiratory effort.</w:t>
                </w:r>
              </w:p>
              <w:p w14:paraId="0504AD02" w14:textId="1117F35B" w:rsidR="000F5B79" w:rsidRDefault="00100A86" w:rsidP="005E081C">
                <w:pPr>
                  <w:pStyle w:val="TB"/>
                </w:pPr>
                <w:r w:rsidRPr="002A13AB">
                  <w:rPr>
                    <w:rStyle w:val="bold"/>
                    <w:highlight w:val="cyan"/>
                  </w:rPr>
                  <w:t>Circulation to Skin</w:t>
                </w:r>
                <w:r w:rsidRPr="00D663FB">
                  <w:t>: Skin color is normal.</w:t>
                </w:r>
              </w:p>
            </w:tc>
            <w:tc>
              <w:tcPr>
                <w:tcW w:w="0" w:type="auto"/>
              </w:tcPr>
              <w:p w14:paraId="04752ACB" w14:textId="77777777" w:rsidR="000F5B79" w:rsidRPr="00D663FB" w:rsidRDefault="00100A86" w:rsidP="005E081C">
                <w:pPr>
                  <w:pStyle w:val="TB"/>
                </w:pPr>
                <w:r w:rsidRPr="00D663FB">
                  <w:lastRenderedPageBreak/>
                  <w:t xml:space="preserve">Child is categorized as </w:t>
                </w:r>
                <w:r w:rsidRPr="002A13AB">
                  <w:rPr>
                    <w:rStyle w:val="bold"/>
                    <w:highlight w:val="cyan"/>
                  </w:rPr>
                  <w:t>Sick</w:t>
                </w:r>
              </w:p>
              <w:p w14:paraId="0E6793BE" w14:textId="77777777" w:rsidR="00DA1AAE" w:rsidRDefault="00100A86" w:rsidP="005E081C">
                <w:pPr>
                  <w:pStyle w:val="TB"/>
                </w:pPr>
                <w:r w:rsidRPr="00D663FB">
                  <w:t>Appearance, breathing, and circulation to the skin are all normal. A focused assessment reveals sudden onset of severe (10</w:t>
                </w:r>
                <w:r>
                  <w:t xml:space="preserve"> on a scale of </w:t>
                </w:r>
                <w:r w:rsidRPr="00D663FB">
                  <w:t xml:space="preserve">10) left testicular and groin pain about 30 </w:t>
                </w:r>
                <w:r w:rsidRPr="00D663FB">
                  <w:lastRenderedPageBreak/>
                  <w:t>minutes prior to arrival with no known injury.</w:t>
                </w:r>
              </w:p>
              <w:p w14:paraId="1F6DDC80" w14:textId="686539CE" w:rsidR="000F5B79" w:rsidRDefault="00100A86" w:rsidP="005E081C">
                <w:pPr>
                  <w:pStyle w:val="TB"/>
                </w:pPr>
                <w:r w:rsidRPr="00D663FB">
                  <w:t xml:space="preserve">However, this child should be brought back immediately despite being categorized as </w:t>
                </w:r>
                <w:r w:rsidRPr="002A13AB">
                  <w:rPr>
                    <w:rStyle w:val="italic"/>
                    <w:highlight w:val="green"/>
                  </w:rPr>
                  <w:t>sick</w:t>
                </w:r>
                <w:r w:rsidRPr="00D663FB">
                  <w:t xml:space="preserve"> based on the PAT. Symptoms are suggestive of testicular torsion, for which treatment is time sensitive.</w:t>
                </w:r>
              </w:p>
            </w:tc>
          </w:tr>
          <w:tr w:rsidR="000F5B79" w14:paraId="2E662069" w14:textId="77777777" w:rsidTr="00F13B36">
            <w:tc>
              <w:tcPr>
                <w:tcW w:w="0" w:type="auto"/>
              </w:tcPr>
              <w:p w14:paraId="45035169" w14:textId="4BFCE289" w:rsidR="000F5B79" w:rsidRDefault="00100A86" w:rsidP="005E081C">
                <w:pPr>
                  <w:pStyle w:val="TB"/>
                </w:pPr>
                <w:r>
                  <w:lastRenderedPageBreak/>
                  <w:t>6</w:t>
                </w:r>
              </w:p>
            </w:tc>
            <w:tc>
              <w:tcPr>
                <w:tcW w:w="0" w:type="auto"/>
              </w:tcPr>
              <w:p w14:paraId="2728329A" w14:textId="761A8328" w:rsidR="000F5B79" w:rsidRPr="00D663FB" w:rsidRDefault="00100A86" w:rsidP="005E081C">
                <w:pPr>
                  <w:pStyle w:val="TB"/>
                </w:pPr>
                <w:r w:rsidRPr="00D663FB">
                  <w:t xml:space="preserve">Crying toddler arrives in caregiver’s arms. </w:t>
                </w:r>
                <w:proofErr w:type="gramStart"/>
                <w:r w:rsidRPr="00D663FB">
                  <w:t>states</w:t>
                </w:r>
                <w:proofErr w:type="gramEnd"/>
                <w:r w:rsidRPr="00D663FB">
                  <w:t xml:space="preserve">, “He has been pulling at his left ear for the past </w:t>
                </w:r>
                <w:r>
                  <w:t>2</w:t>
                </w:r>
                <w:r w:rsidRPr="00D663FB">
                  <w:t xml:space="preserve"> days and now he won’t stop crying.”</w:t>
                </w:r>
              </w:p>
              <w:p w14:paraId="4C29FA69" w14:textId="77777777" w:rsidR="000F5B79" w:rsidRPr="00D663FB" w:rsidRDefault="00100A86" w:rsidP="005E081C">
                <w:pPr>
                  <w:pStyle w:val="TB"/>
                </w:pPr>
                <w:r w:rsidRPr="002A13AB">
                  <w:rPr>
                    <w:rStyle w:val="bold"/>
                    <w:highlight w:val="cyan"/>
                  </w:rPr>
                  <w:t>Appearance</w:t>
                </w:r>
                <w:r w:rsidRPr="00D663FB">
                  <w:t>: Child is crying loudly and pulling at his left ear.</w:t>
                </w:r>
              </w:p>
              <w:p w14:paraId="01787E64" w14:textId="77777777" w:rsidR="000F5B79" w:rsidRPr="00D663FB" w:rsidRDefault="00100A86" w:rsidP="005E081C">
                <w:pPr>
                  <w:pStyle w:val="TB"/>
                </w:pPr>
                <w:r w:rsidRPr="002A13AB">
                  <w:rPr>
                    <w:rStyle w:val="bold"/>
                    <w:highlight w:val="cyan"/>
                  </w:rPr>
                  <w:t>Work of Breathing</w:t>
                </w:r>
                <w:r w:rsidRPr="00D663FB">
                  <w:t>: Respiratory rate is within normal limits when not crying; no increased work of breathing.</w:t>
                </w:r>
              </w:p>
              <w:p w14:paraId="2B570CCD" w14:textId="0695798E" w:rsidR="000F5B79" w:rsidRDefault="00100A86" w:rsidP="005E081C">
                <w:pPr>
                  <w:pStyle w:val="TB"/>
                </w:pPr>
                <w:r w:rsidRPr="002A13AB">
                  <w:rPr>
                    <w:rStyle w:val="bold"/>
                    <w:highlight w:val="cyan"/>
                  </w:rPr>
                  <w:t>Circulation to Skin</w:t>
                </w:r>
                <w:r w:rsidRPr="00D663FB">
                  <w:t>: Skin color is normal.</w:t>
                </w:r>
              </w:p>
            </w:tc>
            <w:tc>
              <w:tcPr>
                <w:tcW w:w="0" w:type="auto"/>
              </w:tcPr>
              <w:p w14:paraId="09CF832B" w14:textId="77777777" w:rsidR="00DA1AAE" w:rsidRDefault="00100A86" w:rsidP="005E081C">
                <w:pPr>
                  <w:pStyle w:val="TB"/>
                </w:pPr>
                <w:r w:rsidRPr="00D663FB">
                  <w:t xml:space="preserve">Child is categorized as </w:t>
                </w:r>
                <w:r w:rsidRPr="002A13AB">
                  <w:rPr>
                    <w:rStyle w:val="bold"/>
                    <w:highlight w:val="cyan"/>
                  </w:rPr>
                  <w:t>Sicker</w:t>
                </w:r>
                <w:r w:rsidRPr="00D663FB">
                  <w:t>.</w:t>
                </w:r>
              </w:p>
              <w:p w14:paraId="6B30D362" w14:textId="77777777" w:rsidR="00DA1AAE" w:rsidRDefault="00100A86" w:rsidP="005E081C">
                <w:pPr>
                  <w:pStyle w:val="TB"/>
                </w:pPr>
                <w:r w:rsidRPr="00D663FB">
                  <w:t>His appearance is abnormal. Severe crying may be due to pain but always err on the side of caution. Breathing and circulation to the skin are normal.</w:t>
                </w:r>
              </w:p>
              <w:p w14:paraId="034ECBD0" w14:textId="78E7AEFB" w:rsidR="000F5B79" w:rsidRPr="00D663FB" w:rsidRDefault="00100A86" w:rsidP="005E081C">
                <w:pPr>
                  <w:pStyle w:val="TB"/>
                </w:pPr>
                <w:r w:rsidRPr="00D663FB">
                  <w:t xml:space="preserve">There is one abnormality in the PAT, so the child is categorized as </w:t>
                </w:r>
                <w:r w:rsidRPr="002A13AB">
                  <w:rPr>
                    <w:rStyle w:val="italic"/>
                    <w:highlight w:val="green"/>
                  </w:rPr>
                  <w:t>sicker</w:t>
                </w:r>
                <w:r w:rsidRPr="00D663FB">
                  <w:t>.</w:t>
                </w:r>
              </w:p>
              <w:p w14:paraId="4592DE47" w14:textId="77777777" w:rsidR="000F5B79" w:rsidRDefault="000F5B79" w:rsidP="005E081C">
                <w:pPr>
                  <w:pStyle w:val="TB"/>
                </w:pPr>
              </w:p>
            </w:tc>
          </w:tr>
          <w:tr w:rsidR="000F5B79" w14:paraId="121D26F3" w14:textId="77777777" w:rsidTr="00F13B36">
            <w:tc>
              <w:tcPr>
                <w:tcW w:w="0" w:type="auto"/>
              </w:tcPr>
              <w:p w14:paraId="67E9797E" w14:textId="3F8B9263" w:rsidR="000F5B79" w:rsidRDefault="00100A86" w:rsidP="005E081C">
                <w:pPr>
                  <w:pStyle w:val="TB"/>
                </w:pPr>
                <w:r>
                  <w:t>7</w:t>
                </w:r>
              </w:p>
            </w:tc>
            <w:tc>
              <w:tcPr>
                <w:tcW w:w="0" w:type="auto"/>
              </w:tcPr>
              <w:p w14:paraId="447C08AD" w14:textId="77777777" w:rsidR="000F5B79" w:rsidRPr="00D663FB" w:rsidRDefault="00100A86" w:rsidP="005E081C">
                <w:pPr>
                  <w:pStyle w:val="TB"/>
                </w:pPr>
                <w:r w:rsidRPr="00D663FB">
                  <w:t xml:space="preserve">An adolescent in a wheelchair is brought to the ED by his mother who states, “He has been acting strange for the past couple of days. He isn’t sleeping well at night, and I think he may have taken something. He has </w:t>
                </w:r>
                <w:r w:rsidRPr="00D663FB">
                  <w:lastRenderedPageBreak/>
                  <w:t>seemed really depressed lately.”</w:t>
                </w:r>
              </w:p>
              <w:p w14:paraId="6565B5A7" w14:textId="77777777" w:rsidR="000F5B79" w:rsidRPr="00D663FB" w:rsidRDefault="00100A86" w:rsidP="005E081C">
                <w:pPr>
                  <w:pStyle w:val="TB"/>
                </w:pPr>
                <w:r w:rsidRPr="002A13AB">
                  <w:rPr>
                    <w:rStyle w:val="bold"/>
                    <w:highlight w:val="cyan"/>
                  </w:rPr>
                  <w:t>Appearance</w:t>
                </w:r>
                <w:r w:rsidRPr="00D663FB">
                  <w:t>: Child is awake and interactive; lower extremities appear atrophied. States, “I’m fine. I just don’t want to live like this anymore.”</w:t>
                </w:r>
              </w:p>
              <w:p w14:paraId="311A7C8D" w14:textId="77777777" w:rsidR="00DA1AAE" w:rsidRDefault="00100A86" w:rsidP="005E081C">
                <w:pPr>
                  <w:pStyle w:val="TB"/>
                  <w:rPr>
                    <w:b/>
                    <w:highlight w:val="cyan"/>
                  </w:rPr>
                </w:pPr>
                <w:r w:rsidRPr="002A13AB">
                  <w:rPr>
                    <w:rStyle w:val="bold"/>
                    <w:highlight w:val="cyan"/>
                  </w:rPr>
                  <w:t>Work of Breathing</w:t>
                </w:r>
                <w:r w:rsidRPr="00D663FB">
                  <w:t>: Respiratory rate is within normal limits with no increased work of breathing. Child answers questions in complete sentences.</w:t>
                </w:r>
              </w:p>
              <w:p w14:paraId="02E6B63C" w14:textId="4B2A4EB6" w:rsidR="000F5B79" w:rsidRDefault="00100A86" w:rsidP="005E081C">
                <w:pPr>
                  <w:pStyle w:val="TB"/>
                </w:pPr>
                <w:r w:rsidRPr="002A13AB">
                  <w:rPr>
                    <w:rStyle w:val="bold"/>
                    <w:highlight w:val="cyan"/>
                  </w:rPr>
                  <w:t>Circulation to Skin</w:t>
                </w:r>
                <w:r w:rsidRPr="00D663FB">
                  <w:t>: Skin color is normal.</w:t>
                </w:r>
              </w:p>
            </w:tc>
            <w:tc>
              <w:tcPr>
                <w:tcW w:w="0" w:type="auto"/>
              </w:tcPr>
              <w:p w14:paraId="1FB0719E" w14:textId="77777777" w:rsidR="00DA1AAE" w:rsidRDefault="00100A86" w:rsidP="005E081C">
                <w:pPr>
                  <w:pStyle w:val="TB"/>
                </w:pPr>
                <w:r w:rsidRPr="00D663FB">
                  <w:lastRenderedPageBreak/>
                  <w:t xml:space="preserve">Child is categorized as </w:t>
                </w:r>
                <w:r w:rsidRPr="002A13AB">
                  <w:rPr>
                    <w:rStyle w:val="bold"/>
                    <w:highlight w:val="cyan"/>
                  </w:rPr>
                  <w:t>Sick.</w:t>
                </w:r>
              </w:p>
              <w:p w14:paraId="67E9DF01" w14:textId="3D8A4C7E" w:rsidR="000F5B79" w:rsidRDefault="00100A86" w:rsidP="005E081C">
                <w:pPr>
                  <w:pStyle w:val="TB"/>
                </w:pPr>
                <w:r w:rsidRPr="00D663FB">
                  <w:t xml:space="preserve">However, due to the potential overdose, further investigation with a focused assessment including complete history is warranted. This child should be given a higher acuity rating and immediately placed </w:t>
                </w:r>
                <w:r w:rsidRPr="00D663FB">
                  <w:lastRenderedPageBreak/>
                  <w:t>for rapid assessment and interventions due to possible ingestion and suicidal ideation.</w:t>
                </w:r>
              </w:p>
            </w:tc>
          </w:tr>
        </w:tbl>
      </w:sdtContent>
    </w:sdt>
    <w:p w14:paraId="1FCAE093" w14:textId="77777777" w:rsidR="00C8688D" w:rsidRDefault="00100A86" w:rsidP="002A13AB">
      <w:pPr>
        <w:pStyle w:val="H1"/>
        <w:rPr>
          <w:highlight w:val="cyan"/>
        </w:rPr>
      </w:pPr>
      <w:r w:rsidRPr="00100A86">
        <w:rPr>
          <w:highlight w:val="cyan"/>
        </w:rPr>
        <w:lastRenderedPageBreak/>
        <w:t xml:space="preserve"> Emerging Trends</w:t>
      </w:r>
    </w:p>
    <w:p w14:paraId="18462A1F" w14:textId="61915731" w:rsidR="000F5B79" w:rsidRPr="00D663FB" w:rsidRDefault="00100A86" w:rsidP="005E081C">
      <w:pPr>
        <w:pStyle w:val="TXL"/>
      </w:pPr>
      <w:r w:rsidRPr="00D663FB">
        <w:t>ED overcrowding, staffing shortages, and inpatient and psychiatric patient boarding are widespread obstacles to quality emergency care (</w:t>
      </w:r>
      <w:proofErr w:type="spellStart"/>
      <w:r w:rsidRPr="00D663FB">
        <w:t>Savioli</w:t>
      </w:r>
      <w:proofErr w:type="spellEnd"/>
      <w:r w:rsidRPr="00D663FB">
        <w:t xml:space="preserve"> et al., 2022). These factors add to the complexity of the triage nurses’ role and prioritization of care.</w:t>
      </w:r>
    </w:p>
    <w:p w14:paraId="54CE3730" w14:textId="77777777" w:rsidR="00DA1AAE" w:rsidRDefault="00100A86" w:rsidP="005E081C">
      <w:pPr>
        <w:pStyle w:val="TX"/>
      </w:pPr>
      <w:r w:rsidRPr="00D663FB">
        <w:t>Although multiple evidence-based tools can be used to help determine acuity, studies have shown that under-triage still exists with racial disparities (Peitzman et al., 2023). One group subject to under-triage is those who do not speak the language considered standard or most socially acceptable (Rojas et al., 2023). This not only affects triage accuracy but can lead to inappropriate care decisions regarding patient placement (Peitzman et al., 2023). Self-reflection and decision analysis may mitigate this inequity (Valdez, 2024).</w:t>
      </w:r>
    </w:p>
    <w:p w14:paraId="372604BF" w14:textId="4F03833A" w:rsidR="000F5B79" w:rsidRPr="00D663FB" w:rsidRDefault="00100A86" w:rsidP="005E081C">
      <w:pPr>
        <w:pStyle w:val="TX"/>
      </w:pPr>
      <w:r w:rsidRPr="06B65E77">
        <w:t xml:space="preserve">One concept that has become widely accepted is the link between social determinants of health (SDOH) and pediatric health care. Examples of SDOH are socioeconomic status, </w:t>
      </w:r>
      <w:r w:rsidRPr="06B65E77">
        <w:lastRenderedPageBreak/>
        <w:t>education, housing, food insecurity, financial difficulties, transportation issues, safety concerns, and health literacy. Addressing these concerns can improve a child’s health and minimize disparities (Randolf et al., 2024). Some institutions include screening during the initial assessment to help identify those with greater risk. Adding this screening during the initial encounter quickly identifies those with SDOH concerns. Additional screenings add to the complexity of the triage process. According to a recent study, there has been an increase in regulatory data collection during the triage process, which can inhibit the nurse from rapidly and accurately identifying patients at risk of deteriorating (Wolfe et al., 2024).</w:t>
      </w:r>
    </w:p>
    <w:p w14:paraId="2BE01DB5" w14:textId="77777777" w:rsidR="00C8688D" w:rsidRDefault="00100A86" w:rsidP="005E081C">
      <w:pPr>
        <w:pStyle w:val="TX"/>
      </w:pPr>
      <w:r w:rsidRPr="00D663FB">
        <w:t>Artificial intelligence (AI), machine learning (ML), and clinical decision support systems (CDSSs) computer programs are beginning to grow in popularity, and several studies are finding benefits in utilizing these tools to help improve triage efficiency when combined with nursing assessment (Fernandes et al., 2020; Halawani et al., 2025; Tyler et al., 2024). As AI in medicine evolves, further study is needed to explore ethical considerations and their long-term effects.</w:t>
      </w:r>
    </w:p>
    <w:p w14:paraId="7CAA548D" w14:textId="0C9E3190" w:rsidR="00C8688D" w:rsidRDefault="00100A86" w:rsidP="005E081C">
      <w:pPr>
        <w:pStyle w:val="EOCH1"/>
        <w:rPr>
          <w:highlight w:val="cyan"/>
        </w:rPr>
      </w:pPr>
      <w:r w:rsidRPr="00100A86">
        <w:rPr>
          <w:highlight w:val="cyan"/>
        </w:rPr>
        <w:t>Summary</w:t>
      </w:r>
    </w:p>
    <w:p w14:paraId="6F8F3A76" w14:textId="77777777" w:rsidR="00C8688D" w:rsidRDefault="00100A86" w:rsidP="005E081C">
      <w:pPr>
        <w:pStyle w:val="TXL"/>
      </w:pPr>
      <w:r w:rsidRPr="00D663FB">
        <w:t>Prioritizing a pediatric patient’s need for care and the severity of their illness or injury is challenging. Several tools exist to help the ED nurse make these decisions. The Pediatric Assessment Triangle is a simple, quick assessment of the patient’s overall physiologic</w:t>
      </w:r>
      <w:r>
        <w:t>al</w:t>
      </w:r>
      <w:r w:rsidRPr="00D663FB">
        <w:t xml:space="preserve"> status before coming into direct contact with the patient. Determination of sick–sicker–sickest aids in prioritization and implementation of life-saving interventions promptly, as needed. A focused assessment of the presenting complaint helps to further identify the severity of the illness or injury and facilitate proper assignment of triage acuity. Utilizing a formal acuity scale enables further evaluation to determine the severity of the illness or injury and assign an acuity score. As with any skill, education and practice is essential. The pediatric patient’s condition can change </w:t>
      </w:r>
      <w:r w:rsidRPr="00D663FB">
        <w:lastRenderedPageBreak/>
        <w:t>rapidly, requiring ongoing reassessment for early identification of decompensation and the need to reprioritize.</w:t>
      </w:r>
    </w:p>
    <w:p w14:paraId="56DB24BD" w14:textId="4FE06BAA" w:rsidR="00C8688D" w:rsidRDefault="00100A86" w:rsidP="005E081C">
      <w:pPr>
        <w:pStyle w:val="EOCREFH"/>
        <w:rPr>
          <w:highlight w:val="cyan"/>
        </w:rPr>
      </w:pPr>
      <w:r w:rsidRPr="00100A86">
        <w:rPr>
          <w:highlight w:val="cyan"/>
        </w:rPr>
        <w:t>References</w:t>
      </w:r>
    </w:p>
    <w:p w14:paraId="68C3A0B0" w14:textId="23FC6CE2" w:rsidR="000F5B79" w:rsidRPr="00D663FB" w:rsidRDefault="00100A86" w:rsidP="005E081C">
      <w:pPr>
        <w:pStyle w:val="EOCREF"/>
      </w:pPr>
      <w:proofErr w:type="spellStart"/>
      <w:r w:rsidRPr="00D663FB">
        <w:t>Ageron</w:t>
      </w:r>
      <w:proofErr w:type="spellEnd"/>
      <w:r w:rsidRPr="00D663FB">
        <w:t xml:space="preserve">, F. X., </w:t>
      </w:r>
      <w:proofErr w:type="spellStart"/>
      <w:r w:rsidRPr="00D663FB">
        <w:t>Porteaud</w:t>
      </w:r>
      <w:proofErr w:type="spellEnd"/>
      <w:r w:rsidRPr="00D663FB">
        <w:t xml:space="preserve">, J., </w:t>
      </w:r>
      <w:proofErr w:type="spellStart"/>
      <w:r w:rsidRPr="00D663FB">
        <w:t>Evain</w:t>
      </w:r>
      <w:proofErr w:type="spellEnd"/>
      <w:r w:rsidRPr="00D663FB">
        <w:t xml:space="preserve">, J. N., Millet, A., </w:t>
      </w:r>
      <w:proofErr w:type="spellStart"/>
      <w:r w:rsidRPr="00D663FB">
        <w:t>Greze</w:t>
      </w:r>
      <w:proofErr w:type="spellEnd"/>
      <w:r w:rsidRPr="00D663FB">
        <w:t xml:space="preserve">, J., </w:t>
      </w:r>
      <w:proofErr w:type="spellStart"/>
      <w:r w:rsidRPr="00D663FB">
        <w:t>Vallot</w:t>
      </w:r>
      <w:proofErr w:type="spellEnd"/>
      <w:r w:rsidRPr="00D663FB">
        <w:t xml:space="preserve">, C., </w:t>
      </w:r>
      <w:proofErr w:type="spellStart"/>
      <w:r w:rsidRPr="00D663FB">
        <w:t>Levrat</w:t>
      </w:r>
      <w:proofErr w:type="spellEnd"/>
      <w:r w:rsidRPr="00D663FB">
        <w:t xml:space="preserve">, A., </w:t>
      </w:r>
      <w:proofErr w:type="spellStart"/>
      <w:r w:rsidRPr="00D663FB">
        <w:t>Mortamet</w:t>
      </w:r>
      <w:proofErr w:type="spellEnd"/>
      <w:r w:rsidRPr="00D663FB">
        <w:t xml:space="preserve">, G., </w:t>
      </w:r>
      <w:proofErr w:type="spellStart"/>
      <w:r w:rsidRPr="00D663FB">
        <w:t>Bouzat</w:t>
      </w:r>
      <w:proofErr w:type="spellEnd"/>
      <w:r w:rsidRPr="00D663FB">
        <w:t>, P., &amp; TRENAU Group. (2021). Effect of under triage on early mortality after major pediatric trauma: A registry-based propensity score matching analysis. </w:t>
      </w:r>
      <w:r w:rsidRPr="002A13AB">
        <w:rPr>
          <w:rStyle w:val="italic"/>
          <w:highlight w:val="green"/>
        </w:rPr>
        <w:t>World Journal of Emergency Surgery</w:t>
      </w:r>
      <w:r w:rsidRPr="00D663FB">
        <w:t xml:space="preserve">, </w:t>
      </w:r>
      <w:r w:rsidRPr="002A13AB">
        <w:rPr>
          <w:rStyle w:val="italic"/>
          <w:highlight w:val="green"/>
        </w:rPr>
        <w:t>16</w:t>
      </w:r>
      <w:r w:rsidRPr="00D663FB">
        <w:t xml:space="preserve">, Article 1. </w:t>
      </w:r>
      <w:r w:rsidRPr="002A13AB">
        <w:t>https://doi.org/10.1186/s13017-020-00345-w</w:t>
      </w:r>
    </w:p>
    <w:p w14:paraId="6E3A2396" w14:textId="25E42517" w:rsidR="000F5B79" w:rsidRDefault="00100A86" w:rsidP="005E081C">
      <w:pPr>
        <w:pStyle w:val="EOCREF"/>
      </w:pPr>
      <w:proofErr w:type="spellStart"/>
      <w:proofErr w:type="gramStart"/>
      <w:r w:rsidRPr="00D663FB">
        <w:t>Aghajani</w:t>
      </w:r>
      <w:proofErr w:type="spellEnd"/>
      <w:r w:rsidRPr="00D663FB">
        <w:t xml:space="preserve">, M., </w:t>
      </w:r>
      <w:proofErr w:type="spellStart"/>
      <w:r w:rsidRPr="00D663FB">
        <w:t>Taghadosi</w:t>
      </w:r>
      <w:proofErr w:type="spellEnd"/>
      <w:r w:rsidRPr="00D663FB">
        <w:t xml:space="preserve">, M., &amp; </w:t>
      </w:r>
      <w:proofErr w:type="spellStart"/>
      <w:r w:rsidRPr="00D663FB">
        <w:t>Mirbagher</w:t>
      </w:r>
      <w:proofErr w:type="spellEnd"/>
      <w:r w:rsidRPr="00D663FB">
        <w:t xml:space="preserve"> </w:t>
      </w:r>
      <w:proofErr w:type="spellStart"/>
      <w:r w:rsidRPr="00D663FB">
        <w:t>Ajorpaz</w:t>
      </w:r>
      <w:proofErr w:type="spellEnd"/>
      <w:r w:rsidRPr="00D663FB">
        <w:t>, N. (2021).</w:t>
      </w:r>
      <w:proofErr w:type="gramEnd"/>
      <w:r w:rsidRPr="00D663FB">
        <w:t xml:space="preserve"> Intuitive decision-making by Iranian nurses of patients with COVID-19: A qualitative study. </w:t>
      </w:r>
      <w:proofErr w:type="gramStart"/>
      <w:r w:rsidRPr="002A13AB">
        <w:rPr>
          <w:rStyle w:val="italic"/>
          <w:highlight w:val="green"/>
        </w:rPr>
        <w:t>Journal of Caring Sciences</w:t>
      </w:r>
      <w:r w:rsidRPr="00D663FB">
        <w:t>, </w:t>
      </w:r>
      <w:r w:rsidRPr="002A13AB">
        <w:rPr>
          <w:rStyle w:val="italic"/>
          <w:highlight w:val="green"/>
        </w:rPr>
        <w:t>11</w:t>
      </w:r>
      <w:r w:rsidRPr="00D663FB">
        <w:t>(3), 154–162.</w:t>
      </w:r>
      <w:proofErr w:type="gramEnd"/>
      <w:r w:rsidRPr="00D663FB">
        <w:t xml:space="preserve"> </w:t>
      </w:r>
      <w:r w:rsidRPr="002A13AB">
        <w:t>https://doi.org/10.34172/jcs.2022.04</w:t>
      </w:r>
    </w:p>
    <w:p w14:paraId="33F86BC3" w14:textId="6E47A5FE" w:rsidR="000F5B79" w:rsidRPr="002A13AB" w:rsidRDefault="00100A86" w:rsidP="005E081C">
      <w:pPr>
        <w:pStyle w:val="EOCREF"/>
      </w:pPr>
      <w:proofErr w:type="gramStart"/>
      <w:r w:rsidRPr="00D663FB">
        <w:t xml:space="preserve">Ahmad, F. B., </w:t>
      </w:r>
      <w:proofErr w:type="spellStart"/>
      <w:r w:rsidRPr="00D663FB">
        <w:t>Cisewski</w:t>
      </w:r>
      <w:proofErr w:type="spellEnd"/>
      <w:r w:rsidRPr="00D663FB">
        <w:t xml:space="preserve">, J. A., </w:t>
      </w:r>
      <w:proofErr w:type="spellStart"/>
      <w:r w:rsidRPr="00D663FB">
        <w:t>Rossen</w:t>
      </w:r>
      <w:proofErr w:type="spellEnd"/>
      <w:r w:rsidRPr="00D663FB">
        <w:t>, L M., &amp; Sutton, P. (2025).</w:t>
      </w:r>
      <w:proofErr w:type="gramEnd"/>
      <w:r w:rsidRPr="00D663FB">
        <w:t xml:space="preserve"> </w:t>
      </w:r>
      <w:r w:rsidRPr="002A13AB">
        <w:rPr>
          <w:rStyle w:val="italic"/>
          <w:highlight w:val="green"/>
        </w:rPr>
        <w:t>Provisional drug overdose death counts</w:t>
      </w:r>
      <w:r w:rsidRPr="00D663FB">
        <w:t xml:space="preserve">. </w:t>
      </w:r>
      <w:proofErr w:type="gramStart"/>
      <w:r w:rsidRPr="00D663FB">
        <w:t>National Center for Health Statistics.</w:t>
      </w:r>
      <w:proofErr w:type="gramEnd"/>
      <w:r w:rsidRPr="00D663FB">
        <w:t xml:space="preserve"> </w:t>
      </w:r>
      <w:r w:rsidRPr="002A13AB">
        <w:t>https://doi.org/10.15620/cdc/20250305008</w:t>
      </w:r>
    </w:p>
    <w:p w14:paraId="5C4AD9ED" w14:textId="3198DEE6" w:rsidR="000F5B79" w:rsidRPr="00D663FB" w:rsidRDefault="00100A86" w:rsidP="005E081C">
      <w:pPr>
        <w:pStyle w:val="EOCREF"/>
      </w:pPr>
      <w:r w:rsidRPr="00D663FB">
        <w:t xml:space="preserve">Allen, C. H. (2025, April 2). </w:t>
      </w:r>
      <w:proofErr w:type="gramStart"/>
      <w:r w:rsidRPr="00D663FB">
        <w:t>Fever-without-a-source-in-children-3-to-36-months-of-age-evaluation-and-management.</w:t>
      </w:r>
      <w:proofErr w:type="gramEnd"/>
      <w:r w:rsidRPr="00D663FB">
        <w:t xml:space="preserve"> </w:t>
      </w:r>
      <w:proofErr w:type="spellStart"/>
      <w:proofErr w:type="gramStart"/>
      <w:r w:rsidRPr="002A13AB">
        <w:rPr>
          <w:rStyle w:val="italic"/>
          <w:highlight w:val="green"/>
        </w:rPr>
        <w:t>UpToDate</w:t>
      </w:r>
      <w:proofErr w:type="spellEnd"/>
      <w:r w:rsidRPr="00D663FB">
        <w:t>.</w:t>
      </w:r>
      <w:proofErr w:type="gramEnd"/>
      <w:r w:rsidRPr="00D663FB">
        <w:t xml:space="preserve"> Retrieved June 27, 2025, from </w:t>
      </w:r>
      <w:r w:rsidRPr="002A13AB">
        <w:t>https://www.uptodate.com/contents/fever-without-a-source-in-children-3-to-36-months-of-age-evaluation-and-management</w:t>
      </w:r>
    </w:p>
    <w:p w14:paraId="3E973AE1" w14:textId="723D3F98" w:rsidR="000F5B79" w:rsidRPr="00D663FB" w:rsidRDefault="00100A86" w:rsidP="005E081C">
      <w:pPr>
        <w:pStyle w:val="EOCREF"/>
      </w:pPr>
      <w:proofErr w:type="gramStart"/>
      <w:r w:rsidRPr="00D663FB">
        <w:t>American Academy of Pediatrics.</w:t>
      </w:r>
      <w:proofErr w:type="gramEnd"/>
      <w:r w:rsidRPr="00D663FB">
        <w:t xml:space="preserve"> (2021). Weighing all patients in kilograms [Statement of endorsement]. </w:t>
      </w:r>
      <w:proofErr w:type="gramStart"/>
      <w:r w:rsidRPr="002A13AB">
        <w:rPr>
          <w:rStyle w:val="italic"/>
          <w:highlight w:val="green"/>
        </w:rPr>
        <w:t>Pediatrics, 148</w:t>
      </w:r>
      <w:r w:rsidRPr="00D663FB">
        <w:t>(3), Article e2021053131.</w:t>
      </w:r>
      <w:proofErr w:type="gramEnd"/>
      <w:r w:rsidRPr="00D663FB">
        <w:t xml:space="preserve"> </w:t>
      </w:r>
      <w:r w:rsidRPr="002A13AB">
        <w:t>https://doi.org/10.1542/peds.2021-053131</w:t>
      </w:r>
    </w:p>
    <w:p w14:paraId="191994E6" w14:textId="205DCD59" w:rsidR="000F5B79" w:rsidRPr="00D663FB" w:rsidRDefault="00100A86" w:rsidP="005E081C">
      <w:pPr>
        <w:pStyle w:val="EOCREF"/>
      </w:pPr>
      <w:proofErr w:type="gramStart"/>
      <w:r w:rsidRPr="00D663FB">
        <w:t>American College of Surgeons.</w:t>
      </w:r>
      <w:proofErr w:type="gramEnd"/>
      <w:r w:rsidRPr="00D663FB">
        <w:t xml:space="preserve"> (2023, January 11). </w:t>
      </w:r>
      <w:r w:rsidRPr="002A13AB">
        <w:rPr>
          <w:rStyle w:val="italic"/>
          <w:highlight w:val="green"/>
        </w:rPr>
        <w:t>American College of Surgeons launches guidelines to help trauma centers screen patients for mental health disorders and substance misuse</w:t>
      </w:r>
      <w:r w:rsidRPr="00D663FB">
        <w:t xml:space="preserve"> [Press release]. </w:t>
      </w:r>
      <w:r w:rsidRPr="002A13AB">
        <w:t>https://www.facs.org/media-center/press-releases/2023/‌‌tqp-best-practices-guideline-mental-health-substance-use/</w:t>
      </w:r>
    </w:p>
    <w:p w14:paraId="4ABAA527" w14:textId="0DB32D69" w:rsidR="000F5B79" w:rsidRPr="00D663FB" w:rsidRDefault="00100A86" w:rsidP="005E081C">
      <w:pPr>
        <w:pStyle w:val="EOCREF"/>
      </w:pPr>
      <w:proofErr w:type="gramStart"/>
      <w:r w:rsidRPr="00D663FB">
        <w:lastRenderedPageBreak/>
        <w:t>American College of Surgeons.</w:t>
      </w:r>
      <w:proofErr w:type="gramEnd"/>
      <w:r w:rsidRPr="00D663FB">
        <w:t xml:space="preserve"> (2025). </w:t>
      </w:r>
      <w:r w:rsidRPr="002A13AB">
        <w:rPr>
          <w:rStyle w:val="italic"/>
          <w:highlight w:val="green"/>
        </w:rPr>
        <w:t>Advanced trauma life support: Course manual</w:t>
      </w:r>
      <w:r w:rsidRPr="00D663FB">
        <w:t xml:space="preserve"> (11</w:t>
      </w:r>
      <w:r w:rsidRPr="002A13AB">
        <w:rPr>
          <w:rStyle w:val="superscript"/>
        </w:rPr>
        <w:t>th</w:t>
      </w:r>
      <w:r w:rsidRPr="00D663FB">
        <w:t xml:space="preserve"> </w:t>
      </w:r>
      <w:proofErr w:type="gramStart"/>
      <w:r w:rsidRPr="00D663FB">
        <w:t>ed</w:t>
      </w:r>
      <w:proofErr w:type="gramEnd"/>
      <w:r w:rsidRPr="00D663FB">
        <w:t>.).</w:t>
      </w:r>
    </w:p>
    <w:p w14:paraId="4855EFC8" w14:textId="26EE4847" w:rsidR="000F5B79" w:rsidRPr="00D663FB" w:rsidRDefault="00100A86" w:rsidP="005E081C">
      <w:pPr>
        <w:pStyle w:val="EOCREF"/>
      </w:pPr>
      <w:proofErr w:type="gramStart"/>
      <w:r w:rsidRPr="06B65E77">
        <w:t>Australasian College for Emergency Medicine.</w:t>
      </w:r>
      <w:proofErr w:type="gramEnd"/>
      <w:r w:rsidRPr="06B65E77">
        <w:t xml:space="preserve"> </w:t>
      </w:r>
      <w:proofErr w:type="gramStart"/>
      <w:r w:rsidRPr="06B65E77">
        <w:t xml:space="preserve">(2023). </w:t>
      </w:r>
      <w:r w:rsidRPr="002A13AB">
        <w:rPr>
          <w:rStyle w:val="italic"/>
          <w:highlight w:val="green"/>
        </w:rPr>
        <w:t>Guidelines on the implementation of the Australasian Triage Scale in emergency departments</w:t>
      </w:r>
      <w:r w:rsidRPr="06B65E77">
        <w:t>.</w:t>
      </w:r>
      <w:proofErr w:type="gramEnd"/>
      <w:r w:rsidRPr="06B65E77">
        <w:t xml:space="preserve"> </w:t>
      </w:r>
      <w:r w:rsidRPr="002A13AB">
        <w:t>https://acem.org.au/getmedia/51dc74f7-9ff0-42ce-872a-0437f3db640a/G24_04_Guidelines_on_Implementation_‌of_‌ATS_Jul-16.aspx</w:t>
      </w:r>
    </w:p>
    <w:p w14:paraId="4B88BBCF" w14:textId="77777777" w:rsidR="00DA1AAE" w:rsidRPr="002A13AB" w:rsidRDefault="00100A86" w:rsidP="00C8688D">
      <w:pPr>
        <w:pStyle w:val="EOCREF"/>
      </w:pPr>
      <w:proofErr w:type="gramStart"/>
      <w:r w:rsidRPr="002A13AB">
        <w:t>American Heart Association.</w:t>
      </w:r>
      <w:proofErr w:type="gramEnd"/>
      <w:r w:rsidRPr="002A13AB">
        <w:t xml:space="preserve"> (2025). </w:t>
      </w:r>
      <w:r w:rsidRPr="00836614">
        <w:rPr>
          <w:rStyle w:val="italic"/>
          <w:highlight w:val="green"/>
        </w:rPr>
        <w:t>Pediatric advanced life support</w:t>
      </w:r>
      <w:r w:rsidRPr="002A13AB">
        <w:t>.</w:t>
      </w:r>
    </w:p>
    <w:p w14:paraId="23DCA1E7" w14:textId="6EF1C112" w:rsidR="000F5B79" w:rsidRPr="00D663FB" w:rsidRDefault="00100A86" w:rsidP="005E081C">
      <w:pPr>
        <w:pStyle w:val="EOCREF"/>
      </w:pPr>
      <w:r w:rsidRPr="00D663FB">
        <w:t xml:space="preserve">Benner, P. (2001). </w:t>
      </w:r>
      <w:r w:rsidRPr="002A13AB">
        <w:rPr>
          <w:rStyle w:val="italic"/>
          <w:highlight w:val="green"/>
        </w:rPr>
        <w:t xml:space="preserve">From novice to expert: Excellence and power in clinical nursing practice </w:t>
      </w:r>
      <w:r w:rsidRPr="00D76D62">
        <w:rPr>
          <w:i/>
          <w:iCs/>
        </w:rPr>
        <w:t>(</w:t>
      </w:r>
      <w:r w:rsidRPr="00D663FB">
        <w:t xml:space="preserve">Commemorative </w:t>
      </w:r>
      <w:proofErr w:type="spellStart"/>
      <w:proofErr w:type="gramStart"/>
      <w:r w:rsidRPr="00D663FB">
        <w:t>ed</w:t>
      </w:r>
      <w:proofErr w:type="spellEnd"/>
      <w:proofErr w:type="gramEnd"/>
      <w:r w:rsidRPr="00D663FB">
        <w:t xml:space="preserve">). </w:t>
      </w:r>
      <w:proofErr w:type="gramStart"/>
      <w:r w:rsidRPr="00D663FB">
        <w:t>Prentice Hall Health.</w:t>
      </w:r>
      <w:proofErr w:type="gramEnd"/>
    </w:p>
    <w:p w14:paraId="623BD104" w14:textId="07F11D57" w:rsidR="000F5B79" w:rsidRPr="00D663FB" w:rsidRDefault="00100A86" w:rsidP="005E081C">
      <w:pPr>
        <w:pStyle w:val="EOCREF"/>
      </w:pPr>
      <w:r w:rsidRPr="00D663FB">
        <w:t xml:space="preserve">Berkowitz, D., Morrison, S., </w:t>
      </w:r>
      <w:proofErr w:type="spellStart"/>
      <w:r w:rsidRPr="00D663FB">
        <w:t>Shaukat</w:t>
      </w:r>
      <w:proofErr w:type="spellEnd"/>
      <w:r w:rsidRPr="00D663FB">
        <w:t xml:space="preserve">, H., Button, K., Stevenson, M., </w:t>
      </w:r>
      <w:proofErr w:type="spellStart"/>
      <w:r w:rsidRPr="00D663FB">
        <w:t>LaViolette</w:t>
      </w:r>
      <w:proofErr w:type="spellEnd"/>
      <w:r w:rsidRPr="00D663FB">
        <w:t xml:space="preserve">, D., </w:t>
      </w:r>
      <w:proofErr w:type="spellStart"/>
      <w:r w:rsidRPr="00D663FB">
        <w:t>Meisler</w:t>
      </w:r>
      <w:proofErr w:type="spellEnd"/>
      <w:r w:rsidRPr="00D663FB">
        <w:t>, Y., Gallagher, K. A., &amp; Chamberlain, J. (2022). Under-triage: A new trigger to drive quality improvement in the emergency department. </w:t>
      </w:r>
      <w:r w:rsidRPr="002A13AB">
        <w:rPr>
          <w:rStyle w:val="italic"/>
          <w:highlight w:val="green"/>
        </w:rPr>
        <w:t>Pediatric Quality &amp; Safety</w:t>
      </w:r>
      <w:r w:rsidRPr="00D663FB">
        <w:t>, </w:t>
      </w:r>
      <w:r w:rsidRPr="002A13AB">
        <w:rPr>
          <w:rStyle w:val="italic"/>
          <w:highlight w:val="green"/>
        </w:rPr>
        <w:t>7</w:t>
      </w:r>
      <w:r w:rsidRPr="00D663FB">
        <w:t xml:space="preserve">(4), Article e581. </w:t>
      </w:r>
      <w:r w:rsidRPr="002A13AB">
        <w:t>https://doi.org/10.1097/pq9.0000000000000581</w:t>
      </w:r>
    </w:p>
    <w:p w14:paraId="3051A9B7" w14:textId="77777777" w:rsidR="00DA1AAE" w:rsidRDefault="00100A86" w:rsidP="005E081C">
      <w:pPr>
        <w:pStyle w:val="EOCREF"/>
      </w:pPr>
      <w:proofErr w:type="gramStart"/>
      <w:r w:rsidRPr="00D663FB">
        <w:t xml:space="preserve">Bullard, M. J., Musgrave, E., Warren, D., Unger, B., </w:t>
      </w:r>
      <w:proofErr w:type="spellStart"/>
      <w:r w:rsidRPr="00D663FB">
        <w:t>Skeldon</w:t>
      </w:r>
      <w:proofErr w:type="spellEnd"/>
      <w:r w:rsidRPr="00D663FB">
        <w:t>, T., Grierson, R., Linde, E. van der, &amp; Swain, J. (2017).</w:t>
      </w:r>
      <w:proofErr w:type="gramEnd"/>
      <w:r w:rsidRPr="00D663FB">
        <w:t xml:space="preserve"> </w:t>
      </w:r>
      <w:proofErr w:type="gramStart"/>
      <w:r w:rsidRPr="00D663FB">
        <w:t>Revisions to the Canadian Emergency Department triage and Acuity Scale (CTAS) guidelines 2016.</w:t>
      </w:r>
      <w:proofErr w:type="gramEnd"/>
      <w:r w:rsidRPr="00D663FB">
        <w:t xml:space="preserve"> </w:t>
      </w:r>
      <w:proofErr w:type="gramStart"/>
      <w:r w:rsidRPr="002A13AB">
        <w:rPr>
          <w:rStyle w:val="italic"/>
          <w:highlight w:val="green"/>
        </w:rPr>
        <w:t>Canadian Journal of Emergency Medicine</w:t>
      </w:r>
      <w:r w:rsidRPr="00D663FB">
        <w:t xml:space="preserve">, </w:t>
      </w:r>
      <w:r w:rsidRPr="002A13AB">
        <w:rPr>
          <w:rStyle w:val="italic"/>
          <w:highlight w:val="green"/>
        </w:rPr>
        <w:t>19</w:t>
      </w:r>
      <w:r w:rsidRPr="00D663FB">
        <w:t>(Suppl. 2), S18–S27.</w:t>
      </w:r>
      <w:proofErr w:type="gramEnd"/>
    </w:p>
    <w:p w14:paraId="2825A559" w14:textId="7DFE00BC" w:rsidR="000F5B79" w:rsidRPr="00D663FB" w:rsidRDefault="00100A86" w:rsidP="005E081C">
      <w:pPr>
        <w:pStyle w:val="EOCREF"/>
      </w:pPr>
      <w:proofErr w:type="gramStart"/>
      <w:r w:rsidRPr="00D663FB">
        <w:t>Butler, K., Anderson, N., &amp; Jull, A. (2023).</w:t>
      </w:r>
      <w:proofErr w:type="gramEnd"/>
      <w:r w:rsidRPr="00D663FB">
        <w:t xml:space="preserve"> </w:t>
      </w:r>
      <w:proofErr w:type="gramStart"/>
      <w:r w:rsidRPr="00D663FB">
        <w:t>Evaluating the effects of triage education on triage accuracy within the emergency department: An integrative review.</w:t>
      </w:r>
      <w:proofErr w:type="gramEnd"/>
      <w:r w:rsidRPr="00D663FB">
        <w:t xml:space="preserve"> </w:t>
      </w:r>
      <w:r w:rsidRPr="002A13AB">
        <w:rPr>
          <w:rStyle w:val="italic"/>
          <w:highlight w:val="green"/>
        </w:rPr>
        <w:t>International Emergency Nursing</w:t>
      </w:r>
      <w:r w:rsidRPr="00D663FB">
        <w:t xml:space="preserve">, </w:t>
      </w:r>
      <w:r w:rsidRPr="002A13AB">
        <w:rPr>
          <w:rStyle w:val="italic"/>
          <w:highlight w:val="green"/>
        </w:rPr>
        <w:t>70</w:t>
      </w:r>
      <w:r w:rsidRPr="00D663FB">
        <w:t xml:space="preserve">, Article 101322. </w:t>
      </w:r>
      <w:r w:rsidRPr="002A13AB">
        <w:t>https://doi.org/10.1016/j.ienj.2023.101322</w:t>
      </w:r>
    </w:p>
    <w:p w14:paraId="474522AB" w14:textId="2AA02CE4" w:rsidR="000F5B79" w:rsidRPr="002A13AB" w:rsidRDefault="00100A86" w:rsidP="005E081C">
      <w:pPr>
        <w:pStyle w:val="EOCREF"/>
      </w:pPr>
      <w:proofErr w:type="spellStart"/>
      <w:r w:rsidRPr="00D663FB">
        <w:t>Carabelli</w:t>
      </w:r>
      <w:proofErr w:type="spellEnd"/>
      <w:r w:rsidRPr="00D663FB">
        <w:t xml:space="preserve">, G., </w:t>
      </w:r>
      <w:proofErr w:type="spellStart"/>
      <w:r w:rsidRPr="00D663FB">
        <w:t>Binotto</w:t>
      </w:r>
      <w:proofErr w:type="spellEnd"/>
      <w:r w:rsidRPr="00D663FB">
        <w:t xml:space="preserve">, I., </w:t>
      </w:r>
      <w:proofErr w:type="spellStart"/>
      <w:r w:rsidRPr="00D663FB">
        <w:t>Armano</w:t>
      </w:r>
      <w:proofErr w:type="spellEnd"/>
      <w:r w:rsidRPr="00D663FB">
        <w:t xml:space="preserve">, C., </w:t>
      </w:r>
      <w:proofErr w:type="spellStart"/>
      <w:r w:rsidRPr="00D663FB">
        <w:t>Bertù</w:t>
      </w:r>
      <w:proofErr w:type="spellEnd"/>
      <w:r w:rsidRPr="00D663FB">
        <w:t xml:space="preserve">, L., </w:t>
      </w:r>
      <w:proofErr w:type="spellStart"/>
      <w:r w:rsidRPr="00D663FB">
        <w:t>Luini</w:t>
      </w:r>
      <w:proofErr w:type="spellEnd"/>
      <w:r w:rsidRPr="00D663FB">
        <w:t xml:space="preserve">, C., </w:t>
      </w:r>
      <w:proofErr w:type="spellStart"/>
      <w:r w:rsidRPr="00D663FB">
        <w:t>Nosetti</w:t>
      </w:r>
      <w:proofErr w:type="spellEnd"/>
      <w:r w:rsidRPr="00D663FB">
        <w:t xml:space="preserve">, L., </w:t>
      </w:r>
      <w:proofErr w:type="spellStart"/>
      <w:r w:rsidRPr="00D663FB">
        <w:t>Agosti</w:t>
      </w:r>
      <w:proofErr w:type="spellEnd"/>
      <w:r w:rsidRPr="00D663FB">
        <w:t xml:space="preserve">, M., &amp; Salvatore, S. (2024). Study on nocturnal infant crying evaluation (NICE) and reflux disease (RED). </w:t>
      </w:r>
      <w:r w:rsidRPr="002A13AB">
        <w:rPr>
          <w:rStyle w:val="italic"/>
          <w:highlight w:val="green"/>
        </w:rPr>
        <w:t>Children</w:t>
      </w:r>
      <w:r w:rsidRPr="00D663FB">
        <w:t xml:space="preserve">, </w:t>
      </w:r>
      <w:r w:rsidRPr="002A13AB">
        <w:rPr>
          <w:rStyle w:val="italic"/>
          <w:highlight w:val="green"/>
        </w:rPr>
        <w:t>11</w:t>
      </w:r>
      <w:r w:rsidRPr="00D663FB">
        <w:t xml:space="preserve">(4), Article 450. </w:t>
      </w:r>
      <w:r w:rsidRPr="002A13AB">
        <w:t>https://doi.org/10.3390/children11040450</w:t>
      </w:r>
    </w:p>
    <w:p w14:paraId="4493D3DE" w14:textId="574761D2" w:rsidR="00DA1AAE" w:rsidRDefault="00100A86" w:rsidP="005E081C">
      <w:pPr>
        <w:pStyle w:val="EOCREF"/>
      </w:pPr>
      <w:proofErr w:type="gramStart"/>
      <w:r w:rsidRPr="00D663FB">
        <w:t>Centers for Disease Control and Prevention.</w:t>
      </w:r>
      <w:proofErr w:type="gramEnd"/>
      <w:r w:rsidRPr="00D663FB">
        <w:t xml:space="preserve"> (2025, May 29). </w:t>
      </w:r>
      <w:r w:rsidRPr="002A13AB">
        <w:rPr>
          <w:rStyle w:val="italic"/>
          <w:highlight w:val="green"/>
        </w:rPr>
        <w:t>Child and adolescent immunization schedule by age</w:t>
      </w:r>
      <w:r w:rsidRPr="00D663FB">
        <w:t xml:space="preserve">. </w:t>
      </w:r>
      <w:r w:rsidRPr="002A13AB">
        <w:t>https://www.cdc.gov/vaccines/hcp/imz-schedules/child-adolescent-age.html</w:t>
      </w:r>
    </w:p>
    <w:p w14:paraId="385A9E8B" w14:textId="540BE127" w:rsidR="00DA1AAE" w:rsidRDefault="00100A86" w:rsidP="005E081C">
      <w:pPr>
        <w:pStyle w:val="EOCREF"/>
      </w:pPr>
      <w:proofErr w:type="gramStart"/>
      <w:r w:rsidRPr="00D663FB">
        <w:lastRenderedPageBreak/>
        <w:t>Centers for Medicare &amp; Medicaid Services.</w:t>
      </w:r>
      <w:proofErr w:type="gramEnd"/>
      <w:r w:rsidRPr="00D663FB">
        <w:t xml:space="preserve"> (2025, February 28).</w:t>
      </w:r>
      <w:r w:rsidRPr="002A13AB">
        <w:rPr>
          <w:rStyle w:val="italic"/>
          <w:highlight w:val="green"/>
        </w:rPr>
        <w:t xml:space="preserve"> </w:t>
      </w:r>
      <w:proofErr w:type="gramStart"/>
      <w:r w:rsidRPr="002A13AB">
        <w:rPr>
          <w:rStyle w:val="italic"/>
          <w:highlight w:val="green"/>
        </w:rPr>
        <w:t>CMS framework for healthy communities</w:t>
      </w:r>
      <w:r w:rsidRPr="00D663FB">
        <w:t>.</w:t>
      </w:r>
      <w:proofErr w:type="gramEnd"/>
      <w:r w:rsidRPr="00D663FB">
        <w:t xml:space="preserve"> CMS.gov. </w:t>
      </w:r>
      <w:r w:rsidRPr="002A13AB">
        <w:t>https://www.cms.gov/priorities/health-equity/minority-health/equity-programs/framework</w:t>
      </w:r>
    </w:p>
    <w:p w14:paraId="61F1E0D3" w14:textId="7633B2AD" w:rsidR="000F5B79" w:rsidRPr="00D663FB" w:rsidRDefault="00100A86" w:rsidP="005E081C">
      <w:pPr>
        <w:pStyle w:val="EOCREF"/>
      </w:pPr>
      <w:proofErr w:type="gramStart"/>
      <w:r w:rsidRPr="00D663FB">
        <w:t>Chemical Hazards Emergency Medical Management.</w:t>
      </w:r>
      <w:proofErr w:type="gramEnd"/>
      <w:r w:rsidRPr="00100A86">
        <w:rPr>
          <w:highlight w:val="green"/>
        </w:rPr>
        <w:t xml:space="preserve"> </w:t>
      </w:r>
      <w:proofErr w:type="gramStart"/>
      <w:r w:rsidRPr="00D663FB">
        <w:t>(2025</w:t>
      </w:r>
      <w:r>
        <w:t>a</w:t>
      </w:r>
      <w:r w:rsidRPr="00D663FB">
        <w:t xml:space="preserve">). </w:t>
      </w:r>
      <w:proofErr w:type="spellStart"/>
      <w:r w:rsidRPr="002A13AB">
        <w:rPr>
          <w:rStyle w:val="italic"/>
          <w:highlight w:val="green"/>
        </w:rPr>
        <w:t>JumpSTART</w:t>
      </w:r>
      <w:proofErr w:type="spellEnd"/>
      <w:r w:rsidRPr="002A13AB">
        <w:rPr>
          <w:rStyle w:val="italic"/>
          <w:highlight w:val="green"/>
        </w:rPr>
        <w:t xml:space="preserve"> pediatric triage algorithm</w:t>
      </w:r>
      <w:r w:rsidRPr="00D663FB">
        <w:t>.</w:t>
      </w:r>
      <w:proofErr w:type="gramEnd"/>
      <w:r w:rsidRPr="00D663FB">
        <w:t xml:space="preserve"> https://chemm.hhs.gov/startpediatric.htm</w:t>
      </w:r>
    </w:p>
    <w:p w14:paraId="65AB8583" w14:textId="71C7D18E" w:rsidR="000F5B79" w:rsidRPr="002A13AB" w:rsidRDefault="00100A86" w:rsidP="005E081C">
      <w:pPr>
        <w:pStyle w:val="EOCREF"/>
      </w:pPr>
      <w:proofErr w:type="gramStart"/>
      <w:r w:rsidRPr="00D663FB">
        <w:t>Chemical Hazards Emergency Medical Management.</w:t>
      </w:r>
      <w:proofErr w:type="gramEnd"/>
      <w:r w:rsidRPr="00100A86">
        <w:rPr>
          <w:highlight w:val="green"/>
        </w:rPr>
        <w:t xml:space="preserve"> </w:t>
      </w:r>
      <w:r w:rsidRPr="00D663FB">
        <w:t>(2025</w:t>
      </w:r>
      <w:r>
        <w:t>b</w:t>
      </w:r>
      <w:r w:rsidRPr="00D663FB">
        <w:t xml:space="preserve">). </w:t>
      </w:r>
      <w:r w:rsidRPr="002A13AB">
        <w:rPr>
          <w:rStyle w:val="italic"/>
          <w:highlight w:val="green"/>
        </w:rPr>
        <w:t>Salt mass casualty triage algorithm (sort, assess, lifesaving interventions, treatment/transport)</w:t>
      </w:r>
      <w:r w:rsidRPr="00D663FB">
        <w:t xml:space="preserve">. </w:t>
      </w:r>
      <w:r w:rsidRPr="002A13AB">
        <w:t>https://chemm.hhs.gov/salttriage.htm</w:t>
      </w:r>
    </w:p>
    <w:p w14:paraId="002DEB01" w14:textId="38F0DB09" w:rsidR="000F5B79" w:rsidRPr="00D663FB" w:rsidRDefault="00100A86" w:rsidP="005E081C">
      <w:pPr>
        <w:pStyle w:val="EOCREF"/>
      </w:pPr>
      <w:proofErr w:type="gramStart"/>
      <w:r w:rsidRPr="00D663FB">
        <w:t>Chemical Hazards Emergency Medical Management.</w:t>
      </w:r>
      <w:proofErr w:type="gramEnd"/>
      <w:r w:rsidRPr="00100A86">
        <w:rPr>
          <w:highlight w:val="green"/>
        </w:rPr>
        <w:t xml:space="preserve"> </w:t>
      </w:r>
      <w:r w:rsidRPr="00D663FB">
        <w:t>(2025</w:t>
      </w:r>
      <w:r>
        <w:t>c</w:t>
      </w:r>
      <w:r w:rsidRPr="00D663FB">
        <w:t xml:space="preserve">). </w:t>
      </w:r>
      <w:r w:rsidRPr="002A13AB">
        <w:rPr>
          <w:rStyle w:val="italic"/>
          <w:highlight w:val="green"/>
        </w:rPr>
        <w:t>START adult triage algorithm</w:t>
      </w:r>
      <w:r w:rsidRPr="00D663FB">
        <w:t>. https://chemm.hhs.gov/startadult.htm</w:t>
      </w:r>
    </w:p>
    <w:p w14:paraId="7C9D34DD" w14:textId="3E04FB84" w:rsidR="000F5B79" w:rsidRPr="002A13AB" w:rsidRDefault="00100A86" w:rsidP="005E081C">
      <w:pPr>
        <w:pStyle w:val="EOCREF"/>
      </w:pPr>
      <w:proofErr w:type="gramStart"/>
      <w:r w:rsidRPr="00D663FB">
        <w:t>Chemical Hazards Emergency Medical Management.</w:t>
      </w:r>
      <w:proofErr w:type="gramEnd"/>
      <w:r w:rsidRPr="00100A86">
        <w:rPr>
          <w:highlight w:val="green"/>
        </w:rPr>
        <w:t xml:space="preserve"> </w:t>
      </w:r>
      <w:proofErr w:type="gramStart"/>
      <w:r w:rsidRPr="00D663FB">
        <w:t>(2025</w:t>
      </w:r>
      <w:r>
        <w:t>d</w:t>
      </w:r>
      <w:r w:rsidRPr="00D663FB">
        <w:t xml:space="preserve">). </w:t>
      </w:r>
      <w:r w:rsidRPr="002A13AB">
        <w:rPr>
          <w:rStyle w:val="italic"/>
          <w:highlight w:val="green"/>
        </w:rPr>
        <w:t>Triage guidelines</w:t>
      </w:r>
      <w:r w:rsidRPr="00D663FB">
        <w:t>.</w:t>
      </w:r>
      <w:proofErr w:type="gramEnd"/>
      <w:r w:rsidRPr="00D663FB">
        <w:t xml:space="preserve"> </w:t>
      </w:r>
      <w:r w:rsidRPr="002A13AB">
        <w:t>https://chemm.hhs.gov/triage.htm</w:t>
      </w:r>
    </w:p>
    <w:p w14:paraId="07120AF1" w14:textId="55607353" w:rsidR="000F5B79" w:rsidRPr="00D663FB" w:rsidRDefault="00100A86" w:rsidP="005E081C">
      <w:pPr>
        <w:pStyle w:val="EOCREF"/>
      </w:pPr>
      <w:proofErr w:type="spellStart"/>
      <w:r w:rsidRPr="00D663FB">
        <w:t>Dieckmann</w:t>
      </w:r>
      <w:proofErr w:type="spellEnd"/>
      <w:r w:rsidRPr="00D663FB">
        <w:t xml:space="preserve">, R. A., Fuchs, S., &amp; </w:t>
      </w:r>
      <w:proofErr w:type="spellStart"/>
      <w:r w:rsidRPr="00D663FB">
        <w:t>Gausche</w:t>
      </w:r>
      <w:proofErr w:type="spellEnd"/>
      <w:r w:rsidRPr="00D663FB">
        <w:t xml:space="preserve">-Hill, M. (2023). The Pediatric Education for Prehospital Professionals Course and the Pediatric Assessment Triangle: A 25-year retrospective. </w:t>
      </w:r>
      <w:r w:rsidRPr="002A13AB">
        <w:rPr>
          <w:rStyle w:val="italic"/>
          <w:highlight w:val="green"/>
        </w:rPr>
        <w:t>Prehospital Emergency Care</w:t>
      </w:r>
      <w:r w:rsidRPr="00D663FB">
        <w:t xml:space="preserve">, </w:t>
      </w:r>
      <w:r w:rsidRPr="002A13AB">
        <w:rPr>
          <w:rStyle w:val="italic"/>
          <w:highlight w:val="green"/>
        </w:rPr>
        <w:t>27</w:t>
      </w:r>
      <w:r w:rsidRPr="00D663FB">
        <w:t xml:space="preserve">(5), 539–543. </w:t>
      </w:r>
      <w:r w:rsidRPr="002A13AB">
        <w:t>https://doi.org/10.1080/10903127.‌‌2023.2203527</w:t>
      </w:r>
    </w:p>
    <w:p w14:paraId="5A3A7C17" w14:textId="77777777" w:rsidR="000F5B79" w:rsidRPr="00D663FB" w:rsidRDefault="00100A86" w:rsidP="005E081C">
      <w:pPr>
        <w:pStyle w:val="EOCREF"/>
      </w:pPr>
      <w:proofErr w:type="gramStart"/>
      <w:r w:rsidRPr="00D663FB">
        <w:t xml:space="preserve">Dietrich, A., &amp; </w:t>
      </w:r>
      <w:proofErr w:type="spellStart"/>
      <w:r w:rsidRPr="00D663FB">
        <w:t>Widmeier</w:t>
      </w:r>
      <w:proofErr w:type="spellEnd"/>
      <w:r w:rsidRPr="00D663FB">
        <w:t>, K. (2021).</w:t>
      </w:r>
      <w:proofErr w:type="gramEnd"/>
      <w:r w:rsidRPr="00D663FB">
        <w:t xml:space="preserve"> </w:t>
      </w:r>
      <w:proofErr w:type="gramStart"/>
      <w:r w:rsidRPr="00D663FB">
        <w:t>Pediatric assessment.</w:t>
      </w:r>
      <w:proofErr w:type="gramEnd"/>
      <w:r w:rsidRPr="00D663FB">
        <w:t xml:space="preserve"> </w:t>
      </w:r>
      <w:proofErr w:type="gramStart"/>
      <w:r w:rsidRPr="00D663FB">
        <w:t xml:space="preserve">In American Academy of Pediatrics (Ed.), </w:t>
      </w:r>
      <w:r w:rsidRPr="002A13AB">
        <w:rPr>
          <w:rStyle w:val="italic"/>
          <w:highlight w:val="green"/>
        </w:rPr>
        <w:t>Pediatric education for prehospital professionals</w:t>
      </w:r>
      <w:r w:rsidRPr="00D663FB">
        <w:t xml:space="preserve"> (4</w:t>
      </w:r>
      <w:r w:rsidRPr="002A13AB">
        <w:rPr>
          <w:rStyle w:val="superscript"/>
        </w:rPr>
        <w:t>th</w:t>
      </w:r>
      <w:r w:rsidRPr="00D663FB">
        <w:t xml:space="preserve"> ed., pp. 2–29).</w:t>
      </w:r>
      <w:proofErr w:type="gramEnd"/>
      <w:r w:rsidRPr="00D663FB">
        <w:t xml:space="preserve"> </w:t>
      </w:r>
      <w:proofErr w:type="gramStart"/>
      <w:r w:rsidRPr="00D663FB">
        <w:t>American Academy of Pediatrics.</w:t>
      </w:r>
      <w:proofErr w:type="gramEnd"/>
    </w:p>
    <w:p w14:paraId="7DB0FC04" w14:textId="45BFB2C4" w:rsidR="00DA1AAE" w:rsidRDefault="00100A86" w:rsidP="005E081C">
      <w:pPr>
        <w:pStyle w:val="EOCREF"/>
      </w:pPr>
      <w:r w:rsidRPr="00D663FB">
        <w:t xml:space="preserve">Dodd, R. V., Rafi, D., Stackhouse, A. A., Brown, C. A., </w:t>
      </w:r>
      <w:proofErr w:type="spellStart"/>
      <w:r w:rsidRPr="00D663FB">
        <w:t>Westacott</w:t>
      </w:r>
      <w:proofErr w:type="spellEnd"/>
      <w:r w:rsidRPr="00D663FB">
        <w:t xml:space="preserve">, R. J., </w:t>
      </w:r>
      <w:proofErr w:type="spellStart"/>
      <w:r w:rsidRPr="00D663FB">
        <w:t>Meeran</w:t>
      </w:r>
      <w:proofErr w:type="spellEnd"/>
      <w:r w:rsidRPr="00D663FB">
        <w:t xml:space="preserve">, K., Hughes, E., Wilkinson, P., </w:t>
      </w:r>
      <w:proofErr w:type="spellStart"/>
      <w:r w:rsidRPr="00D663FB">
        <w:t>Gurnell</w:t>
      </w:r>
      <w:proofErr w:type="spellEnd"/>
      <w:r w:rsidRPr="00D663FB">
        <w:t xml:space="preserve">, M., Swales, C., &amp; Sam, A. H. (2023). </w:t>
      </w:r>
      <w:proofErr w:type="gramStart"/>
      <w:r w:rsidRPr="00D663FB">
        <w:t xml:space="preserve">The impact of patient skin </w:t>
      </w:r>
      <w:proofErr w:type="spellStart"/>
      <w:r w:rsidRPr="00D663FB">
        <w:t>colour</w:t>
      </w:r>
      <w:proofErr w:type="spellEnd"/>
      <w:r w:rsidRPr="00D663FB">
        <w:t xml:space="preserve"> on diagnostic ability and confidence of medical students.</w:t>
      </w:r>
      <w:proofErr w:type="gramEnd"/>
      <w:r w:rsidRPr="00D663FB">
        <w:t xml:space="preserve"> </w:t>
      </w:r>
      <w:r w:rsidRPr="002A13AB">
        <w:rPr>
          <w:rStyle w:val="italic"/>
          <w:highlight w:val="green"/>
        </w:rPr>
        <w:t>Advances in Health Sciences Education</w:t>
      </w:r>
      <w:r w:rsidRPr="00D663FB">
        <w:t xml:space="preserve">, </w:t>
      </w:r>
      <w:r w:rsidRPr="002A13AB">
        <w:rPr>
          <w:rStyle w:val="italic"/>
          <w:highlight w:val="green"/>
        </w:rPr>
        <w:t>28</w:t>
      </w:r>
      <w:r w:rsidRPr="00D663FB">
        <w:t xml:space="preserve">(4), 1171–1189. </w:t>
      </w:r>
      <w:r w:rsidRPr="002A13AB">
        <w:t>https://doi.org/10.1007/s10459-022-10196-6</w:t>
      </w:r>
    </w:p>
    <w:p w14:paraId="69261523" w14:textId="1881DABB" w:rsidR="000F5B79" w:rsidRPr="00D663FB" w:rsidRDefault="00100A86" w:rsidP="005E081C">
      <w:pPr>
        <w:pStyle w:val="EOCREF"/>
      </w:pPr>
      <w:proofErr w:type="gramStart"/>
      <w:r w:rsidRPr="00D663FB">
        <w:lastRenderedPageBreak/>
        <w:t xml:space="preserve">Eisenberg, M. A., &amp; </w:t>
      </w:r>
      <w:proofErr w:type="spellStart"/>
      <w:r w:rsidRPr="00D663FB">
        <w:t>Balamuth</w:t>
      </w:r>
      <w:proofErr w:type="spellEnd"/>
      <w:r w:rsidRPr="00D663FB">
        <w:t>, F. (2022) Pediatric sepsis screening in US hospitals.</w:t>
      </w:r>
      <w:proofErr w:type="gramEnd"/>
      <w:r w:rsidRPr="00D663FB">
        <w:t> </w:t>
      </w:r>
      <w:r w:rsidRPr="002A13AB">
        <w:rPr>
          <w:rStyle w:val="italic"/>
          <w:highlight w:val="green"/>
        </w:rPr>
        <w:t>Pediatric Research</w:t>
      </w:r>
      <w:r w:rsidRPr="00D663FB">
        <w:t>, </w:t>
      </w:r>
      <w:r w:rsidRPr="002A13AB">
        <w:rPr>
          <w:rStyle w:val="italic"/>
          <w:highlight w:val="green"/>
        </w:rPr>
        <w:t>91</w:t>
      </w:r>
      <w:r w:rsidRPr="00D663FB">
        <w:t xml:space="preserve">, 351–358. </w:t>
      </w:r>
      <w:r w:rsidRPr="002A13AB">
        <w:t>https://doi.org/10.1038/s41390-021-01708-y</w:t>
      </w:r>
    </w:p>
    <w:p w14:paraId="7505DB45" w14:textId="6FD271EB" w:rsidR="000F5B79" w:rsidRPr="002A13AB" w:rsidRDefault="00100A86" w:rsidP="005E081C">
      <w:pPr>
        <w:pStyle w:val="EOCREF"/>
      </w:pPr>
      <w:proofErr w:type="gramStart"/>
      <w:r w:rsidRPr="00D663FB">
        <w:rPr>
          <w:rFonts w:eastAsia="Montserrat Light"/>
        </w:rPr>
        <w:t>Emergency Health Services Branch Ministry of Health and Long-Term Care (</w:t>
      </w:r>
      <w:proofErr w:type="spellStart"/>
      <w:r w:rsidRPr="00D663FB">
        <w:rPr>
          <w:rFonts w:eastAsia="Montserrat Light"/>
        </w:rPr>
        <w:t>n.d.</w:t>
      </w:r>
      <w:proofErr w:type="spellEnd"/>
      <w:r w:rsidRPr="00D663FB">
        <w:rPr>
          <w:rFonts w:eastAsia="Montserrat Light"/>
        </w:rPr>
        <w:t>).</w:t>
      </w:r>
      <w:proofErr w:type="gramEnd"/>
      <w:r w:rsidRPr="00D663FB">
        <w:rPr>
          <w:rFonts w:eastAsia="Montserrat Light"/>
        </w:rPr>
        <w:t xml:space="preserve"> </w:t>
      </w:r>
      <w:proofErr w:type="gramStart"/>
      <w:r w:rsidRPr="002A13AB">
        <w:rPr>
          <w:rStyle w:val="italic"/>
          <w:highlight w:val="green"/>
        </w:rPr>
        <w:t>Prehospital Canadian Triage &amp; Acuity Scale</w:t>
      </w:r>
      <w:r w:rsidRPr="00D663FB">
        <w:rPr>
          <w:rFonts w:eastAsia="Montserrat Light"/>
        </w:rPr>
        <w:t>.</w:t>
      </w:r>
      <w:proofErr w:type="gramEnd"/>
      <w:r w:rsidRPr="00D663FB">
        <w:rPr>
          <w:rFonts w:eastAsia="Montserrat Light"/>
        </w:rPr>
        <w:t xml:space="preserve"> </w:t>
      </w:r>
      <w:r w:rsidRPr="002A13AB">
        <w:t>https://files.ontario.ca/moh_3/moh-manuals-prehospital-ctas-paramedic-guide-v2-0-en-2016-12-31.pdf</w:t>
      </w:r>
    </w:p>
    <w:p w14:paraId="7CB9D40F" w14:textId="6F36F849" w:rsidR="000F5B79" w:rsidRPr="00D663FB" w:rsidRDefault="00100A86" w:rsidP="005E081C">
      <w:pPr>
        <w:pStyle w:val="EOCREF"/>
      </w:pPr>
      <w:proofErr w:type="spellStart"/>
      <w:proofErr w:type="gramStart"/>
      <w:r w:rsidRPr="00D663FB">
        <w:t>Fernandes</w:t>
      </w:r>
      <w:proofErr w:type="spellEnd"/>
      <w:r w:rsidRPr="00D663FB">
        <w:t xml:space="preserve">, M., Vieira, S. M., </w:t>
      </w:r>
      <w:proofErr w:type="spellStart"/>
      <w:r w:rsidRPr="00D663FB">
        <w:t>Leite</w:t>
      </w:r>
      <w:proofErr w:type="spellEnd"/>
      <w:r w:rsidRPr="00D663FB">
        <w:t>, F., Palos, C., Finkelstein, S., &amp; Sousa, J. M. C. (2020).</w:t>
      </w:r>
      <w:proofErr w:type="gramEnd"/>
      <w:r w:rsidRPr="00D663FB">
        <w:t xml:space="preserve"> Clinical decision support systems for triage in the emergency department using intelligent systems: A review. </w:t>
      </w:r>
      <w:r w:rsidRPr="002A13AB">
        <w:rPr>
          <w:rStyle w:val="italic"/>
          <w:highlight w:val="green"/>
        </w:rPr>
        <w:t>Artificial Intelligence in Medicine</w:t>
      </w:r>
      <w:r w:rsidRPr="00D663FB">
        <w:t>, </w:t>
      </w:r>
      <w:r w:rsidRPr="002A13AB">
        <w:rPr>
          <w:rStyle w:val="italic"/>
          <w:highlight w:val="green"/>
        </w:rPr>
        <w:t>102</w:t>
      </w:r>
      <w:r w:rsidRPr="00D663FB">
        <w:t xml:space="preserve">, Article 101762. </w:t>
      </w:r>
      <w:r w:rsidRPr="002A13AB">
        <w:t>https://doi.org/10.1016/j.artmed.2019.101762</w:t>
      </w:r>
    </w:p>
    <w:p w14:paraId="0009362B" w14:textId="10B18F63" w:rsidR="000F5B79" w:rsidRPr="00D663FB" w:rsidRDefault="00100A86" w:rsidP="005E081C">
      <w:pPr>
        <w:pStyle w:val="EOCREF"/>
      </w:pPr>
      <w:proofErr w:type="gramStart"/>
      <w:r w:rsidRPr="00D663FB">
        <w:t>Foley, A., &amp; Dodge, T. (2023) Neonatal triage red flags.</w:t>
      </w:r>
      <w:proofErr w:type="gramEnd"/>
      <w:r w:rsidRPr="00D663FB">
        <w:t xml:space="preserve"> </w:t>
      </w:r>
      <w:r w:rsidRPr="002A13AB">
        <w:rPr>
          <w:rStyle w:val="italic"/>
          <w:highlight w:val="green"/>
        </w:rPr>
        <w:t>Journal of Emergency Nursing</w:t>
      </w:r>
      <w:r w:rsidRPr="00D663FB">
        <w:t xml:space="preserve">, 49(6), 811–813. </w:t>
      </w:r>
      <w:r w:rsidRPr="002A13AB">
        <w:t>https://doi.org/10.1016/‌j.jen.2023. 08.‌007</w:t>
      </w:r>
    </w:p>
    <w:p w14:paraId="7C6FC6B1" w14:textId="194E6F8C" w:rsidR="000F5B79" w:rsidRPr="00D663FB" w:rsidRDefault="00100A86" w:rsidP="005E081C">
      <w:pPr>
        <w:pStyle w:val="EOCREF"/>
      </w:pPr>
      <w:proofErr w:type="spellStart"/>
      <w:r w:rsidRPr="00D663FB">
        <w:t>Geanacopoulos</w:t>
      </w:r>
      <w:proofErr w:type="spellEnd"/>
      <w:r w:rsidRPr="00D663FB">
        <w:t xml:space="preserve">, A. T., </w:t>
      </w:r>
      <w:proofErr w:type="spellStart"/>
      <w:r w:rsidRPr="00D663FB">
        <w:t>Peltz</w:t>
      </w:r>
      <w:proofErr w:type="spellEnd"/>
      <w:r w:rsidRPr="00D663FB">
        <w:t xml:space="preserve">, A., </w:t>
      </w:r>
      <w:proofErr w:type="spellStart"/>
      <w:r w:rsidRPr="00D663FB">
        <w:t>Melton,K</w:t>
      </w:r>
      <w:proofErr w:type="spellEnd"/>
      <w:r w:rsidRPr="00D663FB">
        <w:t xml:space="preserve">., </w:t>
      </w:r>
      <w:proofErr w:type="spellStart"/>
      <w:r w:rsidRPr="00D663FB">
        <w:t>Neuman</w:t>
      </w:r>
      <w:proofErr w:type="spellEnd"/>
      <w:r w:rsidRPr="00D663FB">
        <w:t xml:space="preserve">, M. I., </w:t>
      </w:r>
      <w:proofErr w:type="spellStart"/>
      <w:r w:rsidRPr="00D663FB">
        <w:t>Gutman</w:t>
      </w:r>
      <w:proofErr w:type="spellEnd"/>
      <w:r w:rsidRPr="00D663FB">
        <w:t>, C. K., Walsh, K. E., Samuels-</w:t>
      </w:r>
      <w:proofErr w:type="spellStart"/>
      <w:r w:rsidRPr="00D663FB">
        <w:t>Kalow</w:t>
      </w:r>
      <w:proofErr w:type="spellEnd"/>
      <w:r w:rsidRPr="00D663FB">
        <w:t xml:space="preserve">, M. E., &amp; Michelson, K. A. (2025). </w:t>
      </w:r>
      <w:proofErr w:type="gramStart"/>
      <w:r w:rsidRPr="00D663FB">
        <w:t>Pediatric triage accuracy in pediatric and general emergency departments.</w:t>
      </w:r>
      <w:proofErr w:type="gramEnd"/>
      <w:r w:rsidRPr="00D663FB">
        <w:t> </w:t>
      </w:r>
      <w:r w:rsidRPr="002A13AB">
        <w:rPr>
          <w:rStyle w:val="italic"/>
          <w:highlight w:val="green"/>
        </w:rPr>
        <w:t>Hospital Pediatrics</w:t>
      </w:r>
      <w:r w:rsidRPr="00D663FB">
        <w:t>, </w:t>
      </w:r>
      <w:r w:rsidRPr="002A13AB">
        <w:rPr>
          <w:rStyle w:val="italic"/>
          <w:highlight w:val="green"/>
        </w:rPr>
        <w:t>15</w:t>
      </w:r>
      <w:r w:rsidRPr="00D663FB">
        <w:t xml:space="preserve">(1), 37–45. </w:t>
      </w:r>
      <w:r w:rsidRPr="002A13AB">
        <w:t>https://doi.org/10.1542/hpeds.2024-008063</w:t>
      </w:r>
    </w:p>
    <w:p w14:paraId="4F504C7D" w14:textId="680AF7BA" w:rsidR="00DA1AAE" w:rsidRDefault="00100A86" w:rsidP="005E081C">
      <w:pPr>
        <w:pStyle w:val="EOCREF"/>
      </w:pPr>
      <w:proofErr w:type="spellStart"/>
      <w:proofErr w:type="gramStart"/>
      <w:r w:rsidRPr="00D663FB">
        <w:t>Halwani</w:t>
      </w:r>
      <w:proofErr w:type="spellEnd"/>
      <w:r w:rsidRPr="00D663FB">
        <w:t xml:space="preserve">, M. A., </w:t>
      </w:r>
      <w:proofErr w:type="spellStart"/>
      <w:r w:rsidRPr="00D663FB">
        <w:t>Merdad</w:t>
      </w:r>
      <w:proofErr w:type="spellEnd"/>
      <w:r w:rsidRPr="00D663FB">
        <w:t xml:space="preserve">, G., </w:t>
      </w:r>
      <w:proofErr w:type="spellStart"/>
      <w:r w:rsidRPr="00D663FB">
        <w:t>Almasre</w:t>
      </w:r>
      <w:proofErr w:type="spellEnd"/>
      <w:r w:rsidRPr="00D663FB">
        <w:t xml:space="preserve">, M., Doman, G., </w:t>
      </w:r>
      <w:proofErr w:type="spellStart"/>
      <w:r w:rsidRPr="00D663FB">
        <w:t>AlSharif</w:t>
      </w:r>
      <w:proofErr w:type="spellEnd"/>
      <w:r w:rsidRPr="00D663FB">
        <w:t xml:space="preserve">, S., </w:t>
      </w:r>
      <w:proofErr w:type="spellStart"/>
      <w:r w:rsidRPr="00D663FB">
        <w:t>Alshiakh</w:t>
      </w:r>
      <w:proofErr w:type="spellEnd"/>
      <w:r w:rsidRPr="00D663FB">
        <w:t xml:space="preserve">, S. M., </w:t>
      </w:r>
      <w:proofErr w:type="spellStart"/>
      <w:r w:rsidRPr="00D663FB">
        <w:t>Mahboob</w:t>
      </w:r>
      <w:proofErr w:type="spellEnd"/>
      <w:r w:rsidRPr="00D663FB">
        <w:t xml:space="preserve">, D. Y., </w:t>
      </w:r>
      <w:proofErr w:type="spellStart"/>
      <w:r w:rsidRPr="00D663FB">
        <w:t>Halwani</w:t>
      </w:r>
      <w:proofErr w:type="spellEnd"/>
      <w:r w:rsidRPr="00D663FB">
        <w:t xml:space="preserve">, M. A., </w:t>
      </w:r>
      <w:proofErr w:type="spellStart"/>
      <w:r w:rsidRPr="00D663FB">
        <w:t>Faqerah</w:t>
      </w:r>
      <w:proofErr w:type="spellEnd"/>
      <w:r w:rsidRPr="00D663FB">
        <w:t xml:space="preserve">, N. A., &amp; </w:t>
      </w:r>
      <w:proofErr w:type="spellStart"/>
      <w:r w:rsidRPr="00D663FB">
        <w:t>Mosuily</w:t>
      </w:r>
      <w:proofErr w:type="spellEnd"/>
      <w:r w:rsidRPr="00D663FB">
        <w:t>, M. T. (2025).</w:t>
      </w:r>
      <w:proofErr w:type="gramEnd"/>
      <w:r w:rsidRPr="00D663FB">
        <w:t xml:space="preserve"> </w:t>
      </w:r>
      <w:proofErr w:type="gramStart"/>
      <w:r w:rsidRPr="00D663FB">
        <w:t>Predicting triage of pediatric patients in the emergency department using machine learning approach.</w:t>
      </w:r>
      <w:proofErr w:type="gramEnd"/>
      <w:r w:rsidRPr="002A13AB">
        <w:rPr>
          <w:rStyle w:val="italic"/>
          <w:highlight w:val="green"/>
        </w:rPr>
        <w:t xml:space="preserve"> </w:t>
      </w:r>
      <w:proofErr w:type="gramStart"/>
      <w:r w:rsidRPr="002A13AB">
        <w:rPr>
          <w:rStyle w:val="italic"/>
          <w:highlight w:val="green"/>
        </w:rPr>
        <w:t>International Journal of Emergency Medicine</w:t>
      </w:r>
      <w:r w:rsidRPr="00D663FB">
        <w:t>.</w:t>
      </w:r>
      <w:proofErr w:type="gramEnd"/>
      <w:r w:rsidRPr="00D663FB">
        <w:t xml:space="preserve"> </w:t>
      </w:r>
      <w:proofErr w:type="gramStart"/>
      <w:r w:rsidRPr="00D663FB">
        <w:t>Article 51.</w:t>
      </w:r>
      <w:proofErr w:type="gramEnd"/>
      <w:r w:rsidRPr="00D663FB">
        <w:t xml:space="preserve"> </w:t>
      </w:r>
      <w:r w:rsidRPr="002A13AB">
        <w:t>https://doi.org/10.1186/s12245-025-00861-z</w:t>
      </w:r>
    </w:p>
    <w:p w14:paraId="4679190B" w14:textId="76879E15" w:rsidR="000F5B79" w:rsidRPr="00D663FB" w:rsidRDefault="00100A86" w:rsidP="005E081C">
      <w:pPr>
        <w:pStyle w:val="EOCREF"/>
      </w:pPr>
      <w:proofErr w:type="gramStart"/>
      <w:r w:rsidRPr="00D663FB">
        <w:t>Herman, M., &amp; Le, A. (2007).</w:t>
      </w:r>
      <w:proofErr w:type="gramEnd"/>
      <w:r w:rsidRPr="00D663FB">
        <w:t xml:space="preserve"> </w:t>
      </w:r>
      <w:proofErr w:type="gramStart"/>
      <w:r w:rsidRPr="00D663FB">
        <w:t>The crying infant.</w:t>
      </w:r>
      <w:proofErr w:type="gramEnd"/>
      <w:r w:rsidRPr="00D663FB">
        <w:t xml:space="preserve"> </w:t>
      </w:r>
      <w:r w:rsidRPr="002A13AB">
        <w:rPr>
          <w:rStyle w:val="italic"/>
          <w:highlight w:val="green"/>
        </w:rPr>
        <w:t>Emergency Medicine Clinics of North America</w:t>
      </w:r>
      <w:r w:rsidRPr="00D663FB">
        <w:t xml:space="preserve">, </w:t>
      </w:r>
      <w:r w:rsidRPr="002A13AB">
        <w:rPr>
          <w:rStyle w:val="italic"/>
          <w:highlight w:val="green"/>
        </w:rPr>
        <w:t>25</w:t>
      </w:r>
      <w:r w:rsidRPr="00D663FB">
        <w:t xml:space="preserve">(4), 1137–1159. </w:t>
      </w:r>
      <w:r w:rsidRPr="002A13AB">
        <w:t>https://doi.org/‌10.1016/‌j.emc.2007.07.008</w:t>
      </w:r>
    </w:p>
    <w:p w14:paraId="2EC28507" w14:textId="437C5AD0" w:rsidR="000F5B79" w:rsidRPr="002A13AB" w:rsidRDefault="00100A86" w:rsidP="005E081C">
      <w:pPr>
        <w:pStyle w:val="EOCREF"/>
      </w:pPr>
      <w:proofErr w:type="spellStart"/>
      <w:proofErr w:type="gramStart"/>
      <w:r w:rsidRPr="00D663FB">
        <w:lastRenderedPageBreak/>
        <w:t>Horeczko</w:t>
      </w:r>
      <w:proofErr w:type="spellEnd"/>
      <w:r w:rsidRPr="00D663FB">
        <w:t xml:space="preserve">, T., Enriquez, B., McGrath, N. E., </w:t>
      </w:r>
      <w:proofErr w:type="spellStart"/>
      <w:r w:rsidRPr="00D663FB">
        <w:t>Gausche</w:t>
      </w:r>
      <w:proofErr w:type="spellEnd"/>
      <w:r w:rsidRPr="00D663FB">
        <w:t>-Hill, M., &amp; Lewis, R. J. (2013).</w:t>
      </w:r>
      <w:proofErr w:type="gramEnd"/>
      <w:r w:rsidRPr="00D663FB">
        <w:t xml:space="preserve"> The Pediatric Assessment Triangle: Accuracy of its application by nurses in the triage of children. </w:t>
      </w:r>
      <w:r w:rsidRPr="002A13AB">
        <w:rPr>
          <w:rStyle w:val="italic"/>
          <w:highlight w:val="green"/>
        </w:rPr>
        <w:t>Journal of Emergency Nursing, 39</w:t>
      </w:r>
      <w:r w:rsidRPr="00D663FB">
        <w:t xml:space="preserve">(2), 182–189. </w:t>
      </w:r>
      <w:r w:rsidRPr="002A13AB">
        <w:t>https://doi.org/10.1016/j.jen.2011.12.‌‌020</w:t>
      </w:r>
    </w:p>
    <w:p w14:paraId="777622B3" w14:textId="5F08702D" w:rsidR="000F5B79" w:rsidRPr="00D663FB" w:rsidRDefault="00100A86" w:rsidP="005E081C">
      <w:pPr>
        <w:pStyle w:val="EOCREF"/>
      </w:pPr>
      <w:proofErr w:type="spellStart"/>
      <w:r w:rsidRPr="00D663FB">
        <w:t>Huabbangyang</w:t>
      </w:r>
      <w:proofErr w:type="spellEnd"/>
      <w:r w:rsidRPr="00D663FB">
        <w:t xml:space="preserve">, T., </w:t>
      </w:r>
      <w:proofErr w:type="spellStart"/>
      <w:r w:rsidRPr="00D663FB">
        <w:t>Rojsaengroeng</w:t>
      </w:r>
      <w:proofErr w:type="spellEnd"/>
      <w:r w:rsidRPr="00D663FB">
        <w:t xml:space="preserve">, R., </w:t>
      </w:r>
      <w:proofErr w:type="spellStart"/>
      <w:r w:rsidRPr="00D663FB">
        <w:t>Tiyawat</w:t>
      </w:r>
      <w:proofErr w:type="spellEnd"/>
      <w:r w:rsidRPr="00D663FB">
        <w:t xml:space="preserve">, G., </w:t>
      </w:r>
      <w:proofErr w:type="spellStart"/>
      <w:r w:rsidRPr="00D663FB">
        <w:t>Silakoon</w:t>
      </w:r>
      <w:proofErr w:type="spellEnd"/>
      <w:r w:rsidRPr="00D663FB">
        <w:t xml:space="preserve">, A., </w:t>
      </w:r>
      <w:proofErr w:type="spellStart"/>
      <w:r w:rsidRPr="00D663FB">
        <w:t>Vanichkulbodee</w:t>
      </w:r>
      <w:proofErr w:type="spellEnd"/>
      <w:r w:rsidRPr="00D663FB">
        <w:t xml:space="preserve">, A., Sri-on, J., &amp; </w:t>
      </w:r>
      <w:proofErr w:type="spellStart"/>
      <w:r w:rsidRPr="00D663FB">
        <w:t>Buathong</w:t>
      </w:r>
      <w:proofErr w:type="spellEnd"/>
      <w:r w:rsidRPr="00D663FB">
        <w:t xml:space="preserve">, S. (2023). Associated factors of under and over-triage based on the emergency severity index: A retrospective cross-sectional study. </w:t>
      </w:r>
      <w:r w:rsidRPr="002A13AB">
        <w:rPr>
          <w:rStyle w:val="italic"/>
          <w:highlight w:val="green"/>
        </w:rPr>
        <w:t>Archives of Academic Emergency Medicine</w:t>
      </w:r>
      <w:r w:rsidRPr="00D663FB">
        <w:t xml:space="preserve">, </w:t>
      </w:r>
      <w:r w:rsidRPr="002A13AB">
        <w:rPr>
          <w:rStyle w:val="italic"/>
          <w:highlight w:val="green"/>
        </w:rPr>
        <w:t>11</w:t>
      </w:r>
      <w:r w:rsidRPr="00D663FB">
        <w:t xml:space="preserve">(1), Article e57. </w:t>
      </w:r>
      <w:r w:rsidRPr="002A13AB">
        <w:t>https://doi.org/10.22037/aaem.v11i1.2076</w:t>
      </w:r>
    </w:p>
    <w:p w14:paraId="0A1E1FF9" w14:textId="6529B22D" w:rsidR="000F5B79" w:rsidRPr="00D663FB" w:rsidRDefault="00100A86" w:rsidP="005E081C">
      <w:pPr>
        <w:pStyle w:val="EOCREF"/>
      </w:pPr>
      <w:proofErr w:type="spellStart"/>
      <w:proofErr w:type="gramStart"/>
      <w:r w:rsidRPr="00D663FB">
        <w:t>Ingielewicz</w:t>
      </w:r>
      <w:proofErr w:type="spellEnd"/>
      <w:r w:rsidRPr="00D663FB">
        <w:t xml:space="preserve">, A., </w:t>
      </w:r>
      <w:proofErr w:type="spellStart"/>
      <w:r w:rsidRPr="00D663FB">
        <w:t>Rychlik</w:t>
      </w:r>
      <w:proofErr w:type="spellEnd"/>
      <w:r w:rsidRPr="00D663FB">
        <w:t xml:space="preserve">, P., &amp; </w:t>
      </w:r>
      <w:proofErr w:type="spellStart"/>
      <w:r w:rsidRPr="00D663FB">
        <w:t>Sieminski</w:t>
      </w:r>
      <w:proofErr w:type="spellEnd"/>
      <w:r w:rsidRPr="00D663FB">
        <w:t>, M. (2024).</w:t>
      </w:r>
      <w:proofErr w:type="gramEnd"/>
      <w:r w:rsidRPr="00D663FB">
        <w:t xml:space="preserve"> Drinking from the </w:t>
      </w:r>
      <w:proofErr w:type="gramStart"/>
      <w:r w:rsidRPr="00D663FB">
        <w:t>holy grail—</w:t>
      </w:r>
      <w:proofErr w:type="gramEnd"/>
      <w:r w:rsidRPr="00D663FB">
        <w:t xml:space="preserve">Does a perfect triage system exist? </w:t>
      </w:r>
      <w:proofErr w:type="gramStart"/>
      <w:r w:rsidRPr="00D663FB">
        <w:t>And where to look for it?</w:t>
      </w:r>
      <w:proofErr w:type="gramEnd"/>
      <w:r w:rsidRPr="00D663FB">
        <w:t> </w:t>
      </w:r>
      <w:r w:rsidRPr="002A13AB">
        <w:rPr>
          <w:rStyle w:val="italic"/>
          <w:highlight w:val="green"/>
        </w:rPr>
        <w:t>Journal of Personalized Medicine</w:t>
      </w:r>
      <w:r w:rsidRPr="00D663FB">
        <w:t>, </w:t>
      </w:r>
      <w:r w:rsidRPr="002A13AB">
        <w:rPr>
          <w:rStyle w:val="italic"/>
          <w:highlight w:val="green"/>
        </w:rPr>
        <w:t>14</w:t>
      </w:r>
      <w:r w:rsidRPr="00D663FB">
        <w:t xml:space="preserve">(6), Article 590. </w:t>
      </w:r>
      <w:r w:rsidRPr="002A13AB">
        <w:t>https://doi.org/10.3390/jpm14060590</w:t>
      </w:r>
    </w:p>
    <w:p w14:paraId="67EF14C1" w14:textId="1539F8B6" w:rsidR="00DA1AAE" w:rsidRDefault="00100A86" w:rsidP="005E081C">
      <w:pPr>
        <w:pStyle w:val="EOCREF"/>
      </w:pPr>
      <w:proofErr w:type="gramStart"/>
      <w:r w:rsidRPr="00D663FB">
        <w:t>International Association for the Study of Pain.</w:t>
      </w:r>
      <w:proofErr w:type="gramEnd"/>
      <w:r w:rsidRPr="00D663FB">
        <w:t xml:space="preserve"> (2021, July 14). </w:t>
      </w:r>
      <w:r w:rsidRPr="002A13AB">
        <w:rPr>
          <w:rStyle w:val="italic"/>
          <w:highlight w:val="green"/>
        </w:rPr>
        <w:t>Sex/gender biases in pain research and clinical practice</w:t>
      </w:r>
      <w:r w:rsidRPr="00D663FB">
        <w:t xml:space="preserve">. </w:t>
      </w:r>
      <w:r w:rsidRPr="002A13AB">
        <w:t>https://www.iasp-pain.org/resources/fact-sheets/sex-gender-biases-in-pain-research-and-clinical-practice/</w:t>
      </w:r>
    </w:p>
    <w:p w14:paraId="3646284B" w14:textId="617F35BC" w:rsidR="000F5B79" w:rsidRPr="00D663FB" w:rsidRDefault="00100A86" w:rsidP="005E081C">
      <w:pPr>
        <w:pStyle w:val="EOCREF"/>
        <w:rPr>
          <w:iCs/>
        </w:rPr>
      </w:pPr>
      <w:proofErr w:type="gramStart"/>
      <w:r w:rsidRPr="00D663FB">
        <w:rPr>
          <w:iCs/>
        </w:rPr>
        <w:t xml:space="preserve">Jeffries, D., &amp; </w:t>
      </w:r>
      <w:proofErr w:type="spellStart"/>
      <w:r w:rsidRPr="00D663FB">
        <w:rPr>
          <w:iCs/>
        </w:rPr>
        <w:t>Visser</w:t>
      </w:r>
      <w:proofErr w:type="spellEnd"/>
      <w:r w:rsidRPr="00D663FB">
        <w:rPr>
          <w:iCs/>
        </w:rPr>
        <w:t>, L. (2021).</w:t>
      </w:r>
      <w:proofErr w:type="gramEnd"/>
      <w:r w:rsidRPr="00D663FB">
        <w:rPr>
          <w:iCs/>
        </w:rPr>
        <w:t xml:space="preserve"> </w:t>
      </w:r>
      <w:r w:rsidRPr="002A13AB">
        <w:rPr>
          <w:rStyle w:val="italic"/>
          <w:highlight w:val="green"/>
        </w:rPr>
        <w:t>Rapid access guide for pediatric emergencies: Providing expert nursing care</w:t>
      </w:r>
      <w:r w:rsidRPr="00D663FB">
        <w:rPr>
          <w:iCs/>
        </w:rPr>
        <w:t xml:space="preserve">. </w:t>
      </w:r>
      <w:proofErr w:type="gramStart"/>
      <w:r w:rsidRPr="00D663FB">
        <w:rPr>
          <w:iCs/>
        </w:rPr>
        <w:t>Springer Publishing.</w:t>
      </w:r>
      <w:proofErr w:type="gramEnd"/>
      <w:r w:rsidRPr="00D663FB">
        <w:rPr>
          <w:iCs/>
        </w:rPr>
        <w:t xml:space="preserve"> </w:t>
      </w:r>
      <w:r w:rsidRPr="002A13AB">
        <w:t>https://doi.org/10.1891/9780826152435</w:t>
      </w:r>
    </w:p>
    <w:p w14:paraId="3C8495A5" w14:textId="02D6DAE2" w:rsidR="000F5B79" w:rsidRPr="00D663FB" w:rsidRDefault="00100A86" w:rsidP="005E081C">
      <w:pPr>
        <w:pStyle w:val="EOCREF"/>
      </w:pPr>
      <w:proofErr w:type="gramStart"/>
      <w:r w:rsidRPr="00D663FB">
        <w:t xml:space="preserve">Lee, S. J., </w:t>
      </w:r>
      <w:proofErr w:type="spellStart"/>
      <w:r w:rsidRPr="00D663FB">
        <w:t>Alzeen</w:t>
      </w:r>
      <w:proofErr w:type="spellEnd"/>
      <w:r w:rsidRPr="00D663FB">
        <w:t>, M., &amp; Ahmed, A. (2024).</w:t>
      </w:r>
      <w:proofErr w:type="gramEnd"/>
      <w:r w:rsidRPr="00D663FB">
        <w:t xml:space="preserve"> Estimation of racial and language disparities in pediatric emergency department triage using statistical modeling and natural language processing. </w:t>
      </w:r>
      <w:r w:rsidRPr="002A13AB">
        <w:rPr>
          <w:rStyle w:val="italic"/>
          <w:highlight w:val="green"/>
        </w:rPr>
        <w:t>Journal of the American Medical Informatics Association</w:t>
      </w:r>
      <w:r w:rsidRPr="00D663FB">
        <w:t>, </w:t>
      </w:r>
      <w:r w:rsidRPr="002A13AB">
        <w:rPr>
          <w:rStyle w:val="italic"/>
          <w:highlight w:val="green"/>
        </w:rPr>
        <w:t>31</w:t>
      </w:r>
      <w:r w:rsidRPr="00D663FB">
        <w:t xml:space="preserve">(4), 958–967. </w:t>
      </w:r>
      <w:r w:rsidRPr="002A13AB">
        <w:t>https://doi.org/10.1093/jamia/ocae018</w:t>
      </w:r>
    </w:p>
    <w:p w14:paraId="3AF603AD" w14:textId="36E129D4" w:rsidR="00DA1AAE" w:rsidRDefault="00100A86" w:rsidP="005E081C">
      <w:pPr>
        <w:pStyle w:val="EOCREF"/>
      </w:pPr>
      <w:proofErr w:type="gramStart"/>
      <w:r w:rsidRPr="00D663FB">
        <w:t xml:space="preserve">Liu, T.-T., Cheng, C.-T., Hsu, C.-P., </w:t>
      </w:r>
      <w:proofErr w:type="spellStart"/>
      <w:r w:rsidRPr="00D663FB">
        <w:t>Chaou</w:t>
      </w:r>
      <w:proofErr w:type="spellEnd"/>
      <w:r w:rsidRPr="00D663FB">
        <w:t xml:space="preserve">, C.-H., Ng, C.-J., </w:t>
      </w:r>
      <w:proofErr w:type="spellStart"/>
      <w:r w:rsidRPr="00D663FB">
        <w:t>Jeng</w:t>
      </w:r>
      <w:proofErr w:type="spellEnd"/>
      <w:r w:rsidRPr="00D663FB">
        <w:t>, M.-J., &amp; Chang, Y.-C.</w:t>
      </w:r>
      <w:proofErr w:type="gramEnd"/>
      <w:r w:rsidRPr="00D663FB">
        <w:t xml:space="preserve"> (2022). Validation of a five-level triage system in pediatric trauma and the effectiveness of triage nurse modification: A multi-center Cohort Analysis. </w:t>
      </w:r>
      <w:proofErr w:type="gramStart"/>
      <w:r w:rsidRPr="002A13AB">
        <w:rPr>
          <w:rStyle w:val="italic"/>
          <w:highlight w:val="green"/>
        </w:rPr>
        <w:t>Frontiers in Medicine</w:t>
      </w:r>
      <w:r w:rsidRPr="00D663FB">
        <w:t xml:space="preserve">, </w:t>
      </w:r>
      <w:r w:rsidRPr="002A13AB">
        <w:rPr>
          <w:rStyle w:val="italic"/>
          <w:highlight w:val="green"/>
        </w:rPr>
        <w:t>9</w:t>
      </w:r>
      <w:r w:rsidRPr="00D663FB">
        <w:t>.</w:t>
      </w:r>
      <w:proofErr w:type="gramEnd"/>
      <w:r w:rsidRPr="00D663FB">
        <w:t xml:space="preserve"> </w:t>
      </w:r>
      <w:r w:rsidRPr="002A13AB">
        <w:t>https://doi.org/10.3389/fmed.2022.947501</w:t>
      </w:r>
    </w:p>
    <w:p w14:paraId="1C2A94ED" w14:textId="66C4029B" w:rsidR="000F5B79" w:rsidRPr="00D663FB" w:rsidRDefault="00100A86" w:rsidP="005E081C">
      <w:pPr>
        <w:pStyle w:val="EOCREF"/>
      </w:pPr>
      <w:proofErr w:type="spellStart"/>
      <w:proofErr w:type="gramStart"/>
      <w:r w:rsidRPr="00D663FB">
        <w:lastRenderedPageBreak/>
        <w:t>Lubsch</w:t>
      </w:r>
      <w:proofErr w:type="spellEnd"/>
      <w:r w:rsidRPr="00D663FB">
        <w:t xml:space="preserve">, L., </w:t>
      </w:r>
      <w:proofErr w:type="spellStart"/>
      <w:r w:rsidRPr="00D663FB">
        <w:t>Kimler</w:t>
      </w:r>
      <w:proofErr w:type="spellEnd"/>
      <w:r w:rsidRPr="00D663FB">
        <w:t xml:space="preserve">, K., </w:t>
      </w:r>
      <w:proofErr w:type="spellStart"/>
      <w:r w:rsidRPr="00D663FB">
        <w:t>Passerrello</w:t>
      </w:r>
      <w:proofErr w:type="spellEnd"/>
      <w:r w:rsidRPr="00D663FB">
        <w:t xml:space="preserve">, N., </w:t>
      </w:r>
      <w:proofErr w:type="spellStart"/>
      <w:r w:rsidRPr="00D663FB">
        <w:t>Parman</w:t>
      </w:r>
      <w:proofErr w:type="spellEnd"/>
      <w:r w:rsidRPr="00D663FB">
        <w:t>, M., Dunn, A., &amp; Meyers, R. (2023).</w:t>
      </w:r>
      <w:proofErr w:type="gramEnd"/>
      <w:r w:rsidRPr="00D663FB">
        <w:t xml:space="preserve"> Patient weight should be included on all medication prescriptions. </w:t>
      </w:r>
      <w:r w:rsidRPr="002A13AB">
        <w:rPr>
          <w:rStyle w:val="italic"/>
          <w:highlight w:val="green"/>
        </w:rPr>
        <w:t>The Journal of Pediatric Pharmacology and Therapeutics</w:t>
      </w:r>
      <w:r w:rsidRPr="00D663FB">
        <w:t>, </w:t>
      </w:r>
      <w:r w:rsidRPr="002A13AB">
        <w:rPr>
          <w:rStyle w:val="italic"/>
          <w:highlight w:val="green"/>
        </w:rPr>
        <w:t>28</w:t>
      </w:r>
      <w:r w:rsidRPr="00D663FB">
        <w:t xml:space="preserve">(4), 380–381. </w:t>
      </w:r>
      <w:r w:rsidRPr="002A13AB">
        <w:t>https://doi.org/10.5863/1551-6776-28.4.380</w:t>
      </w:r>
    </w:p>
    <w:p w14:paraId="28A00D7C" w14:textId="77777777" w:rsidR="000F5B79" w:rsidRPr="00D663FB" w:rsidRDefault="00100A86" w:rsidP="005E081C">
      <w:pPr>
        <w:pStyle w:val="EOCREF"/>
      </w:pPr>
      <w:proofErr w:type="spellStart"/>
      <w:proofErr w:type="gramStart"/>
      <w:r w:rsidRPr="00D663FB">
        <w:t>Mackway</w:t>
      </w:r>
      <w:proofErr w:type="spellEnd"/>
      <w:r w:rsidRPr="00D663FB">
        <w:t xml:space="preserve">-Jones, K., Marsden, J., &amp; </w:t>
      </w:r>
      <w:proofErr w:type="spellStart"/>
      <w:r w:rsidRPr="00D663FB">
        <w:t>Windle</w:t>
      </w:r>
      <w:proofErr w:type="spellEnd"/>
      <w:r w:rsidRPr="00D663FB">
        <w:t>, J (Eds.).</w:t>
      </w:r>
      <w:proofErr w:type="gramEnd"/>
      <w:r w:rsidRPr="00D663FB">
        <w:t xml:space="preserve"> (2023). </w:t>
      </w:r>
      <w:r w:rsidRPr="002A13AB">
        <w:rPr>
          <w:rStyle w:val="italic"/>
          <w:highlight w:val="green"/>
        </w:rPr>
        <w:t>Emergency triage: Manchester Triage Group</w:t>
      </w:r>
      <w:r w:rsidRPr="00D663FB">
        <w:t xml:space="preserve"> (3rd </w:t>
      </w:r>
      <w:proofErr w:type="gramStart"/>
      <w:r w:rsidRPr="00D663FB">
        <w:t>ed</w:t>
      </w:r>
      <w:proofErr w:type="gramEnd"/>
      <w:r w:rsidRPr="00D663FB">
        <w:t xml:space="preserve">.). </w:t>
      </w:r>
      <w:proofErr w:type="gramStart"/>
      <w:r w:rsidRPr="00D663FB">
        <w:t>Wiley-Blackwell.</w:t>
      </w:r>
      <w:proofErr w:type="gramEnd"/>
    </w:p>
    <w:p w14:paraId="1F32092B" w14:textId="5F098CDC" w:rsidR="000F5B79" w:rsidRPr="00D663FB" w:rsidRDefault="00100A86" w:rsidP="005E081C">
      <w:pPr>
        <w:pStyle w:val="EOCREF"/>
      </w:pPr>
      <w:r w:rsidRPr="00D663FB">
        <w:t xml:space="preserve">Mahon, P., Aitken, C., </w:t>
      </w:r>
      <w:proofErr w:type="spellStart"/>
      <w:r w:rsidRPr="00D663FB">
        <w:t>Veiga</w:t>
      </w:r>
      <w:proofErr w:type="spellEnd"/>
      <w:r w:rsidRPr="00D663FB">
        <w:t xml:space="preserve">, M., &amp; </w:t>
      </w:r>
      <w:proofErr w:type="spellStart"/>
      <w:r w:rsidRPr="00D663FB">
        <w:t>Poitras</w:t>
      </w:r>
      <w:proofErr w:type="spellEnd"/>
      <w:r w:rsidRPr="00D663FB">
        <w:t xml:space="preserve">, S. (2023). Time for action: Understanding health care </w:t>
      </w:r>
      <w:proofErr w:type="gramStart"/>
      <w:r w:rsidRPr="00D663FB">
        <w:t>professionals</w:t>
      </w:r>
      <w:proofErr w:type="gramEnd"/>
      <w:r w:rsidRPr="00D663FB">
        <w:t xml:space="preserve"> views on pain and pain management in a pediatric hospital. </w:t>
      </w:r>
      <w:r w:rsidRPr="002A13AB">
        <w:rPr>
          <w:rStyle w:val="italic"/>
          <w:highlight w:val="green"/>
        </w:rPr>
        <w:t>Pain Management Nursing</w:t>
      </w:r>
      <w:r w:rsidRPr="00D663FB">
        <w:t xml:space="preserve">, </w:t>
      </w:r>
      <w:r w:rsidRPr="002A13AB">
        <w:rPr>
          <w:rStyle w:val="italic"/>
          <w:highlight w:val="green"/>
        </w:rPr>
        <w:t>24</w:t>
      </w:r>
      <w:r w:rsidRPr="00D663FB">
        <w:t xml:space="preserve">(2), 171–179. </w:t>
      </w:r>
      <w:r w:rsidRPr="002A13AB">
        <w:t>https://doi.org/10.1016/j.pmn.2022.10.002</w:t>
      </w:r>
    </w:p>
    <w:p w14:paraId="5D967629" w14:textId="08A0D2EF" w:rsidR="000F5B79" w:rsidRPr="00D663FB" w:rsidRDefault="00100A86" w:rsidP="005E081C">
      <w:pPr>
        <w:pStyle w:val="EOCREF"/>
      </w:pPr>
      <w:r w:rsidRPr="00D663FB">
        <w:t xml:space="preserve">Masoumeh, Ahmadi, H.D. (2023, October 28). </w:t>
      </w:r>
      <w:proofErr w:type="gramStart"/>
      <w:r w:rsidRPr="00D663FB">
        <w:t>Assessment of the value of the PAT as the first step in the triage process in a pediatric emergency room.</w:t>
      </w:r>
      <w:proofErr w:type="gramEnd"/>
      <w:r w:rsidRPr="00D663FB">
        <w:t xml:space="preserve"> </w:t>
      </w:r>
      <w:r w:rsidRPr="002A13AB">
        <w:rPr>
          <w:rStyle w:val="italic"/>
          <w:highlight w:val="green"/>
        </w:rPr>
        <w:t>Pediatric Infectious Diseases</w:t>
      </w:r>
      <w:r w:rsidRPr="00D663FB">
        <w:t xml:space="preserve">, </w:t>
      </w:r>
      <w:r w:rsidRPr="002A13AB">
        <w:rPr>
          <w:rStyle w:val="italic"/>
          <w:highlight w:val="green"/>
        </w:rPr>
        <w:t>11</w:t>
      </w:r>
      <w:r w:rsidRPr="00D663FB">
        <w:t xml:space="preserve">(4), Article e128551. </w:t>
      </w:r>
      <w:r w:rsidRPr="002A13AB">
        <w:t>https://doi.org/10.5812/apid-128551</w:t>
      </w:r>
    </w:p>
    <w:p w14:paraId="703FDDEE" w14:textId="7A0E2C5B" w:rsidR="000F5B79" w:rsidRPr="00D663FB" w:rsidRDefault="00100A86" w:rsidP="005E081C">
      <w:pPr>
        <w:pStyle w:val="EOCREF"/>
      </w:pPr>
      <w:proofErr w:type="gramStart"/>
      <w:r w:rsidRPr="00D663FB">
        <w:t>Miller, E. T., &amp; Abu-</w:t>
      </w:r>
      <w:proofErr w:type="spellStart"/>
      <w:r w:rsidRPr="00D663FB">
        <w:t>Alhaija</w:t>
      </w:r>
      <w:proofErr w:type="spellEnd"/>
      <w:r w:rsidRPr="00D663FB">
        <w:t>, D. M. (2019).</w:t>
      </w:r>
      <w:proofErr w:type="gramEnd"/>
      <w:r w:rsidRPr="00D663FB">
        <w:t xml:space="preserve"> Cultural influences on pain perception and management. </w:t>
      </w:r>
      <w:r w:rsidRPr="002A13AB">
        <w:rPr>
          <w:rStyle w:val="italic"/>
          <w:highlight w:val="green"/>
        </w:rPr>
        <w:t>Pain Management Nursing</w:t>
      </w:r>
      <w:r w:rsidRPr="00D663FB">
        <w:t xml:space="preserve">, </w:t>
      </w:r>
      <w:r w:rsidRPr="002A13AB">
        <w:rPr>
          <w:rStyle w:val="italic"/>
          <w:highlight w:val="green"/>
        </w:rPr>
        <w:t>20</w:t>
      </w:r>
      <w:r w:rsidRPr="00D663FB">
        <w:t xml:space="preserve">(3), 183–184. </w:t>
      </w:r>
      <w:r w:rsidRPr="002A13AB">
        <w:t>https://doi.org/10.1016/j.pmn.2019.04.006</w:t>
      </w:r>
    </w:p>
    <w:p w14:paraId="5D31E7E6" w14:textId="754BBC26" w:rsidR="000F5B79" w:rsidRPr="00D663FB" w:rsidRDefault="00100A86" w:rsidP="005E081C">
      <w:pPr>
        <w:pStyle w:val="EOCREF"/>
      </w:pPr>
      <w:proofErr w:type="gramStart"/>
      <w:r w:rsidRPr="00D663FB">
        <w:t xml:space="preserve">Miller, M. M., Williams, A. E., </w:t>
      </w:r>
      <w:proofErr w:type="spellStart"/>
      <w:r w:rsidRPr="00D663FB">
        <w:t>Zapolski</w:t>
      </w:r>
      <w:proofErr w:type="spellEnd"/>
      <w:r w:rsidRPr="00D663FB">
        <w:t>, T. C. B., Rand, K. L., &amp; Hirsh, A. T. (2020).</w:t>
      </w:r>
      <w:proofErr w:type="gramEnd"/>
      <w:r w:rsidRPr="00D663FB">
        <w:t xml:space="preserve"> Assessment and treatment recommendations for pediatric pain: The influence of patient race, patient gender, and provider pain-related attitudes. </w:t>
      </w:r>
      <w:r w:rsidRPr="002A13AB">
        <w:rPr>
          <w:rStyle w:val="italic"/>
          <w:highlight w:val="green"/>
        </w:rPr>
        <w:t>The Journal of Pain</w:t>
      </w:r>
      <w:r w:rsidRPr="00D663FB">
        <w:t xml:space="preserve">, </w:t>
      </w:r>
      <w:r w:rsidRPr="002A13AB">
        <w:rPr>
          <w:rStyle w:val="italic"/>
          <w:highlight w:val="green"/>
        </w:rPr>
        <w:t>21</w:t>
      </w:r>
      <w:r w:rsidRPr="00D663FB">
        <w:t xml:space="preserve">(1), 225–237. </w:t>
      </w:r>
      <w:r w:rsidRPr="002A13AB">
        <w:t>https://doi.org/10.1016/j.jpain.2019.07.002</w:t>
      </w:r>
    </w:p>
    <w:p w14:paraId="5E9A46E2" w14:textId="6E13C27F" w:rsidR="000F5B79" w:rsidRPr="00D663FB" w:rsidRDefault="00100A86" w:rsidP="005E081C">
      <w:pPr>
        <w:pStyle w:val="EOCREF"/>
      </w:pPr>
      <w:proofErr w:type="spellStart"/>
      <w:proofErr w:type="gramStart"/>
      <w:r w:rsidRPr="00D663FB">
        <w:t>Mukwende</w:t>
      </w:r>
      <w:proofErr w:type="spellEnd"/>
      <w:r w:rsidRPr="00D663FB">
        <w:t xml:space="preserve">, M., </w:t>
      </w:r>
      <w:proofErr w:type="spellStart"/>
      <w:r w:rsidRPr="00D663FB">
        <w:t>Tamonyh</w:t>
      </w:r>
      <w:proofErr w:type="spellEnd"/>
      <w:r w:rsidRPr="00D663FB">
        <w:t>, P., &amp; Turner, M. (2020).</w:t>
      </w:r>
      <w:proofErr w:type="gramEnd"/>
      <w:r w:rsidRPr="00D663FB">
        <w:t xml:space="preserve"> </w:t>
      </w:r>
      <w:r w:rsidRPr="002A13AB">
        <w:rPr>
          <w:rStyle w:val="italic"/>
          <w:highlight w:val="green"/>
        </w:rPr>
        <w:t>Mind the gap</w:t>
      </w:r>
      <w:r w:rsidRPr="00D663FB">
        <w:t xml:space="preserve">. </w:t>
      </w:r>
      <w:proofErr w:type="gramStart"/>
      <w:r w:rsidRPr="00D663FB">
        <w:t>St. George’s University of London.</w:t>
      </w:r>
      <w:proofErr w:type="gramEnd"/>
      <w:r w:rsidRPr="00D663FB">
        <w:t xml:space="preserve"> </w:t>
      </w:r>
      <w:r w:rsidRPr="002A13AB">
        <w:t>https://www.blackandbrownskin.co.uk/mindthegap</w:t>
      </w:r>
    </w:p>
    <w:p w14:paraId="5F9E2E42" w14:textId="3D2CB8A8" w:rsidR="000F5B79" w:rsidRPr="002A13AB" w:rsidRDefault="00100A86" w:rsidP="005E081C">
      <w:pPr>
        <w:pStyle w:val="EOCREF"/>
      </w:pPr>
      <w:r w:rsidRPr="00D663FB">
        <w:t xml:space="preserve">Ngo, L. C., Carroll, H. M., </w:t>
      </w:r>
      <w:proofErr w:type="spellStart"/>
      <w:r w:rsidRPr="00D663FB">
        <w:t>Massimilian</w:t>
      </w:r>
      <w:proofErr w:type="spellEnd"/>
      <w:r w:rsidRPr="00D663FB">
        <w:t xml:space="preserve">, S. S., </w:t>
      </w:r>
      <w:proofErr w:type="spellStart"/>
      <w:r w:rsidRPr="00D663FB">
        <w:t>Garapaty</w:t>
      </w:r>
      <w:proofErr w:type="spellEnd"/>
      <w:r w:rsidRPr="00D663FB">
        <w:t xml:space="preserve">, N., </w:t>
      </w:r>
      <w:proofErr w:type="spellStart"/>
      <w:r w:rsidRPr="00D663FB">
        <w:t>Palladino</w:t>
      </w:r>
      <w:proofErr w:type="spellEnd"/>
      <w:r w:rsidRPr="00D663FB">
        <w:t xml:space="preserve">, K., Samuels, S. K., Lao, O. B., </w:t>
      </w:r>
      <w:proofErr w:type="spellStart"/>
      <w:r w:rsidRPr="00D663FB">
        <w:t>Parreco</w:t>
      </w:r>
      <w:proofErr w:type="spellEnd"/>
      <w:r w:rsidRPr="00D663FB">
        <w:t xml:space="preserve">, J. P., &amp; </w:t>
      </w:r>
      <w:proofErr w:type="spellStart"/>
      <w:r w:rsidRPr="00D663FB">
        <w:t>Levene</w:t>
      </w:r>
      <w:proofErr w:type="spellEnd"/>
      <w:r w:rsidRPr="00D663FB">
        <w:t xml:space="preserve">, T. (2024). Optimizing triage practice in pediatric trauma: </w:t>
      </w:r>
      <w:r w:rsidRPr="00D663FB">
        <w:lastRenderedPageBreak/>
        <w:t xml:space="preserve">Lessons from under-triage and over-triage rates and risk factors. </w:t>
      </w:r>
      <w:r w:rsidRPr="002A13AB">
        <w:rPr>
          <w:rStyle w:val="italic"/>
          <w:highlight w:val="green"/>
        </w:rPr>
        <w:t>The American Surgeon</w:t>
      </w:r>
      <w:r w:rsidRPr="00D663FB">
        <w:t xml:space="preserve">, </w:t>
      </w:r>
      <w:r w:rsidRPr="002A13AB">
        <w:rPr>
          <w:rStyle w:val="italic"/>
          <w:highlight w:val="green"/>
        </w:rPr>
        <w:t>90</w:t>
      </w:r>
      <w:r w:rsidRPr="00D663FB">
        <w:t xml:space="preserve">(7), 1892–1895. </w:t>
      </w:r>
      <w:r w:rsidRPr="002A13AB">
        <w:t>https://doi.org/10.1177/00031348241241693</w:t>
      </w:r>
    </w:p>
    <w:p w14:paraId="526171DE" w14:textId="5FF5C880" w:rsidR="000F5B79" w:rsidRPr="00D663FB" w:rsidRDefault="00100A86" w:rsidP="005E081C">
      <w:pPr>
        <w:pStyle w:val="EOCREF"/>
      </w:pPr>
      <w:proofErr w:type="spellStart"/>
      <w:r w:rsidRPr="00D663FB">
        <w:t>Ohns</w:t>
      </w:r>
      <w:proofErr w:type="spellEnd"/>
      <w:r w:rsidRPr="00D663FB">
        <w:t xml:space="preserve">, M. J. (2025). Pediatric fever in the emergency department: Triage to caregiver education. </w:t>
      </w:r>
      <w:r w:rsidRPr="002A13AB">
        <w:rPr>
          <w:rStyle w:val="italic"/>
          <w:highlight w:val="green"/>
        </w:rPr>
        <w:t>Journal of Emergency Nursing</w:t>
      </w:r>
      <w:r w:rsidRPr="00D663FB">
        <w:t xml:space="preserve">, </w:t>
      </w:r>
      <w:r w:rsidRPr="002A13AB">
        <w:rPr>
          <w:rStyle w:val="italic"/>
          <w:highlight w:val="green"/>
        </w:rPr>
        <w:t>51</w:t>
      </w:r>
      <w:r w:rsidRPr="00D663FB">
        <w:t xml:space="preserve">(1), 10–19. </w:t>
      </w:r>
      <w:r w:rsidRPr="002A13AB">
        <w:t>https://doi.org/10.1016/j.jen.2024.09.006</w:t>
      </w:r>
    </w:p>
    <w:p w14:paraId="7F5A2DF5" w14:textId="5732E7B8" w:rsidR="000F5B79" w:rsidRPr="00D663FB" w:rsidRDefault="00100A86" w:rsidP="005E081C">
      <w:pPr>
        <w:pStyle w:val="EOCREF"/>
      </w:pPr>
      <w:proofErr w:type="spellStart"/>
      <w:proofErr w:type="gramStart"/>
      <w:r w:rsidRPr="00D663FB">
        <w:t>Peitzman</w:t>
      </w:r>
      <w:proofErr w:type="spellEnd"/>
      <w:r w:rsidRPr="00D663FB">
        <w:t xml:space="preserve">, C., Carreras </w:t>
      </w:r>
      <w:proofErr w:type="spellStart"/>
      <w:r w:rsidRPr="00D663FB">
        <w:t>Tartak</w:t>
      </w:r>
      <w:proofErr w:type="spellEnd"/>
      <w:r w:rsidRPr="00D663FB">
        <w:t>, J. A., Samuels-</w:t>
      </w:r>
      <w:proofErr w:type="spellStart"/>
      <w:r w:rsidRPr="00D663FB">
        <w:t>Kalow</w:t>
      </w:r>
      <w:proofErr w:type="spellEnd"/>
      <w:r w:rsidRPr="00D663FB">
        <w:t>, M., Raja, A., &amp; Macias-</w:t>
      </w:r>
      <w:proofErr w:type="spellStart"/>
      <w:r w:rsidRPr="00D663FB">
        <w:t>Konstantopoulos</w:t>
      </w:r>
      <w:proofErr w:type="spellEnd"/>
      <w:r w:rsidRPr="00D663FB">
        <w:t>, W. L. (2023).</w:t>
      </w:r>
      <w:proofErr w:type="gramEnd"/>
      <w:r w:rsidRPr="00D663FB">
        <w:t xml:space="preserve"> </w:t>
      </w:r>
      <w:proofErr w:type="gramStart"/>
      <w:r w:rsidRPr="00D663FB">
        <w:t>Racial differences in triage for emergency department patients with subjective chief complaints.</w:t>
      </w:r>
      <w:proofErr w:type="gramEnd"/>
      <w:r w:rsidRPr="00D663FB">
        <w:t xml:space="preserve"> </w:t>
      </w:r>
      <w:r w:rsidRPr="002A13AB">
        <w:rPr>
          <w:rStyle w:val="italic"/>
          <w:highlight w:val="green"/>
        </w:rPr>
        <w:t>Western Journal of Emergency Medicine, 24</w:t>
      </w:r>
      <w:r w:rsidRPr="00D663FB">
        <w:t xml:space="preserve">(5), 888–893. </w:t>
      </w:r>
      <w:r w:rsidRPr="002A13AB">
        <w:t>https://doi.org/10.5811/westjem.59044</w:t>
      </w:r>
    </w:p>
    <w:p w14:paraId="41A207D1" w14:textId="589C4172" w:rsidR="000F5B79" w:rsidRPr="00100A86" w:rsidRDefault="00100A86" w:rsidP="005E081C">
      <w:pPr>
        <w:pStyle w:val="EOCREF"/>
        <w:rPr>
          <w:highlight w:val="green"/>
        </w:rPr>
      </w:pPr>
      <w:proofErr w:type="gramStart"/>
      <w:r w:rsidRPr="00D663FB">
        <w:t>Peng, T., Qu, S., Du, Z., Chen, Z., Xiao, T., &amp; Chen, R. (2023).</w:t>
      </w:r>
      <w:proofErr w:type="gramEnd"/>
      <w:r w:rsidRPr="00D663FB">
        <w:t xml:space="preserve"> </w:t>
      </w:r>
      <w:proofErr w:type="gramStart"/>
      <w:r w:rsidRPr="00D663FB">
        <w:t xml:space="preserve">A systematic review of the measurement properties of Face, Legs, Activity, Cry and </w:t>
      </w:r>
      <w:proofErr w:type="spellStart"/>
      <w:r w:rsidRPr="00D663FB">
        <w:t>Consolability</w:t>
      </w:r>
      <w:proofErr w:type="spellEnd"/>
      <w:r w:rsidRPr="00D663FB">
        <w:t xml:space="preserve"> scale for pediatric pain assessment.</w:t>
      </w:r>
      <w:proofErr w:type="gramEnd"/>
      <w:r w:rsidRPr="00D663FB">
        <w:t xml:space="preserve"> </w:t>
      </w:r>
      <w:r w:rsidRPr="002A13AB">
        <w:rPr>
          <w:rStyle w:val="italic"/>
          <w:highlight w:val="green"/>
        </w:rPr>
        <w:t>Journal of Pain Resear</w:t>
      </w:r>
      <w:r w:rsidRPr="00D663FB">
        <w:t xml:space="preserve">ch, </w:t>
      </w:r>
      <w:r w:rsidRPr="002A13AB">
        <w:rPr>
          <w:rStyle w:val="italic"/>
          <w:highlight w:val="green"/>
        </w:rPr>
        <w:t>16</w:t>
      </w:r>
      <w:r w:rsidRPr="00D663FB">
        <w:t xml:space="preserve">, 1185–1196. </w:t>
      </w:r>
      <w:r w:rsidRPr="002A13AB">
        <w:t>https://doi.org/10.2147/‌‌JPR. S397064</w:t>
      </w:r>
    </w:p>
    <w:p w14:paraId="0012A17D" w14:textId="36E68D9C" w:rsidR="000F5B79" w:rsidRPr="00D663FB" w:rsidRDefault="00100A86" w:rsidP="005E081C">
      <w:pPr>
        <w:pStyle w:val="EOCREF"/>
      </w:pPr>
      <w:proofErr w:type="gramStart"/>
      <w:r w:rsidRPr="00D663FB">
        <w:t xml:space="preserve">Perry, M. C., </w:t>
      </w:r>
      <w:proofErr w:type="spellStart"/>
      <w:r w:rsidRPr="00D663FB">
        <w:t>Yaeger</w:t>
      </w:r>
      <w:proofErr w:type="spellEnd"/>
      <w:r w:rsidRPr="00D663FB">
        <w:t xml:space="preserve">, S. K., </w:t>
      </w:r>
      <w:proofErr w:type="spellStart"/>
      <w:r w:rsidRPr="00D663FB">
        <w:t>Noorbakhsh</w:t>
      </w:r>
      <w:proofErr w:type="spellEnd"/>
      <w:r w:rsidRPr="00D663FB">
        <w:t>, K., Cruz, A. T., &amp; Hickey, R. W. (2021).</w:t>
      </w:r>
      <w:proofErr w:type="gramEnd"/>
      <w:r w:rsidRPr="00D663FB">
        <w:t xml:space="preserve"> Hypothermia in young infants: Frequency and yield of sepsis workup. </w:t>
      </w:r>
      <w:proofErr w:type="gramStart"/>
      <w:r w:rsidRPr="002A13AB">
        <w:rPr>
          <w:rStyle w:val="italic"/>
          <w:highlight w:val="green"/>
        </w:rPr>
        <w:t>Pediatric Emergency Care</w:t>
      </w:r>
      <w:r w:rsidRPr="00D663FB">
        <w:t>, 37(8), e449</w:t>
      </w:r>
      <w:r>
        <w:t>–</w:t>
      </w:r>
      <w:r w:rsidRPr="00D663FB">
        <w:t>e455.</w:t>
      </w:r>
      <w:proofErr w:type="gramEnd"/>
      <w:r w:rsidRPr="00D663FB">
        <w:t xml:space="preserve"> </w:t>
      </w:r>
      <w:r w:rsidRPr="002A13AB">
        <w:t>https://doi.org/10.1097/PEC.0000000000001674</w:t>
      </w:r>
    </w:p>
    <w:p w14:paraId="65C9F39A" w14:textId="17B9E082" w:rsidR="000F5B79" w:rsidRPr="00D663FB" w:rsidRDefault="00100A86" w:rsidP="005E081C">
      <w:pPr>
        <w:pStyle w:val="EOCREF"/>
      </w:pPr>
      <w:proofErr w:type="gramStart"/>
      <w:r w:rsidRPr="00D663FB">
        <w:t xml:space="preserve">Randolph, A., Butts, B., White, C., </w:t>
      </w:r>
      <w:proofErr w:type="spellStart"/>
      <w:r w:rsidRPr="00D663FB">
        <w:t>Auberger</w:t>
      </w:r>
      <w:proofErr w:type="spellEnd"/>
      <w:r w:rsidRPr="00D663FB">
        <w:t xml:space="preserve">, A., </w:t>
      </w:r>
      <w:proofErr w:type="spellStart"/>
      <w:r w:rsidRPr="00D663FB">
        <w:t>Bohache</w:t>
      </w:r>
      <w:proofErr w:type="spellEnd"/>
      <w:r w:rsidRPr="00D663FB">
        <w:t>, M., Goddard-</w:t>
      </w:r>
      <w:proofErr w:type="spellStart"/>
      <w:r w:rsidRPr="00D663FB">
        <w:t>Roaden</w:t>
      </w:r>
      <w:proofErr w:type="spellEnd"/>
      <w:r w:rsidRPr="00D663FB">
        <w:t>, C., Beck, A. F., Brinkman, W. B., &amp; Thomson, J. (2024).</w:t>
      </w:r>
      <w:proofErr w:type="gramEnd"/>
      <w:r w:rsidRPr="00D663FB">
        <w:t xml:space="preserve"> </w:t>
      </w:r>
      <w:proofErr w:type="gramStart"/>
      <w:r w:rsidRPr="00D663FB">
        <w:t>Improving screening for social determinants of health in an outpatient complex care clinic.</w:t>
      </w:r>
      <w:proofErr w:type="gramEnd"/>
      <w:r w:rsidRPr="00D663FB">
        <w:t xml:space="preserve"> </w:t>
      </w:r>
      <w:proofErr w:type="gramStart"/>
      <w:r w:rsidRPr="002A13AB">
        <w:rPr>
          <w:rStyle w:val="italic"/>
          <w:highlight w:val="green"/>
        </w:rPr>
        <w:t>Pediatrics</w:t>
      </w:r>
      <w:r w:rsidRPr="00D663FB">
        <w:t xml:space="preserve">, </w:t>
      </w:r>
      <w:r w:rsidRPr="002A13AB">
        <w:rPr>
          <w:rStyle w:val="italic"/>
          <w:highlight w:val="green"/>
        </w:rPr>
        <w:t>154</w:t>
      </w:r>
      <w:r w:rsidRPr="00D663FB">
        <w:t>(4), Article e2023063086.</w:t>
      </w:r>
      <w:proofErr w:type="gramEnd"/>
      <w:r w:rsidRPr="00D663FB">
        <w:t xml:space="preserve"> </w:t>
      </w:r>
      <w:r w:rsidRPr="002A13AB">
        <w:t>https://doi.org/10.1542/peds.2023-063086</w:t>
      </w:r>
    </w:p>
    <w:p w14:paraId="0F9347D2" w14:textId="3A64FFE3" w:rsidR="000F5B79" w:rsidRPr="00D663FB" w:rsidRDefault="00100A86" w:rsidP="005E081C">
      <w:pPr>
        <w:pStyle w:val="EOCREF"/>
      </w:pPr>
      <w:proofErr w:type="spellStart"/>
      <w:proofErr w:type="gramStart"/>
      <w:r w:rsidRPr="00D663FB">
        <w:t>Philbin</w:t>
      </w:r>
      <w:proofErr w:type="spellEnd"/>
      <w:r w:rsidRPr="00D663FB">
        <w:t>, D., &amp; Hall, D. (2022).</w:t>
      </w:r>
      <w:proofErr w:type="gramEnd"/>
      <w:r w:rsidRPr="00D663FB">
        <w:t xml:space="preserve"> Fifteen-minute consultation: The approach to the febrile child. </w:t>
      </w:r>
      <w:r w:rsidRPr="002A13AB">
        <w:rPr>
          <w:rStyle w:val="italic"/>
          <w:highlight w:val="green"/>
        </w:rPr>
        <w:t>Archives of Disease in Childhood: Education &amp; Practice Edition</w:t>
      </w:r>
      <w:r w:rsidRPr="00D663FB">
        <w:t xml:space="preserve">, </w:t>
      </w:r>
      <w:r w:rsidRPr="002A13AB">
        <w:rPr>
          <w:rStyle w:val="italic"/>
          <w:highlight w:val="green"/>
        </w:rPr>
        <w:t>107</w:t>
      </w:r>
      <w:r w:rsidRPr="00D663FB">
        <w:t xml:space="preserve">(6), 422–426. </w:t>
      </w:r>
      <w:r w:rsidRPr="002A13AB">
        <w:t>https://doi.org/10.1136/archdischild-2020-321335</w:t>
      </w:r>
    </w:p>
    <w:p w14:paraId="2037017B" w14:textId="4D29A862" w:rsidR="000F5B79" w:rsidRPr="00D663FB" w:rsidRDefault="00100A86" w:rsidP="005E081C">
      <w:pPr>
        <w:pStyle w:val="EOCREF"/>
      </w:pPr>
      <w:proofErr w:type="gramStart"/>
      <w:r w:rsidRPr="00D663FB">
        <w:t xml:space="preserve">Reardon, A. W., Earp, B. D., </w:t>
      </w:r>
      <w:proofErr w:type="spellStart"/>
      <w:r w:rsidRPr="00D663FB">
        <w:t>Andreski</w:t>
      </w:r>
      <w:proofErr w:type="spellEnd"/>
      <w:r w:rsidRPr="00D663FB">
        <w:t xml:space="preserve">, P., </w:t>
      </w:r>
      <w:proofErr w:type="spellStart"/>
      <w:r w:rsidRPr="00D663FB">
        <w:t>Monrad</w:t>
      </w:r>
      <w:proofErr w:type="spellEnd"/>
      <w:r w:rsidRPr="00D663FB">
        <w:t>, J. T., Cohen, L. L., &amp; Freed, G. L. (2021).</w:t>
      </w:r>
      <w:proofErr w:type="gramEnd"/>
      <w:r w:rsidRPr="00D663FB">
        <w:t xml:space="preserve"> </w:t>
      </w:r>
      <w:proofErr w:type="gramStart"/>
      <w:r w:rsidRPr="00D663FB">
        <w:t>Medical student assessment of pediatric patient pain as a function of perceived child gender.</w:t>
      </w:r>
      <w:proofErr w:type="gramEnd"/>
      <w:r w:rsidRPr="00D663FB">
        <w:t xml:space="preserve"> </w:t>
      </w:r>
      <w:r w:rsidRPr="002A13AB">
        <w:rPr>
          <w:rStyle w:val="italic"/>
          <w:highlight w:val="green"/>
        </w:rPr>
        <w:lastRenderedPageBreak/>
        <w:t>JAMA Network Open</w:t>
      </w:r>
      <w:r w:rsidRPr="00D663FB">
        <w:t xml:space="preserve">, </w:t>
      </w:r>
      <w:r w:rsidRPr="002A13AB">
        <w:rPr>
          <w:rStyle w:val="italic"/>
          <w:highlight w:val="green"/>
        </w:rPr>
        <w:t>4</w:t>
      </w:r>
      <w:r w:rsidRPr="00D663FB">
        <w:t xml:space="preserve">(6), Article e2113010. </w:t>
      </w:r>
      <w:r w:rsidRPr="002A13AB">
        <w:t>https://doi.org/10.1001/‌‌jamanetworkopen.2021.13010</w:t>
      </w:r>
    </w:p>
    <w:p w14:paraId="79409C61" w14:textId="2BAC9F74" w:rsidR="000F5B79" w:rsidRPr="00D663FB" w:rsidRDefault="00100A86" w:rsidP="005E081C">
      <w:pPr>
        <w:pStyle w:val="EOCREF"/>
      </w:pPr>
      <w:proofErr w:type="spellStart"/>
      <w:proofErr w:type="gramStart"/>
      <w:r w:rsidRPr="00D663FB">
        <w:t>Recznik</w:t>
      </w:r>
      <w:proofErr w:type="spellEnd"/>
      <w:r w:rsidRPr="00D663FB">
        <w:t xml:space="preserve">, C. T., </w:t>
      </w:r>
      <w:proofErr w:type="spellStart"/>
      <w:r w:rsidRPr="00D663FB">
        <w:t>Simko</w:t>
      </w:r>
      <w:proofErr w:type="spellEnd"/>
      <w:r w:rsidRPr="00D663FB">
        <w:t xml:space="preserve">, L. C., Travers, D., &amp; </w:t>
      </w:r>
      <w:proofErr w:type="spellStart"/>
      <w:r w:rsidRPr="00D663FB">
        <w:t>Devido</w:t>
      </w:r>
      <w:proofErr w:type="spellEnd"/>
      <w:r w:rsidRPr="00D663FB">
        <w:t>, J. (2019).</w:t>
      </w:r>
      <w:proofErr w:type="gramEnd"/>
      <w:r w:rsidRPr="00D663FB">
        <w:t xml:space="preserve"> Pediatric triage education for the general emergency nurse: A randomized crossover trial comparing simulation with paper-case studies. </w:t>
      </w:r>
      <w:r w:rsidRPr="002A13AB">
        <w:rPr>
          <w:rStyle w:val="italic"/>
          <w:highlight w:val="green"/>
        </w:rPr>
        <w:t>Journal of Emergency Nursing</w:t>
      </w:r>
      <w:r w:rsidRPr="00D663FB">
        <w:t xml:space="preserve">, </w:t>
      </w:r>
      <w:r w:rsidRPr="002A13AB">
        <w:rPr>
          <w:rStyle w:val="italic"/>
          <w:highlight w:val="green"/>
        </w:rPr>
        <w:t>45</w:t>
      </w:r>
      <w:r w:rsidRPr="00D663FB">
        <w:t xml:space="preserve">(4), 394–402. </w:t>
      </w:r>
      <w:r w:rsidRPr="002A13AB">
        <w:t>https://doi.org/‌10.1016/‌j.jen.2019.01.009</w:t>
      </w:r>
    </w:p>
    <w:p w14:paraId="3EBC2721" w14:textId="14D76DCD" w:rsidR="000F5B79" w:rsidRPr="00D663FB" w:rsidRDefault="00100A86" w:rsidP="005E081C">
      <w:pPr>
        <w:pStyle w:val="EOCREF"/>
      </w:pPr>
      <w:proofErr w:type="spellStart"/>
      <w:proofErr w:type="gramStart"/>
      <w:r w:rsidRPr="00D663FB">
        <w:t>Remick</w:t>
      </w:r>
      <w:proofErr w:type="spellEnd"/>
      <w:r w:rsidRPr="00D663FB">
        <w:t xml:space="preserve">, K., Gaines, B., Ely, M., Richards, R., </w:t>
      </w:r>
      <w:proofErr w:type="spellStart"/>
      <w:r w:rsidRPr="00D663FB">
        <w:t>Fendya</w:t>
      </w:r>
      <w:proofErr w:type="spellEnd"/>
      <w:r w:rsidRPr="00D663FB">
        <w:t>, D., &amp; Edgerton, E. A. (2019).</w:t>
      </w:r>
      <w:proofErr w:type="gramEnd"/>
      <w:r w:rsidRPr="00D663FB">
        <w:t xml:space="preserve"> </w:t>
      </w:r>
      <w:proofErr w:type="gramStart"/>
      <w:r w:rsidRPr="00D663FB">
        <w:t>Pediatric emergency department readiness among us trauma hospitals.</w:t>
      </w:r>
      <w:proofErr w:type="gramEnd"/>
      <w:r w:rsidRPr="00D663FB">
        <w:t xml:space="preserve"> </w:t>
      </w:r>
      <w:r w:rsidRPr="002A13AB">
        <w:rPr>
          <w:rStyle w:val="italic"/>
          <w:highlight w:val="green"/>
        </w:rPr>
        <w:t>Journal of Trauma and Acute Care Surgery</w:t>
      </w:r>
      <w:r w:rsidRPr="00D663FB">
        <w:t xml:space="preserve">, </w:t>
      </w:r>
      <w:r w:rsidRPr="002A13AB">
        <w:rPr>
          <w:rStyle w:val="italic"/>
          <w:highlight w:val="green"/>
        </w:rPr>
        <w:t>86</w:t>
      </w:r>
      <w:r w:rsidRPr="00D663FB">
        <w:t xml:space="preserve">(5), 803–809. </w:t>
      </w:r>
      <w:r w:rsidRPr="002A13AB">
        <w:t>https://doi.org/10.1097/ta.0000000000002172</w:t>
      </w:r>
    </w:p>
    <w:p w14:paraId="5335FA6C" w14:textId="39C8BE55" w:rsidR="000F5B79" w:rsidRPr="00D663FB" w:rsidRDefault="00100A86" w:rsidP="005E081C">
      <w:pPr>
        <w:pStyle w:val="EOCREF"/>
      </w:pPr>
      <w:proofErr w:type="spellStart"/>
      <w:r w:rsidRPr="00D663FB">
        <w:t>Renny</w:t>
      </w:r>
      <w:proofErr w:type="spellEnd"/>
      <w:r w:rsidRPr="00D663FB">
        <w:t xml:space="preserve">, M. H., Love, J. S., Walton, M. A., Levy, S., &amp; Merchant, R. C. (2024). Emergency department screening and interventions for adolescents with substance use: A narrative review. </w:t>
      </w:r>
      <w:proofErr w:type="gramStart"/>
      <w:r w:rsidRPr="002A13AB">
        <w:rPr>
          <w:rStyle w:val="italic"/>
          <w:highlight w:val="green"/>
        </w:rPr>
        <w:t>The Journal of Emergency Medicine</w:t>
      </w:r>
      <w:r w:rsidRPr="00D663FB">
        <w:t xml:space="preserve">, </w:t>
      </w:r>
      <w:r w:rsidRPr="002A13AB">
        <w:rPr>
          <w:rStyle w:val="italic"/>
          <w:highlight w:val="green"/>
        </w:rPr>
        <w:t>67</w:t>
      </w:r>
      <w:r w:rsidRPr="00D663FB">
        <w:t>(5), e414–e424.</w:t>
      </w:r>
      <w:proofErr w:type="gramEnd"/>
      <w:r w:rsidRPr="00D663FB">
        <w:t xml:space="preserve"> </w:t>
      </w:r>
      <w:r w:rsidRPr="002A13AB">
        <w:t>https://doi.org/‌‌10.1016/j.jemermed.2024.05.012</w:t>
      </w:r>
    </w:p>
    <w:p w14:paraId="58D4EE7B" w14:textId="19567D97" w:rsidR="000F5B79" w:rsidRPr="00D663FB" w:rsidRDefault="00100A86" w:rsidP="005E081C">
      <w:pPr>
        <w:pStyle w:val="EOCREF"/>
      </w:pPr>
      <w:r w:rsidRPr="00D663FB">
        <w:t xml:space="preserve">Robertson-Steel, I. (2006). </w:t>
      </w:r>
      <w:proofErr w:type="gramStart"/>
      <w:r w:rsidRPr="00D663FB">
        <w:t>Evolution of triage systems.</w:t>
      </w:r>
      <w:proofErr w:type="gramEnd"/>
      <w:r w:rsidRPr="00D663FB">
        <w:t xml:space="preserve"> </w:t>
      </w:r>
      <w:r w:rsidRPr="002A13AB">
        <w:rPr>
          <w:rStyle w:val="italic"/>
          <w:highlight w:val="green"/>
        </w:rPr>
        <w:t>Emergency Medicine Journal</w:t>
      </w:r>
      <w:r w:rsidRPr="00D663FB">
        <w:t xml:space="preserve">, </w:t>
      </w:r>
      <w:r w:rsidRPr="002A13AB">
        <w:rPr>
          <w:rStyle w:val="italic"/>
          <w:highlight w:val="green"/>
        </w:rPr>
        <w:t>23</w:t>
      </w:r>
      <w:r w:rsidRPr="00D663FB">
        <w:t xml:space="preserve">(2), 154–155. </w:t>
      </w:r>
      <w:r w:rsidRPr="002A13AB">
        <w:t>https://doi.org/10.1136/emj.2005.030270</w:t>
      </w:r>
    </w:p>
    <w:p w14:paraId="60E3E769" w14:textId="76E9F5AC" w:rsidR="00DA1AAE" w:rsidRDefault="00100A86" w:rsidP="005E081C">
      <w:pPr>
        <w:pStyle w:val="EOCREF"/>
      </w:pPr>
      <w:r w:rsidRPr="00D663FB">
        <w:t xml:space="preserve">Rojas, C. R., Chamberlain, J. M., Cohen, J. S., </w:t>
      </w:r>
      <w:proofErr w:type="spellStart"/>
      <w:r w:rsidRPr="00D663FB">
        <w:t>Badolato</w:t>
      </w:r>
      <w:proofErr w:type="spellEnd"/>
      <w:r w:rsidRPr="00D663FB">
        <w:t xml:space="preserve">, G. M., Cook, L. J., Goyal, M. K., &amp; Berkowitz, D. (2023). </w:t>
      </w:r>
      <w:proofErr w:type="spellStart"/>
      <w:r w:rsidRPr="00D663FB">
        <w:t>Undertriage</w:t>
      </w:r>
      <w:proofErr w:type="spellEnd"/>
      <w:r w:rsidRPr="00D663FB">
        <w:t xml:space="preserve"> for children with caregivers preferring languages other than English. </w:t>
      </w:r>
      <w:proofErr w:type="gramStart"/>
      <w:r w:rsidRPr="002A13AB">
        <w:rPr>
          <w:rStyle w:val="italic"/>
          <w:highlight w:val="green"/>
        </w:rPr>
        <w:t>Pediatrics</w:t>
      </w:r>
      <w:r w:rsidRPr="00D663FB">
        <w:t xml:space="preserve">, </w:t>
      </w:r>
      <w:r w:rsidRPr="002A13AB">
        <w:rPr>
          <w:rStyle w:val="italic"/>
          <w:highlight w:val="green"/>
        </w:rPr>
        <w:t>151</w:t>
      </w:r>
      <w:r w:rsidRPr="00D663FB">
        <w:t>(6), Article e2022059386.</w:t>
      </w:r>
      <w:proofErr w:type="gramEnd"/>
      <w:r w:rsidRPr="00D663FB">
        <w:t xml:space="preserve"> </w:t>
      </w:r>
      <w:r w:rsidRPr="002A13AB">
        <w:t>https://doi.org/10.1542/‌‌peds.2022-059386</w:t>
      </w:r>
    </w:p>
    <w:p w14:paraId="1E1BB77A" w14:textId="58AA42B5" w:rsidR="000F5B79" w:rsidRPr="00D663FB" w:rsidRDefault="00100A86" w:rsidP="005E081C">
      <w:pPr>
        <w:pStyle w:val="EOCREF"/>
      </w:pPr>
      <w:proofErr w:type="spellStart"/>
      <w:proofErr w:type="gramStart"/>
      <w:r w:rsidRPr="00D663FB">
        <w:t>Savioli</w:t>
      </w:r>
      <w:proofErr w:type="spellEnd"/>
      <w:r w:rsidRPr="00D663FB">
        <w:t xml:space="preserve">, G., </w:t>
      </w:r>
      <w:proofErr w:type="spellStart"/>
      <w:r w:rsidRPr="00D663FB">
        <w:t>Ceresa</w:t>
      </w:r>
      <w:proofErr w:type="spellEnd"/>
      <w:r w:rsidRPr="00D663FB">
        <w:t xml:space="preserve">, I. F., </w:t>
      </w:r>
      <w:proofErr w:type="spellStart"/>
      <w:r w:rsidRPr="00D663FB">
        <w:t>Gri</w:t>
      </w:r>
      <w:proofErr w:type="spellEnd"/>
      <w:r w:rsidRPr="00D663FB">
        <w:t xml:space="preserve">, N., </w:t>
      </w:r>
      <w:proofErr w:type="spellStart"/>
      <w:r w:rsidRPr="00D663FB">
        <w:t>Bavestrello</w:t>
      </w:r>
      <w:proofErr w:type="spellEnd"/>
      <w:r w:rsidRPr="00D663FB">
        <w:t xml:space="preserve"> </w:t>
      </w:r>
      <w:proofErr w:type="spellStart"/>
      <w:r w:rsidRPr="00D663FB">
        <w:t>Piccini</w:t>
      </w:r>
      <w:proofErr w:type="spellEnd"/>
      <w:r w:rsidRPr="00D663FB">
        <w:t xml:space="preserve">, G., </w:t>
      </w:r>
      <w:proofErr w:type="spellStart"/>
      <w:r w:rsidRPr="00D663FB">
        <w:t>Longhitano</w:t>
      </w:r>
      <w:proofErr w:type="spellEnd"/>
      <w:r w:rsidRPr="00D663FB">
        <w:t xml:space="preserve">, Y., </w:t>
      </w:r>
      <w:proofErr w:type="spellStart"/>
      <w:r w:rsidRPr="00D663FB">
        <w:t>Zanza</w:t>
      </w:r>
      <w:proofErr w:type="spellEnd"/>
      <w:r w:rsidRPr="00D663FB">
        <w:t xml:space="preserve">, C., </w:t>
      </w:r>
      <w:proofErr w:type="spellStart"/>
      <w:r w:rsidRPr="00D663FB">
        <w:t>Piccioni</w:t>
      </w:r>
      <w:proofErr w:type="spellEnd"/>
      <w:r w:rsidRPr="00D663FB">
        <w:t xml:space="preserve">, A., Esposito, C., </w:t>
      </w:r>
      <w:proofErr w:type="spellStart"/>
      <w:r w:rsidRPr="00D663FB">
        <w:t>Ricevuti</w:t>
      </w:r>
      <w:proofErr w:type="spellEnd"/>
      <w:r w:rsidRPr="00D663FB">
        <w:t xml:space="preserve">, G., &amp; </w:t>
      </w:r>
      <w:proofErr w:type="spellStart"/>
      <w:r w:rsidRPr="00D663FB">
        <w:t>Bressan</w:t>
      </w:r>
      <w:proofErr w:type="spellEnd"/>
      <w:r w:rsidRPr="00D663FB">
        <w:t>, M. A. (2022).</w:t>
      </w:r>
      <w:proofErr w:type="gramEnd"/>
      <w:r w:rsidRPr="00D663FB">
        <w:t xml:space="preserve"> Emergency department overcrowding: Understanding the factors to find corresponding solutions. </w:t>
      </w:r>
      <w:r w:rsidRPr="002A13AB">
        <w:rPr>
          <w:rStyle w:val="italic"/>
          <w:highlight w:val="green"/>
        </w:rPr>
        <w:t>Journal of Personalized Medicine</w:t>
      </w:r>
      <w:r w:rsidRPr="00D663FB">
        <w:t>, </w:t>
      </w:r>
      <w:r w:rsidRPr="002A13AB">
        <w:rPr>
          <w:rStyle w:val="italic"/>
          <w:highlight w:val="green"/>
        </w:rPr>
        <w:t>12</w:t>
      </w:r>
      <w:r w:rsidRPr="00D663FB">
        <w:t xml:space="preserve">(2), Article 279. </w:t>
      </w:r>
      <w:r w:rsidRPr="002A13AB">
        <w:t>https://doi.org/10.3390/jpm12020279</w:t>
      </w:r>
    </w:p>
    <w:p w14:paraId="63C30BF6" w14:textId="30449BC0" w:rsidR="00DA1AAE" w:rsidRDefault="00100A86" w:rsidP="005E081C">
      <w:pPr>
        <w:pStyle w:val="EOCREF"/>
      </w:pPr>
      <w:r w:rsidRPr="00D663FB">
        <w:lastRenderedPageBreak/>
        <w:t xml:space="preserve">Sax, D. R., Warton, E. M., </w:t>
      </w:r>
      <w:proofErr w:type="spellStart"/>
      <w:r w:rsidRPr="00D663FB">
        <w:t>Kene</w:t>
      </w:r>
      <w:proofErr w:type="spellEnd"/>
      <w:r w:rsidRPr="00D663FB">
        <w:t xml:space="preserve">, M. V., Ballard, D. W., Vitale, T. J., </w:t>
      </w:r>
      <w:proofErr w:type="spellStart"/>
      <w:r w:rsidRPr="00D663FB">
        <w:t>Timm</w:t>
      </w:r>
      <w:proofErr w:type="spellEnd"/>
      <w:r w:rsidRPr="00D663FB">
        <w:t xml:space="preserve">, J. A., Adams, E. S., </w:t>
      </w:r>
      <w:proofErr w:type="spellStart"/>
      <w:r w:rsidRPr="00D663FB">
        <w:t>McGauhey</w:t>
      </w:r>
      <w:proofErr w:type="spellEnd"/>
      <w:r w:rsidRPr="00D663FB">
        <w:t xml:space="preserve">, K. R., Pines, J. M., Reed, M. E., </w:t>
      </w:r>
      <w:proofErr w:type="spellStart"/>
      <w:r w:rsidRPr="00D663FB">
        <w:t>Rauchwerger</w:t>
      </w:r>
      <w:proofErr w:type="spellEnd"/>
      <w:r w:rsidRPr="00D663FB">
        <w:t xml:space="preserve">, A. S., &amp; Di Lena, D. D. (2024). </w:t>
      </w:r>
      <w:proofErr w:type="gramStart"/>
      <w:r w:rsidRPr="00D663FB">
        <w:t>Emergency severity index version 4 and triage of Pediatric Emergency Department patients.</w:t>
      </w:r>
      <w:proofErr w:type="gramEnd"/>
      <w:r w:rsidRPr="00D663FB">
        <w:t xml:space="preserve"> </w:t>
      </w:r>
      <w:r w:rsidRPr="002A13AB">
        <w:rPr>
          <w:rStyle w:val="italic"/>
          <w:highlight w:val="green"/>
        </w:rPr>
        <w:t>JAMA Pediatrics</w:t>
      </w:r>
      <w:r w:rsidRPr="00D663FB">
        <w:t xml:space="preserve">, </w:t>
      </w:r>
      <w:r w:rsidRPr="002A13AB">
        <w:rPr>
          <w:rStyle w:val="italic"/>
          <w:highlight w:val="green"/>
        </w:rPr>
        <w:t>178</w:t>
      </w:r>
      <w:r w:rsidRPr="00D663FB">
        <w:t xml:space="preserve">(10), 1027–1034. </w:t>
      </w:r>
      <w:r w:rsidRPr="002A13AB">
        <w:t>https://doi.org/10.1001/jamapediatrics.2024.2671</w:t>
      </w:r>
    </w:p>
    <w:p w14:paraId="32D9B2C8" w14:textId="3D340C3F" w:rsidR="000F5B79" w:rsidRPr="002A13AB" w:rsidRDefault="00100A86" w:rsidP="005E081C">
      <w:pPr>
        <w:pStyle w:val="EOCREF"/>
      </w:pPr>
      <w:proofErr w:type="spellStart"/>
      <w:proofErr w:type="gramStart"/>
      <w:r w:rsidRPr="00D663FB">
        <w:t>Scaife</w:t>
      </w:r>
      <w:proofErr w:type="spellEnd"/>
      <w:r w:rsidRPr="00D663FB">
        <w:t xml:space="preserve">, J. H., Bryce, J. R., </w:t>
      </w:r>
      <w:proofErr w:type="spellStart"/>
      <w:r w:rsidRPr="00D663FB">
        <w:t>Iantorno</w:t>
      </w:r>
      <w:proofErr w:type="spellEnd"/>
      <w:r w:rsidRPr="00D663FB">
        <w:t xml:space="preserve">, S. E., Yang, M., </w:t>
      </w:r>
      <w:proofErr w:type="spellStart"/>
      <w:r w:rsidRPr="00D663FB">
        <w:t>McCrum</w:t>
      </w:r>
      <w:proofErr w:type="spellEnd"/>
      <w:r w:rsidRPr="00D663FB">
        <w:t>, M. L., &amp; Bucher, B. T. (2024).</w:t>
      </w:r>
      <w:proofErr w:type="gramEnd"/>
      <w:r w:rsidRPr="00D663FB">
        <w:t xml:space="preserve"> </w:t>
      </w:r>
      <w:proofErr w:type="gramStart"/>
      <w:r w:rsidRPr="00D663FB">
        <w:t xml:space="preserve">Secondary </w:t>
      </w:r>
      <w:proofErr w:type="spellStart"/>
      <w:r w:rsidRPr="00D663FB">
        <w:t>undertriage</w:t>
      </w:r>
      <w:proofErr w:type="spellEnd"/>
      <w:r w:rsidRPr="00D663FB">
        <w:t xml:space="preserve"> of pediatric trauma patients across the United States Emergency Departments.</w:t>
      </w:r>
      <w:proofErr w:type="gramEnd"/>
      <w:r w:rsidRPr="00D663FB">
        <w:t xml:space="preserve"> </w:t>
      </w:r>
      <w:r w:rsidRPr="002A13AB">
        <w:rPr>
          <w:rStyle w:val="italic"/>
          <w:highlight w:val="green"/>
        </w:rPr>
        <w:t>Journal of Surgical Research</w:t>
      </w:r>
      <w:r w:rsidRPr="00D663FB">
        <w:t xml:space="preserve">, </w:t>
      </w:r>
      <w:r w:rsidRPr="002A13AB">
        <w:rPr>
          <w:rStyle w:val="italic"/>
          <w:highlight w:val="green"/>
        </w:rPr>
        <w:t>293</w:t>
      </w:r>
      <w:r w:rsidRPr="00D663FB">
        <w:t xml:space="preserve">, 37–45. </w:t>
      </w:r>
      <w:r w:rsidRPr="002A13AB">
        <w:t>https://doi.org/10.1016/‌‌j.jss.2023.07.054</w:t>
      </w:r>
    </w:p>
    <w:p w14:paraId="69B59134" w14:textId="59AF6B5F" w:rsidR="00DA1AAE" w:rsidRDefault="00100A86" w:rsidP="005E081C">
      <w:pPr>
        <w:pStyle w:val="EOCREF"/>
        <w:rPr>
          <w:lang w:val="pt-BR"/>
        </w:rPr>
      </w:pPr>
      <w:r w:rsidRPr="00D663FB">
        <w:rPr>
          <w:lang w:val="pt-BR"/>
        </w:rPr>
        <w:t xml:space="preserve">Simon, H., Jr., Schvartsman, C., Sukys, G. de A., &amp; Farhat, S. C. L. (2022). Pediatric emergency triage systems [Sistemas de triagem em emergência pediátrica]. </w:t>
      </w:r>
      <w:proofErr w:type="spellStart"/>
      <w:r w:rsidRPr="002A13AB">
        <w:rPr>
          <w:rStyle w:val="italic"/>
          <w:highlight w:val="green"/>
        </w:rPr>
        <w:t>Revista</w:t>
      </w:r>
      <w:proofErr w:type="spellEnd"/>
      <w:r w:rsidRPr="002A13AB">
        <w:rPr>
          <w:rStyle w:val="italic"/>
          <w:highlight w:val="green"/>
        </w:rPr>
        <w:t xml:space="preserve"> </w:t>
      </w:r>
      <w:proofErr w:type="spellStart"/>
      <w:r w:rsidRPr="002A13AB">
        <w:rPr>
          <w:rStyle w:val="italic"/>
          <w:highlight w:val="green"/>
        </w:rPr>
        <w:t>Paulista</w:t>
      </w:r>
      <w:proofErr w:type="spellEnd"/>
      <w:r w:rsidRPr="002A13AB">
        <w:rPr>
          <w:rStyle w:val="italic"/>
          <w:highlight w:val="green"/>
        </w:rPr>
        <w:t xml:space="preserve"> de </w:t>
      </w:r>
      <w:proofErr w:type="spellStart"/>
      <w:r w:rsidRPr="002A13AB">
        <w:rPr>
          <w:rStyle w:val="italic"/>
          <w:highlight w:val="green"/>
        </w:rPr>
        <w:t>Pediatria</w:t>
      </w:r>
      <w:proofErr w:type="spellEnd"/>
      <w:r w:rsidRPr="00D663FB">
        <w:rPr>
          <w:lang w:val="pt-BR"/>
        </w:rPr>
        <w:t xml:space="preserve">, </w:t>
      </w:r>
      <w:r w:rsidRPr="002A13AB">
        <w:rPr>
          <w:rStyle w:val="italic"/>
          <w:highlight w:val="green"/>
        </w:rPr>
        <w:t xml:space="preserve">41, </w:t>
      </w:r>
      <w:r w:rsidRPr="00D663FB">
        <w:rPr>
          <w:lang w:val="pt-BR"/>
        </w:rPr>
        <w:t xml:space="preserve">Article e2021038. </w:t>
      </w:r>
      <w:r w:rsidRPr="002A13AB">
        <w:t>https://doi.org/10.1590/1984-0462/2023/41/2021038</w:t>
      </w:r>
    </w:p>
    <w:p w14:paraId="4579451B" w14:textId="40FE9553" w:rsidR="000F5B79" w:rsidRPr="00D663FB" w:rsidRDefault="00100A86" w:rsidP="005E081C">
      <w:pPr>
        <w:pStyle w:val="EOCREF"/>
      </w:pPr>
      <w:proofErr w:type="spellStart"/>
      <w:proofErr w:type="gramStart"/>
      <w:r w:rsidRPr="00D663FB">
        <w:t>Shanmugavadivel</w:t>
      </w:r>
      <w:proofErr w:type="spellEnd"/>
      <w:r w:rsidRPr="00D663FB">
        <w:t xml:space="preserve">, D., </w:t>
      </w:r>
      <w:proofErr w:type="spellStart"/>
      <w:r w:rsidRPr="00D663FB">
        <w:t>Buonsenso</w:t>
      </w:r>
      <w:proofErr w:type="spellEnd"/>
      <w:r w:rsidRPr="00D663FB">
        <w:t xml:space="preserve">, D., </w:t>
      </w:r>
      <w:proofErr w:type="spellStart"/>
      <w:r w:rsidRPr="00D663FB">
        <w:t>Chantiluke</w:t>
      </w:r>
      <w:proofErr w:type="spellEnd"/>
      <w:r w:rsidRPr="00D663FB">
        <w:t>, K., &amp; Arora, M. (2022).</w:t>
      </w:r>
      <w:proofErr w:type="gramEnd"/>
      <w:r w:rsidRPr="00D663FB">
        <w:t xml:space="preserve"> </w:t>
      </w:r>
      <w:proofErr w:type="gramStart"/>
      <w:r w:rsidRPr="00D663FB">
        <w:t xml:space="preserve">Importance and impact of diversity in </w:t>
      </w:r>
      <w:proofErr w:type="spellStart"/>
      <w:r w:rsidRPr="00D663FB">
        <w:t>paediatric</w:t>
      </w:r>
      <w:proofErr w:type="spellEnd"/>
      <w:r w:rsidRPr="00D663FB">
        <w:t xml:space="preserve"> medical education.</w:t>
      </w:r>
      <w:proofErr w:type="gramEnd"/>
      <w:r w:rsidRPr="00D663FB">
        <w:t xml:space="preserve"> </w:t>
      </w:r>
      <w:r w:rsidRPr="002A13AB">
        <w:rPr>
          <w:rStyle w:val="italic"/>
          <w:highlight w:val="green"/>
        </w:rPr>
        <w:t>Archives of Disease in Childhood: Education and Practice Edition</w:t>
      </w:r>
      <w:r w:rsidRPr="00D663FB">
        <w:t xml:space="preserve">, </w:t>
      </w:r>
      <w:r w:rsidRPr="002A13AB">
        <w:rPr>
          <w:rStyle w:val="italic"/>
          <w:highlight w:val="green"/>
        </w:rPr>
        <w:t>107</w:t>
      </w:r>
      <w:r w:rsidRPr="00D663FB">
        <w:t xml:space="preserve">(6). </w:t>
      </w:r>
      <w:proofErr w:type="gramStart"/>
      <w:r w:rsidRPr="00D663FB">
        <w:t>455–457.</w:t>
      </w:r>
      <w:proofErr w:type="gramEnd"/>
      <w:r w:rsidRPr="00D663FB">
        <w:t xml:space="preserve"> </w:t>
      </w:r>
      <w:r w:rsidRPr="002A13AB">
        <w:t>https://doi.org/10.1136/archdischild-2020-320796</w:t>
      </w:r>
    </w:p>
    <w:p w14:paraId="585CF60C" w14:textId="77777777" w:rsidR="000F5B79" w:rsidRPr="00D663FB" w:rsidRDefault="00100A86" w:rsidP="005E081C">
      <w:pPr>
        <w:pStyle w:val="EOCREF"/>
      </w:pPr>
      <w:r w:rsidRPr="00D663FB">
        <w:t xml:space="preserve">Travers, D. (2018) Triage. </w:t>
      </w:r>
      <w:proofErr w:type="gramStart"/>
      <w:r w:rsidRPr="00D663FB">
        <w:t>In V. Sweet, (Ed.).</w:t>
      </w:r>
      <w:proofErr w:type="gramEnd"/>
      <w:r w:rsidRPr="00D663FB">
        <w:t xml:space="preserve"> </w:t>
      </w:r>
      <w:proofErr w:type="gramStart"/>
      <w:r w:rsidRPr="002A13AB">
        <w:rPr>
          <w:rStyle w:val="italic"/>
          <w:highlight w:val="green"/>
        </w:rPr>
        <w:t>Emergency nursing core curriculum</w:t>
      </w:r>
      <w:r w:rsidRPr="00D663FB">
        <w:t xml:space="preserve"> (7</w:t>
      </w:r>
      <w:r w:rsidRPr="002A13AB">
        <w:rPr>
          <w:rStyle w:val="superscript"/>
        </w:rPr>
        <w:t>th</w:t>
      </w:r>
      <w:r w:rsidRPr="00D663FB">
        <w:t xml:space="preserve"> ed., pp. 23–35).</w:t>
      </w:r>
      <w:proofErr w:type="gramEnd"/>
      <w:r w:rsidRPr="00D663FB">
        <w:t xml:space="preserve"> </w:t>
      </w:r>
      <w:proofErr w:type="gramStart"/>
      <w:r w:rsidRPr="00D663FB">
        <w:t>Elsevier.</w:t>
      </w:r>
      <w:proofErr w:type="gramEnd"/>
    </w:p>
    <w:p w14:paraId="01581104" w14:textId="52397B49" w:rsidR="000F5B79" w:rsidRPr="002A13AB" w:rsidRDefault="00100A86" w:rsidP="005E081C">
      <w:pPr>
        <w:pStyle w:val="EOCREF"/>
      </w:pPr>
      <w:proofErr w:type="spellStart"/>
      <w:proofErr w:type="gramStart"/>
      <w:r w:rsidRPr="00D663FB">
        <w:t>Tørisen</w:t>
      </w:r>
      <w:proofErr w:type="spellEnd"/>
      <w:r w:rsidRPr="00D663FB">
        <w:t xml:space="preserve">, T. A., Glanville, J. M., </w:t>
      </w:r>
      <w:proofErr w:type="spellStart"/>
      <w:r w:rsidRPr="00D663FB">
        <w:t>Loaiza</w:t>
      </w:r>
      <w:proofErr w:type="spellEnd"/>
      <w:r w:rsidRPr="00D663FB">
        <w:t xml:space="preserve">, A. F., &amp; </w:t>
      </w:r>
      <w:proofErr w:type="spellStart"/>
      <w:r w:rsidRPr="00D663FB">
        <w:t>Bidonde</w:t>
      </w:r>
      <w:proofErr w:type="spellEnd"/>
      <w:r w:rsidRPr="00D663FB">
        <w:t>, J. (2024).</w:t>
      </w:r>
      <w:proofErr w:type="gramEnd"/>
      <w:r w:rsidRPr="00D663FB">
        <w:t xml:space="preserve"> Emergency pediatric patients and use of the Pediatric Assessment Triangle Tool (PAT): A scoping review. </w:t>
      </w:r>
      <w:proofErr w:type="gramStart"/>
      <w:r w:rsidRPr="002A13AB">
        <w:rPr>
          <w:rStyle w:val="italic"/>
          <w:highlight w:val="green"/>
        </w:rPr>
        <w:t>BMC Emergency Medicine</w:t>
      </w:r>
      <w:r w:rsidRPr="00D663FB">
        <w:t xml:space="preserve">, </w:t>
      </w:r>
      <w:r w:rsidRPr="002A13AB">
        <w:rPr>
          <w:rStyle w:val="italic"/>
          <w:highlight w:val="green"/>
        </w:rPr>
        <w:t>24</w:t>
      </w:r>
      <w:r w:rsidRPr="00D663FB">
        <w:t>(1).</w:t>
      </w:r>
      <w:proofErr w:type="gramEnd"/>
      <w:r w:rsidRPr="00D663FB">
        <w:t xml:space="preserve"> </w:t>
      </w:r>
      <w:proofErr w:type="gramStart"/>
      <w:r w:rsidRPr="00D663FB">
        <w:t>Article 158.</w:t>
      </w:r>
      <w:proofErr w:type="gramEnd"/>
      <w:r w:rsidRPr="00D663FB">
        <w:t xml:space="preserve"> </w:t>
      </w:r>
      <w:r w:rsidRPr="002A13AB">
        <w:t>https://doi.org/10.1186/s12873-024-01068-w</w:t>
      </w:r>
    </w:p>
    <w:p w14:paraId="2A917416" w14:textId="29ED84D3" w:rsidR="000F5B79" w:rsidRPr="00D663FB" w:rsidRDefault="00100A86" w:rsidP="005E081C">
      <w:pPr>
        <w:pStyle w:val="EOCREF"/>
      </w:pPr>
      <w:r w:rsidRPr="00D663FB">
        <w:t xml:space="preserve">Tyler, S., </w:t>
      </w:r>
      <w:proofErr w:type="spellStart"/>
      <w:r w:rsidRPr="00D663FB">
        <w:t>Olis</w:t>
      </w:r>
      <w:proofErr w:type="spellEnd"/>
      <w:r w:rsidRPr="00D663FB">
        <w:t xml:space="preserve">, M., </w:t>
      </w:r>
      <w:proofErr w:type="spellStart"/>
      <w:r w:rsidRPr="00D663FB">
        <w:t>Aust</w:t>
      </w:r>
      <w:proofErr w:type="spellEnd"/>
      <w:r w:rsidRPr="00D663FB">
        <w:t xml:space="preserve">, N., Patel, L., Simon, L., </w:t>
      </w:r>
      <w:proofErr w:type="spellStart"/>
      <w:r w:rsidRPr="00D663FB">
        <w:t>Triantafyllidis</w:t>
      </w:r>
      <w:proofErr w:type="spellEnd"/>
      <w:r w:rsidRPr="00D663FB">
        <w:t xml:space="preserve">, C., Patel, V., Lee, D. W., Ginsberg, B., Ahmad, H., &amp; Jacobs, R. J. (2024). Use of artificial intelligence in triage in </w:t>
      </w:r>
      <w:r w:rsidRPr="00D663FB">
        <w:lastRenderedPageBreak/>
        <w:t xml:space="preserve">hospital emergency departments: A scoping review. </w:t>
      </w:r>
      <w:proofErr w:type="spellStart"/>
      <w:proofErr w:type="gramStart"/>
      <w:r w:rsidRPr="002A13AB">
        <w:rPr>
          <w:rStyle w:val="italic"/>
          <w:highlight w:val="green"/>
        </w:rPr>
        <w:t>Cureus</w:t>
      </w:r>
      <w:proofErr w:type="spellEnd"/>
      <w:r w:rsidRPr="00D663FB">
        <w:t xml:space="preserve">, </w:t>
      </w:r>
      <w:r w:rsidRPr="002A13AB">
        <w:rPr>
          <w:rStyle w:val="italic"/>
          <w:highlight w:val="green"/>
        </w:rPr>
        <w:t>16</w:t>
      </w:r>
      <w:r w:rsidRPr="00D663FB">
        <w:t>(5), Article e59906.</w:t>
      </w:r>
      <w:proofErr w:type="gramEnd"/>
      <w:r w:rsidRPr="00D663FB">
        <w:t xml:space="preserve"> </w:t>
      </w:r>
      <w:r w:rsidRPr="002A13AB">
        <w:t>https://doi.org/10.7759/cureus.59906</w:t>
      </w:r>
    </w:p>
    <w:p w14:paraId="291F3B39" w14:textId="508188DF" w:rsidR="000F5B79" w:rsidRPr="002A13AB" w:rsidRDefault="00100A86" w:rsidP="005E081C">
      <w:pPr>
        <w:pStyle w:val="EOCREF"/>
      </w:pPr>
      <w:r w:rsidRPr="00D663FB">
        <w:t xml:space="preserve">Valdez, A. (2024). Bias in triage: A critical health equity concern. </w:t>
      </w:r>
      <w:r w:rsidRPr="002A13AB">
        <w:rPr>
          <w:rStyle w:val="italic"/>
          <w:highlight w:val="green"/>
        </w:rPr>
        <w:t>Journal of Emergency Nursing, 50</w:t>
      </w:r>
      <w:r w:rsidRPr="00D663FB">
        <w:t xml:space="preserve">(6), 684–686. </w:t>
      </w:r>
      <w:r w:rsidRPr="002A13AB">
        <w:t>https://doi.org/10.1016/‌‌j.jen.2024.09.011</w:t>
      </w:r>
    </w:p>
    <w:p w14:paraId="2E2FC6C6" w14:textId="4D857CB4" w:rsidR="000F5B79" w:rsidRPr="002A13AB" w:rsidRDefault="00100A86" w:rsidP="005E081C">
      <w:pPr>
        <w:pStyle w:val="EOCREF"/>
      </w:pPr>
      <w:proofErr w:type="spellStart"/>
      <w:r w:rsidRPr="00D663FB">
        <w:t>Vermillet</w:t>
      </w:r>
      <w:proofErr w:type="spellEnd"/>
      <w:r w:rsidRPr="00D663FB">
        <w:t xml:space="preserve">, A., </w:t>
      </w:r>
      <w:proofErr w:type="spellStart"/>
      <w:r w:rsidRPr="00D663FB">
        <w:t>Tølbøll</w:t>
      </w:r>
      <w:proofErr w:type="spellEnd"/>
      <w:r w:rsidRPr="00D663FB">
        <w:t xml:space="preserve">, K., </w:t>
      </w:r>
      <w:proofErr w:type="spellStart"/>
      <w:r w:rsidRPr="00D663FB">
        <w:t>Litsis</w:t>
      </w:r>
      <w:proofErr w:type="spellEnd"/>
      <w:r w:rsidRPr="00D663FB">
        <w:t xml:space="preserve"> </w:t>
      </w:r>
      <w:proofErr w:type="spellStart"/>
      <w:r w:rsidRPr="00D663FB">
        <w:t>Mizan</w:t>
      </w:r>
      <w:proofErr w:type="spellEnd"/>
      <w:r w:rsidRPr="00D663FB">
        <w:t xml:space="preserve">, S., C. </w:t>
      </w:r>
      <w:proofErr w:type="spellStart"/>
      <w:r w:rsidRPr="00D663FB">
        <w:t>Skewes</w:t>
      </w:r>
      <w:proofErr w:type="spellEnd"/>
      <w:r w:rsidRPr="00D663FB">
        <w:t xml:space="preserve">, J., &amp; Parsons, C. E. (2022). </w:t>
      </w:r>
      <w:proofErr w:type="gramStart"/>
      <w:r w:rsidRPr="00D663FB">
        <w:t>Crying in the first 12 months of life: A systematic review and meta‐analysis of cross‐country parent‐reported data and modeling of the “cry curve.”</w:t>
      </w:r>
      <w:proofErr w:type="gramEnd"/>
      <w:r w:rsidRPr="00D663FB">
        <w:t xml:space="preserve"> </w:t>
      </w:r>
      <w:r w:rsidRPr="002A13AB">
        <w:rPr>
          <w:rStyle w:val="italic"/>
          <w:highlight w:val="green"/>
        </w:rPr>
        <w:t>Child Development</w:t>
      </w:r>
      <w:r w:rsidRPr="00D663FB">
        <w:t xml:space="preserve">, </w:t>
      </w:r>
      <w:r w:rsidRPr="002A13AB">
        <w:rPr>
          <w:rStyle w:val="italic"/>
          <w:highlight w:val="green"/>
        </w:rPr>
        <w:t>93</w:t>
      </w:r>
      <w:r w:rsidRPr="00D663FB">
        <w:t xml:space="preserve">(4), 1201–1222. </w:t>
      </w:r>
      <w:r w:rsidRPr="002A13AB">
        <w:t>https://doi.org/10.1111/cdev.13760</w:t>
      </w:r>
    </w:p>
    <w:p w14:paraId="79E95994" w14:textId="7D404255" w:rsidR="000F5B79" w:rsidRPr="00D663FB" w:rsidRDefault="00100A86" w:rsidP="005E081C">
      <w:pPr>
        <w:pStyle w:val="EOCREF"/>
      </w:pPr>
      <w:r w:rsidRPr="00D663FB">
        <w:t xml:space="preserve">Walsh, C. G., </w:t>
      </w:r>
      <w:proofErr w:type="spellStart"/>
      <w:r w:rsidRPr="00D663FB">
        <w:t>Ripperger</w:t>
      </w:r>
      <w:proofErr w:type="spellEnd"/>
      <w:r w:rsidRPr="00D663FB">
        <w:t xml:space="preserve">, M. A., Novak, L., </w:t>
      </w:r>
      <w:proofErr w:type="spellStart"/>
      <w:r w:rsidRPr="00D663FB">
        <w:t>Reale</w:t>
      </w:r>
      <w:proofErr w:type="spellEnd"/>
      <w:r w:rsidRPr="00D663FB">
        <w:t xml:space="preserve">, C., Anders, S., Spann, A., </w:t>
      </w:r>
      <w:proofErr w:type="spellStart"/>
      <w:r w:rsidRPr="00D663FB">
        <w:t>Kolli</w:t>
      </w:r>
      <w:proofErr w:type="spellEnd"/>
      <w:r w:rsidRPr="00D663FB">
        <w:t xml:space="preserve">, J., Robinson, K., Chen, Q., Isaacs, D., Acosta, L. M. Y., </w:t>
      </w:r>
      <w:proofErr w:type="spellStart"/>
      <w:r w:rsidRPr="00D663FB">
        <w:t>Phibbs</w:t>
      </w:r>
      <w:proofErr w:type="spellEnd"/>
      <w:r w:rsidRPr="00D663FB">
        <w:t xml:space="preserve">, F., </w:t>
      </w:r>
      <w:proofErr w:type="spellStart"/>
      <w:r w:rsidRPr="00D663FB">
        <w:t>Fielstein</w:t>
      </w:r>
      <w:proofErr w:type="spellEnd"/>
      <w:r w:rsidRPr="00D663FB">
        <w:t xml:space="preserve">, E., </w:t>
      </w:r>
      <w:proofErr w:type="spellStart"/>
      <w:r w:rsidRPr="00D663FB">
        <w:t>Wilimitis</w:t>
      </w:r>
      <w:proofErr w:type="spellEnd"/>
      <w:r w:rsidRPr="00D663FB">
        <w:t xml:space="preserve">, D., </w:t>
      </w:r>
      <w:proofErr w:type="spellStart"/>
      <w:r w:rsidRPr="00D663FB">
        <w:t>Musacchio</w:t>
      </w:r>
      <w:proofErr w:type="spellEnd"/>
      <w:r w:rsidRPr="00D663FB">
        <w:t xml:space="preserve"> Schafer, K., Hilton, R., Albert, D., Shelton, J., Stroh, J., Stead, W. W., … Johnson, K. B. (2025). Risk model-guided clinical decision support for suicide screening: A randomized clinical trial. </w:t>
      </w:r>
      <w:r w:rsidRPr="002A13AB">
        <w:rPr>
          <w:rStyle w:val="italic"/>
          <w:highlight w:val="green"/>
        </w:rPr>
        <w:t>JAMA Network Open</w:t>
      </w:r>
      <w:r w:rsidRPr="00D663FB">
        <w:t>, </w:t>
      </w:r>
      <w:r w:rsidRPr="002A13AB">
        <w:rPr>
          <w:rStyle w:val="italic"/>
          <w:highlight w:val="green"/>
        </w:rPr>
        <w:t>8</w:t>
      </w:r>
      <w:r w:rsidRPr="00D663FB">
        <w:t xml:space="preserve">(1), Article e2452371. </w:t>
      </w:r>
      <w:r w:rsidRPr="002A13AB">
        <w:t>https://doi.org/10.1001/jamanetworkopen.2024.52371</w:t>
      </w:r>
    </w:p>
    <w:p w14:paraId="081E7B71" w14:textId="17198CE8" w:rsidR="000F5B79" w:rsidRPr="002A13AB" w:rsidRDefault="00100A86" w:rsidP="005E081C">
      <w:pPr>
        <w:pStyle w:val="EOCREF"/>
      </w:pPr>
      <w:r w:rsidRPr="00D663FB">
        <w:t xml:space="preserve">Wang, Z., </w:t>
      </w:r>
      <w:proofErr w:type="spellStart"/>
      <w:proofErr w:type="gramStart"/>
      <w:r w:rsidRPr="00D663FB">
        <w:t>Cai</w:t>
      </w:r>
      <w:proofErr w:type="spellEnd"/>
      <w:proofErr w:type="gramEnd"/>
      <w:r w:rsidRPr="00D663FB">
        <w:t xml:space="preserve">, Y., Wang, X., Wu, S., Cao, Y., Xu, F., &amp; Huang, M. (2025). The significance of an infant’s cry: A narrative review of physiological, pathological, and analytical perspectives. </w:t>
      </w:r>
      <w:proofErr w:type="gramStart"/>
      <w:r w:rsidRPr="002A13AB">
        <w:rPr>
          <w:rStyle w:val="italic"/>
          <w:highlight w:val="green"/>
        </w:rPr>
        <w:t>Frontiers in Pediatrics</w:t>
      </w:r>
      <w:r w:rsidRPr="00D663FB">
        <w:t xml:space="preserve">, </w:t>
      </w:r>
      <w:r w:rsidRPr="002A13AB">
        <w:rPr>
          <w:rStyle w:val="italic"/>
          <w:highlight w:val="green"/>
        </w:rPr>
        <w:t>13</w:t>
      </w:r>
      <w:r w:rsidRPr="00D663FB">
        <w:t>.</w:t>
      </w:r>
      <w:proofErr w:type="gramEnd"/>
      <w:r w:rsidRPr="00D663FB">
        <w:t xml:space="preserve"> </w:t>
      </w:r>
      <w:proofErr w:type="gramStart"/>
      <w:r w:rsidRPr="00D663FB">
        <w:t>Article 1558951.</w:t>
      </w:r>
      <w:proofErr w:type="gramEnd"/>
      <w:r w:rsidRPr="00D663FB">
        <w:t xml:space="preserve"> </w:t>
      </w:r>
      <w:r w:rsidRPr="002A13AB">
        <w:t>https://doi.org/10.3389/‌‌fped.2025.1558951</w:t>
      </w:r>
    </w:p>
    <w:p w14:paraId="147252E1" w14:textId="1B4A0D84" w:rsidR="000F5B79" w:rsidRPr="00D663FB" w:rsidRDefault="00100A86" w:rsidP="005E081C">
      <w:pPr>
        <w:pStyle w:val="EOCREF"/>
      </w:pPr>
      <w:r w:rsidRPr="00D663FB">
        <w:t xml:space="preserve">Ward, C., Taylor, M., Keeney, C., &amp; Brown, K. (2023). 281 the impact of documenting patient weight in kilograms on pediatric medication dosing errors in emergency medical services. </w:t>
      </w:r>
      <w:proofErr w:type="gramStart"/>
      <w:r w:rsidRPr="002A13AB">
        <w:rPr>
          <w:rStyle w:val="italic"/>
          <w:highlight w:val="green"/>
        </w:rPr>
        <w:t>Annals of Emergency Medicine</w:t>
      </w:r>
      <w:r w:rsidRPr="00D663FB">
        <w:t xml:space="preserve">, </w:t>
      </w:r>
      <w:r w:rsidRPr="002A13AB">
        <w:rPr>
          <w:rStyle w:val="italic"/>
          <w:highlight w:val="green"/>
        </w:rPr>
        <w:t>78</w:t>
      </w:r>
      <w:r w:rsidRPr="00D663FB">
        <w:t>(Suppl. 4).</w:t>
      </w:r>
      <w:proofErr w:type="gramEnd"/>
      <w:r w:rsidRPr="00D663FB">
        <w:t xml:space="preserve"> </w:t>
      </w:r>
      <w:proofErr w:type="gramStart"/>
      <w:r w:rsidRPr="00D663FB">
        <w:t>S114–S115.</w:t>
      </w:r>
      <w:proofErr w:type="gramEnd"/>
      <w:r w:rsidRPr="00D663FB">
        <w:t xml:space="preserve"> </w:t>
      </w:r>
      <w:r w:rsidRPr="002A13AB">
        <w:t>https://doi.org/10.1016/j.annemergmed.2021.09.294</w:t>
      </w:r>
    </w:p>
    <w:p w14:paraId="00E23764" w14:textId="3F65A6CD" w:rsidR="000F5B79" w:rsidRPr="002A13AB" w:rsidRDefault="00100A86" w:rsidP="005E081C">
      <w:pPr>
        <w:pStyle w:val="EOCREF"/>
      </w:pPr>
      <w:r w:rsidRPr="00D663FB">
        <w:lastRenderedPageBreak/>
        <w:t xml:space="preserve">Ward, M. A. (2025). </w:t>
      </w:r>
      <w:proofErr w:type="gramStart"/>
      <w:r w:rsidRPr="00D663FB">
        <w:t>Fever in infants and children: Pathophysiology and management.</w:t>
      </w:r>
      <w:proofErr w:type="gramEnd"/>
      <w:r w:rsidRPr="00D663FB">
        <w:t xml:space="preserve"> </w:t>
      </w:r>
      <w:proofErr w:type="spellStart"/>
      <w:proofErr w:type="gramStart"/>
      <w:r w:rsidRPr="002A13AB">
        <w:rPr>
          <w:rStyle w:val="italic"/>
          <w:highlight w:val="green"/>
        </w:rPr>
        <w:t>UpToDate</w:t>
      </w:r>
      <w:proofErr w:type="spellEnd"/>
      <w:r w:rsidRPr="00D663FB">
        <w:t>.</w:t>
      </w:r>
      <w:proofErr w:type="gramEnd"/>
      <w:r w:rsidRPr="00D663FB">
        <w:t xml:space="preserve"> Retrieved June 20, 2025, from </w:t>
      </w:r>
      <w:r w:rsidRPr="002A13AB">
        <w:t>https://www.uptodate.com/contents/fever-in-infants-and-children-pathophysiology-and-management</w:t>
      </w:r>
    </w:p>
    <w:p w14:paraId="0173ACE8" w14:textId="05E3523A" w:rsidR="000F5B79" w:rsidRPr="002A13AB" w:rsidRDefault="00100A86" w:rsidP="005E081C">
      <w:pPr>
        <w:pStyle w:val="EOCREF"/>
      </w:pPr>
      <w:r w:rsidRPr="00D663FB">
        <w:t xml:space="preserve">Warren, D. W., Jarvis, A., LeBlanc, L., Gravel, J., CTAS National Working Group, Canadian Association of Emergency Physicians, National Emergency Nurses Affiliation, Association des </w:t>
      </w:r>
      <w:proofErr w:type="spellStart"/>
      <w:r w:rsidRPr="00D663FB">
        <w:t>Médecins</w:t>
      </w:r>
      <w:proofErr w:type="spellEnd"/>
      <w:r w:rsidRPr="00D663FB">
        <w:t xml:space="preserve"> </w:t>
      </w:r>
      <w:proofErr w:type="spellStart"/>
      <w:r w:rsidRPr="00D663FB">
        <w:t>d'Urgence</w:t>
      </w:r>
      <w:proofErr w:type="spellEnd"/>
      <w:r w:rsidRPr="00D663FB">
        <w:t xml:space="preserve"> du Québec, Canadian </w:t>
      </w:r>
      <w:proofErr w:type="spellStart"/>
      <w:r w:rsidRPr="00D663FB">
        <w:t>Paediatric</w:t>
      </w:r>
      <w:proofErr w:type="spellEnd"/>
      <w:r w:rsidRPr="00D663FB">
        <w:t xml:space="preserve"> Society, &amp; Society of Rural Physicians of Canada (2008). </w:t>
      </w:r>
      <w:proofErr w:type="gramStart"/>
      <w:r w:rsidRPr="00D663FB">
        <w:t xml:space="preserve">Revisions to the Canadian Triage and Acuity Scale </w:t>
      </w:r>
      <w:proofErr w:type="spellStart"/>
      <w:r w:rsidRPr="00D663FB">
        <w:t>paediatric</w:t>
      </w:r>
      <w:proofErr w:type="spellEnd"/>
      <w:r w:rsidRPr="00D663FB">
        <w:t xml:space="preserve"> guidelines (</w:t>
      </w:r>
      <w:proofErr w:type="spellStart"/>
      <w:r w:rsidRPr="00D663FB">
        <w:t>PaedCTAS</w:t>
      </w:r>
      <w:proofErr w:type="spellEnd"/>
      <w:r w:rsidRPr="00D663FB">
        <w:t>).</w:t>
      </w:r>
      <w:proofErr w:type="gramEnd"/>
      <w:r w:rsidRPr="00D663FB">
        <w:t> </w:t>
      </w:r>
      <w:r w:rsidRPr="002A13AB">
        <w:rPr>
          <w:rStyle w:val="italic"/>
          <w:highlight w:val="green"/>
        </w:rPr>
        <w:t>Canadian Journal of Emergency Medicine</w:t>
      </w:r>
      <w:r w:rsidRPr="00D663FB">
        <w:t>, </w:t>
      </w:r>
      <w:r w:rsidRPr="002A13AB">
        <w:rPr>
          <w:rStyle w:val="italic"/>
          <w:highlight w:val="green"/>
        </w:rPr>
        <w:t>10</w:t>
      </w:r>
      <w:r w:rsidRPr="00D663FB">
        <w:t xml:space="preserve">(3), 224–243. </w:t>
      </w:r>
      <w:r w:rsidRPr="002A13AB">
        <w:t>https://caep.ca/periodicals/Volume_10_Issue_3/Vol_10_Issue_3_Page_224_-_232_Warren.pdf</w:t>
      </w:r>
    </w:p>
    <w:p w14:paraId="4DBCEEE3" w14:textId="2E64BD6A" w:rsidR="000F5B79" w:rsidRPr="002A13AB" w:rsidRDefault="00100A86" w:rsidP="005E081C">
      <w:pPr>
        <w:pStyle w:val="EOCREF"/>
      </w:pPr>
      <w:proofErr w:type="gramStart"/>
      <w:r w:rsidRPr="00D663FB">
        <w:t xml:space="preserve">Wilson, S., </w:t>
      </w:r>
      <w:proofErr w:type="spellStart"/>
      <w:r w:rsidRPr="00D663FB">
        <w:t>Rixon</w:t>
      </w:r>
      <w:proofErr w:type="spellEnd"/>
      <w:r w:rsidRPr="00D663FB">
        <w:t>, A., &amp; Brown, C. (2023).</w:t>
      </w:r>
      <w:proofErr w:type="gramEnd"/>
      <w:r w:rsidRPr="00D663FB">
        <w:t xml:space="preserve"> Non-clinical intuitions and adaptive heuristics in emergency care: A scoping review. </w:t>
      </w:r>
      <w:proofErr w:type="gramStart"/>
      <w:r w:rsidRPr="002A13AB">
        <w:rPr>
          <w:rStyle w:val="italic"/>
          <w:highlight w:val="green"/>
        </w:rPr>
        <w:t>International Emergency Nursing</w:t>
      </w:r>
      <w:r w:rsidRPr="00D663FB">
        <w:t xml:space="preserve">, </w:t>
      </w:r>
      <w:r w:rsidRPr="002A13AB">
        <w:rPr>
          <w:rStyle w:val="italic"/>
          <w:highlight w:val="green"/>
        </w:rPr>
        <w:t>71</w:t>
      </w:r>
      <w:r w:rsidRPr="00D663FB">
        <w:t>, 101371.</w:t>
      </w:r>
      <w:proofErr w:type="gramEnd"/>
      <w:r w:rsidRPr="00D663FB">
        <w:t xml:space="preserve"> </w:t>
      </w:r>
      <w:r w:rsidRPr="002A13AB">
        <w:t>https://doi.org/10.1016/j.ienj.2023.101371</w:t>
      </w:r>
    </w:p>
    <w:p w14:paraId="64255F0D" w14:textId="2D5C0EC1" w:rsidR="000F5B79" w:rsidRPr="00D663FB" w:rsidRDefault="00100A86" w:rsidP="005E081C">
      <w:pPr>
        <w:pStyle w:val="EOCREF"/>
      </w:pPr>
      <w:proofErr w:type="gramStart"/>
      <w:r w:rsidRPr="00D663FB">
        <w:t xml:space="preserve">Wolf, L., </w:t>
      </w:r>
      <w:proofErr w:type="spellStart"/>
      <w:r w:rsidRPr="00D663FB">
        <w:t>Ceci</w:t>
      </w:r>
      <w:proofErr w:type="spellEnd"/>
      <w:r w:rsidRPr="00D663FB">
        <w:t xml:space="preserve">, K., McCallum, D., &amp; </w:t>
      </w:r>
      <w:proofErr w:type="spellStart"/>
      <w:r w:rsidRPr="00D663FB">
        <w:t>Brecher</w:t>
      </w:r>
      <w:proofErr w:type="spellEnd"/>
      <w:r w:rsidRPr="00D663FB">
        <w:t>, D. (2023).</w:t>
      </w:r>
      <w:proofErr w:type="gramEnd"/>
      <w:r w:rsidRPr="00D663FB">
        <w:t xml:space="preserve"> </w:t>
      </w:r>
      <w:r w:rsidRPr="002A13AB">
        <w:rPr>
          <w:rStyle w:val="italic"/>
          <w:highlight w:val="green"/>
        </w:rPr>
        <w:t>Emergency Severity Index handbook</w:t>
      </w:r>
      <w:r w:rsidRPr="00D663FB">
        <w:t xml:space="preserve"> </w:t>
      </w:r>
      <w:r w:rsidRPr="00930F6B">
        <w:t>(5th</w:t>
      </w:r>
      <w:r w:rsidRPr="00D663FB">
        <w:t xml:space="preserve"> </w:t>
      </w:r>
      <w:proofErr w:type="gramStart"/>
      <w:r w:rsidRPr="00D663FB">
        <w:t>ed</w:t>
      </w:r>
      <w:proofErr w:type="gramEnd"/>
      <w:r w:rsidRPr="00D663FB">
        <w:t xml:space="preserve">.). </w:t>
      </w:r>
      <w:proofErr w:type="gramStart"/>
      <w:r w:rsidRPr="00D663FB">
        <w:t>Emergency Nurses Association.</w:t>
      </w:r>
      <w:proofErr w:type="gramEnd"/>
      <w:r w:rsidRPr="00D663FB">
        <w:t xml:space="preserve"> </w:t>
      </w:r>
      <w:r w:rsidRPr="002A13AB">
        <w:t>https://enau.ena.org/URL/EmergencySeverityIndexHandbook5thEdition</w:t>
      </w:r>
    </w:p>
    <w:p w14:paraId="08BC6C7D" w14:textId="2A4D0771" w:rsidR="000F5B79" w:rsidRPr="00D663FB" w:rsidRDefault="00100A86" w:rsidP="005E081C">
      <w:pPr>
        <w:pStyle w:val="EOCREF"/>
      </w:pPr>
      <w:proofErr w:type="gramStart"/>
      <w:r w:rsidRPr="00D663FB">
        <w:t xml:space="preserve">Wolf, L., </w:t>
      </w:r>
      <w:proofErr w:type="spellStart"/>
      <w:r w:rsidRPr="00D663FB">
        <w:t>Delao</w:t>
      </w:r>
      <w:proofErr w:type="spellEnd"/>
      <w:r w:rsidRPr="00D663FB">
        <w:t xml:space="preserve">, A., Clark, P., </w:t>
      </w:r>
      <w:proofErr w:type="spellStart"/>
      <w:r w:rsidRPr="00D663FB">
        <w:t>Mizerek</w:t>
      </w:r>
      <w:proofErr w:type="spellEnd"/>
      <w:r w:rsidRPr="00D663FB">
        <w:t>, E., &amp; Moon, M. D. (2024).</w:t>
      </w:r>
      <w:proofErr w:type="gramEnd"/>
      <w:r w:rsidRPr="00D663FB">
        <w:t xml:space="preserve"> The effect of mandatory triage questions on triage processes: A qualitative exploratory study. </w:t>
      </w:r>
      <w:r w:rsidRPr="002A13AB">
        <w:rPr>
          <w:rStyle w:val="italic"/>
          <w:highlight w:val="green"/>
        </w:rPr>
        <w:t>Journal of Emergency Nursing</w:t>
      </w:r>
      <w:r w:rsidRPr="00D663FB">
        <w:t xml:space="preserve">, </w:t>
      </w:r>
      <w:r w:rsidRPr="002A13AB">
        <w:rPr>
          <w:rStyle w:val="italic"/>
          <w:highlight w:val="green"/>
        </w:rPr>
        <w:t>50</w:t>
      </w:r>
      <w:r w:rsidRPr="00D663FB">
        <w:t xml:space="preserve">(1), 84–94. </w:t>
      </w:r>
      <w:r w:rsidRPr="002A13AB">
        <w:t>https://doi.org/10.1016/j.jen.2023.06.011</w:t>
      </w:r>
    </w:p>
    <w:p w14:paraId="3F9AA711" w14:textId="221B2DF1" w:rsidR="000F5B79" w:rsidRPr="002A13AB" w:rsidRDefault="00100A86" w:rsidP="005E081C">
      <w:pPr>
        <w:pStyle w:val="EOCREF"/>
      </w:pPr>
      <w:proofErr w:type="gramStart"/>
      <w:r w:rsidRPr="00D663FB">
        <w:t>World Health Organization.</w:t>
      </w:r>
      <w:proofErr w:type="gramEnd"/>
      <w:r w:rsidRPr="00D663FB">
        <w:t xml:space="preserve"> (2025b). </w:t>
      </w:r>
      <w:r w:rsidRPr="002A13AB">
        <w:rPr>
          <w:rStyle w:val="italic"/>
          <w:highlight w:val="green"/>
        </w:rPr>
        <w:t>Table 1: Summary of WHO position papers - Recommendations for routine immunization</w:t>
      </w:r>
      <w:r w:rsidRPr="00D663FB">
        <w:t xml:space="preserve">. </w:t>
      </w:r>
      <w:r w:rsidRPr="002A13AB">
        <w:t>https://cdn.who.int/media/‌docs/default-source/immunization/immunization_schedules/table_1_january_2025_web_english.pdf</w:t>
      </w:r>
    </w:p>
    <w:p w14:paraId="074D9CDF" w14:textId="0C7B1CE9" w:rsidR="000F5B79" w:rsidRPr="00D663FB" w:rsidRDefault="00100A86" w:rsidP="005E081C">
      <w:pPr>
        <w:pStyle w:val="EOCREF"/>
      </w:pPr>
      <w:proofErr w:type="spellStart"/>
      <w:proofErr w:type="gramStart"/>
      <w:r w:rsidRPr="00D663FB">
        <w:t>Yalcin</w:t>
      </w:r>
      <w:proofErr w:type="spellEnd"/>
      <w:r w:rsidRPr="00D663FB">
        <w:t>, G., &amp; Anil, M. (2022).</w:t>
      </w:r>
      <w:proofErr w:type="gramEnd"/>
      <w:r w:rsidRPr="00D663FB">
        <w:t xml:space="preserve"> Pediatric disaster triage system. </w:t>
      </w:r>
      <w:r w:rsidRPr="002A13AB">
        <w:rPr>
          <w:rStyle w:val="italic"/>
          <w:highlight w:val="green"/>
        </w:rPr>
        <w:t xml:space="preserve">Forbes Journal of Medicine [Forbes Tip </w:t>
      </w:r>
      <w:proofErr w:type="spellStart"/>
      <w:r w:rsidRPr="002A13AB">
        <w:rPr>
          <w:rStyle w:val="italic"/>
          <w:highlight w:val="green"/>
        </w:rPr>
        <w:t>Dergisi</w:t>
      </w:r>
      <w:proofErr w:type="spellEnd"/>
      <w:r w:rsidRPr="002A13AB">
        <w:rPr>
          <w:rStyle w:val="italic"/>
          <w:highlight w:val="green"/>
        </w:rPr>
        <w:t>]</w:t>
      </w:r>
      <w:r w:rsidRPr="00D663FB">
        <w:t xml:space="preserve">, </w:t>
      </w:r>
      <w:r w:rsidRPr="002A13AB">
        <w:rPr>
          <w:rStyle w:val="italic"/>
          <w:highlight w:val="green"/>
        </w:rPr>
        <w:t>3</w:t>
      </w:r>
      <w:r w:rsidRPr="00D663FB">
        <w:t xml:space="preserve">(2), 99–105. </w:t>
      </w:r>
      <w:r w:rsidRPr="002A13AB">
        <w:t>https://doi.org/10.4274/forbes.galenos.2021.40427</w:t>
      </w:r>
    </w:p>
    <w:sectPr w:rsidR="000F5B79" w:rsidRPr="00D663F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5E4C26" w14:textId="77777777" w:rsidR="00D000F5" w:rsidRDefault="00D000F5" w:rsidP="00CA1B8B">
      <w:pPr>
        <w:spacing w:after="0" w:line="240" w:lineRule="auto"/>
      </w:pPr>
      <w:r>
        <w:separator/>
      </w:r>
    </w:p>
  </w:endnote>
  <w:endnote w:type="continuationSeparator" w:id="0">
    <w:p w14:paraId="78A17C68" w14:textId="77777777" w:rsidR="00D000F5" w:rsidRDefault="00D000F5" w:rsidP="00CA1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inionPro-Regular">
    <w:altName w:val="MS Gothic"/>
    <w:charset w:val="80"/>
    <w:family w:val="roman"/>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ontserrat Light">
    <w:altName w:val="Times New Roman"/>
    <w:charset w:val="4D"/>
    <w:family w:val="auto"/>
    <w:pitch w:val="variable"/>
    <w:sig w:usb0="00000001" w:usb1="4000207B"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9979839"/>
      <w:docPartObj>
        <w:docPartGallery w:val="Page Numbers (Bottom of Page)"/>
        <w:docPartUnique/>
      </w:docPartObj>
    </w:sdtPr>
    <w:sdtEndPr>
      <w:rPr>
        <w:noProof/>
      </w:rPr>
    </w:sdtEndPr>
    <w:sdtContent>
      <w:p w14:paraId="71D7719A" w14:textId="14CA8DF0" w:rsidR="00100A86" w:rsidRDefault="00100A86">
        <w:pPr>
          <w:jc w:val="right"/>
        </w:pPr>
        <w:r>
          <w:fldChar w:fldCharType="begin"/>
        </w:r>
        <w:r>
          <w:instrText xml:space="preserve"> PAGE   \* MERGEFORMAT </w:instrText>
        </w:r>
        <w:r>
          <w:fldChar w:fldCharType="separate"/>
        </w:r>
        <w:r w:rsidR="004755B0">
          <w:rPr>
            <w:noProof/>
          </w:rPr>
          <w:t>39</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76CCEF" w14:textId="77777777" w:rsidR="00D000F5" w:rsidRDefault="00D000F5" w:rsidP="00CA1B8B">
      <w:pPr>
        <w:spacing w:after="0" w:line="240" w:lineRule="auto"/>
      </w:pPr>
      <w:r>
        <w:separator/>
      </w:r>
    </w:p>
  </w:footnote>
  <w:footnote w:type="continuationSeparator" w:id="0">
    <w:p w14:paraId="6E45A124" w14:textId="77777777" w:rsidR="00D000F5" w:rsidRDefault="00D000F5" w:rsidP="00CA1B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7571B"/>
    <w:multiLevelType w:val="hybridMultilevel"/>
    <w:tmpl w:val="CA26923E"/>
    <w:lvl w:ilvl="0" w:tplc="CF8A5FE0">
      <w:start w:val="1"/>
      <w:numFmt w:val="bullet"/>
      <w:pStyle w:val="B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5051659"/>
    <w:multiLevelType w:val="hybridMultilevel"/>
    <w:tmpl w:val="44D4E920"/>
    <w:lvl w:ilvl="0" w:tplc="2420348C">
      <w:start w:val="1"/>
      <w:numFmt w:val="decimal"/>
      <w:pStyle w:val="COBJ"/>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8C2"/>
    <w:rsid w:val="000407EF"/>
    <w:rsid w:val="00065F6C"/>
    <w:rsid w:val="000C4651"/>
    <w:rsid w:val="000C6CBA"/>
    <w:rsid w:val="000D32E8"/>
    <w:rsid w:val="000E483B"/>
    <w:rsid w:val="000E6BC5"/>
    <w:rsid w:val="000F1678"/>
    <w:rsid w:val="000F5B79"/>
    <w:rsid w:val="00100A86"/>
    <w:rsid w:val="00114AD9"/>
    <w:rsid w:val="00125B3D"/>
    <w:rsid w:val="001449AC"/>
    <w:rsid w:val="00196784"/>
    <w:rsid w:val="001B6D68"/>
    <w:rsid w:val="001F6D19"/>
    <w:rsid w:val="00211190"/>
    <w:rsid w:val="002442D7"/>
    <w:rsid w:val="00297557"/>
    <w:rsid w:val="002A13AB"/>
    <w:rsid w:val="002B013F"/>
    <w:rsid w:val="003129DD"/>
    <w:rsid w:val="00393EA2"/>
    <w:rsid w:val="003B39F8"/>
    <w:rsid w:val="003E3862"/>
    <w:rsid w:val="003E7A57"/>
    <w:rsid w:val="004356BD"/>
    <w:rsid w:val="00435FBF"/>
    <w:rsid w:val="004521FC"/>
    <w:rsid w:val="004755B0"/>
    <w:rsid w:val="004770EF"/>
    <w:rsid w:val="00482FED"/>
    <w:rsid w:val="004900E9"/>
    <w:rsid w:val="004C11D6"/>
    <w:rsid w:val="004D6555"/>
    <w:rsid w:val="004E0EDB"/>
    <w:rsid w:val="004F0157"/>
    <w:rsid w:val="004F5530"/>
    <w:rsid w:val="004F5A44"/>
    <w:rsid w:val="00502477"/>
    <w:rsid w:val="005606F1"/>
    <w:rsid w:val="005E081C"/>
    <w:rsid w:val="00656173"/>
    <w:rsid w:val="00687AC5"/>
    <w:rsid w:val="007327B3"/>
    <w:rsid w:val="00736CAD"/>
    <w:rsid w:val="007518EC"/>
    <w:rsid w:val="007772CC"/>
    <w:rsid w:val="007A0FAB"/>
    <w:rsid w:val="007B2884"/>
    <w:rsid w:val="007C729F"/>
    <w:rsid w:val="007F37C0"/>
    <w:rsid w:val="008113CD"/>
    <w:rsid w:val="00836614"/>
    <w:rsid w:val="00865419"/>
    <w:rsid w:val="008A6147"/>
    <w:rsid w:val="008D1118"/>
    <w:rsid w:val="008E29FD"/>
    <w:rsid w:val="008F7A72"/>
    <w:rsid w:val="00930F6B"/>
    <w:rsid w:val="0095593D"/>
    <w:rsid w:val="00A356C7"/>
    <w:rsid w:val="00A726EA"/>
    <w:rsid w:val="00AB377E"/>
    <w:rsid w:val="00AE56B9"/>
    <w:rsid w:val="00B02DD8"/>
    <w:rsid w:val="00B10E98"/>
    <w:rsid w:val="00B263F1"/>
    <w:rsid w:val="00B369CD"/>
    <w:rsid w:val="00BB0849"/>
    <w:rsid w:val="00BB6793"/>
    <w:rsid w:val="00BD7C11"/>
    <w:rsid w:val="00C00F02"/>
    <w:rsid w:val="00C055D2"/>
    <w:rsid w:val="00C11CC8"/>
    <w:rsid w:val="00C22FB1"/>
    <w:rsid w:val="00C627DA"/>
    <w:rsid w:val="00C771D9"/>
    <w:rsid w:val="00C836A7"/>
    <w:rsid w:val="00C8688D"/>
    <w:rsid w:val="00CA1B8B"/>
    <w:rsid w:val="00D000F5"/>
    <w:rsid w:val="00D13AC5"/>
    <w:rsid w:val="00D2326A"/>
    <w:rsid w:val="00D57768"/>
    <w:rsid w:val="00D663FB"/>
    <w:rsid w:val="00D76D62"/>
    <w:rsid w:val="00D809F3"/>
    <w:rsid w:val="00DA1AAE"/>
    <w:rsid w:val="00DB6803"/>
    <w:rsid w:val="00DF68C2"/>
    <w:rsid w:val="00E16CC8"/>
    <w:rsid w:val="00E215CD"/>
    <w:rsid w:val="00E5379B"/>
    <w:rsid w:val="00E77ED4"/>
    <w:rsid w:val="00E92B59"/>
    <w:rsid w:val="00EC60AA"/>
    <w:rsid w:val="00ED225C"/>
    <w:rsid w:val="00ED259F"/>
    <w:rsid w:val="00EE4119"/>
    <w:rsid w:val="00F13B36"/>
    <w:rsid w:val="00F147A3"/>
    <w:rsid w:val="00F831EB"/>
    <w:rsid w:val="00F83F9A"/>
    <w:rsid w:val="00FA4D45"/>
    <w:rsid w:val="06B65E77"/>
    <w:rsid w:val="0D7B05E7"/>
    <w:rsid w:val="10924AD0"/>
    <w:rsid w:val="139227FE"/>
    <w:rsid w:val="173C0366"/>
    <w:rsid w:val="19E8E881"/>
    <w:rsid w:val="1E25A91E"/>
    <w:rsid w:val="202979FE"/>
    <w:rsid w:val="2A02D01F"/>
    <w:rsid w:val="31304A5E"/>
    <w:rsid w:val="3196748A"/>
    <w:rsid w:val="3368E332"/>
    <w:rsid w:val="34F46AEA"/>
    <w:rsid w:val="39FE721D"/>
    <w:rsid w:val="3E49ACE8"/>
    <w:rsid w:val="433FF44C"/>
    <w:rsid w:val="4923FBAF"/>
    <w:rsid w:val="4ACCD8B7"/>
    <w:rsid w:val="4FF8BB23"/>
    <w:rsid w:val="532FCFA8"/>
    <w:rsid w:val="5B6F6F45"/>
    <w:rsid w:val="5C1BBC5C"/>
    <w:rsid w:val="5DA8CFAD"/>
    <w:rsid w:val="5FA211F9"/>
    <w:rsid w:val="609F42ED"/>
    <w:rsid w:val="6335581C"/>
    <w:rsid w:val="6CA338EE"/>
    <w:rsid w:val="6D74948F"/>
    <w:rsid w:val="6FA0D77F"/>
    <w:rsid w:val="7068CCE3"/>
    <w:rsid w:val="708C13E0"/>
    <w:rsid w:val="74DA89A9"/>
    <w:rsid w:val="7B82D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7A3"/>
  </w:style>
  <w:style w:type="paragraph" w:styleId="Heading1">
    <w:name w:val="heading 1"/>
    <w:basedOn w:val="Normal"/>
    <w:next w:val="Normal"/>
    <w:link w:val="Heading1Char"/>
    <w:uiPriority w:val="9"/>
    <w:qFormat/>
    <w:rsid w:val="00DF6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C2"/>
    <w:rPr>
      <w:rFonts w:eastAsiaTheme="majorEastAsia" w:cstheme="majorBidi"/>
      <w:color w:val="272727" w:themeColor="text1" w:themeTint="D8"/>
    </w:rPr>
  </w:style>
  <w:style w:type="paragraph" w:styleId="Title">
    <w:name w:val="Title"/>
    <w:basedOn w:val="Normal"/>
    <w:next w:val="Normal"/>
    <w:link w:val="TitleChar"/>
    <w:uiPriority w:val="10"/>
    <w:qFormat/>
    <w:rsid w:val="00DF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C2"/>
    <w:pPr>
      <w:spacing w:before="160"/>
      <w:jc w:val="center"/>
    </w:pPr>
    <w:rPr>
      <w:i/>
      <w:iCs/>
      <w:color w:val="404040" w:themeColor="text1" w:themeTint="BF"/>
    </w:rPr>
  </w:style>
  <w:style w:type="character" w:customStyle="1" w:styleId="QuoteChar">
    <w:name w:val="Quote Char"/>
    <w:basedOn w:val="DefaultParagraphFont"/>
    <w:link w:val="Quote"/>
    <w:uiPriority w:val="29"/>
    <w:rsid w:val="00DF68C2"/>
    <w:rPr>
      <w:i/>
      <w:iCs/>
      <w:color w:val="404040" w:themeColor="text1" w:themeTint="BF"/>
    </w:rPr>
  </w:style>
  <w:style w:type="paragraph" w:styleId="ListParagraph">
    <w:name w:val="List Paragraph"/>
    <w:basedOn w:val="Normal"/>
    <w:uiPriority w:val="34"/>
    <w:qFormat/>
    <w:rsid w:val="00DF68C2"/>
    <w:pPr>
      <w:ind w:left="720"/>
      <w:contextualSpacing/>
    </w:pPr>
  </w:style>
  <w:style w:type="character" w:styleId="IntenseEmphasis">
    <w:name w:val="Intense Emphasis"/>
    <w:basedOn w:val="DefaultParagraphFont"/>
    <w:uiPriority w:val="21"/>
    <w:qFormat/>
    <w:rsid w:val="00DF68C2"/>
    <w:rPr>
      <w:i/>
      <w:iCs/>
      <w:color w:val="0F4761" w:themeColor="accent1" w:themeShade="BF"/>
    </w:rPr>
  </w:style>
  <w:style w:type="paragraph" w:styleId="IntenseQuote">
    <w:name w:val="Intense Quote"/>
    <w:basedOn w:val="Normal"/>
    <w:next w:val="Normal"/>
    <w:link w:val="IntenseQuoteChar"/>
    <w:uiPriority w:val="30"/>
    <w:qFormat/>
    <w:rsid w:val="00DF6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8C2"/>
    <w:rPr>
      <w:i/>
      <w:iCs/>
      <w:color w:val="0F4761" w:themeColor="accent1" w:themeShade="BF"/>
    </w:rPr>
  </w:style>
  <w:style w:type="character" w:styleId="IntenseReference">
    <w:name w:val="Intense Reference"/>
    <w:basedOn w:val="DefaultParagraphFont"/>
    <w:uiPriority w:val="32"/>
    <w:qFormat/>
    <w:rsid w:val="00DF68C2"/>
    <w:rPr>
      <w:b/>
      <w:bCs/>
      <w:smallCaps/>
      <w:color w:val="0F4761" w:themeColor="accent1" w:themeShade="BF"/>
      <w:spacing w:val="5"/>
    </w:rPr>
  </w:style>
  <w:style w:type="character" w:styleId="Hyperlink">
    <w:name w:val="Hyperlink"/>
    <w:basedOn w:val="DefaultParagraphFont"/>
    <w:uiPriority w:val="99"/>
    <w:unhideWhenUsed/>
    <w:rsid w:val="00DF68C2"/>
    <w:rPr>
      <w:color w:val="467886" w:themeColor="hyperlink"/>
      <w:u w:val="single"/>
    </w:rPr>
  </w:style>
  <w:style w:type="paragraph" w:customStyle="1" w:styleId="TXL">
    <w:name w:val="TXL"/>
    <w:basedOn w:val="Normal"/>
    <w:qFormat/>
    <w:rsid w:val="00F147A3"/>
    <w:pPr>
      <w:spacing w:line="480" w:lineRule="auto"/>
      <w:jc w:val="both"/>
    </w:pPr>
    <w:rPr>
      <w:rFonts w:ascii="Times New Roman" w:hAnsi="Times New Roman" w:cs="Times New Roman"/>
    </w:rPr>
  </w:style>
  <w:style w:type="table" w:styleId="TableGrid">
    <w:name w:val="Table Grid"/>
    <w:basedOn w:val="TableNormal"/>
    <w:uiPriority w:val="39"/>
    <w:rsid w:val="00DF6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
    <w:name w:val="Math"/>
    <w:rsid w:val="002A13AB"/>
    <w:rPr>
      <w:b w:val="0"/>
      <w:i w:val="0"/>
      <w:sz w:val="27"/>
      <w:bdr w:val="none" w:sz="0" w:space="0" w:color="auto"/>
      <w:shd w:val="clear" w:color="auto" w:fill="auto"/>
      <w:vertAlign w:val="baseline"/>
    </w:rPr>
  </w:style>
  <w:style w:type="character" w:customStyle="1" w:styleId="MathSup">
    <w:name w:val="MathSup"/>
    <w:basedOn w:val="Math"/>
    <w:rsid w:val="002A13AB"/>
    <w:rPr>
      <w:b w:val="0"/>
      <w:i w:val="0"/>
      <w:sz w:val="27"/>
      <w:bdr w:val="none" w:sz="0" w:space="0" w:color="auto"/>
      <w:shd w:val="clear" w:color="auto" w:fill="auto"/>
      <w:vertAlign w:val="superscript"/>
    </w:rPr>
  </w:style>
  <w:style w:type="character" w:customStyle="1" w:styleId="MathSub">
    <w:name w:val="MathSub"/>
    <w:basedOn w:val="Math"/>
    <w:rsid w:val="002A13AB"/>
    <w:rPr>
      <w:b w:val="0"/>
      <w:i w:val="0"/>
      <w:sz w:val="27"/>
      <w:bdr w:val="none" w:sz="0" w:space="0" w:color="auto"/>
      <w:shd w:val="clear" w:color="auto" w:fill="auto"/>
      <w:vertAlign w:val="subscript"/>
    </w:rPr>
  </w:style>
  <w:style w:type="character" w:customStyle="1" w:styleId="MathB">
    <w:name w:val="MathB"/>
    <w:basedOn w:val="Math"/>
    <w:rsid w:val="002A13AB"/>
    <w:rPr>
      <w:b/>
      <w:i w:val="0"/>
      <w:sz w:val="27"/>
      <w:bdr w:val="none" w:sz="0" w:space="0" w:color="auto"/>
      <w:shd w:val="clear" w:color="auto" w:fill="auto"/>
      <w:vertAlign w:val="subscript"/>
    </w:rPr>
  </w:style>
  <w:style w:type="character" w:customStyle="1" w:styleId="MathI">
    <w:name w:val="MathI"/>
    <w:basedOn w:val="MathB"/>
    <w:rsid w:val="002A13AB"/>
    <w:rPr>
      <w:b w:val="0"/>
      <w:i/>
      <w:sz w:val="27"/>
      <w:bdr w:val="none" w:sz="0" w:space="0" w:color="auto"/>
      <w:shd w:val="clear" w:color="auto" w:fill="auto"/>
      <w:vertAlign w:val="baseline"/>
    </w:rPr>
  </w:style>
  <w:style w:type="character" w:customStyle="1" w:styleId="MathBI">
    <w:name w:val="MathBI"/>
    <w:basedOn w:val="MathB"/>
    <w:rsid w:val="002A13AB"/>
    <w:rPr>
      <w:b/>
      <w:i/>
      <w:sz w:val="27"/>
      <w:bdr w:val="none" w:sz="0" w:space="0" w:color="auto"/>
      <w:shd w:val="clear" w:color="auto" w:fill="auto"/>
      <w:vertAlign w:val="baseline"/>
    </w:rPr>
  </w:style>
  <w:style w:type="paragraph" w:styleId="Header">
    <w:name w:val="header"/>
    <w:basedOn w:val="Normal"/>
    <w:link w:val="HeaderChar"/>
    <w:uiPriority w:val="99"/>
    <w:unhideWhenUsed/>
    <w:rsid w:val="00CA1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B8B"/>
  </w:style>
  <w:style w:type="paragraph" w:customStyle="1" w:styleId="CW">
    <w:name w:val="CW"/>
    <w:basedOn w:val="TXL"/>
    <w:qFormat/>
    <w:rsid w:val="00F147A3"/>
  </w:style>
  <w:style w:type="paragraph" w:customStyle="1" w:styleId="CN">
    <w:name w:val="CN"/>
    <w:basedOn w:val="TXL"/>
    <w:qFormat/>
    <w:rsid w:val="00F147A3"/>
  </w:style>
  <w:style w:type="paragraph" w:styleId="Revision">
    <w:name w:val="Revision"/>
    <w:hidden/>
    <w:uiPriority w:val="99"/>
    <w:semiHidden/>
    <w:rsid w:val="00C22FB1"/>
    <w:pPr>
      <w:spacing w:after="0" w:line="240" w:lineRule="auto"/>
    </w:pPr>
  </w:style>
  <w:style w:type="character" w:styleId="CommentReference">
    <w:name w:val="annotation reference"/>
    <w:basedOn w:val="DefaultParagraphFont"/>
    <w:uiPriority w:val="99"/>
    <w:semiHidden/>
    <w:unhideWhenUsed/>
    <w:rsid w:val="00C055D2"/>
    <w:rPr>
      <w:sz w:val="16"/>
      <w:szCs w:val="16"/>
    </w:rPr>
  </w:style>
  <w:style w:type="paragraph" w:styleId="CommentText">
    <w:name w:val="annotation text"/>
    <w:basedOn w:val="Normal"/>
    <w:link w:val="CommentTextChar"/>
    <w:uiPriority w:val="99"/>
    <w:unhideWhenUsed/>
    <w:rsid w:val="00C055D2"/>
    <w:pPr>
      <w:spacing w:line="240" w:lineRule="auto"/>
    </w:pPr>
    <w:rPr>
      <w:sz w:val="20"/>
      <w:szCs w:val="20"/>
    </w:rPr>
  </w:style>
  <w:style w:type="character" w:customStyle="1" w:styleId="CommentTextChar">
    <w:name w:val="Comment Text Char"/>
    <w:basedOn w:val="DefaultParagraphFont"/>
    <w:link w:val="CommentText"/>
    <w:uiPriority w:val="99"/>
    <w:rsid w:val="00C055D2"/>
    <w:rPr>
      <w:sz w:val="20"/>
      <w:szCs w:val="20"/>
    </w:rPr>
  </w:style>
  <w:style w:type="paragraph" w:styleId="CommentSubject">
    <w:name w:val="annotation subject"/>
    <w:basedOn w:val="CommentText"/>
    <w:next w:val="CommentText"/>
    <w:link w:val="CommentSubjectChar"/>
    <w:uiPriority w:val="99"/>
    <w:semiHidden/>
    <w:unhideWhenUsed/>
    <w:rsid w:val="00C055D2"/>
    <w:rPr>
      <w:b/>
      <w:bCs/>
    </w:rPr>
  </w:style>
  <w:style w:type="character" w:customStyle="1" w:styleId="CommentSubjectChar">
    <w:name w:val="Comment Subject Char"/>
    <w:basedOn w:val="CommentTextChar"/>
    <w:link w:val="CommentSubject"/>
    <w:uiPriority w:val="99"/>
    <w:semiHidden/>
    <w:rsid w:val="00C055D2"/>
    <w:rPr>
      <w:b/>
      <w:bCs/>
      <w:sz w:val="20"/>
      <w:szCs w:val="20"/>
    </w:rPr>
  </w:style>
  <w:style w:type="character" w:styleId="FollowedHyperlink">
    <w:name w:val="FollowedHyperlink"/>
    <w:basedOn w:val="DefaultParagraphFont"/>
    <w:uiPriority w:val="99"/>
    <w:semiHidden/>
    <w:unhideWhenUsed/>
    <w:rsid w:val="00211190"/>
    <w:rPr>
      <w:color w:val="96607D" w:themeColor="followedHyperlink"/>
      <w:u w:val="single"/>
    </w:rPr>
  </w:style>
  <w:style w:type="paragraph" w:customStyle="1" w:styleId="CT">
    <w:name w:val="CT"/>
    <w:basedOn w:val="TXL"/>
    <w:qFormat/>
    <w:rsid w:val="00F147A3"/>
  </w:style>
  <w:style w:type="paragraph" w:customStyle="1" w:styleId="CAU">
    <w:name w:val="CAU"/>
    <w:basedOn w:val="TXL"/>
    <w:qFormat/>
    <w:rsid w:val="00F147A3"/>
  </w:style>
  <w:style w:type="paragraph" w:customStyle="1" w:styleId="COBJT">
    <w:name w:val="COBJ_T"/>
    <w:basedOn w:val="TXL"/>
    <w:qFormat/>
    <w:rsid w:val="00F147A3"/>
  </w:style>
  <w:style w:type="paragraph" w:customStyle="1" w:styleId="COBJTXL">
    <w:name w:val="COBJ_TXL"/>
    <w:basedOn w:val="TXL"/>
    <w:qFormat/>
    <w:rsid w:val="00F147A3"/>
  </w:style>
  <w:style w:type="paragraph" w:customStyle="1" w:styleId="COBJ">
    <w:name w:val="COBJ"/>
    <w:basedOn w:val="ListParagraph"/>
    <w:qFormat/>
    <w:rsid w:val="00F147A3"/>
    <w:pPr>
      <w:numPr>
        <w:numId w:val="1"/>
      </w:numPr>
      <w:spacing w:line="480" w:lineRule="auto"/>
    </w:pPr>
    <w:rPr>
      <w:rFonts w:ascii="Times New Roman" w:hAnsi="Times New Roman" w:cs="Times New Roman"/>
    </w:rPr>
  </w:style>
  <w:style w:type="paragraph" w:customStyle="1" w:styleId="H1">
    <w:name w:val="H1"/>
    <w:basedOn w:val="TXL"/>
    <w:qFormat/>
    <w:rsid w:val="00F147A3"/>
  </w:style>
  <w:style w:type="paragraph" w:customStyle="1" w:styleId="TX">
    <w:name w:val="TX"/>
    <w:basedOn w:val="Normal"/>
    <w:qFormat/>
    <w:rsid w:val="00F147A3"/>
    <w:pPr>
      <w:spacing w:line="480" w:lineRule="auto"/>
      <w:ind w:firstLine="720"/>
      <w:jc w:val="both"/>
    </w:pPr>
    <w:rPr>
      <w:rFonts w:ascii="Times New Roman" w:hAnsi="Times New Roman" w:cs="Times New Roman"/>
    </w:rPr>
  </w:style>
  <w:style w:type="character" w:styleId="PlaceholderText">
    <w:name w:val="Placeholder Text"/>
    <w:basedOn w:val="DefaultParagraphFont"/>
    <w:uiPriority w:val="99"/>
    <w:semiHidden/>
    <w:rsid w:val="00F147A3"/>
    <w:rPr>
      <w:color w:val="808080"/>
    </w:rPr>
  </w:style>
  <w:style w:type="paragraph" w:customStyle="1" w:styleId="BX2T">
    <w:name w:val="BX2_T"/>
    <w:basedOn w:val="TXL"/>
    <w:qFormat/>
    <w:rsid w:val="00F147A3"/>
  </w:style>
  <w:style w:type="paragraph" w:customStyle="1" w:styleId="BX2H1">
    <w:name w:val="BX2_H1"/>
    <w:basedOn w:val="TXL"/>
    <w:qFormat/>
    <w:rsid w:val="00F147A3"/>
  </w:style>
  <w:style w:type="paragraph" w:customStyle="1" w:styleId="BX2TXL">
    <w:name w:val="BX2_TXL"/>
    <w:basedOn w:val="TXL"/>
    <w:qFormat/>
    <w:rsid w:val="00F147A3"/>
  </w:style>
  <w:style w:type="paragraph" w:customStyle="1" w:styleId="H2">
    <w:name w:val="H2"/>
    <w:basedOn w:val="TXL"/>
    <w:qFormat/>
    <w:rsid w:val="00F147A3"/>
  </w:style>
  <w:style w:type="paragraph" w:customStyle="1" w:styleId="FGC">
    <w:name w:val="FGC"/>
    <w:basedOn w:val="TXL"/>
    <w:qFormat/>
    <w:rsid w:val="00F147A3"/>
  </w:style>
  <w:style w:type="paragraph" w:customStyle="1" w:styleId="FGS">
    <w:name w:val="FGS"/>
    <w:basedOn w:val="TXL"/>
    <w:qFormat/>
    <w:rsid w:val="00F147A3"/>
  </w:style>
  <w:style w:type="paragraph" w:customStyle="1" w:styleId="BL">
    <w:name w:val="BL"/>
    <w:basedOn w:val="ListParagraph"/>
    <w:qFormat/>
    <w:rsid w:val="00AB377E"/>
    <w:pPr>
      <w:numPr>
        <w:numId w:val="2"/>
      </w:numPr>
      <w:spacing w:line="480" w:lineRule="auto"/>
    </w:pPr>
    <w:rPr>
      <w:rFonts w:ascii="Times New Roman" w:hAnsi="Times New Roman" w:cs="Times New Roman"/>
    </w:rPr>
  </w:style>
  <w:style w:type="paragraph" w:customStyle="1" w:styleId="BLF">
    <w:name w:val="BLF"/>
    <w:basedOn w:val="BL"/>
    <w:qFormat/>
    <w:rsid w:val="00AB377E"/>
  </w:style>
  <w:style w:type="paragraph" w:customStyle="1" w:styleId="BLL">
    <w:name w:val="BLL"/>
    <w:basedOn w:val="BL"/>
    <w:qFormat/>
    <w:rsid w:val="00AB377E"/>
  </w:style>
  <w:style w:type="paragraph" w:customStyle="1" w:styleId="BX1T">
    <w:name w:val="BX1_T"/>
    <w:basedOn w:val="TXL"/>
    <w:qFormat/>
    <w:rsid w:val="00AB377E"/>
  </w:style>
  <w:style w:type="paragraph" w:customStyle="1" w:styleId="BX1H1">
    <w:name w:val="BX1_H1"/>
    <w:basedOn w:val="TXL"/>
    <w:qFormat/>
    <w:rsid w:val="00AB377E"/>
  </w:style>
  <w:style w:type="paragraph" w:customStyle="1" w:styleId="BX1TXL">
    <w:name w:val="BX1_TXL"/>
    <w:basedOn w:val="TXL"/>
    <w:qFormat/>
    <w:rsid w:val="00AB377E"/>
  </w:style>
  <w:style w:type="paragraph" w:customStyle="1" w:styleId="BX3T">
    <w:name w:val="BX3_T"/>
    <w:basedOn w:val="TXL"/>
    <w:qFormat/>
    <w:rsid w:val="00AB377E"/>
  </w:style>
  <w:style w:type="paragraph" w:customStyle="1" w:styleId="BX3UNL">
    <w:name w:val="BX3_UNL"/>
    <w:basedOn w:val="TXL"/>
    <w:qFormat/>
    <w:rsid w:val="00AB377E"/>
  </w:style>
  <w:style w:type="paragraph" w:customStyle="1" w:styleId="BX3UNLF">
    <w:name w:val="BX3_UNLF"/>
    <w:basedOn w:val="BX3UNL"/>
    <w:qFormat/>
    <w:rsid w:val="00AB377E"/>
  </w:style>
  <w:style w:type="paragraph" w:customStyle="1" w:styleId="BX3UNLL">
    <w:name w:val="BX3_UNLL"/>
    <w:basedOn w:val="BX3UNL"/>
    <w:qFormat/>
    <w:rsid w:val="00AB377E"/>
  </w:style>
  <w:style w:type="character" w:customStyle="1" w:styleId="BX3REF">
    <w:name w:val="BX3_REF"/>
    <w:basedOn w:val="DefaultParagraphFont"/>
    <w:uiPriority w:val="1"/>
    <w:qFormat/>
    <w:rsid w:val="00AB377E"/>
    <w:rPr>
      <w:b w:val="0"/>
      <w:bCs/>
      <w:color w:val="00B0F0"/>
    </w:rPr>
  </w:style>
  <w:style w:type="paragraph" w:customStyle="1" w:styleId="BX3TXL">
    <w:name w:val="BX3_TXL"/>
    <w:basedOn w:val="TXL"/>
    <w:qFormat/>
    <w:rsid w:val="00AB377E"/>
  </w:style>
  <w:style w:type="paragraph" w:customStyle="1" w:styleId="BX4T">
    <w:name w:val="BX4_T"/>
    <w:basedOn w:val="TXL"/>
    <w:qFormat/>
    <w:rsid w:val="00AB377E"/>
  </w:style>
  <w:style w:type="paragraph" w:customStyle="1" w:styleId="BX4TXL">
    <w:name w:val="BX4_TXL"/>
    <w:basedOn w:val="TXL"/>
    <w:qFormat/>
    <w:rsid w:val="00AB377E"/>
  </w:style>
  <w:style w:type="paragraph" w:customStyle="1" w:styleId="H3">
    <w:name w:val="H3"/>
    <w:basedOn w:val="TXL"/>
    <w:qFormat/>
    <w:rsid w:val="00AB377E"/>
  </w:style>
  <w:style w:type="paragraph" w:customStyle="1" w:styleId="TT">
    <w:name w:val="TT"/>
    <w:basedOn w:val="TXL"/>
    <w:qFormat/>
    <w:rsid w:val="00AB377E"/>
  </w:style>
  <w:style w:type="paragraph" w:customStyle="1" w:styleId="TCH1">
    <w:name w:val="TCH1"/>
    <w:basedOn w:val="TXL"/>
    <w:qFormat/>
    <w:rsid w:val="00AB377E"/>
    <w:pPr>
      <w:spacing w:after="0"/>
    </w:pPr>
  </w:style>
  <w:style w:type="character" w:customStyle="1" w:styleId="MathBISup">
    <w:name w:val="MathBISup"/>
    <w:basedOn w:val="MathB"/>
    <w:rsid w:val="002A13AB"/>
    <w:rPr>
      <w:b/>
      <w:i/>
      <w:sz w:val="27"/>
      <w:bdr w:val="none" w:sz="0" w:space="0" w:color="auto"/>
      <w:shd w:val="clear" w:color="auto" w:fill="auto"/>
      <w:vertAlign w:val="superscript"/>
    </w:rPr>
  </w:style>
  <w:style w:type="paragraph" w:customStyle="1" w:styleId="TB">
    <w:name w:val="TB"/>
    <w:basedOn w:val="TXL"/>
    <w:qFormat/>
    <w:rsid w:val="00DB6803"/>
    <w:pPr>
      <w:spacing w:after="0"/>
    </w:pPr>
  </w:style>
  <w:style w:type="paragraph" w:customStyle="1" w:styleId="TFN">
    <w:name w:val="TFN"/>
    <w:basedOn w:val="TXL"/>
    <w:qFormat/>
    <w:rsid w:val="005E081C"/>
    <w:pPr>
      <w:spacing w:after="0"/>
    </w:pPr>
  </w:style>
  <w:style w:type="paragraph" w:customStyle="1" w:styleId="TSN">
    <w:name w:val="TSN"/>
    <w:basedOn w:val="TXL"/>
    <w:qFormat/>
    <w:rsid w:val="005E081C"/>
    <w:pPr>
      <w:spacing w:after="0"/>
    </w:pPr>
  </w:style>
  <w:style w:type="paragraph" w:customStyle="1" w:styleId="BX5T">
    <w:name w:val="BX5_T"/>
    <w:basedOn w:val="TXL"/>
    <w:qFormat/>
    <w:rsid w:val="005E081C"/>
  </w:style>
  <w:style w:type="paragraph" w:customStyle="1" w:styleId="BX5H1">
    <w:name w:val="BX5_H1"/>
    <w:basedOn w:val="TXL"/>
    <w:qFormat/>
    <w:rsid w:val="005E081C"/>
  </w:style>
  <w:style w:type="paragraph" w:customStyle="1" w:styleId="BX5TXL">
    <w:name w:val="BX5_TXL"/>
    <w:basedOn w:val="TXL"/>
    <w:qFormat/>
    <w:rsid w:val="005E081C"/>
  </w:style>
  <w:style w:type="paragraph" w:customStyle="1" w:styleId="EOCH1">
    <w:name w:val="EOC_H1"/>
    <w:basedOn w:val="TXL"/>
    <w:qFormat/>
    <w:rsid w:val="005E081C"/>
  </w:style>
  <w:style w:type="paragraph" w:customStyle="1" w:styleId="EOCREFH">
    <w:name w:val="EOC_REFH"/>
    <w:basedOn w:val="TXL"/>
    <w:qFormat/>
    <w:rsid w:val="005E081C"/>
  </w:style>
  <w:style w:type="paragraph" w:customStyle="1" w:styleId="EOCREF">
    <w:name w:val="EOC_REF"/>
    <w:basedOn w:val="Normal"/>
    <w:qFormat/>
    <w:rsid w:val="002A13AB"/>
    <w:pPr>
      <w:autoSpaceDE w:val="0"/>
      <w:autoSpaceDN w:val="0"/>
      <w:adjustRightInd w:val="0"/>
      <w:spacing w:line="480" w:lineRule="auto"/>
      <w:ind w:left="259" w:hanging="259"/>
      <w:contextualSpacing/>
    </w:pPr>
    <w:rPr>
      <w:rFonts w:ascii="Times New Roman" w:eastAsia="MinionPro-Regular" w:hAnsi="Times New Roman" w:cs="Times New Roman"/>
    </w:rPr>
  </w:style>
  <w:style w:type="paragraph" w:styleId="BalloonText">
    <w:name w:val="Balloon Text"/>
    <w:basedOn w:val="Normal"/>
    <w:link w:val="BalloonTextChar"/>
    <w:uiPriority w:val="99"/>
    <w:semiHidden/>
    <w:unhideWhenUsed/>
    <w:rsid w:val="002A13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3AB"/>
    <w:rPr>
      <w:rFonts w:ascii="Tahoma" w:hAnsi="Tahoma" w:cs="Tahoma"/>
      <w:sz w:val="16"/>
      <w:szCs w:val="16"/>
    </w:rPr>
  </w:style>
  <w:style w:type="paragraph" w:customStyle="1" w:styleId="CheckBoldTB">
    <w:name w:val="Check_Bold_TB"/>
    <w:rsid w:val="002A13AB"/>
    <w:rPr>
      <w:rFonts w:ascii="Times New Roman" w:hAnsi="Times New Roman" w:cs="Times New Roman"/>
      <w:b/>
    </w:rPr>
  </w:style>
  <w:style w:type="paragraph" w:customStyle="1" w:styleId="CheckBoldFGC">
    <w:name w:val="Check_Bold_FGC"/>
    <w:rsid w:val="002A13AB"/>
    <w:rPr>
      <w:rFonts w:ascii="Times New Roman" w:hAnsi="Times New Roman" w:cs="Times New Roman"/>
    </w:rPr>
  </w:style>
  <w:style w:type="paragraph" w:customStyle="1" w:styleId="CheckUnderlineSingleEOCREF">
    <w:name w:val="Check_UnderlineSingle_EOC_REF"/>
    <w:rsid w:val="002A13AB"/>
    <w:rPr>
      <w:rFonts w:ascii="Times New Roman" w:eastAsia="Times New Roman" w:hAnsi="Times New Roman" w:cs="Times New Roman"/>
      <w:color w:val="004377"/>
      <w:u w:val="single"/>
    </w:rPr>
  </w:style>
  <w:style w:type="character" w:customStyle="1" w:styleId="bold">
    <w:name w:val="bold"/>
    <w:rsid w:val="002A13AB"/>
    <w:rPr>
      <w:b/>
    </w:rPr>
  </w:style>
  <w:style w:type="character" w:customStyle="1" w:styleId="italic">
    <w:name w:val="italic"/>
    <w:rsid w:val="002A13AB"/>
    <w:rPr>
      <w:i/>
    </w:rPr>
  </w:style>
  <w:style w:type="character" w:customStyle="1" w:styleId="superscript">
    <w:name w:val="superscript"/>
    <w:rsid w:val="002A13AB"/>
    <w:rPr>
      <w:vertAlign w:val="superscript"/>
    </w:rPr>
  </w:style>
  <w:style w:type="character" w:customStyle="1" w:styleId="subscript">
    <w:name w:val="subscript"/>
    <w:rsid w:val="002A13AB"/>
    <w:rPr>
      <w:vertAlign w:val="subscript"/>
    </w:rPr>
  </w:style>
  <w:style w:type="character" w:customStyle="1" w:styleId="italicsingleunderline">
    <w:name w:val="italicsingleunderline"/>
    <w:rsid w:val="002A13AB"/>
    <w:rPr>
      <w:i/>
      <w:u w:val="single"/>
    </w:rPr>
  </w:style>
  <w:style w:type="character" w:customStyle="1" w:styleId="MathBISub">
    <w:name w:val="MathBISub"/>
    <w:basedOn w:val="MathB"/>
    <w:rsid w:val="002A13AB"/>
    <w:rPr>
      <w:b/>
      <w:i/>
      <w:sz w:val="27"/>
      <w:bdr w:val="none" w:sz="0" w:space="0" w:color="auto"/>
      <w:shd w:val="clear" w:color="auto" w:fill="auto"/>
      <w:vertAlign w:val="subscript"/>
    </w:rPr>
  </w:style>
  <w:style w:type="character" w:customStyle="1" w:styleId="MathBSup">
    <w:name w:val="MathBSup"/>
    <w:basedOn w:val="MathB"/>
    <w:rsid w:val="002A13AB"/>
    <w:rPr>
      <w:b/>
      <w:i w:val="0"/>
      <w:sz w:val="27"/>
      <w:bdr w:val="none" w:sz="0" w:space="0" w:color="auto"/>
      <w:shd w:val="clear" w:color="auto" w:fill="auto"/>
      <w:vertAlign w:val="superscript"/>
    </w:rPr>
  </w:style>
  <w:style w:type="paragraph" w:styleId="BlockText">
    <w:name w:val="Block Text"/>
    <w:basedOn w:val="Normal"/>
    <w:uiPriority w:val="99"/>
    <w:semiHidden/>
    <w:unhideWhenUsed/>
    <w:rsid w:val="002A13AB"/>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eastAsiaTheme="minorEastAsia"/>
      <w:i/>
      <w:iCs/>
      <w:color w:val="156082" w:themeColor="accent1"/>
    </w:rPr>
  </w:style>
  <w:style w:type="character" w:customStyle="1" w:styleId="MathBSub">
    <w:name w:val="MathBSub"/>
    <w:basedOn w:val="MathB"/>
    <w:rsid w:val="002A13AB"/>
    <w:rPr>
      <w:b/>
      <w:i w:val="0"/>
      <w:sz w:val="27"/>
      <w:bdr w:val="none" w:sz="0" w:space="0" w:color="auto"/>
      <w:shd w:val="clear" w:color="auto" w:fill="auto"/>
      <w:vertAlign w:val="subscript"/>
    </w:rPr>
  </w:style>
  <w:style w:type="character" w:customStyle="1" w:styleId="MathISup">
    <w:name w:val="MathISup"/>
    <w:basedOn w:val="MathBSub"/>
    <w:rsid w:val="002A13AB"/>
    <w:rPr>
      <w:b w:val="0"/>
      <w:i/>
      <w:sz w:val="27"/>
      <w:bdr w:val="none" w:sz="0" w:space="0" w:color="auto"/>
      <w:shd w:val="clear" w:color="auto" w:fill="auto"/>
      <w:vertAlign w:val="superscript"/>
    </w:rPr>
  </w:style>
  <w:style w:type="character" w:customStyle="1" w:styleId="MathISub">
    <w:name w:val="MathISub"/>
    <w:basedOn w:val="MathBSub"/>
    <w:rsid w:val="002A13AB"/>
    <w:rPr>
      <w:b w:val="0"/>
      <w:i/>
      <w:sz w:val="27"/>
      <w:bdr w:val="none" w:sz="0" w:space="0" w:color="auto"/>
      <w:shd w:val="clear" w:color="auto" w:fill="auto"/>
      <w:vertAlign w:val="subscript"/>
    </w:rPr>
  </w:style>
  <w:style w:type="character" w:customStyle="1" w:styleId="SymbolBI">
    <w:name w:val="SymbolBI"/>
    <w:basedOn w:val="MathBSub"/>
    <w:rsid w:val="002A13AB"/>
    <w:rPr>
      <w:b/>
      <w:i/>
      <w:sz w:val="27"/>
      <w:bdr w:val="none" w:sz="0" w:space="0" w:color="auto"/>
      <w:shd w:val="clear" w:color="auto" w:fill="0000FF"/>
      <w:vertAlign w:val="baseline"/>
    </w:rPr>
  </w:style>
  <w:style w:type="character" w:customStyle="1" w:styleId="SymbolB">
    <w:name w:val="SymbolB"/>
    <w:basedOn w:val="MathBSub"/>
    <w:rsid w:val="002A13AB"/>
    <w:rPr>
      <w:b/>
      <w:i w:val="0"/>
      <w:sz w:val="27"/>
      <w:bdr w:val="none" w:sz="0" w:space="0" w:color="auto"/>
      <w:shd w:val="clear" w:color="auto" w:fill="0000FF"/>
      <w:vertAlign w:val="baseline"/>
    </w:rPr>
  </w:style>
  <w:style w:type="character" w:customStyle="1" w:styleId="SymbolI">
    <w:name w:val="SymbolI"/>
    <w:basedOn w:val="MathBSub"/>
    <w:rsid w:val="002A13AB"/>
    <w:rPr>
      <w:b w:val="0"/>
      <w:i/>
      <w:sz w:val="27"/>
      <w:bdr w:val="none" w:sz="0" w:space="0" w:color="auto"/>
      <w:shd w:val="clear" w:color="auto" w:fill="0000FF"/>
      <w:vertAlign w:val="baseline"/>
    </w:rPr>
  </w:style>
  <w:style w:type="character" w:customStyle="1" w:styleId="SymbolBISup">
    <w:name w:val="SymbolBISup"/>
    <w:basedOn w:val="MathBSub"/>
    <w:rsid w:val="002A13AB"/>
    <w:rPr>
      <w:b/>
      <w:i/>
      <w:sz w:val="27"/>
      <w:bdr w:val="none" w:sz="0" w:space="0" w:color="auto"/>
      <w:shd w:val="clear" w:color="auto" w:fill="0000FF"/>
      <w:vertAlign w:val="superscript"/>
    </w:rPr>
  </w:style>
  <w:style w:type="character" w:customStyle="1" w:styleId="SymbolBISub">
    <w:name w:val="SymbolBISub"/>
    <w:basedOn w:val="MathBSub"/>
    <w:rsid w:val="002A13AB"/>
    <w:rPr>
      <w:b/>
      <w:i/>
      <w:sz w:val="27"/>
      <w:bdr w:val="none" w:sz="0" w:space="0" w:color="auto"/>
      <w:shd w:val="clear" w:color="auto" w:fill="0000FF"/>
      <w:vertAlign w:val="subscript"/>
    </w:rPr>
  </w:style>
  <w:style w:type="character" w:customStyle="1" w:styleId="SymbolBSup">
    <w:name w:val="SymbolBSup"/>
    <w:basedOn w:val="MathBSub"/>
    <w:rsid w:val="002A13AB"/>
    <w:rPr>
      <w:b/>
      <w:i w:val="0"/>
      <w:sz w:val="27"/>
      <w:bdr w:val="none" w:sz="0" w:space="0" w:color="auto"/>
      <w:shd w:val="clear" w:color="auto" w:fill="0000FF"/>
      <w:vertAlign w:val="superscript"/>
    </w:rPr>
  </w:style>
  <w:style w:type="character" w:customStyle="1" w:styleId="SymbolBSub">
    <w:name w:val="SymbolBSub"/>
    <w:basedOn w:val="MathBSub"/>
    <w:rsid w:val="002A13AB"/>
    <w:rPr>
      <w:b/>
      <w:i w:val="0"/>
      <w:sz w:val="27"/>
      <w:bdr w:val="none" w:sz="0" w:space="0" w:color="auto"/>
      <w:shd w:val="clear" w:color="auto" w:fill="0000FF"/>
      <w:vertAlign w:val="subscript"/>
    </w:rPr>
  </w:style>
  <w:style w:type="character" w:customStyle="1" w:styleId="SymbolISup">
    <w:name w:val="SymbolISup"/>
    <w:basedOn w:val="MathBSub"/>
    <w:rsid w:val="002A13AB"/>
    <w:rPr>
      <w:b w:val="0"/>
      <w:i/>
      <w:sz w:val="27"/>
      <w:bdr w:val="none" w:sz="0" w:space="0" w:color="auto"/>
      <w:shd w:val="clear" w:color="auto" w:fill="0000FF"/>
      <w:vertAlign w:val="superscript"/>
    </w:rPr>
  </w:style>
  <w:style w:type="character" w:customStyle="1" w:styleId="SymbolISub">
    <w:name w:val="SymbolISub"/>
    <w:basedOn w:val="MathBSub"/>
    <w:rsid w:val="002A13AB"/>
    <w:rPr>
      <w:b w:val="0"/>
      <w:i/>
      <w:sz w:val="27"/>
      <w:bdr w:val="none" w:sz="0" w:space="0" w:color="auto"/>
      <w:shd w:val="clear" w:color="auto" w:fill="0000FF"/>
      <w:vertAlign w:val="subscript"/>
    </w:rPr>
  </w:style>
  <w:style w:type="character" w:customStyle="1" w:styleId="SymbolSup">
    <w:name w:val="SymbolSup"/>
    <w:basedOn w:val="MathBSub"/>
    <w:rsid w:val="002A13AB"/>
    <w:rPr>
      <w:b w:val="0"/>
      <w:i w:val="0"/>
      <w:sz w:val="27"/>
      <w:bdr w:val="none" w:sz="0" w:space="0" w:color="auto"/>
      <w:shd w:val="clear" w:color="auto" w:fill="0000FF"/>
      <w:vertAlign w:val="superscript"/>
    </w:rPr>
  </w:style>
  <w:style w:type="character" w:customStyle="1" w:styleId="SymbolSub">
    <w:name w:val="SymbolSub"/>
    <w:basedOn w:val="MathBSub"/>
    <w:rsid w:val="002A13AB"/>
    <w:rPr>
      <w:b w:val="0"/>
      <w:i w:val="0"/>
      <w:sz w:val="27"/>
      <w:bdr w:val="none" w:sz="0" w:space="0" w:color="auto"/>
      <w:shd w:val="clear" w:color="auto" w:fill="0000FF"/>
      <w:vertAlign w:val="subscript"/>
    </w:rPr>
  </w:style>
  <w:style w:type="character" w:customStyle="1" w:styleId="Symbol">
    <w:name w:val="Symbol"/>
    <w:basedOn w:val="MathBSub"/>
    <w:rsid w:val="002A13AB"/>
    <w:rPr>
      <w:b/>
      <w:i w:val="0"/>
      <w:sz w:val="27"/>
      <w:bdr w:val="none" w:sz="0" w:space="0" w:color="auto"/>
      <w:shd w:val="clear" w:color="auto" w:fill="0000FF"/>
      <w:vertAlign w:val="baseline"/>
    </w:rPr>
  </w:style>
  <w:style w:type="character" w:customStyle="1" w:styleId="FIGNO">
    <w:name w:val="FIG_NO"/>
    <w:basedOn w:val="DefaultParagraphFont"/>
    <w:rsid w:val="007B2884"/>
  </w:style>
  <w:style w:type="character" w:customStyle="1" w:styleId="TN">
    <w:name w:val="TN"/>
    <w:basedOn w:val="DefaultParagraphFont"/>
    <w:rsid w:val="007B2884"/>
  </w:style>
  <w:style w:type="character" w:customStyle="1" w:styleId="FIGREF">
    <w:name w:val="FIG_REF"/>
    <w:basedOn w:val="DefaultParagraphFont"/>
    <w:rsid w:val="007B2884"/>
  </w:style>
  <w:style w:type="character" w:customStyle="1" w:styleId="TableCitation">
    <w:name w:val="TableCitation"/>
    <w:basedOn w:val="DefaultParagraphFont"/>
    <w:rsid w:val="007B28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7A3"/>
  </w:style>
  <w:style w:type="paragraph" w:styleId="Heading1">
    <w:name w:val="heading 1"/>
    <w:basedOn w:val="Normal"/>
    <w:next w:val="Normal"/>
    <w:link w:val="Heading1Char"/>
    <w:uiPriority w:val="9"/>
    <w:qFormat/>
    <w:rsid w:val="00DF6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C2"/>
    <w:rPr>
      <w:rFonts w:eastAsiaTheme="majorEastAsia" w:cstheme="majorBidi"/>
      <w:color w:val="272727" w:themeColor="text1" w:themeTint="D8"/>
    </w:rPr>
  </w:style>
  <w:style w:type="paragraph" w:styleId="Title">
    <w:name w:val="Title"/>
    <w:basedOn w:val="Normal"/>
    <w:next w:val="Normal"/>
    <w:link w:val="TitleChar"/>
    <w:uiPriority w:val="10"/>
    <w:qFormat/>
    <w:rsid w:val="00DF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C2"/>
    <w:pPr>
      <w:spacing w:before="160"/>
      <w:jc w:val="center"/>
    </w:pPr>
    <w:rPr>
      <w:i/>
      <w:iCs/>
      <w:color w:val="404040" w:themeColor="text1" w:themeTint="BF"/>
    </w:rPr>
  </w:style>
  <w:style w:type="character" w:customStyle="1" w:styleId="QuoteChar">
    <w:name w:val="Quote Char"/>
    <w:basedOn w:val="DefaultParagraphFont"/>
    <w:link w:val="Quote"/>
    <w:uiPriority w:val="29"/>
    <w:rsid w:val="00DF68C2"/>
    <w:rPr>
      <w:i/>
      <w:iCs/>
      <w:color w:val="404040" w:themeColor="text1" w:themeTint="BF"/>
    </w:rPr>
  </w:style>
  <w:style w:type="paragraph" w:styleId="ListParagraph">
    <w:name w:val="List Paragraph"/>
    <w:basedOn w:val="Normal"/>
    <w:uiPriority w:val="34"/>
    <w:qFormat/>
    <w:rsid w:val="00DF68C2"/>
    <w:pPr>
      <w:ind w:left="720"/>
      <w:contextualSpacing/>
    </w:pPr>
  </w:style>
  <w:style w:type="character" w:styleId="IntenseEmphasis">
    <w:name w:val="Intense Emphasis"/>
    <w:basedOn w:val="DefaultParagraphFont"/>
    <w:uiPriority w:val="21"/>
    <w:qFormat/>
    <w:rsid w:val="00DF68C2"/>
    <w:rPr>
      <w:i/>
      <w:iCs/>
      <w:color w:val="0F4761" w:themeColor="accent1" w:themeShade="BF"/>
    </w:rPr>
  </w:style>
  <w:style w:type="paragraph" w:styleId="IntenseQuote">
    <w:name w:val="Intense Quote"/>
    <w:basedOn w:val="Normal"/>
    <w:next w:val="Normal"/>
    <w:link w:val="IntenseQuoteChar"/>
    <w:uiPriority w:val="30"/>
    <w:qFormat/>
    <w:rsid w:val="00DF6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8C2"/>
    <w:rPr>
      <w:i/>
      <w:iCs/>
      <w:color w:val="0F4761" w:themeColor="accent1" w:themeShade="BF"/>
    </w:rPr>
  </w:style>
  <w:style w:type="character" w:styleId="IntenseReference">
    <w:name w:val="Intense Reference"/>
    <w:basedOn w:val="DefaultParagraphFont"/>
    <w:uiPriority w:val="32"/>
    <w:qFormat/>
    <w:rsid w:val="00DF68C2"/>
    <w:rPr>
      <w:b/>
      <w:bCs/>
      <w:smallCaps/>
      <w:color w:val="0F4761" w:themeColor="accent1" w:themeShade="BF"/>
      <w:spacing w:val="5"/>
    </w:rPr>
  </w:style>
  <w:style w:type="character" w:styleId="Hyperlink">
    <w:name w:val="Hyperlink"/>
    <w:basedOn w:val="DefaultParagraphFont"/>
    <w:uiPriority w:val="99"/>
    <w:unhideWhenUsed/>
    <w:rsid w:val="00DF68C2"/>
    <w:rPr>
      <w:color w:val="467886" w:themeColor="hyperlink"/>
      <w:u w:val="single"/>
    </w:rPr>
  </w:style>
  <w:style w:type="paragraph" w:customStyle="1" w:styleId="TXL">
    <w:name w:val="TXL"/>
    <w:basedOn w:val="Normal"/>
    <w:qFormat/>
    <w:rsid w:val="00F147A3"/>
    <w:pPr>
      <w:spacing w:line="480" w:lineRule="auto"/>
      <w:jc w:val="both"/>
    </w:pPr>
    <w:rPr>
      <w:rFonts w:ascii="Times New Roman" w:hAnsi="Times New Roman" w:cs="Times New Roman"/>
    </w:rPr>
  </w:style>
  <w:style w:type="table" w:styleId="TableGrid">
    <w:name w:val="Table Grid"/>
    <w:basedOn w:val="TableNormal"/>
    <w:uiPriority w:val="39"/>
    <w:rsid w:val="00DF6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
    <w:name w:val="Math"/>
    <w:rsid w:val="002A13AB"/>
    <w:rPr>
      <w:b w:val="0"/>
      <w:i w:val="0"/>
      <w:sz w:val="27"/>
      <w:bdr w:val="none" w:sz="0" w:space="0" w:color="auto"/>
      <w:shd w:val="clear" w:color="auto" w:fill="auto"/>
      <w:vertAlign w:val="baseline"/>
    </w:rPr>
  </w:style>
  <w:style w:type="character" w:customStyle="1" w:styleId="MathSup">
    <w:name w:val="MathSup"/>
    <w:basedOn w:val="Math"/>
    <w:rsid w:val="002A13AB"/>
    <w:rPr>
      <w:b w:val="0"/>
      <w:i w:val="0"/>
      <w:sz w:val="27"/>
      <w:bdr w:val="none" w:sz="0" w:space="0" w:color="auto"/>
      <w:shd w:val="clear" w:color="auto" w:fill="auto"/>
      <w:vertAlign w:val="superscript"/>
    </w:rPr>
  </w:style>
  <w:style w:type="character" w:customStyle="1" w:styleId="MathSub">
    <w:name w:val="MathSub"/>
    <w:basedOn w:val="Math"/>
    <w:rsid w:val="002A13AB"/>
    <w:rPr>
      <w:b w:val="0"/>
      <w:i w:val="0"/>
      <w:sz w:val="27"/>
      <w:bdr w:val="none" w:sz="0" w:space="0" w:color="auto"/>
      <w:shd w:val="clear" w:color="auto" w:fill="auto"/>
      <w:vertAlign w:val="subscript"/>
    </w:rPr>
  </w:style>
  <w:style w:type="character" w:customStyle="1" w:styleId="MathB">
    <w:name w:val="MathB"/>
    <w:basedOn w:val="Math"/>
    <w:rsid w:val="002A13AB"/>
    <w:rPr>
      <w:b/>
      <w:i w:val="0"/>
      <w:sz w:val="27"/>
      <w:bdr w:val="none" w:sz="0" w:space="0" w:color="auto"/>
      <w:shd w:val="clear" w:color="auto" w:fill="auto"/>
      <w:vertAlign w:val="subscript"/>
    </w:rPr>
  </w:style>
  <w:style w:type="character" w:customStyle="1" w:styleId="MathI">
    <w:name w:val="MathI"/>
    <w:basedOn w:val="MathB"/>
    <w:rsid w:val="002A13AB"/>
    <w:rPr>
      <w:b w:val="0"/>
      <w:i/>
      <w:sz w:val="27"/>
      <w:bdr w:val="none" w:sz="0" w:space="0" w:color="auto"/>
      <w:shd w:val="clear" w:color="auto" w:fill="auto"/>
      <w:vertAlign w:val="baseline"/>
    </w:rPr>
  </w:style>
  <w:style w:type="character" w:customStyle="1" w:styleId="MathBI">
    <w:name w:val="MathBI"/>
    <w:basedOn w:val="MathB"/>
    <w:rsid w:val="002A13AB"/>
    <w:rPr>
      <w:b/>
      <w:i/>
      <w:sz w:val="27"/>
      <w:bdr w:val="none" w:sz="0" w:space="0" w:color="auto"/>
      <w:shd w:val="clear" w:color="auto" w:fill="auto"/>
      <w:vertAlign w:val="baseline"/>
    </w:rPr>
  </w:style>
  <w:style w:type="paragraph" w:styleId="Header">
    <w:name w:val="header"/>
    <w:basedOn w:val="Normal"/>
    <w:link w:val="HeaderChar"/>
    <w:uiPriority w:val="99"/>
    <w:unhideWhenUsed/>
    <w:rsid w:val="00CA1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B8B"/>
  </w:style>
  <w:style w:type="paragraph" w:customStyle="1" w:styleId="CW">
    <w:name w:val="CW"/>
    <w:basedOn w:val="TXL"/>
    <w:qFormat/>
    <w:rsid w:val="00F147A3"/>
  </w:style>
  <w:style w:type="paragraph" w:customStyle="1" w:styleId="CN">
    <w:name w:val="CN"/>
    <w:basedOn w:val="TXL"/>
    <w:qFormat/>
    <w:rsid w:val="00F147A3"/>
  </w:style>
  <w:style w:type="paragraph" w:styleId="Revision">
    <w:name w:val="Revision"/>
    <w:hidden/>
    <w:uiPriority w:val="99"/>
    <w:semiHidden/>
    <w:rsid w:val="00C22FB1"/>
    <w:pPr>
      <w:spacing w:after="0" w:line="240" w:lineRule="auto"/>
    </w:pPr>
  </w:style>
  <w:style w:type="character" w:styleId="CommentReference">
    <w:name w:val="annotation reference"/>
    <w:basedOn w:val="DefaultParagraphFont"/>
    <w:uiPriority w:val="99"/>
    <w:semiHidden/>
    <w:unhideWhenUsed/>
    <w:rsid w:val="00C055D2"/>
    <w:rPr>
      <w:sz w:val="16"/>
      <w:szCs w:val="16"/>
    </w:rPr>
  </w:style>
  <w:style w:type="paragraph" w:styleId="CommentText">
    <w:name w:val="annotation text"/>
    <w:basedOn w:val="Normal"/>
    <w:link w:val="CommentTextChar"/>
    <w:uiPriority w:val="99"/>
    <w:unhideWhenUsed/>
    <w:rsid w:val="00C055D2"/>
    <w:pPr>
      <w:spacing w:line="240" w:lineRule="auto"/>
    </w:pPr>
    <w:rPr>
      <w:sz w:val="20"/>
      <w:szCs w:val="20"/>
    </w:rPr>
  </w:style>
  <w:style w:type="character" w:customStyle="1" w:styleId="CommentTextChar">
    <w:name w:val="Comment Text Char"/>
    <w:basedOn w:val="DefaultParagraphFont"/>
    <w:link w:val="CommentText"/>
    <w:uiPriority w:val="99"/>
    <w:rsid w:val="00C055D2"/>
    <w:rPr>
      <w:sz w:val="20"/>
      <w:szCs w:val="20"/>
    </w:rPr>
  </w:style>
  <w:style w:type="paragraph" w:styleId="CommentSubject">
    <w:name w:val="annotation subject"/>
    <w:basedOn w:val="CommentText"/>
    <w:next w:val="CommentText"/>
    <w:link w:val="CommentSubjectChar"/>
    <w:uiPriority w:val="99"/>
    <w:semiHidden/>
    <w:unhideWhenUsed/>
    <w:rsid w:val="00C055D2"/>
    <w:rPr>
      <w:b/>
      <w:bCs/>
    </w:rPr>
  </w:style>
  <w:style w:type="character" w:customStyle="1" w:styleId="CommentSubjectChar">
    <w:name w:val="Comment Subject Char"/>
    <w:basedOn w:val="CommentTextChar"/>
    <w:link w:val="CommentSubject"/>
    <w:uiPriority w:val="99"/>
    <w:semiHidden/>
    <w:rsid w:val="00C055D2"/>
    <w:rPr>
      <w:b/>
      <w:bCs/>
      <w:sz w:val="20"/>
      <w:szCs w:val="20"/>
    </w:rPr>
  </w:style>
  <w:style w:type="character" w:styleId="FollowedHyperlink">
    <w:name w:val="FollowedHyperlink"/>
    <w:basedOn w:val="DefaultParagraphFont"/>
    <w:uiPriority w:val="99"/>
    <w:semiHidden/>
    <w:unhideWhenUsed/>
    <w:rsid w:val="00211190"/>
    <w:rPr>
      <w:color w:val="96607D" w:themeColor="followedHyperlink"/>
      <w:u w:val="single"/>
    </w:rPr>
  </w:style>
  <w:style w:type="paragraph" w:customStyle="1" w:styleId="CT">
    <w:name w:val="CT"/>
    <w:basedOn w:val="TXL"/>
    <w:qFormat/>
    <w:rsid w:val="00F147A3"/>
  </w:style>
  <w:style w:type="paragraph" w:customStyle="1" w:styleId="CAU">
    <w:name w:val="CAU"/>
    <w:basedOn w:val="TXL"/>
    <w:qFormat/>
    <w:rsid w:val="00F147A3"/>
  </w:style>
  <w:style w:type="paragraph" w:customStyle="1" w:styleId="COBJT">
    <w:name w:val="COBJ_T"/>
    <w:basedOn w:val="TXL"/>
    <w:qFormat/>
    <w:rsid w:val="00F147A3"/>
  </w:style>
  <w:style w:type="paragraph" w:customStyle="1" w:styleId="COBJTXL">
    <w:name w:val="COBJ_TXL"/>
    <w:basedOn w:val="TXL"/>
    <w:qFormat/>
    <w:rsid w:val="00F147A3"/>
  </w:style>
  <w:style w:type="paragraph" w:customStyle="1" w:styleId="COBJ">
    <w:name w:val="COBJ"/>
    <w:basedOn w:val="ListParagraph"/>
    <w:qFormat/>
    <w:rsid w:val="00F147A3"/>
    <w:pPr>
      <w:numPr>
        <w:numId w:val="1"/>
      </w:numPr>
      <w:spacing w:line="480" w:lineRule="auto"/>
    </w:pPr>
    <w:rPr>
      <w:rFonts w:ascii="Times New Roman" w:hAnsi="Times New Roman" w:cs="Times New Roman"/>
    </w:rPr>
  </w:style>
  <w:style w:type="paragraph" w:customStyle="1" w:styleId="H1">
    <w:name w:val="H1"/>
    <w:basedOn w:val="TXL"/>
    <w:qFormat/>
    <w:rsid w:val="00F147A3"/>
  </w:style>
  <w:style w:type="paragraph" w:customStyle="1" w:styleId="TX">
    <w:name w:val="TX"/>
    <w:basedOn w:val="Normal"/>
    <w:qFormat/>
    <w:rsid w:val="00F147A3"/>
    <w:pPr>
      <w:spacing w:line="480" w:lineRule="auto"/>
      <w:ind w:firstLine="720"/>
      <w:jc w:val="both"/>
    </w:pPr>
    <w:rPr>
      <w:rFonts w:ascii="Times New Roman" w:hAnsi="Times New Roman" w:cs="Times New Roman"/>
    </w:rPr>
  </w:style>
  <w:style w:type="character" w:styleId="PlaceholderText">
    <w:name w:val="Placeholder Text"/>
    <w:basedOn w:val="DefaultParagraphFont"/>
    <w:uiPriority w:val="99"/>
    <w:semiHidden/>
    <w:rsid w:val="00F147A3"/>
    <w:rPr>
      <w:color w:val="808080"/>
    </w:rPr>
  </w:style>
  <w:style w:type="paragraph" w:customStyle="1" w:styleId="BX2T">
    <w:name w:val="BX2_T"/>
    <w:basedOn w:val="TXL"/>
    <w:qFormat/>
    <w:rsid w:val="00F147A3"/>
  </w:style>
  <w:style w:type="paragraph" w:customStyle="1" w:styleId="BX2H1">
    <w:name w:val="BX2_H1"/>
    <w:basedOn w:val="TXL"/>
    <w:qFormat/>
    <w:rsid w:val="00F147A3"/>
  </w:style>
  <w:style w:type="paragraph" w:customStyle="1" w:styleId="BX2TXL">
    <w:name w:val="BX2_TXL"/>
    <w:basedOn w:val="TXL"/>
    <w:qFormat/>
    <w:rsid w:val="00F147A3"/>
  </w:style>
  <w:style w:type="paragraph" w:customStyle="1" w:styleId="H2">
    <w:name w:val="H2"/>
    <w:basedOn w:val="TXL"/>
    <w:qFormat/>
    <w:rsid w:val="00F147A3"/>
  </w:style>
  <w:style w:type="paragraph" w:customStyle="1" w:styleId="FGC">
    <w:name w:val="FGC"/>
    <w:basedOn w:val="TXL"/>
    <w:qFormat/>
    <w:rsid w:val="00F147A3"/>
  </w:style>
  <w:style w:type="paragraph" w:customStyle="1" w:styleId="FGS">
    <w:name w:val="FGS"/>
    <w:basedOn w:val="TXL"/>
    <w:qFormat/>
    <w:rsid w:val="00F147A3"/>
  </w:style>
  <w:style w:type="paragraph" w:customStyle="1" w:styleId="BL">
    <w:name w:val="BL"/>
    <w:basedOn w:val="ListParagraph"/>
    <w:qFormat/>
    <w:rsid w:val="00AB377E"/>
    <w:pPr>
      <w:numPr>
        <w:numId w:val="2"/>
      </w:numPr>
      <w:spacing w:line="480" w:lineRule="auto"/>
    </w:pPr>
    <w:rPr>
      <w:rFonts w:ascii="Times New Roman" w:hAnsi="Times New Roman" w:cs="Times New Roman"/>
    </w:rPr>
  </w:style>
  <w:style w:type="paragraph" w:customStyle="1" w:styleId="BLF">
    <w:name w:val="BLF"/>
    <w:basedOn w:val="BL"/>
    <w:qFormat/>
    <w:rsid w:val="00AB377E"/>
  </w:style>
  <w:style w:type="paragraph" w:customStyle="1" w:styleId="BLL">
    <w:name w:val="BLL"/>
    <w:basedOn w:val="BL"/>
    <w:qFormat/>
    <w:rsid w:val="00AB377E"/>
  </w:style>
  <w:style w:type="paragraph" w:customStyle="1" w:styleId="BX1T">
    <w:name w:val="BX1_T"/>
    <w:basedOn w:val="TXL"/>
    <w:qFormat/>
    <w:rsid w:val="00AB377E"/>
  </w:style>
  <w:style w:type="paragraph" w:customStyle="1" w:styleId="BX1H1">
    <w:name w:val="BX1_H1"/>
    <w:basedOn w:val="TXL"/>
    <w:qFormat/>
    <w:rsid w:val="00AB377E"/>
  </w:style>
  <w:style w:type="paragraph" w:customStyle="1" w:styleId="BX1TXL">
    <w:name w:val="BX1_TXL"/>
    <w:basedOn w:val="TXL"/>
    <w:qFormat/>
    <w:rsid w:val="00AB377E"/>
  </w:style>
  <w:style w:type="paragraph" w:customStyle="1" w:styleId="BX3T">
    <w:name w:val="BX3_T"/>
    <w:basedOn w:val="TXL"/>
    <w:qFormat/>
    <w:rsid w:val="00AB377E"/>
  </w:style>
  <w:style w:type="paragraph" w:customStyle="1" w:styleId="BX3UNL">
    <w:name w:val="BX3_UNL"/>
    <w:basedOn w:val="TXL"/>
    <w:qFormat/>
    <w:rsid w:val="00AB377E"/>
  </w:style>
  <w:style w:type="paragraph" w:customStyle="1" w:styleId="BX3UNLF">
    <w:name w:val="BX3_UNLF"/>
    <w:basedOn w:val="BX3UNL"/>
    <w:qFormat/>
    <w:rsid w:val="00AB377E"/>
  </w:style>
  <w:style w:type="paragraph" w:customStyle="1" w:styleId="BX3UNLL">
    <w:name w:val="BX3_UNLL"/>
    <w:basedOn w:val="BX3UNL"/>
    <w:qFormat/>
    <w:rsid w:val="00AB377E"/>
  </w:style>
  <w:style w:type="character" w:customStyle="1" w:styleId="BX3REF">
    <w:name w:val="BX3_REF"/>
    <w:basedOn w:val="DefaultParagraphFont"/>
    <w:uiPriority w:val="1"/>
    <w:qFormat/>
    <w:rsid w:val="00AB377E"/>
    <w:rPr>
      <w:b w:val="0"/>
      <w:bCs/>
      <w:color w:val="00B0F0"/>
    </w:rPr>
  </w:style>
  <w:style w:type="paragraph" w:customStyle="1" w:styleId="BX3TXL">
    <w:name w:val="BX3_TXL"/>
    <w:basedOn w:val="TXL"/>
    <w:qFormat/>
    <w:rsid w:val="00AB377E"/>
  </w:style>
  <w:style w:type="paragraph" w:customStyle="1" w:styleId="BX4T">
    <w:name w:val="BX4_T"/>
    <w:basedOn w:val="TXL"/>
    <w:qFormat/>
    <w:rsid w:val="00AB377E"/>
  </w:style>
  <w:style w:type="paragraph" w:customStyle="1" w:styleId="BX4TXL">
    <w:name w:val="BX4_TXL"/>
    <w:basedOn w:val="TXL"/>
    <w:qFormat/>
    <w:rsid w:val="00AB377E"/>
  </w:style>
  <w:style w:type="paragraph" w:customStyle="1" w:styleId="H3">
    <w:name w:val="H3"/>
    <w:basedOn w:val="TXL"/>
    <w:qFormat/>
    <w:rsid w:val="00AB377E"/>
  </w:style>
  <w:style w:type="paragraph" w:customStyle="1" w:styleId="TT">
    <w:name w:val="TT"/>
    <w:basedOn w:val="TXL"/>
    <w:qFormat/>
    <w:rsid w:val="00AB377E"/>
  </w:style>
  <w:style w:type="paragraph" w:customStyle="1" w:styleId="TCH1">
    <w:name w:val="TCH1"/>
    <w:basedOn w:val="TXL"/>
    <w:qFormat/>
    <w:rsid w:val="00AB377E"/>
    <w:pPr>
      <w:spacing w:after="0"/>
    </w:pPr>
  </w:style>
  <w:style w:type="character" w:customStyle="1" w:styleId="MathBISup">
    <w:name w:val="MathBISup"/>
    <w:basedOn w:val="MathB"/>
    <w:rsid w:val="002A13AB"/>
    <w:rPr>
      <w:b/>
      <w:i/>
      <w:sz w:val="27"/>
      <w:bdr w:val="none" w:sz="0" w:space="0" w:color="auto"/>
      <w:shd w:val="clear" w:color="auto" w:fill="auto"/>
      <w:vertAlign w:val="superscript"/>
    </w:rPr>
  </w:style>
  <w:style w:type="paragraph" w:customStyle="1" w:styleId="TB">
    <w:name w:val="TB"/>
    <w:basedOn w:val="TXL"/>
    <w:qFormat/>
    <w:rsid w:val="00DB6803"/>
    <w:pPr>
      <w:spacing w:after="0"/>
    </w:pPr>
  </w:style>
  <w:style w:type="paragraph" w:customStyle="1" w:styleId="TFN">
    <w:name w:val="TFN"/>
    <w:basedOn w:val="TXL"/>
    <w:qFormat/>
    <w:rsid w:val="005E081C"/>
    <w:pPr>
      <w:spacing w:after="0"/>
    </w:pPr>
  </w:style>
  <w:style w:type="paragraph" w:customStyle="1" w:styleId="TSN">
    <w:name w:val="TSN"/>
    <w:basedOn w:val="TXL"/>
    <w:qFormat/>
    <w:rsid w:val="005E081C"/>
    <w:pPr>
      <w:spacing w:after="0"/>
    </w:pPr>
  </w:style>
  <w:style w:type="paragraph" w:customStyle="1" w:styleId="BX5T">
    <w:name w:val="BX5_T"/>
    <w:basedOn w:val="TXL"/>
    <w:qFormat/>
    <w:rsid w:val="005E081C"/>
  </w:style>
  <w:style w:type="paragraph" w:customStyle="1" w:styleId="BX5H1">
    <w:name w:val="BX5_H1"/>
    <w:basedOn w:val="TXL"/>
    <w:qFormat/>
    <w:rsid w:val="005E081C"/>
  </w:style>
  <w:style w:type="paragraph" w:customStyle="1" w:styleId="BX5TXL">
    <w:name w:val="BX5_TXL"/>
    <w:basedOn w:val="TXL"/>
    <w:qFormat/>
    <w:rsid w:val="005E081C"/>
  </w:style>
  <w:style w:type="paragraph" w:customStyle="1" w:styleId="EOCH1">
    <w:name w:val="EOC_H1"/>
    <w:basedOn w:val="TXL"/>
    <w:qFormat/>
    <w:rsid w:val="005E081C"/>
  </w:style>
  <w:style w:type="paragraph" w:customStyle="1" w:styleId="EOCREFH">
    <w:name w:val="EOC_REFH"/>
    <w:basedOn w:val="TXL"/>
    <w:qFormat/>
    <w:rsid w:val="005E081C"/>
  </w:style>
  <w:style w:type="paragraph" w:customStyle="1" w:styleId="EOCREF">
    <w:name w:val="EOC_REF"/>
    <w:basedOn w:val="Normal"/>
    <w:qFormat/>
    <w:rsid w:val="002A13AB"/>
    <w:pPr>
      <w:autoSpaceDE w:val="0"/>
      <w:autoSpaceDN w:val="0"/>
      <w:adjustRightInd w:val="0"/>
      <w:spacing w:line="480" w:lineRule="auto"/>
      <w:ind w:left="259" w:hanging="259"/>
      <w:contextualSpacing/>
    </w:pPr>
    <w:rPr>
      <w:rFonts w:ascii="Times New Roman" w:eastAsia="MinionPro-Regular" w:hAnsi="Times New Roman" w:cs="Times New Roman"/>
    </w:rPr>
  </w:style>
  <w:style w:type="paragraph" w:styleId="BalloonText">
    <w:name w:val="Balloon Text"/>
    <w:basedOn w:val="Normal"/>
    <w:link w:val="BalloonTextChar"/>
    <w:uiPriority w:val="99"/>
    <w:semiHidden/>
    <w:unhideWhenUsed/>
    <w:rsid w:val="002A13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3AB"/>
    <w:rPr>
      <w:rFonts w:ascii="Tahoma" w:hAnsi="Tahoma" w:cs="Tahoma"/>
      <w:sz w:val="16"/>
      <w:szCs w:val="16"/>
    </w:rPr>
  </w:style>
  <w:style w:type="paragraph" w:customStyle="1" w:styleId="CheckBoldTB">
    <w:name w:val="Check_Bold_TB"/>
    <w:rsid w:val="002A13AB"/>
    <w:rPr>
      <w:rFonts w:ascii="Times New Roman" w:hAnsi="Times New Roman" w:cs="Times New Roman"/>
      <w:b/>
    </w:rPr>
  </w:style>
  <w:style w:type="paragraph" w:customStyle="1" w:styleId="CheckBoldFGC">
    <w:name w:val="Check_Bold_FGC"/>
    <w:rsid w:val="002A13AB"/>
    <w:rPr>
      <w:rFonts w:ascii="Times New Roman" w:hAnsi="Times New Roman" w:cs="Times New Roman"/>
    </w:rPr>
  </w:style>
  <w:style w:type="paragraph" w:customStyle="1" w:styleId="CheckUnderlineSingleEOCREF">
    <w:name w:val="Check_UnderlineSingle_EOC_REF"/>
    <w:rsid w:val="002A13AB"/>
    <w:rPr>
      <w:rFonts w:ascii="Times New Roman" w:eastAsia="Times New Roman" w:hAnsi="Times New Roman" w:cs="Times New Roman"/>
      <w:color w:val="004377"/>
      <w:u w:val="single"/>
    </w:rPr>
  </w:style>
  <w:style w:type="character" w:customStyle="1" w:styleId="bold">
    <w:name w:val="bold"/>
    <w:rsid w:val="002A13AB"/>
    <w:rPr>
      <w:b/>
    </w:rPr>
  </w:style>
  <w:style w:type="character" w:customStyle="1" w:styleId="italic">
    <w:name w:val="italic"/>
    <w:rsid w:val="002A13AB"/>
    <w:rPr>
      <w:i/>
    </w:rPr>
  </w:style>
  <w:style w:type="character" w:customStyle="1" w:styleId="superscript">
    <w:name w:val="superscript"/>
    <w:rsid w:val="002A13AB"/>
    <w:rPr>
      <w:vertAlign w:val="superscript"/>
    </w:rPr>
  </w:style>
  <w:style w:type="character" w:customStyle="1" w:styleId="subscript">
    <w:name w:val="subscript"/>
    <w:rsid w:val="002A13AB"/>
    <w:rPr>
      <w:vertAlign w:val="subscript"/>
    </w:rPr>
  </w:style>
  <w:style w:type="character" w:customStyle="1" w:styleId="italicsingleunderline">
    <w:name w:val="italicsingleunderline"/>
    <w:rsid w:val="002A13AB"/>
    <w:rPr>
      <w:i/>
      <w:u w:val="single"/>
    </w:rPr>
  </w:style>
  <w:style w:type="character" w:customStyle="1" w:styleId="MathBISub">
    <w:name w:val="MathBISub"/>
    <w:basedOn w:val="MathB"/>
    <w:rsid w:val="002A13AB"/>
    <w:rPr>
      <w:b/>
      <w:i/>
      <w:sz w:val="27"/>
      <w:bdr w:val="none" w:sz="0" w:space="0" w:color="auto"/>
      <w:shd w:val="clear" w:color="auto" w:fill="auto"/>
      <w:vertAlign w:val="subscript"/>
    </w:rPr>
  </w:style>
  <w:style w:type="character" w:customStyle="1" w:styleId="MathBSup">
    <w:name w:val="MathBSup"/>
    <w:basedOn w:val="MathB"/>
    <w:rsid w:val="002A13AB"/>
    <w:rPr>
      <w:b/>
      <w:i w:val="0"/>
      <w:sz w:val="27"/>
      <w:bdr w:val="none" w:sz="0" w:space="0" w:color="auto"/>
      <w:shd w:val="clear" w:color="auto" w:fill="auto"/>
      <w:vertAlign w:val="superscript"/>
    </w:rPr>
  </w:style>
  <w:style w:type="paragraph" w:styleId="BlockText">
    <w:name w:val="Block Text"/>
    <w:basedOn w:val="Normal"/>
    <w:uiPriority w:val="99"/>
    <w:semiHidden/>
    <w:unhideWhenUsed/>
    <w:rsid w:val="002A13AB"/>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eastAsiaTheme="minorEastAsia"/>
      <w:i/>
      <w:iCs/>
      <w:color w:val="156082" w:themeColor="accent1"/>
    </w:rPr>
  </w:style>
  <w:style w:type="character" w:customStyle="1" w:styleId="MathBSub">
    <w:name w:val="MathBSub"/>
    <w:basedOn w:val="MathB"/>
    <w:rsid w:val="002A13AB"/>
    <w:rPr>
      <w:b/>
      <w:i w:val="0"/>
      <w:sz w:val="27"/>
      <w:bdr w:val="none" w:sz="0" w:space="0" w:color="auto"/>
      <w:shd w:val="clear" w:color="auto" w:fill="auto"/>
      <w:vertAlign w:val="subscript"/>
    </w:rPr>
  </w:style>
  <w:style w:type="character" w:customStyle="1" w:styleId="MathISup">
    <w:name w:val="MathISup"/>
    <w:basedOn w:val="MathBSub"/>
    <w:rsid w:val="002A13AB"/>
    <w:rPr>
      <w:b w:val="0"/>
      <w:i/>
      <w:sz w:val="27"/>
      <w:bdr w:val="none" w:sz="0" w:space="0" w:color="auto"/>
      <w:shd w:val="clear" w:color="auto" w:fill="auto"/>
      <w:vertAlign w:val="superscript"/>
    </w:rPr>
  </w:style>
  <w:style w:type="character" w:customStyle="1" w:styleId="MathISub">
    <w:name w:val="MathISub"/>
    <w:basedOn w:val="MathBSub"/>
    <w:rsid w:val="002A13AB"/>
    <w:rPr>
      <w:b w:val="0"/>
      <w:i/>
      <w:sz w:val="27"/>
      <w:bdr w:val="none" w:sz="0" w:space="0" w:color="auto"/>
      <w:shd w:val="clear" w:color="auto" w:fill="auto"/>
      <w:vertAlign w:val="subscript"/>
    </w:rPr>
  </w:style>
  <w:style w:type="character" w:customStyle="1" w:styleId="SymbolBI">
    <w:name w:val="SymbolBI"/>
    <w:basedOn w:val="MathBSub"/>
    <w:rsid w:val="002A13AB"/>
    <w:rPr>
      <w:b/>
      <w:i/>
      <w:sz w:val="27"/>
      <w:bdr w:val="none" w:sz="0" w:space="0" w:color="auto"/>
      <w:shd w:val="clear" w:color="auto" w:fill="0000FF"/>
      <w:vertAlign w:val="baseline"/>
    </w:rPr>
  </w:style>
  <w:style w:type="character" w:customStyle="1" w:styleId="SymbolB">
    <w:name w:val="SymbolB"/>
    <w:basedOn w:val="MathBSub"/>
    <w:rsid w:val="002A13AB"/>
    <w:rPr>
      <w:b/>
      <w:i w:val="0"/>
      <w:sz w:val="27"/>
      <w:bdr w:val="none" w:sz="0" w:space="0" w:color="auto"/>
      <w:shd w:val="clear" w:color="auto" w:fill="0000FF"/>
      <w:vertAlign w:val="baseline"/>
    </w:rPr>
  </w:style>
  <w:style w:type="character" w:customStyle="1" w:styleId="SymbolI">
    <w:name w:val="SymbolI"/>
    <w:basedOn w:val="MathBSub"/>
    <w:rsid w:val="002A13AB"/>
    <w:rPr>
      <w:b w:val="0"/>
      <w:i/>
      <w:sz w:val="27"/>
      <w:bdr w:val="none" w:sz="0" w:space="0" w:color="auto"/>
      <w:shd w:val="clear" w:color="auto" w:fill="0000FF"/>
      <w:vertAlign w:val="baseline"/>
    </w:rPr>
  </w:style>
  <w:style w:type="character" w:customStyle="1" w:styleId="SymbolBISup">
    <w:name w:val="SymbolBISup"/>
    <w:basedOn w:val="MathBSub"/>
    <w:rsid w:val="002A13AB"/>
    <w:rPr>
      <w:b/>
      <w:i/>
      <w:sz w:val="27"/>
      <w:bdr w:val="none" w:sz="0" w:space="0" w:color="auto"/>
      <w:shd w:val="clear" w:color="auto" w:fill="0000FF"/>
      <w:vertAlign w:val="superscript"/>
    </w:rPr>
  </w:style>
  <w:style w:type="character" w:customStyle="1" w:styleId="SymbolBISub">
    <w:name w:val="SymbolBISub"/>
    <w:basedOn w:val="MathBSub"/>
    <w:rsid w:val="002A13AB"/>
    <w:rPr>
      <w:b/>
      <w:i/>
      <w:sz w:val="27"/>
      <w:bdr w:val="none" w:sz="0" w:space="0" w:color="auto"/>
      <w:shd w:val="clear" w:color="auto" w:fill="0000FF"/>
      <w:vertAlign w:val="subscript"/>
    </w:rPr>
  </w:style>
  <w:style w:type="character" w:customStyle="1" w:styleId="SymbolBSup">
    <w:name w:val="SymbolBSup"/>
    <w:basedOn w:val="MathBSub"/>
    <w:rsid w:val="002A13AB"/>
    <w:rPr>
      <w:b/>
      <w:i w:val="0"/>
      <w:sz w:val="27"/>
      <w:bdr w:val="none" w:sz="0" w:space="0" w:color="auto"/>
      <w:shd w:val="clear" w:color="auto" w:fill="0000FF"/>
      <w:vertAlign w:val="superscript"/>
    </w:rPr>
  </w:style>
  <w:style w:type="character" w:customStyle="1" w:styleId="SymbolBSub">
    <w:name w:val="SymbolBSub"/>
    <w:basedOn w:val="MathBSub"/>
    <w:rsid w:val="002A13AB"/>
    <w:rPr>
      <w:b/>
      <w:i w:val="0"/>
      <w:sz w:val="27"/>
      <w:bdr w:val="none" w:sz="0" w:space="0" w:color="auto"/>
      <w:shd w:val="clear" w:color="auto" w:fill="0000FF"/>
      <w:vertAlign w:val="subscript"/>
    </w:rPr>
  </w:style>
  <w:style w:type="character" w:customStyle="1" w:styleId="SymbolISup">
    <w:name w:val="SymbolISup"/>
    <w:basedOn w:val="MathBSub"/>
    <w:rsid w:val="002A13AB"/>
    <w:rPr>
      <w:b w:val="0"/>
      <w:i/>
      <w:sz w:val="27"/>
      <w:bdr w:val="none" w:sz="0" w:space="0" w:color="auto"/>
      <w:shd w:val="clear" w:color="auto" w:fill="0000FF"/>
      <w:vertAlign w:val="superscript"/>
    </w:rPr>
  </w:style>
  <w:style w:type="character" w:customStyle="1" w:styleId="SymbolISub">
    <w:name w:val="SymbolISub"/>
    <w:basedOn w:val="MathBSub"/>
    <w:rsid w:val="002A13AB"/>
    <w:rPr>
      <w:b w:val="0"/>
      <w:i/>
      <w:sz w:val="27"/>
      <w:bdr w:val="none" w:sz="0" w:space="0" w:color="auto"/>
      <w:shd w:val="clear" w:color="auto" w:fill="0000FF"/>
      <w:vertAlign w:val="subscript"/>
    </w:rPr>
  </w:style>
  <w:style w:type="character" w:customStyle="1" w:styleId="SymbolSup">
    <w:name w:val="SymbolSup"/>
    <w:basedOn w:val="MathBSub"/>
    <w:rsid w:val="002A13AB"/>
    <w:rPr>
      <w:b w:val="0"/>
      <w:i w:val="0"/>
      <w:sz w:val="27"/>
      <w:bdr w:val="none" w:sz="0" w:space="0" w:color="auto"/>
      <w:shd w:val="clear" w:color="auto" w:fill="0000FF"/>
      <w:vertAlign w:val="superscript"/>
    </w:rPr>
  </w:style>
  <w:style w:type="character" w:customStyle="1" w:styleId="SymbolSub">
    <w:name w:val="SymbolSub"/>
    <w:basedOn w:val="MathBSub"/>
    <w:rsid w:val="002A13AB"/>
    <w:rPr>
      <w:b w:val="0"/>
      <w:i w:val="0"/>
      <w:sz w:val="27"/>
      <w:bdr w:val="none" w:sz="0" w:space="0" w:color="auto"/>
      <w:shd w:val="clear" w:color="auto" w:fill="0000FF"/>
      <w:vertAlign w:val="subscript"/>
    </w:rPr>
  </w:style>
  <w:style w:type="character" w:customStyle="1" w:styleId="Symbol">
    <w:name w:val="Symbol"/>
    <w:basedOn w:val="MathBSub"/>
    <w:rsid w:val="002A13AB"/>
    <w:rPr>
      <w:b/>
      <w:i w:val="0"/>
      <w:sz w:val="27"/>
      <w:bdr w:val="none" w:sz="0" w:space="0" w:color="auto"/>
      <w:shd w:val="clear" w:color="auto" w:fill="0000FF"/>
      <w:vertAlign w:val="baseline"/>
    </w:rPr>
  </w:style>
  <w:style w:type="character" w:customStyle="1" w:styleId="FIGNO">
    <w:name w:val="FIG_NO"/>
    <w:basedOn w:val="DefaultParagraphFont"/>
    <w:rsid w:val="007B2884"/>
  </w:style>
  <w:style w:type="character" w:customStyle="1" w:styleId="TN">
    <w:name w:val="TN"/>
    <w:basedOn w:val="DefaultParagraphFont"/>
    <w:rsid w:val="007B2884"/>
  </w:style>
  <w:style w:type="character" w:customStyle="1" w:styleId="FIGREF">
    <w:name w:val="FIG_REF"/>
    <w:basedOn w:val="DefaultParagraphFont"/>
    <w:rsid w:val="007B2884"/>
  </w:style>
  <w:style w:type="character" w:customStyle="1" w:styleId="TableCitation">
    <w:name w:val="TableCitation"/>
    <w:basedOn w:val="DefaultParagraphFont"/>
    <w:rsid w:val="007B2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IDML_Conversion.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BE1FC8F5-6BBA-434A-ACD4-6D7DF830B252}"/>
      </w:docPartPr>
      <w:docPartBody>
        <w:p w:rsidR="00E812A1" w:rsidRDefault="00967947">
          <w:r w:rsidRPr="00E05FF3">
            <w:rPr>
              <w:rStyle w:val="PlaceholderText"/>
            </w:rPr>
            <w:t>Click here to enter text.</w:t>
          </w:r>
        </w:p>
      </w:docPartBody>
    </w:docPart>
    <w:docPart>
      <w:docPartPr>
        <w:name w:val="900CC48A754C48678B38A6311DA33E90"/>
        <w:category>
          <w:name w:val="General"/>
          <w:gallery w:val="placeholder"/>
        </w:category>
        <w:types>
          <w:type w:val="bbPlcHdr"/>
        </w:types>
        <w:behaviors>
          <w:behavior w:val="content"/>
        </w:behaviors>
        <w:guid w:val="{67333C7B-B58B-462C-94EC-97DCCCA2380C}"/>
      </w:docPartPr>
      <w:docPartBody>
        <w:p w:rsidR="00E812A1" w:rsidRDefault="00967947" w:rsidP="00967947">
          <w:pPr>
            <w:pStyle w:val="900CC48A754C48678B38A6311DA33E90"/>
          </w:pPr>
          <w:r w:rsidRPr="00E05FF3">
            <w:rPr>
              <w:rStyle w:val="PlaceholderText"/>
            </w:rPr>
            <w:t>Click here to enter text.</w:t>
          </w:r>
        </w:p>
      </w:docPartBody>
    </w:docPart>
    <w:docPart>
      <w:docPartPr>
        <w:name w:val="82D3033D30B64D5086AB5955D72D6D17"/>
        <w:category>
          <w:name w:val="General"/>
          <w:gallery w:val="placeholder"/>
        </w:category>
        <w:types>
          <w:type w:val="bbPlcHdr"/>
        </w:types>
        <w:behaviors>
          <w:behavior w:val="content"/>
        </w:behaviors>
        <w:guid w:val="{16E0BC9B-5C6B-4576-8B43-D1E768C0FD7C}"/>
      </w:docPartPr>
      <w:docPartBody>
        <w:p w:rsidR="00E812A1" w:rsidRDefault="00967947" w:rsidP="00967947">
          <w:pPr>
            <w:pStyle w:val="82D3033D30B64D5086AB5955D72D6D17"/>
          </w:pPr>
          <w:r w:rsidRPr="00E05FF3">
            <w:rPr>
              <w:rStyle w:val="PlaceholderText"/>
            </w:rPr>
            <w:t>Click here to enter text.</w:t>
          </w:r>
        </w:p>
      </w:docPartBody>
    </w:docPart>
    <w:docPart>
      <w:docPartPr>
        <w:name w:val="E9D002CD404A465AAA259F97DBFD4564"/>
        <w:category>
          <w:name w:val="General"/>
          <w:gallery w:val="placeholder"/>
        </w:category>
        <w:types>
          <w:type w:val="bbPlcHdr"/>
        </w:types>
        <w:behaviors>
          <w:behavior w:val="content"/>
        </w:behaviors>
        <w:guid w:val="{736D7D2F-F6BE-4C29-827C-DEBD9B243202}"/>
      </w:docPartPr>
      <w:docPartBody>
        <w:p w:rsidR="00E812A1" w:rsidRDefault="00967947" w:rsidP="00967947">
          <w:pPr>
            <w:pStyle w:val="E9D002CD404A465AAA259F97DBFD4564"/>
          </w:pPr>
          <w:r w:rsidRPr="00E05FF3">
            <w:rPr>
              <w:rStyle w:val="PlaceholderText"/>
            </w:rPr>
            <w:t>Click here to enter text.</w:t>
          </w:r>
        </w:p>
      </w:docPartBody>
    </w:docPart>
    <w:docPart>
      <w:docPartPr>
        <w:name w:val="63EB9D907C714B9C92F2D510F4AE9093"/>
        <w:category>
          <w:name w:val="General"/>
          <w:gallery w:val="placeholder"/>
        </w:category>
        <w:types>
          <w:type w:val="bbPlcHdr"/>
        </w:types>
        <w:behaviors>
          <w:behavior w:val="content"/>
        </w:behaviors>
        <w:guid w:val="{8E272077-B8B3-4A08-8E70-F6C8ADB6D02C}"/>
      </w:docPartPr>
      <w:docPartBody>
        <w:p w:rsidR="00E812A1" w:rsidRDefault="00967947" w:rsidP="00967947">
          <w:pPr>
            <w:pStyle w:val="63EB9D907C714B9C92F2D510F4AE9093"/>
          </w:pPr>
          <w:r w:rsidRPr="00E05FF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inionPro-Regular">
    <w:altName w:val="MS Gothic"/>
    <w:charset w:val="80"/>
    <w:family w:val="roman"/>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ontserrat Light">
    <w:altName w:val="Times New Roman"/>
    <w:charset w:val="4D"/>
    <w:family w:val="auto"/>
    <w:pitch w:val="variable"/>
    <w:sig w:usb0="00000001"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947"/>
    <w:rsid w:val="002D220C"/>
    <w:rsid w:val="00967947"/>
    <w:rsid w:val="0097769A"/>
    <w:rsid w:val="00E81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7947"/>
    <w:rPr>
      <w:color w:val="808080"/>
    </w:rPr>
  </w:style>
  <w:style w:type="paragraph" w:customStyle="1" w:styleId="900CC48A754C48678B38A6311DA33E90">
    <w:name w:val="900CC48A754C48678B38A6311DA33E90"/>
    <w:rsid w:val="00967947"/>
  </w:style>
  <w:style w:type="paragraph" w:customStyle="1" w:styleId="82D3033D30B64D5086AB5955D72D6D17">
    <w:name w:val="82D3033D30B64D5086AB5955D72D6D17"/>
    <w:rsid w:val="00967947"/>
  </w:style>
  <w:style w:type="paragraph" w:customStyle="1" w:styleId="E9D002CD404A465AAA259F97DBFD4564">
    <w:name w:val="E9D002CD404A465AAA259F97DBFD4564"/>
    <w:rsid w:val="00967947"/>
  </w:style>
  <w:style w:type="paragraph" w:customStyle="1" w:styleId="63EB9D907C714B9C92F2D510F4AE9093">
    <w:name w:val="63EB9D907C714B9C92F2D510F4AE9093"/>
    <w:rsid w:val="0096794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7947"/>
    <w:rPr>
      <w:color w:val="808080"/>
    </w:rPr>
  </w:style>
  <w:style w:type="paragraph" w:customStyle="1" w:styleId="900CC48A754C48678B38A6311DA33E90">
    <w:name w:val="900CC48A754C48678B38A6311DA33E90"/>
    <w:rsid w:val="00967947"/>
  </w:style>
  <w:style w:type="paragraph" w:customStyle="1" w:styleId="82D3033D30B64D5086AB5955D72D6D17">
    <w:name w:val="82D3033D30B64D5086AB5955D72D6D17"/>
    <w:rsid w:val="00967947"/>
  </w:style>
  <w:style w:type="paragraph" w:customStyle="1" w:styleId="E9D002CD404A465AAA259F97DBFD4564">
    <w:name w:val="E9D002CD404A465AAA259F97DBFD4564"/>
    <w:rsid w:val="00967947"/>
  </w:style>
  <w:style w:type="paragraph" w:customStyle="1" w:styleId="63EB9D907C714B9C92F2D510F4AE9093">
    <w:name w:val="63EB9D907C714B9C92F2D510F4AE9093"/>
    <w:rsid w:val="009679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yleCustomXml xmlns="http://StyleCustomxml.net/" count="56">
  <styleEle styleId="Normal" styleName="Normal"/>
  <styleEle styleId="Heading1" styleName="heading 1"/>
  <styleEle styleId="Heading2" styleName="heading 2"/>
  <styleEle styleId="Heading3" styleName="heading 3"/>
  <styleEle styleId="Heading4" styleName="heading 4"/>
  <styleEle styleId="Heading5" styleName="heading 5"/>
  <styleEle styleId="Heading6" styleName="heading 6"/>
  <styleEle styleId="Heading7" styleName="heading 7"/>
  <styleEle styleId="Heading8" styleName="heading 8"/>
  <styleEle styleId="Heading9" styleName="heading 9"/>
  <styleEle styleId="DefaultParagraphFont" styleName="Default Paragraph Font"/>
  <styleEle styleId="TableNormal" styleName="Normal Table"/>
  <styleEle styleId="NoList" styleName="No List"/>
  <styleEle styleId="Heading1Char" styleName="Heading 1 Char"/>
  <styleEle styleId="Heading2Char" styleName="Heading 2 Char"/>
  <styleEle styleId="Heading3Char" styleName="Heading 3 Char"/>
  <styleEle styleId="Heading4Char" styleName="Heading 4 Char"/>
  <styleEle styleId="Heading5Char" styleName="Heading 5 Char"/>
  <styleEle styleId="Heading6Char" styleName="Heading 6 Char"/>
  <styleEle styleId="Heading7Char" styleName="Heading 7 Char"/>
  <styleEle styleId="Heading8Char" styleName="Heading 8 Char"/>
  <styleEle styleId="Heading9Char" styleName="Heading 9 Char"/>
  <styleEle styleId="Title" styleName="Title"/>
  <styleEle styleId="TitleChar" styleName="Title Char"/>
  <styleEle styleId="Subtitle" styleName="Subtitle"/>
  <styleEle styleId="SubtitleChar" styleName="Subtitle Char"/>
  <styleEle styleId="Quote" styleName="Quote"/>
  <styleEle styleId="QuoteChar" styleName="Quote Char"/>
  <styleEle styleId="ListParagraph" styleName="List Paragraph"/>
  <styleEle styleId="IntenseEmphasis" styleName="Intense Emphasis"/>
  <styleEle styleId="IntenseQuote" styleName="Intense Quote"/>
  <styleEle styleId="IntenseQuoteChar" styleName="Intense Quote Char"/>
  <styleEle styleId="IntenseReference" styleName="Intense Reference"/>
  <styleEle styleId="Hyperlink" styleName="Hyperlink"/>
  <styleEle styleId="UnresolvedMention" styleName="Unresolved Mention"/>
  <styleEle styleId="TableGrid" styleName="Table Grid"/>
  <styleEle styleId="TableColumnorRowHeading" styleName="Table Column or Row Heading"/>
  <styleEle styleId="TableColumnorRowSubheading" styleName="Table Column or Row Subheading"/>
  <styleEle styleId="TableEntry" styleName="Table Entry"/>
  <styleEle styleId="ItalicText" styleName="Italic Text"/>
  <styleEle styleId="FigureNote" styleName="Figure Note"/>
  <styleEle styleId="FigureNumber" styleName="Figure Number"/>
  <styleEle styleId="ReferenceAPA" styleName="Reference APA"/>
  <styleEle styleId="Superscript" styleName="Superscript"/>
  <styleEle styleId="Header" styleName="header"/>
  <styleEle styleId="HeaderChar" styleName="Header Char"/>
  <styleEle styleId="Footer" styleName="footer"/>
  <styleEle styleId="FooterChar" styleName="Footer Char"/>
  <styleEle styleId="Revision" styleName="Revision"/>
  <styleEle styleId="CommentReference" styleName="annotation reference"/>
  <styleEle styleId="CommentText" styleName="annotation text"/>
  <styleEle styleId="CommentTextChar" styleName="Comment Text Char"/>
  <styleEle styleId="CommentSubject" styleName="annotation subject"/>
  <styleEle styleId="CommentSubjectChar" styleName="Comment Subject Char"/>
  <styleEle styleId="FollowedHyperlink" styleName="FollowedHyperlink"/>
</styleCustomXm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6301B35FECAA49B4210922C175F878" ma:contentTypeVersion="8" ma:contentTypeDescription="Create a new document." ma:contentTypeScope="" ma:versionID="71a0439abc1b5ac49c59ffc0d7a67c27">
  <xsd:schema xmlns:xsd="http://www.w3.org/2001/XMLSchema" xmlns:xs="http://www.w3.org/2001/XMLSchema" xmlns:p="http://schemas.microsoft.com/office/2006/metadata/properties" xmlns:ns2="428dd71b-5844-4d33-b042-4340af9e5530" targetNamespace="http://schemas.microsoft.com/office/2006/metadata/properties" ma:root="true" ma:fieldsID="6520f7c29ebe87402268f5ff651c28c1" ns2:_="">
    <xsd:import namespace="428dd71b-5844-4d33-b042-4340af9e55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d71b-5844-4d33-b042-4340af9e5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07D9B2-EE1F-4E37-9AA8-3DCB97EC174F}">
  <ds:schemaRefs>
    <ds:schemaRef ds:uri="http://StyleCustomxml.net/"/>
  </ds:schemaRefs>
</ds:datastoreItem>
</file>

<file path=customXml/itemProps2.xml><?xml version="1.0" encoding="utf-8"?>
<ds:datastoreItem xmlns:ds="http://schemas.openxmlformats.org/officeDocument/2006/customXml" ds:itemID="{4EF11A73-6FE7-4268-9AAE-3D859C24CAF2}">
  <ds:schemaRefs>
    <ds:schemaRef ds:uri="http://schemas.microsoft.com/sharepoint/v3/contenttype/forms"/>
  </ds:schemaRefs>
</ds:datastoreItem>
</file>

<file path=customXml/itemProps3.xml><?xml version="1.0" encoding="utf-8"?>
<ds:datastoreItem xmlns:ds="http://schemas.openxmlformats.org/officeDocument/2006/customXml" ds:itemID="{4344D5ED-24F9-4316-A677-0A5F205C3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d71b-5844-4d33-b042-4340af9e55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372C0B-5EA8-491D-81A2-26B6E30589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IDML_Conversion.dotm</Template>
  <TotalTime>199</TotalTime>
  <Pages>57</Pages>
  <Words>12370</Words>
  <Characters>70514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Freitas</dc:creator>
  <cp:keywords/>
  <dc:description/>
  <cp:lastModifiedBy>TE</cp:lastModifiedBy>
  <cp:revision>71</cp:revision>
  <dcterms:created xsi:type="dcterms:W3CDTF">2025-11-13T15:51:00Z</dcterms:created>
  <dcterms:modified xsi:type="dcterms:W3CDTF">2025-12-29T14:09:00Z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0x010100896301B35FECAA49B4210922C175F878</vt:lpwstr>
  </property>
  <property fmtid="{D5CDD505-2E9C-101B-9397-08002B2CF9AE}" pid="3" name="EDOID">
    <vt:i4>263858</vt:i4>
  </property>
</Properties>
</file>