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17CD" w:rsidRPr="00D9488D" w:rsidRDefault="000F3222">
      <w:pPr>
        <w:pStyle w:val="CN"/>
      </w:pPr>
      <w:r w:rsidRPr="00D9488D">
        <w:rPr>
          <w:rStyle w:val="Tag"/>
          <w:rFonts w:ascii="Times New Roman" w:eastAsia="Times New Roman" w:hAnsi="Times New Roman" w:cs="Times New Roman"/>
          <w:b/>
          <w:bCs/>
          <w:kern w:val="36"/>
          <w:sz w:val="24"/>
          <w:szCs w:val="24"/>
        </w:rPr>
        <w:t>&lt;CN&gt;</w:t>
      </w:r>
      <w:r w:rsidRPr="00D9488D">
        <w:rPr>
          <w:rStyle w:val="CW"/>
          <w:rFonts w:ascii="Times New Roman" w:eastAsia="Times New Roman" w:hAnsi="Times New Roman" w:cs="Times New Roman"/>
          <w:b/>
          <w:bCs/>
          <w:kern w:val="36"/>
          <w:sz w:val="24"/>
          <w:szCs w:val="24"/>
        </w:rPr>
        <w:t>Chapter</w:t>
      </w:r>
      <w:r w:rsidRPr="00D9488D">
        <w:rPr>
          <w:rFonts w:ascii="Times New Roman" w:eastAsia="Times New Roman" w:hAnsi="Times New Roman" w:cs="Times New Roman"/>
          <w:b/>
          <w:bCs/>
          <w:kern w:val="36"/>
          <w:sz w:val="24"/>
          <w:szCs w:val="24"/>
        </w:rPr>
        <w:t xml:space="preserve"> </w:t>
      </w:r>
      <w:r w:rsidRPr="00D9488D">
        <w:rPr>
          <w:rStyle w:val="CN0"/>
          <w:rFonts w:ascii="Times New Roman" w:eastAsia="Times New Roman" w:hAnsi="Times New Roman" w:cs="Times New Roman"/>
          <w:b/>
          <w:bCs/>
          <w:kern w:val="36"/>
          <w:sz w:val="24"/>
          <w:szCs w:val="24"/>
        </w:rPr>
        <w:t>2</w:t>
      </w:r>
    </w:p>
    <w:p w:rsidR="008917CD" w:rsidRPr="00D9488D" w:rsidRDefault="00D9488D">
      <w:pPr>
        <w:pStyle w:val="CT"/>
        <w:rPr>
          <w:highlight w:val="yellow"/>
        </w:rPr>
      </w:pPr>
      <w:r w:rsidRPr="00D9488D">
        <w:rPr>
          <w:rStyle w:val="Tag"/>
          <w:rFonts w:ascii="Times New Roman" w:eastAsia="Times New Roman" w:hAnsi="Times New Roman" w:cs="Times New Roman"/>
          <w:b/>
          <w:bCs/>
          <w:kern w:val="36"/>
          <w:sz w:val="24"/>
          <w:szCs w:val="24"/>
          <w:highlight w:val="yellow"/>
        </w:rPr>
        <w:t>&lt;</w:t>
      </w:r>
      <w:r w:rsidR="000F3222" w:rsidRPr="00D9488D">
        <w:rPr>
          <w:rStyle w:val="Tag"/>
          <w:rFonts w:ascii="Times New Roman" w:eastAsia="Times New Roman" w:hAnsi="Times New Roman" w:cs="Times New Roman"/>
          <w:b/>
          <w:bCs/>
          <w:kern w:val="36"/>
          <w:sz w:val="24"/>
          <w:szCs w:val="24"/>
          <w:highlight w:val="yellow"/>
        </w:rPr>
        <w:t>CT</w:t>
      </w:r>
      <w:r w:rsidRPr="00D9488D">
        <w:rPr>
          <w:rStyle w:val="Tag"/>
          <w:rFonts w:ascii="Times New Roman" w:eastAsia="Times New Roman" w:hAnsi="Times New Roman" w:cs="Times New Roman"/>
          <w:b/>
          <w:bCs/>
          <w:kern w:val="36"/>
          <w:sz w:val="24"/>
          <w:szCs w:val="24"/>
          <w:highlight w:val="yellow"/>
        </w:rPr>
        <w:t>&gt;</w:t>
      </w:r>
      <w:r w:rsidR="000F3222" w:rsidRPr="00D9488D">
        <w:rPr>
          <w:rFonts w:ascii="Times New Roman" w:eastAsia="Times New Roman" w:hAnsi="Times New Roman" w:cs="Times New Roman"/>
          <w:b/>
          <w:bCs/>
          <w:kern w:val="36"/>
          <w:sz w:val="24"/>
          <w:szCs w:val="24"/>
          <w:highlight w:val="yellow"/>
        </w:rPr>
        <w:t xml:space="preserve">Types </w:t>
      </w:r>
      <w:proofErr w:type="gramStart"/>
      <w:r w:rsidRPr="00D9488D">
        <w:rPr>
          <w:rFonts w:ascii="Times New Roman" w:eastAsia="Times New Roman" w:hAnsi="Times New Roman" w:cs="Times New Roman"/>
          <w:b/>
          <w:bCs/>
          <w:kern w:val="36"/>
          <w:sz w:val="24"/>
          <w:szCs w:val="24"/>
          <w:highlight w:val="green"/>
        </w:rPr>
        <w:t>Of</w:t>
      </w:r>
      <w:proofErr w:type="gramEnd"/>
      <w:r w:rsidRPr="00D9488D">
        <w:rPr>
          <w:rFonts w:ascii="Times New Roman" w:eastAsia="Times New Roman" w:hAnsi="Times New Roman" w:cs="Times New Roman"/>
          <w:b/>
          <w:bCs/>
          <w:kern w:val="36"/>
          <w:sz w:val="24"/>
          <w:szCs w:val="24"/>
          <w:highlight w:val="yellow"/>
        </w:rPr>
        <w:t xml:space="preserve"> </w:t>
      </w:r>
      <w:r w:rsidR="000F3222" w:rsidRPr="00D9488D">
        <w:rPr>
          <w:rFonts w:ascii="Times New Roman" w:eastAsia="Times New Roman" w:hAnsi="Times New Roman" w:cs="Times New Roman"/>
          <w:b/>
          <w:bCs/>
          <w:kern w:val="36"/>
          <w:sz w:val="24"/>
          <w:szCs w:val="24"/>
          <w:highlight w:val="yellow"/>
        </w:rPr>
        <w:t>Immune Effector Cells</w:t>
      </w:r>
    </w:p>
    <w:p w:rsidR="008917CD" w:rsidRPr="00D9488D" w:rsidRDefault="00D9488D">
      <w:pPr>
        <w:pStyle w:val="H1"/>
        <w:rPr>
          <w:highlight w:val="yellow"/>
        </w:rPr>
      </w:pPr>
      <w:r w:rsidRPr="00D9488D">
        <w:rPr>
          <w:rStyle w:val="Tag"/>
          <w:rFonts w:ascii="Times New Roman" w:eastAsia="Times New Roman" w:hAnsi="Times New Roman" w:cs="Times New Roman"/>
          <w:b/>
          <w:bCs/>
          <w:color w:val="auto"/>
          <w:sz w:val="24"/>
          <w:szCs w:val="24"/>
          <w:highlight w:val="yellow"/>
        </w:rPr>
        <w:t>&lt;</w:t>
      </w:r>
      <w:r w:rsidR="000F3222" w:rsidRPr="00D9488D">
        <w:rPr>
          <w:rStyle w:val="Tag"/>
          <w:rFonts w:ascii="Times New Roman" w:eastAsia="Times New Roman" w:hAnsi="Times New Roman" w:cs="Times New Roman"/>
          <w:b/>
          <w:bCs/>
          <w:color w:val="auto"/>
          <w:sz w:val="24"/>
          <w:szCs w:val="24"/>
          <w:highlight w:val="yellow"/>
        </w:rPr>
        <w:t>H1</w:t>
      </w:r>
      <w:r w:rsidRPr="00D9488D">
        <w:rPr>
          <w:rStyle w:val="Tag"/>
          <w:rFonts w:ascii="Times New Roman" w:eastAsia="Times New Roman" w:hAnsi="Times New Roman" w:cs="Times New Roman"/>
          <w:b/>
          <w:bCs/>
          <w:color w:val="auto"/>
          <w:sz w:val="24"/>
          <w:szCs w:val="24"/>
          <w:highlight w:val="yellow"/>
        </w:rPr>
        <w:t>&gt;</w:t>
      </w:r>
      <w:r w:rsidR="000F3222" w:rsidRPr="00D9488D">
        <w:rPr>
          <w:rFonts w:ascii="Times New Roman" w:eastAsia="Times New Roman" w:hAnsi="Times New Roman" w:cs="Times New Roman"/>
          <w:b/>
          <w:bCs/>
          <w:color w:val="auto"/>
          <w:sz w:val="24"/>
          <w:szCs w:val="24"/>
          <w:highlight w:val="yellow"/>
        </w:rPr>
        <w:t xml:space="preserve">Overview </w:t>
      </w:r>
      <w:proofErr w:type="gramStart"/>
      <w:r w:rsidRPr="00D9488D">
        <w:rPr>
          <w:rFonts w:ascii="Times New Roman" w:eastAsia="Times New Roman" w:hAnsi="Times New Roman" w:cs="Times New Roman"/>
          <w:b/>
          <w:bCs/>
          <w:color w:val="auto"/>
          <w:sz w:val="24"/>
          <w:szCs w:val="24"/>
          <w:highlight w:val="green"/>
        </w:rPr>
        <w:t>Of</w:t>
      </w:r>
      <w:proofErr w:type="gramEnd"/>
      <w:r w:rsidRPr="00D9488D">
        <w:rPr>
          <w:rFonts w:ascii="Times New Roman" w:eastAsia="Times New Roman" w:hAnsi="Times New Roman" w:cs="Times New Roman"/>
          <w:b/>
          <w:bCs/>
          <w:color w:val="auto"/>
          <w:sz w:val="24"/>
          <w:szCs w:val="24"/>
          <w:highlight w:val="yellow"/>
        </w:rPr>
        <w:t xml:space="preserve"> </w:t>
      </w:r>
      <w:r w:rsidR="000F3222" w:rsidRPr="00D9488D">
        <w:rPr>
          <w:rFonts w:ascii="Times New Roman" w:eastAsia="Times New Roman" w:hAnsi="Times New Roman" w:cs="Times New Roman"/>
          <w:b/>
          <w:bCs/>
          <w:color w:val="auto"/>
          <w:sz w:val="24"/>
          <w:szCs w:val="24"/>
          <w:highlight w:val="yellow"/>
        </w:rPr>
        <w:t>Cellular Immunotherapy Approaches</w:t>
      </w:r>
    </w:p>
    <w:p w:rsidR="008917CD" w:rsidRPr="00D9488D" w:rsidRDefault="000F3222">
      <w:pPr>
        <w:pStyle w:val="TXT-FLUSH"/>
        <w:spacing w:line="480" w:lineRule="auto"/>
        <w:contextualSpacing/>
      </w:pPr>
      <w:r w:rsidRPr="00D9488D">
        <w:rPr>
          <w:rFonts w:ascii="Times New Roman" w:hAnsi="Times New Roman" w:cs="Times New Roman"/>
          <w:sz w:val="24"/>
          <w:szCs w:val="24"/>
        </w:rPr>
        <w:t>Cellular immunotherapy leverages a broad spectrum of immune effector cells, each with specific therapeutic applications and mechanisms of action. The field has developed several adoptive cell transfer strategies, each designed to target malignancies with increasing precision.</w:t>
      </w:r>
    </w:p>
    <w:p w:rsidR="008917CD" w:rsidRPr="00D9488D" w:rsidRDefault="00D9488D">
      <w:pPr>
        <w:pStyle w:val="H2"/>
        <w:spacing w:line="480" w:lineRule="auto"/>
        <w:contextualSpacing/>
        <w:rPr>
          <w:highlight w:val="yellow"/>
        </w:rPr>
      </w:pPr>
      <w:r w:rsidRPr="00D9488D">
        <w:rPr>
          <w:rStyle w:val="Tag"/>
          <w:rFonts w:ascii="Times New Roman" w:hAnsi="Times New Roman" w:cs="Times New Roman"/>
          <w:i/>
          <w:iCs/>
          <w:color w:val="auto"/>
          <w:sz w:val="24"/>
          <w:szCs w:val="24"/>
          <w:highlight w:val="yellow"/>
        </w:rPr>
        <w:t>&lt;H2&gt;</w:t>
      </w:r>
      <w:r w:rsidRPr="00D9488D">
        <w:rPr>
          <w:rFonts w:ascii="Times New Roman" w:hAnsi="Times New Roman" w:cs="Times New Roman"/>
          <w:i/>
          <w:iCs/>
          <w:color w:val="auto"/>
          <w:sz w:val="24"/>
          <w:szCs w:val="24"/>
          <w:highlight w:val="yellow"/>
        </w:rPr>
        <w:t xml:space="preserve">Major Effector </w:t>
      </w:r>
      <w:r w:rsidRPr="00D9488D">
        <w:rPr>
          <w:rFonts w:ascii="Times New Roman" w:hAnsi="Times New Roman" w:cs="Times New Roman"/>
          <w:i/>
          <w:iCs/>
          <w:color w:val="auto"/>
          <w:sz w:val="24"/>
          <w:szCs w:val="24"/>
          <w:highlight w:val="green"/>
        </w:rPr>
        <w:t>Cell</w:t>
      </w:r>
      <w:r w:rsidRPr="00D9488D">
        <w:rPr>
          <w:rFonts w:ascii="Times New Roman" w:hAnsi="Times New Roman" w:cs="Times New Roman"/>
          <w:i/>
          <w:iCs/>
          <w:color w:val="auto"/>
          <w:sz w:val="24"/>
          <w:szCs w:val="24"/>
          <w:highlight w:val="yellow"/>
        </w:rPr>
        <w:t xml:space="preserve"> Types</w:t>
      </w:r>
    </w:p>
    <w:p w:rsidR="008917CD" w:rsidRPr="00D9488D" w:rsidRDefault="000F3222" w:rsidP="009C5A95">
      <w:pPr>
        <w:pStyle w:val="PMI"/>
      </w:pPr>
      <w:r w:rsidRPr="00D9488D">
        <w:rPr>
          <w:rStyle w:val="Tag"/>
          <w:rFonts w:ascii="Times New Roman" w:hAnsi="Times New Roman" w:cs="Times New Roman"/>
          <w:sz w:val="24"/>
          <w:szCs w:val="24"/>
        </w:rPr>
        <w:t>&lt;BL&gt;</w:t>
      </w:r>
    </w:p>
    <w:p w:rsidR="008917CD" w:rsidRPr="00D9488D" w:rsidRDefault="000F3222">
      <w:pPr>
        <w:pStyle w:val="BL-FIRST"/>
        <w:spacing w:line="480" w:lineRule="auto"/>
        <w:ind w:left="720" w:hanging="360"/>
        <w:rPr>
          <w:rFonts w:ascii="Times New Roman" w:hAnsi="Times New Roman" w:cs="Times New Roman"/>
          <w:sz w:val="24"/>
          <w:szCs w:val="24"/>
        </w:rPr>
      </w:pPr>
      <w:r w:rsidRPr="00D9488D">
        <w:rPr>
          <w:rStyle w:val="BulletManualBodyList"/>
          <w:rFonts w:ascii="Symbol" w:hAnsi="Symbol" w:cs="Times New Roman"/>
          <w:sz w:val="24"/>
          <w:szCs w:val="24"/>
        </w:rPr>
        <w:t></w:t>
      </w:r>
      <w:r w:rsidRPr="00D9488D">
        <w:rPr>
          <w:rFonts w:ascii="Symbol" w:hAnsi="Symbol" w:cs="Times New Roman"/>
          <w:sz w:val="24"/>
          <w:szCs w:val="24"/>
        </w:rPr>
        <w:tab/>
      </w:r>
      <w:r w:rsidRPr="00D9488D">
        <w:rPr>
          <w:rFonts w:ascii="Times New Roman" w:hAnsi="Times New Roman" w:cs="Times New Roman"/>
          <w:sz w:val="24"/>
          <w:szCs w:val="24"/>
        </w:rPr>
        <w:t>Chimeric Antigen Receptor (CAR) T-cells: Engineered to recognize tumor antigens independently of MHC presentation, CAR T-cells are widely used for their specificity and efficacy in targeting cancer cells.</w:t>
      </w:r>
    </w:p>
    <w:p w:rsidR="008917CD" w:rsidRPr="00D9488D" w:rsidRDefault="000F3222">
      <w:pPr>
        <w:pStyle w:val="BL-MID"/>
        <w:spacing w:line="480" w:lineRule="auto"/>
        <w:ind w:left="720" w:hanging="360"/>
        <w:rPr>
          <w:rFonts w:ascii="Times New Roman" w:hAnsi="Times New Roman" w:cs="Times New Roman"/>
          <w:sz w:val="24"/>
          <w:szCs w:val="24"/>
        </w:rPr>
      </w:pPr>
      <w:r w:rsidRPr="00D9488D">
        <w:rPr>
          <w:rStyle w:val="BulletManualBodyList"/>
          <w:rFonts w:ascii="Symbol" w:hAnsi="Symbol" w:cs="Times New Roman"/>
          <w:sz w:val="24"/>
          <w:szCs w:val="24"/>
        </w:rPr>
        <w:t></w:t>
      </w:r>
      <w:r w:rsidRPr="00D9488D">
        <w:rPr>
          <w:rFonts w:ascii="Symbol" w:hAnsi="Symbol" w:cs="Times New Roman"/>
          <w:sz w:val="24"/>
          <w:szCs w:val="24"/>
        </w:rPr>
        <w:tab/>
      </w:r>
      <w:r w:rsidRPr="00D9488D">
        <w:rPr>
          <w:rFonts w:ascii="Times New Roman" w:hAnsi="Times New Roman" w:cs="Times New Roman"/>
          <w:sz w:val="24"/>
          <w:szCs w:val="24"/>
        </w:rPr>
        <w:t>T-cell Receptor (TCR) T-cells: These cells are modified to express tumor-specific TCRs, enabling recognition of intracellular antigens presented by MHC molecules.</w:t>
      </w:r>
    </w:p>
    <w:p w:rsidR="008917CD" w:rsidRPr="00D9488D" w:rsidRDefault="000F3222">
      <w:pPr>
        <w:pStyle w:val="BL-MID"/>
        <w:spacing w:line="480" w:lineRule="auto"/>
        <w:ind w:left="720" w:hanging="360"/>
        <w:rPr>
          <w:rFonts w:ascii="Times New Roman" w:hAnsi="Times New Roman" w:cs="Times New Roman"/>
          <w:sz w:val="24"/>
          <w:szCs w:val="24"/>
        </w:rPr>
      </w:pPr>
      <w:r w:rsidRPr="00D9488D">
        <w:rPr>
          <w:rStyle w:val="BulletManualBodyList"/>
          <w:rFonts w:ascii="Symbol" w:hAnsi="Symbol" w:cs="Times New Roman"/>
          <w:sz w:val="24"/>
          <w:szCs w:val="24"/>
        </w:rPr>
        <w:t></w:t>
      </w:r>
      <w:r w:rsidRPr="00D9488D">
        <w:rPr>
          <w:rFonts w:ascii="Symbol" w:hAnsi="Symbol" w:cs="Times New Roman"/>
          <w:sz w:val="24"/>
          <w:szCs w:val="24"/>
        </w:rPr>
        <w:tab/>
      </w:r>
      <w:r w:rsidRPr="00D9488D">
        <w:rPr>
          <w:rFonts w:ascii="Times New Roman" w:hAnsi="Times New Roman" w:cs="Times New Roman"/>
          <w:sz w:val="24"/>
          <w:szCs w:val="24"/>
        </w:rPr>
        <w:t>Tumor-Infiltrating Lymphocytes (TILs): TILs are isolated from the tumor microenvironment and expanded ex vivo before reinfusion to enhance the natural anti-tumor immune response.</w:t>
      </w:r>
    </w:p>
    <w:p w:rsidR="008917CD" w:rsidRPr="00D9488D" w:rsidRDefault="000F3222">
      <w:pPr>
        <w:pStyle w:val="BL-MID"/>
        <w:spacing w:line="480" w:lineRule="auto"/>
        <w:ind w:left="720" w:hanging="360"/>
        <w:rPr>
          <w:rFonts w:ascii="Times New Roman" w:hAnsi="Times New Roman" w:cs="Times New Roman"/>
          <w:sz w:val="24"/>
          <w:szCs w:val="24"/>
        </w:rPr>
      </w:pPr>
      <w:r w:rsidRPr="00D9488D">
        <w:rPr>
          <w:rStyle w:val="BulletManualBodyList"/>
          <w:rFonts w:ascii="Symbol" w:hAnsi="Symbol" w:cs="Times New Roman"/>
          <w:sz w:val="24"/>
          <w:szCs w:val="24"/>
        </w:rPr>
        <w:t></w:t>
      </w:r>
      <w:r w:rsidRPr="00D9488D">
        <w:rPr>
          <w:rFonts w:ascii="Symbol" w:hAnsi="Symbol" w:cs="Times New Roman"/>
          <w:sz w:val="24"/>
          <w:szCs w:val="24"/>
        </w:rPr>
        <w:tab/>
      </w:r>
      <w:r w:rsidRPr="00D9488D">
        <w:rPr>
          <w:rFonts w:ascii="Times New Roman" w:hAnsi="Times New Roman" w:cs="Times New Roman"/>
          <w:sz w:val="24"/>
          <w:szCs w:val="24"/>
        </w:rPr>
        <w:t>Natural Killer (NK) Cells: NK cells offer no</w:t>
      </w:r>
      <w:r w:rsidRPr="00D9488D">
        <w:rPr>
          <w:rFonts w:ascii="Times New Roman" w:hAnsi="Times New Roman" w:cs="Times New Roman"/>
          <w:sz w:val="24"/>
          <w:szCs w:val="24"/>
          <w:highlight w:val="green"/>
        </w:rPr>
        <w:t>n-</w:t>
      </w:r>
      <w:r w:rsidRPr="00D9488D">
        <w:rPr>
          <w:rFonts w:ascii="Times New Roman" w:hAnsi="Times New Roman" w:cs="Times New Roman"/>
          <w:sz w:val="24"/>
          <w:szCs w:val="24"/>
        </w:rPr>
        <w:t>MHC-restricted cytotoxic activity, allowing them to target a broad range of malignancies.</w:t>
      </w:r>
    </w:p>
    <w:p w:rsidR="008917CD" w:rsidRPr="00D9488D" w:rsidRDefault="000F3222">
      <w:pPr>
        <w:pStyle w:val="BL-MID"/>
        <w:spacing w:line="480" w:lineRule="auto"/>
        <w:ind w:left="720" w:hanging="360"/>
        <w:rPr>
          <w:rFonts w:ascii="Times New Roman" w:hAnsi="Times New Roman" w:cs="Times New Roman"/>
          <w:sz w:val="24"/>
          <w:szCs w:val="24"/>
        </w:rPr>
      </w:pPr>
      <w:r w:rsidRPr="00D9488D">
        <w:rPr>
          <w:rStyle w:val="BulletManualBodyList"/>
          <w:rFonts w:ascii="Symbol" w:hAnsi="Symbol" w:cs="Times New Roman"/>
          <w:sz w:val="24"/>
          <w:szCs w:val="24"/>
        </w:rPr>
        <w:t></w:t>
      </w:r>
      <w:r w:rsidRPr="00D9488D">
        <w:rPr>
          <w:rFonts w:ascii="Symbol" w:hAnsi="Symbol" w:cs="Times New Roman"/>
          <w:sz w:val="24"/>
          <w:szCs w:val="24"/>
        </w:rPr>
        <w:tab/>
      </w:r>
      <w:r w:rsidRPr="00D9488D">
        <w:rPr>
          <w:rFonts w:ascii="Times New Roman" w:hAnsi="Times New Roman" w:cs="Times New Roman"/>
          <w:sz w:val="24"/>
          <w:szCs w:val="24"/>
        </w:rPr>
        <w:t>Gamma-delta (</w:t>
      </w:r>
      <w:proofErr w:type="spellStart"/>
      <w:r w:rsidR="00D9488D" w:rsidRPr="00D9488D">
        <w:rPr>
          <w:rStyle w:val="GreekCharacters"/>
          <w:rFonts w:ascii="Times New Roman" w:hAnsi="Times New Roman" w:cs="Times New Roman"/>
          <w:sz w:val="24"/>
          <w:szCs w:val="24"/>
          <w:highlight w:val="cyan"/>
        </w:rPr>
        <w:t>γδ</w:t>
      </w:r>
      <w:proofErr w:type="spellEnd"/>
      <w:r w:rsidRPr="00D9488D">
        <w:rPr>
          <w:rFonts w:ascii="Times New Roman" w:hAnsi="Times New Roman" w:cs="Times New Roman"/>
          <w:sz w:val="24"/>
          <w:szCs w:val="24"/>
        </w:rPr>
        <w:t>) T-cells: These cells possess innate and adaptive immune features, contributing to tumor recognition and destruction.</w:t>
      </w:r>
    </w:p>
    <w:p w:rsidR="008917CD" w:rsidRPr="00D9488D" w:rsidRDefault="000F3222">
      <w:pPr>
        <w:pStyle w:val="BL-MID"/>
        <w:spacing w:line="480" w:lineRule="auto"/>
        <w:ind w:left="720" w:hanging="360"/>
        <w:rPr>
          <w:rFonts w:ascii="Times New Roman" w:hAnsi="Times New Roman" w:cs="Times New Roman"/>
          <w:sz w:val="24"/>
          <w:szCs w:val="24"/>
        </w:rPr>
      </w:pPr>
      <w:r w:rsidRPr="00D9488D">
        <w:rPr>
          <w:rStyle w:val="BulletManualBodyList"/>
          <w:rFonts w:ascii="Symbol" w:hAnsi="Symbol" w:cs="Times New Roman"/>
          <w:sz w:val="24"/>
          <w:szCs w:val="24"/>
        </w:rPr>
        <w:lastRenderedPageBreak/>
        <w:t></w:t>
      </w:r>
      <w:r w:rsidRPr="00D9488D">
        <w:rPr>
          <w:rFonts w:ascii="Symbol" w:hAnsi="Symbol" w:cs="Times New Roman"/>
          <w:sz w:val="24"/>
          <w:szCs w:val="24"/>
        </w:rPr>
        <w:tab/>
      </w:r>
      <w:r w:rsidRPr="00D9488D">
        <w:rPr>
          <w:rFonts w:ascii="Times New Roman" w:hAnsi="Times New Roman" w:cs="Times New Roman"/>
          <w:sz w:val="24"/>
          <w:szCs w:val="24"/>
        </w:rPr>
        <w:t>Invariant Natural Killer T (</w:t>
      </w:r>
      <w:proofErr w:type="spellStart"/>
      <w:r w:rsidRPr="00D9488D">
        <w:rPr>
          <w:rFonts w:ascii="Times New Roman" w:hAnsi="Times New Roman" w:cs="Times New Roman"/>
          <w:sz w:val="24"/>
          <w:szCs w:val="24"/>
        </w:rPr>
        <w:t>iNKT</w:t>
      </w:r>
      <w:proofErr w:type="spellEnd"/>
      <w:r w:rsidRPr="00D9488D">
        <w:rPr>
          <w:rFonts w:ascii="Times New Roman" w:hAnsi="Times New Roman" w:cs="Times New Roman"/>
          <w:sz w:val="24"/>
          <w:szCs w:val="24"/>
        </w:rPr>
        <w:t xml:space="preserve">) Cells: </w:t>
      </w:r>
      <w:proofErr w:type="spellStart"/>
      <w:r w:rsidRPr="00D9488D">
        <w:rPr>
          <w:rFonts w:ascii="Times New Roman" w:hAnsi="Times New Roman" w:cs="Times New Roman"/>
          <w:sz w:val="24"/>
          <w:szCs w:val="24"/>
        </w:rPr>
        <w:t>iNKT</w:t>
      </w:r>
      <w:proofErr w:type="spellEnd"/>
      <w:r w:rsidRPr="00D9488D">
        <w:rPr>
          <w:rFonts w:ascii="Times New Roman" w:hAnsi="Times New Roman" w:cs="Times New Roman"/>
          <w:sz w:val="24"/>
          <w:szCs w:val="24"/>
        </w:rPr>
        <w:t xml:space="preserve"> cells exhibit properties bridging innate and adaptive immunity, with potential for anti-tumor activity.</w:t>
      </w:r>
    </w:p>
    <w:p w:rsidR="008917CD" w:rsidRPr="00D9488D" w:rsidRDefault="000F3222">
      <w:pPr>
        <w:pStyle w:val="BL-LAST"/>
        <w:spacing w:line="480" w:lineRule="auto"/>
        <w:ind w:left="720" w:hanging="360"/>
        <w:rPr>
          <w:rFonts w:ascii="Times New Roman" w:hAnsi="Times New Roman" w:cs="Times New Roman"/>
          <w:sz w:val="24"/>
          <w:szCs w:val="24"/>
        </w:rPr>
      </w:pPr>
      <w:r w:rsidRPr="00D9488D">
        <w:rPr>
          <w:rStyle w:val="BulletManualBodyList"/>
          <w:rFonts w:ascii="Symbol" w:hAnsi="Symbol" w:cs="Times New Roman"/>
          <w:sz w:val="24"/>
          <w:szCs w:val="24"/>
        </w:rPr>
        <w:t></w:t>
      </w:r>
      <w:r w:rsidRPr="00D9488D">
        <w:rPr>
          <w:rFonts w:ascii="Symbol" w:hAnsi="Symbol" w:cs="Times New Roman"/>
          <w:sz w:val="24"/>
          <w:szCs w:val="24"/>
        </w:rPr>
        <w:tab/>
      </w:r>
      <w:r w:rsidRPr="00D9488D">
        <w:rPr>
          <w:rFonts w:ascii="Times New Roman" w:hAnsi="Times New Roman" w:cs="Times New Roman"/>
          <w:sz w:val="24"/>
          <w:szCs w:val="24"/>
        </w:rPr>
        <w:t>CAR-Macrophages: Genetically engineered macrophages are designed to enhance phagocytic activity and promote tumor clearance.</w:t>
      </w:r>
    </w:p>
    <w:p w:rsidR="008917CD" w:rsidRPr="00D9488D" w:rsidRDefault="000F3222" w:rsidP="009C5A95">
      <w:pPr>
        <w:pStyle w:val="PMI"/>
      </w:pPr>
      <w:r w:rsidRPr="00D9488D">
        <w:rPr>
          <w:rStyle w:val="Tag"/>
          <w:rFonts w:ascii="Times New Roman" w:hAnsi="Times New Roman" w:cs="Times New Roman"/>
          <w:iCs/>
          <w:sz w:val="24"/>
          <w:szCs w:val="24"/>
        </w:rPr>
        <w:t>&lt;/BL&gt;</w:t>
      </w:r>
    </w:p>
    <w:p w:rsidR="008917CD" w:rsidRPr="00D9488D" w:rsidRDefault="00D9488D">
      <w:pPr>
        <w:pStyle w:val="H2"/>
        <w:spacing w:line="480" w:lineRule="auto"/>
        <w:contextualSpacing/>
        <w:rPr>
          <w:rFonts w:ascii="Times New Roman" w:hAnsi="Times New Roman" w:cs="Times New Roman"/>
          <w:i/>
          <w:iCs/>
          <w:color w:val="auto"/>
          <w:sz w:val="24"/>
          <w:szCs w:val="24"/>
          <w:highlight w:val="yellow"/>
        </w:rPr>
      </w:pPr>
      <w:r w:rsidRPr="00D9488D">
        <w:rPr>
          <w:rStyle w:val="Tag"/>
          <w:rFonts w:ascii="Times New Roman" w:hAnsi="Times New Roman" w:cs="Times New Roman"/>
          <w:i/>
          <w:iCs/>
          <w:color w:val="auto"/>
          <w:sz w:val="24"/>
          <w:szCs w:val="24"/>
          <w:highlight w:val="yellow"/>
        </w:rPr>
        <w:t>&lt;H2&gt;</w:t>
      </w:r>
      <w:r w:rsidRPr="00D9488D">
        <w:rPr>
          <w:rFonts w:ascii="Times New Roman" w:hAnsi="Times New Roman" w:cs="Times New Roman"/>
          <w:i/>
          <w:iCs/>
          <w:color w:val="auto"/>
          <w:sz w:val="24"/>
          <w:szCs w:val="24"/>
          <w:highlight w:val="yellow"/>
        </w:rPr>
        <w:t>Complementary Modalities</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sz w:val="24"/>
          <w:szCs w:val="24"/>
        </w:rPr>
        <w:t xml:space="preserve">While not classified as cellular therapies, </w:t>
      </w:r>
      <w:proofErr w:type="spellStart"/>
      <w:r w:rsidRPr="00D9488D">
        <w:rPr>
          <w:rFonts w:ascii="Times New Roman" w:hAnsi="Times New Roman" w:cs="Times New Roman"/>
          <w:sz w:val="24"/>
          <w:szCs w:val="24"/>
        </w:rPr>
        <w:t>bispecific</w:t>
      </w:r>
      <w:proofErr w:type="spellEnd"/>
      <w:r w:rsidRPr="00D9488D">
        <w:rPr>
          <w:rFonts w:ascii="Times New Roman" w:hAnsi="Times New Roman" w:cs="Times New Roman"/>
          <w:sz w:val="24"/>
          <w:szCs w:val="24"/>
        </w:rPr>
        <w:t xml:space="preserve"> T-cell engagers (</w:t>
      </w:r>
      <w:proofErr w:type="spellStart"/>
      <w:r w:rsidRPr="00D9488D">
        <w:rPr>
          <w:rFonts w:ascii="Times New Roman" w:hAnsi="Times New Roman" w:cs="Times New Roman"/>
          <w:sz w:val="24"/>
          <w:szCs w:val="24"/>
        </w:rPr>
        <w:t>BiTEs</w:t>
      </w:r>
      <w:proofErr w:type="spellEnd"/>
      <w:r w:rsidRPr="00D9488D">
        <w:rPr>
          <w:rFonts w:ascii="Times New Roman" w:hAnsi="Times New Roman" w:cs="Times New Roman"/>
          <w:sz w:val="24"/>
          <w:szCs w:val="24"/>
        </w:rPr>
        <w:t>) play a complementary role by redirecting the patient’s endogenous T-cells against cancer cells, further broadening the therapeutic landscape.</w:t>
      </w:r>
    </w:p>
    <w:p w:rsidR="008917CD" w:rsidRPr="00D9488D" w:rsidRDefault="00D9488D">
      <w:pPr>
        <w:pStyle w:val="H2"/>
        <w:spacing w:line="480" w:lineRule="auto"/>
        <w:contextualSpacing/>
        <w:rPr>
          <w:rFonts w:ascii="Times New Roman" w:hAnsi="Times New Roman" w:cs="Times New Roman"/>
          <w:i/>
          <w:iCs/>
          <w:color w:val="auto"/>
          <w:sz w:val="24"/>
          <w:szCs w:val="24"/>
          <w:highlight w:val="yellow"/>
        </w:rPr>
      </w:pPr>
      <w:r w:rsidRPr="00D9488D">
        <w:rPr>
          <w:rStyle w:val="Tag"/>
          <w:rFonts w:ascii="Times New Roman" w:hAnsi="Times New Roman" w:cs="Times New Roman"/>
          <w:i/>
          <w:iCs/>
          <w:color w:val="auto"/>
          <w:sz w:val="24"/>
          <w:szCs w:val="24"/>
          <w:highlight w:val="yellow"/>
        </w:rPr>
        <w:t>&lt;H2&gt;</w:t>
      </w:r>
      <w:r w:rsidRPr="00D9488D">
        <w:rPr>
          <w:rFonts w:ascii="Times New Roman" w:hAnsi="Times New Roman" w:cs="Times New Roman"/>
          <w:i/>
          <w:iCs/>
          <w:color w:val="auto"/>
          <w:sz w:val="24"/>
          <w:szCs w:val="24"/>
          <w:highlight w:val="yellow"/>
        </w:rPr>
        <w:t>Therapeutic Implications</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sz w:val="24"/>
          <w:szCs w:val="24"/>
        </w:rPr>
        <w:t xml:space="preserve">Each immune effector cell type utilizes distinct mechanisms, contributing unique therapeutic advantages in the treatment of both hematologic malignancies and solid tumors. As cellular immunotherapy continues to evolve, these modalities are rapidly expanding in clinical application and indication. (See </w:t>
      </w:r>
      <w:bookmarkStart w:id="0" w:name="bm_tab_cite_Table_2_1"/>
      <w:sdt>
        <w:sdtPr>
          <w:rPr>
            <w:rFonts w:ascii="Times New Roman" w:hAnsi="Times New Roman" w:cs="Times New Roman"/>
            <w:sz w:val="24"/>
            <w:szCs w:val="24"/>
          </w:rPr>
          <w:alias w:val="Table Citation"/>
          <w:tag w:val="tab_cite"/>
          <w:id w:val="1581406301"/>
          <w:placeholder>
            <w:docPart w:val="DefaultPlaceholder_1082065158"/>
          </w:placeholder>
        </w:sdtPr>
        <w:sdtEndPr>
          <w:rPr>
            <w:rStyle w:val="TableCitation"/>
          </w:rPr>
        </w:sdtEndPr>
        <w:sdtContent>
          <w:r w:rsidRPr="00D9488D">
            <w:rPr>
              <w:rStyle w:val="TableCitation"/>
              <w:rFonts w:ascii="Times New Roman" w:hAnsi="Times New Roman" w:cs="Times New Roman"/>
              <w:sz w:val="24"/>
              <w:szCs w:val="24"/>
            </w:rPr>
            <w:t>Table 2.1</w:t>
          </w:r>
          <w:bookmarkEnd w:id="0"/>
        </w:sdtContent>
      </w:sdt>
      <w:r w:rsidRPr="00D9488D">
        <w:rPr>
          <w:rFonts w:ascii="Times New Roman" w:hAnsi="Times New Roman" w:cs="Times New Roman"/>
          <w:sz w:val="24"/>
          <w:szCs w:val="24"/>
        </w:rPr>
        <w:t xml:space="preserve"> for a summary of these approaches.)</w:t>
      </w:r>
    </w:p>
    <w:p w:rsidR="008917CD" w:rsidRPr="00D9488D" w:rsidRDefault="000F3222" w:rsidP="009C5A95">
      <w:pPr>
        <w:pStyle w:val="PMI"/>
      </w:pPr>
      <w:r w:rsidRPr="00D9488D">
        <w:rPr>
          <w:rFonts w:ascii="Times New Roman" w:hAnsi="Times New Roman" w:cs="Times New Roman"/>
          <w:sz w:val="24"/>
          <w:szCs w:val="24"/>
        </w:rPr>
        <w:t xml:space="preserve">&lt;INSERT </w:t>
      </w:r>
      <w:sdt>
        <w:sdtPr>
          <w:rPr>
            <w:rFonts w:ascii="Times New Roman" w:hAnsi="Times New Roman" w:cs="Times New Roman"/>
            <w:sz w:val="24"/>
            <w:szCs w:val="24"/>
          </w:rPr>
          <w:alias w:val="Table Citation"/>
          <w:tag w:val="tab_cite"/>
          <w:id w:val="1326700466"/>
          <w:placeholder>
            <w:docPart w:val="DefaultPlaceholder_1082065158"/>
          </w:placeholder>
        </w:sdtPr>
        <w:sdtEndPr/>
        <w:sdtContent>
          <w:r w:rsidRPr="00D9488D">
            <w:rPr>
              <w:rFonts w:ascii="Times New Roman" w:hAnsi="Times New Roman" w:cs="Times New Roman"/>
              <w:sz w:val="24"/>
              <w:szCs w:val="24"/>
            </w:rPr>
            <w:t>TAB2.1</w:t>
          </w:r>
        </w:sdtContent>
      </w:sdt>
      <w:r w:rsidRPr="00D9488D">
        <w:rPr>
          <w:rFonts w:ascii="Times New Roman" w:hAnsi="Times New Roman" w:cs="Times New Roman"/>
          <w:sz w:val="24"/>
          <w:szCs w:val="24"/>
        </w:rPr>
        <w:t>&gt;</w:t>
      </w:r>
    </w:p>
    <w:p w:rsidR="008917CD" w:rsidRPr="00D9488D" w:rsidRDefault="00D9488D">
      <w:pPr>
        <w:pStyle w:val="H10"/>
        <w:spacing w:before="100" w:beforeAutospacing="1" w:after="100" w:afterAutospacing="1" w:line="480" w:lineRule="auto"/>
        <w:contextualSpacing/>
        <w:outlineLvl w:val="1"/>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&lt;H1&gt;</w:t>
      </w:r>
      <w:r w:rsidRPr="00D9488D">
        <w:rPr>
          <w:rFonts w:ascii="Times New Roman" w:eastAsia="Times New Roman" w:hAnsi="Times New Roman" w:cs="Times New Roman"/>
          <w:b/>
          <w:bCs/>
          <w:sz w:val="24"/>
          <w:szCs w:val="24"/>
          <w:highlight w:val="yellow"/>
        </w:rPr>
        <w:t>Chimeric Antigen Receptor (Car) T-Cell Therapy</w:t>
      </w:r>
    </w:p>
    <w:p w:rsidR="008917CD" w:rsidRPr="00D9488D" w:rsidRDefault="00D9488D">
      <w:pPr>
        <w:pStyle w:val="H20"/>
        <w:spacing w:before="100" w:beforeAutospacing="1" w:after="100" w:afterAutospacing="1" w:line="480" w:lineRule="auto"/>
        <w:contextualSpacing/>
        <w:outlineLvl w:val="2"/>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Overview</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CAR T-cell therapy reengineers conventio</w:t>
      </w:r>
      <w:r w:rsidRPr="00D9488D">
        <w:rPr>
          <w:rFonts w:ascii="Times New Roman" w:eastAsia="Times New Roman" w:hAnsi="Times New Roman" w:cs="Times New Roman"/>
          <w:sz w:val="24"/>
          <w:szCs w:val="24"/>
          <w:highlight w:val="cyan"/>
        </w:rPr>
        <w:t>na</w:t>
      </w:r>
      <w:r w:rsidRPr="00D9488D">
        <w:rPr>
          <w:rFonts w:ascii="Times New Roman" w:eastAsia="Times New Roman" w:hAnsi="Times New Roman" w:cs="Times New Roman"/>
          <w:sz w:val="24"/>
          <w:szCs w:val="24"/>
        </w:rPr>
        <w:t xml:space="preserve">l </w:t>
      </w:r>
      <w:r w:rsidR="00D9488D" w:rsidRPr="00D9488D">
        <w:rPr>
          <w:rStyle w:val="GreekCharacters"/>
          <w:rFonts w:ascii="Times New Roman" w:eastAsia="Times New Roman" w:hAnsi="Times New Roman" w:cs="Times New Roman"/>
          <w:sz w:val="24"/>
          <w:szCs w:val="24"/>
          <w:highlight w:val="green"/>
        </w:rPr>
        <w:t>αβ</w:t>
      </w:r>
      <w:r w:rsidRPr="00D9488D">
        <w:rPr>
          <w:rFonts w:ascii="Times New Roman" w:eastAsia="Times New Roman" w:hAnsi="Times New Roman" w:cs="Times New Roman"/>
          <w:sz w:val="24"/>
          <w:szCs w:val="24"/>
        </w:rPr>
        <w:t xml:space="preserve"> T-cells to express synthetic receptors targeting tumor surface antigens (e.g., CD19, BCM</w:t>
      </w:r>
      <w:r w:rsidRPr="00D9488D">
        <w:rPr>
          <w:rFonts w:ascii="Times New Roman" w:eastAsia="Times New Roman" w:hAnsi="Times New Roman" w:cs="Times New Roman"/>
          <w:sz w:val="24"/>
          <w:szCs w:val="24"/>
          <w:highlight w:val="green"/>
        </w:rPr>
        <w:t xml:space="preserve">A) </w:t>
      </w:r>
      <w:r w:rsidRPr="00D9488D">
        <w:rPr>
          <w:rFonts w:ascii="Times New Roman" w:eastAsia="Times New Roman" w:hAnsi="Times New Roman" w:cs="Times New Roman"/>
          <w:sz w:val="24"/>
          <w:szCs w:val="24"/>
        </w:rPr>
        <w:t>in a major histocompatibility complex (MHC)-independent manner with notable efficacy in various hematologic malignancies. Toxicities such as cytokine release syndrome (CRS) and immune effector cell associated neurotoxicity syndrome (ICANS) necessitate careful management (see Chapter 8).</w:t>
      </w:r>
    </w:p>
    <w:p w:rsidR="008917CD" w:rsidRPr="00D9488D" w:rsidRDefault="00D9488D">
      <w:pPr>
        <w:pStyle w:val="H21"/>
        <w:spacing w:line="480" w:lineRule="auto"/>
        <w:contextualSpacing/>
        <w:rPr>
          <w:rFonts w:ascii="Times New Roman" w:eastAsia="Times New Roman" w:hAnsi="Times New Roman" w:cs="Times New Roman"/>
          <w:b/>
          <w:bCs/>
          <w:color w:val="auto"/>
          <w:sz w:val="24"/>
          <w:szCs w:val="24"/>
          <w:highlight w:val="yellow"/>
        </w:rPr>
      </w:pPr>
      <w:r w:rsidRPr="00D9488D">
        <w:rPr>
          <w:rStyle w:val="Tag"/>
          <w:rFonts w:ascii="Times New Roman" w:eastAsia="Times New Roman" w:hAnsi="Times New Roman" w:cs="Times New Roman"/>
          <w:b/>
          <w:bCs/>
          <w:color w:val="auto"/>
          <w:sz w:val="24"/>
          <w:szCs w:val="24"/>
          <w:highlight w:val="yellow"/>
        </w:rPr>
        <w:lastRenderedPageBreak/>
        <w:t>&lt;</w:t>
      </w:r>
      <w:r w:rsidR="000F3222" w:rsidRPr="00D9488D">
        <w:rPr>
          <w:rStyle w:val="Tag"/>
          <w:rFonts w:ascii="Times New Roman" w:eastAsia="Times New Roman" w:hAnsi="Times New Roman" w:cs="Times New Roman"/>
          <w:b/>
          <w:bCs/>
          <w:color w:val="auto"/>
          <w:sz w:val="24"/>
          <w:szCs w:val="24"/>
          <w:highlight w:val="yellow"/>
        </w:rPr>
        <w:t>H2</w:t>
      </w:r>
      <w:r w:rsidRPr="00D9488D">
        <w:rPr>
          <w:rStyle w:val="Tag"/>
          <w:rFonts w:ascii="Times New Roman" w:eastAsia="Times New Roman" w:hAnsi="Times New Roman" w:cs="Times New Roman"/>
          <w:b/>
          <w:bCs/>
          <w:color w:val="auto"/>
          <w:sz w:val="24"/>
          <w:szCs w:val="24"/>
          <w:highlight w:val="yellow"/>
        </w:rPr>
        <w:t>&gt;</w:t>
      </w:r>
      <w:r w:rsidR="000F3222" w:rsidRPr="00D9488D">
        <w:rPr>
          <w:rFonts w:ascii="Times New Roman" w:eastAsia="Times New Roman" w:hAnsi="Times New Roman" w:cs="Times New Roman"/>
          <w:b/>
          <w:bCs/>
          <w:color w:val="auto"/>
          <w:sz w:val="24"/>
          <w:szCs w:val="24"/>
          <w:highlight w:val="yellow"/>
        </w:rPr>
        <w:t xml:space="preserve">Molecular </w:t>
      </w:r>
      <w:proofErr w:type="gramStart"/>
      <w:r w:rsidRPr="00D9488D">
        <w:rPr>
          <w:rFonts w:ascii="Times New Roman" w:eastAsia="Times New Roman" w:hAnsi="Times New Roman" w:cs="Times New Roman"/>
          <w:b/>
          <w:bCs/>
          <w:color w:val="auto"/>
          <w:sz w:val="24"/>
          <w:szCs w:val="24"/>
          <w:highlight w:val="green"/>
        </w:rPr>
        <w:t>And</w:t>
      </w:r>
      <w:proofErr w:type="gramEnd"/>
      <w:r w:rsidRPr="00D9488D">
        <w:rPr>
          <w:rFonts w:ascii="Times New Roman" w:eastAsia="Times New Roman" w:hAnsi="Times New Roman" w:cs="Times New Roman"/>
          <w:b/>
          <w:bCs/>
          <w:color w:val="auto"/>
          <w:sz w:val="24"/>
          <w:szCs w:val="24"/>
          <w:highlight w:val="yellow"/>
        </w:rPr>
        <w:t xml:space="preserve"> </w:t>
      </w:r>
      <w:r w:rsidR="000F3222" w:rsidRPr="00D9488D">
        <w:rPr>
          <w:rFonts w:ascii="Times New Roman" w:eastAsia="Times New Roman" w:hAnsi="Times New Roman" w:cs="Times New Roman"/>
          <w:b/>
          <w:bCs/>
          <w:color w:val="auto"/>
          <w:sz w:val="24"/>
          <w:szCs w:val="24"/>
          <w:highlight w:val="yellow"/>
        </w:rPr>
        <w:t xml:space="preserve">Functional Biology </w:t>
      </w:r>
      <w:r w:rsidRPr="00D9488D">
        <w:rPr>
          <w:rFonts w:ascii="Times New Roman" w:eastAsia="Times New Roman" w:hAnsi="Times New Roman" w:cs="Times New Roman"/>
          <w:b/>
          <w:bCs/>
          <w:color w:val="auto"/>
          <w:sz w:val="24"/>
          <w:szCs w:val="24"/>
          <w:highlight w:val="green"/>
        </w:rPr>
        <w:t>Of</w:t>
      </w:r>
      <w:r w:rsidRPr="00D9488D">
        <w:rPr>
          <w:rFonts w:ascii="Times New Roman" w:eastAsia="Times New Roman" w:hAnsi="Times New Roman" w:cs="Times New Roman"/>
          <w:b/>
          <w:bCs/>
          <w:color w:val="auto"/>
          <w:sz w:val="24"/>
          <w:szCs w:val="24"/>
          <w:highlight w:val="yellow"/>
        </w:rPr>
        <w:t xml:space="preserve"> </w:t>
      </w:r>
      <w:r w:rsidR="000F3222" w:rsidRPr="00D9488D">
        <w:rPr>
          <w:rFonts w:ascii="Times New Roman" w:eastAsia="Times New Roman" w:hAnsi="Times New Roman" w:cs="Times New Roman"/>
          <w:b/>
          <w:bCs/>
          <w:color w:val="auto"/>
          <w:sz w:val="24"/>
          <w:szCs w:val="24"/>
          <w:highlight w:val="green"/>
        </w:rPr>
        <w:t>CAR</w:t>
      </w:r>
      <w:r w:rsidR="000F3222" w:rsidRPr="00D9488D">
        <w:rPr>
          <w:rFonts w:ascii="Times New Roman" w:eastAsia="Times New Roman" w:hAnsi="Times New Roman" w:cs="Times New Roman"/>
          <w:b/>
          <w:bCs/>
          <w:color w:val="auto"/>
          <w:sz w:val="24"/>
          <w:szCs w:val="24"/>
          <w:highlight w:val="yellow"/>
        </w:rPr>
        <w:t xml:space="preserve"> T</w:t>
      </w:r>
      <w:r w:rsidRPr="00D9488D">
        <w:rPr>
          <w:rFonts w:ascii="Times New Roman" w:eastAsia="Times New Roman" w:hAnsi="Times New Roman" w:cs="Times New Roman"/>
          <w:b/>
          <w:bCs/>
          <w:color w:val="auto"/>
          <w:sz w:val="24"/>
          <w:szCs w:val="24"/>
          <w:highlight w:val="yellow"/>
        </w:rPr>
        <w:t>-</w:t>
      </w:r>
      <w:r w:rsidR="000F3222" w:rsidRPr="00D9488D">
        <w:rPr>
          <w:rFonts w:ascii="Times New Roman" w:eastAsia="Times New Roman" w:hAnsi="Times New Roman" w:cs="Times New Roman"/>
          <w:b/>
          <w:bCs/>
          <w:color w:val="auto"/>
          <w:sz w:val="24"/>
          <w:szCs w:val="24"/>
          <w:highlight w:val="yellow"/>
        </w:rPr>
        <w:t>Cells</w:t>
      </w:r>
    </w:p>
    <w:p w:rsidR="008917CD" w:rsidRPr="00D9488D" w:rsidRDefault="00D9488D">
      <w:pPr>
        <w:pStyle w:val="H3"/>
        <w:spacing w:line="480" w:lineRule="auto"/>
        <w:contextualSpacing/>
        <w:rPr>
          <w:rFonts w:ascii="Times New Roman" w:eastAsia="Times New Roman" w:hAnsi="Times New Roman" w:cs="Times New Roman"/>
          <w:i/>
          <w:iCs/>
          <w:color w:val="auto"/>
          <w:sz w:val="24"/>
          <w:szCs w:val="24"/>
          <w:highlight w:val="yellow"/>
        </w:rPr>
      </w:pPr>
      <w:r w:rsidRPr="00D9488D">
        <w:rPr>
          <w:rStyle w:val="Tag"/>
          <w:rFonts w:ascii="Times New Roman" w:eastAsia="Times New Roman" w:hAnsi="Times New Roman" w:cs="Times New Roman"/>
          <w:i/>
          <w:iCs/>
          <w:color w:val="auto"/>
          <w:sz w:val="24"/>
          <w:szCs w:val="24"/>
          <w:highlight w:val="yellow"/>
        </w:rPr>
        <w:t>&lt;H3&gt;</w:t>
      </w:r>
      <w:r w:rsidRPr="00D9488D">
        <w:rPr>
          <w:rFonts w:ascii="Times New Roman" w:eastAsia="Times New Roman" w:hAnsi="Times New Roman" w:cs="Times New Roman"/>
          <w:i/>
          <w:iCs/>
          <w:color w:val="auto"/>
          <w:sz w:val="24"/>
          <w:szCs w:val="24"/>
          <w:highlight w:val="yellow"/>
        </w:rPr>
        <w:t>Structural Composition</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sz w:val="24"/>
          <w:szCs w:val="24"/>
        </w:rPr>
        <w:t>CAR T-cells are engineered to express synthetic receptors that facilitate targeted recognition and destruction of tumor cells. These receptors are composed of several key components. The single-chain variable fragment (</w:t>
      </w:r>
      <w:proofErr w:type="spellStart"/>
      <w:r w:rsidRPr="00D9488D">
        <w:rPr>
          <w:rFonts w:ascii="Times New Roman" w:hAnsi="Times New Roman" w:cs="Times New Roman"/>
          <w:sz w:val="24"/>
          <w:szCs w:val="24"/>
        </w:rPr>
        <w:t>scF</w:t>
      </w:r>
      <w:r w:rsidRPr="00D9488D">
        <w:rPr>
          <w:rFonts w:ascii="Times New Roman" w:hAnsi="Times New Roman" w:cs="Times New Roman"/>
          <w:sz w:val="24"/>
          <w:szCs w:val="24"/>
          <w:highlight w:val="green"/>
        </w:rPr>
        <w:t>v</w:t>
      </w:r>
      <w:proofErr w:type="spellEnd"/>
      <w:r w:rsidRPr="00D9488D">
        <w:rPr>
          <w:rFonts w:ascii="Times New Roman" w:hAnsi="Times New Roman" w:cs="Times New Roman"/>
          <w:sz w:val="24"/>
          <w:szCs w:val="24"/>
          <w:highlight w:val="green"/>
        </w:rPr>
        <w:t xml:space="preserve">) </w:t>
      </w:r>
      <w:r w:rsidRPr="00D9488D">
        <w:rPr>
          <w:rFonts w:ascii="Times New Roman" w:hAnsi="Times New Roman" w:cs="Times New Roman"/>
          <w:sz w:val="24"/>
          <w:szCs w:val="24"/>
        </w:rPr>
        <w:t>enables high-affinity binding to specific tumor antigens, such as CD19 or BCM</w:t>
      </w:r>
      <w:r w:rsidRPr="00D9488D">
        <w:rPr>
          <w:rFonts w:ascii="Times New Roman" w:hAnsi="Times New Roman" w:cs="Times New Roman"/>
          <w:sz w:val="24"/>
          <w:szCs w:val="24"/>
          <w:highlight w:val="green"/>
        </w:rPr>
        <w:t xml:space="preserve">A. </w:t>
      </w:r>
      <w:r w:rsidRPr="00D9488D">
        <w:rPr>
          <w:rFonts w:ascii="Times New Roman" w:hAnsi="Times New Roman" w:cs="Times New Roman"/>
          <w:sz w:val="24"/>
          <w:szCs w:val="24"/>
        </w:rPr>
        <w:t xml:space="preserve">The hinge and </w:t>
      </w:r>
      <w:proofErr w:type="spellStart"/>
      <w:r w:rsidRPr="00D9488D">
        <w:rPr>
          <w:rFonts w:ascii="Times New Roman" w:hAnsi="Times New Roman" w:cs="Times New Roman"/>
          <w:sz w:val="24"/>
          <w:szCs w:val="24"/>
        </w:rPr>
        <w:t>transmembrane</w:t>
      </w:r>
      <w:proofErr w:type="spellEnd"/>
      <w:r w:rsidRPr="00D9488D">
        <w:rPr>
          <w:rFonts w:ascii="Times New Roman" w:hAnsi="Times New Roman" w:cs="Times New Roman"/>
          <w:sz w:val="24"/>
          <w:szCs w:val="24"/>
        </w:rPr>
        <w:t xml:space="preserve"> domain impart structural stability and ensure efficient signal transmission across the cell membran</w:t>
      </w:r>
      <w:r w:rsidRPr="00D9488D">
        <w:rPr>
          <w:rFonts w:ascii="Times New Roman" w:hAnsi="Times New Roman" w:cs="Times New Roman"/>
          <w:sz w:val="24"/>
          <w:szCs w:val="24"/>
          <w:highlight w:val="green"/>
        </w:rPr>
        <w:t xml:space="preserve">e. </w:t>
      </w:r>
      <w:r w:rsidRPr="00D9488D">
        <w:rPr>
          <w:rFonts w:ascii="Times New Roman" w:hAnsi="Times New Roman" w:cs="Times New Roman"/>
          <w:sz w:val="24"/>
          <w:szCs w:val="24"/>
        </w:rPr>
        <w:t>Intracellular signaling domains further contribute to the activation and persistence of CAR T-cells.</w:t>
      </w:r>
    </w:p>
    <w:p w:rsidR="008917CD" w:rsidRPr="00D9488D" w:rsidRDefault="00D9488D">
      <w:pPr>
        <w:pStyle w:val="H3"/>
        <w:spacing w:line="480" w:lineRule="auto"/>
        <w:contextualSpacing/>
        <w:rPr>
          <w:rFonts w:ascii="Times New Roman" w:hAnsi="Times New Roman" w:cs="Times New Roman"/>
          <w:i/>
          <w:iCs/>
          <w:color w:val="auto"/>
          <w:sz w:val="24"/>
          <w:szCs w:val="24"/>
          <w:highlight w:val="yellow"/>
        </w:rPr>
      </w:pPr>
      <w:r w:rsidRPr="00D9488D">
        <w:rPr>
          <w:rStyle w:val="Tag"/>
          <w:rFonts w:ascii="Times New Roman" w:hAnsi="Times New Roman" w:cs="Times New Roman"/>
          <w:i/>
          <w:iCs/>
          <w:color w:val="auto"/>
          <w:sz w:val="24"/>
          <w:szCs w:val="24"/>
          <w:highlight w:val="yellow"/>
        </w:rPr>
        <w:t>&lt;</w:t>
      </w:r>
      <w:r w:rsidR="000F3222" w:rsidRPr="00D9488D">
        <w:rPr>
          <w:rStyle w:val="Tag"/>
          <w:rFonts w:ascii="Times New Roman" w:hAnsi="Times New Roman" w:cs="Times New Roman"/>
          <w:i/>
          <w:iCs/>
          <w:color w:val="auto"/>
          <w:sz w:val="24"/>
          <w:szCs w:val="24"/>
          <w:highlight w:val="yellow"/>
        </w:rPr>
        <w:t>H3</w:t>
      </w:r>
      <w:r w:rsidRPr="00D9488D">
        <w:rPr>
          <w:rStyle w:val="Tag"/>
          <w:rFonts w:ascii="Times New Roman" w:hAnsi="Times New Roman" w:cs="Times New Roman"/>
          <w:i/>
          <w:iCs/>
          <w:color w:val="auto"/>
          <w:sz w:val="24"/>
          <w:szCs w:val="24"/>
          <w:highlight w:val="yellow"/>
        </w:rPr>
        <w:t>&gt;</w:t>
      </w:r>
      <w:r w:rsidR="000F3222" w:rsidRPr="00D9488D">
        <w:rPr>
          <w:rFonts w:ascii="Times New Roman" w:hAnsi="Times New Roman" w:cs="Times New Roman"/>
          <w:i/>
          <w:iCs/>
          <w:color w:val="auto"/>
          <w:sz w:val="24"/>
          <w:szCs w:val="24"/>
          <w:highlight w:val="yellow"/>
        </w:rPr>
        <w:t xml:space="preserve">Signal Activation </w:t>
      </w:r>
      <w:proofErr w:type="gramStart"/>
      <w:r w:rsidRPr="00D9488D">
        <w:rPr>
          <w:rFonts w:ascii="Times New Roman" w:hAnsi="Times New Roman" w:cs="Times New Roman"/>
          <w:i/>
          <w:iCs/>
          <w:color w:val="auto"/>
          <w:sz w:val="24"/>
          <w:szCs w:val="24"/>
          <w:highlight w:val="green"/>
        </w:rPr>
        <w:t>And</w:t>
      </w:r>
      <w:proofErr w:type="gramEnd"/>
      <w:r w:rsidRPr="00D9488D">
        <w:rPr>
          <w:rFonts w:ascii="Times New Roman" w:hAnsi="Times New Roman" w:cs="Times New Roman"/>
          <w:i/>
          <w:iCs/>
          <w:color w:val="auto"/>
          <w:sz w:val="24"/>
          <w:szCs w:val="24"/>
          <w:highlight w:val="yellow"/>
        </w:rPr>
        <w:t xml:space="preserve"> </w:t>
      </w:r>
      <w:r w:rsidR="000F3222" w:rsidRPr="00D9488D">
        <w:rPr>
          <w:rFonts w:ascii="Times New Roman" w:hAnsi="Times New Roman" w:cs="Times New Roman"/>
          <w:i/>
          <w:iCs/>
          <w:color w:val="auto"/>
          <w:sz w:val="24"/>
          <w:szCs w:val="24"/>
          <w:highlight w:val="yellow"/>
        </w:rPr>
        <w:t>Co</w:t>
      </w:r>
      <w:r w:rsidRPr="00D9488D">
        <w:rPr>
          <w:rFonts w:ascii="Times New Roman" w:hAnsi="Times New Roman" w:cs="Times New Roman"/>
          <w:i/>
          <w:iCs/>
          <w:color w:val="auto"/>
          <w:sz w:val="24"/>
          <w:szCs w:val="24"/>
          <w:highlight w:val="yellow"/>
        </w:rPr>
        <w:t>-</w:t>
      </w:r>
      <w:r w:rsidR="000F3222" w:rsidRPr="00D9488D">
        <w:rPr>
          <w:rFonts w:ascii="Times New Roman" w:hAnsi="Times New Roman" w:cs="Times New Roman"/>
          <w:i/>
          <w:iCs/>
          <w:color w:val="auto"/>
          <w:sz w:val="24"/>
          <w:szCs w:val="24"/>
          <w:highlight w:val="yellow"/>
        </w:rPr>
        <w:t>Stimulation</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sz w:val="24"/>
          <w:szCs w:val="24"/>
        </w:rPr>
        <w:t>Within the CAR construct, the</w:t>
      </w:r>
      <w:r w:rsidRPr="00D9488D">
        <w:rPr>
          <w:rFonts w:ascii="Times New Roman" w:hAnsi="Times New Roman" w:cs="Times New Roman"/>
          <w:sz w:val="24"/>
          <w:szCs w:val="24"/>
          <w:highlight w:val="cyan"/>
        </w:rPr>
        <w:t xml:space="preserve"> </w:t>
      </w:r>
      <w:r w:rsidRPr="00D9488D">
        <w:rPr>
          <w:rFonts w:ascii="Times New Roman" w:hAnsi="Times New Roman" w:cs="Times New Roman"/>
          <w:sz w:val="24"/>
          <w:szCs w:val="24"/>
        </w:rPr>
        <w:t>CD3</w:t>
      </w:r>
      <w:r w:rsidR="00D9488D" w:rsidRPr="00D9488D">
        <w:rPr>
          <w:rStyle w:val="GreekCharacters"/>
          <w:rFonts w:ascii="Times New Roman" w:hAnsi="Times New Roman" w:cs="Times New Roman"/>
          <w:sz w:val="24"/>
          <w:szCs w:val="24"/>
          <w:highlight w:val="green"/>
        </w:rPr>
        <w:t>ζ</w:t>
      </w:r>
      <w:r w:rsidRPr="00D9488D">
        <w:rPr>
          <w:rFonts w:ascii="Times New Roman" w:hAnsi="Times New Roman" w:cs="Times New Roman"/>
          <w:sz w:val="24"/>
          <w:szCs w:val="24"/>
        </w:rPr>
        <w:t xml:space="preserve"> domain contains </w:t>
      </w:r>
      <w:proofErr w:type="spellStart"/>
      <w:r w:rsidRPr="00D9488D">
        <w:rPr>
          <w:rFonts w:ascii="Times New Roman" w:hAnsi="Times New Roman" w:cs="Times New Roman"/>
          <w:sz w:val="24"/>
          <w:szCs w:val="24"/>
        </w:rPr>
        <w:t>immunoreceptor</w:t>
      </w:r>
      <w:proofErr w:type="spellEnd"/>
      <w:r w:rsidRPr="00D9488D">
        <w:rPr>
          <w:rFonts w:ascii="Times New Roman" w:hAnsi="Times New Roman" w:cs="Times New Roman"/>
          <w:sz w:val="24"/>
          <w:szCs w:val="24"/>
        </w:rPr>
        <w:t xml:space="preserve"> tyrosine-based activation motifs (ITAMs) that initiate T-cell signaling upon antigen engagement. C</w:t>
      </w:r>
      <w:r w:rsidRPr="00D9488D">
        <w:rPr>
          <w:rFonts w:ascii="Times New Roman" w:hAnsi="Times New Roman" w:cs="Times New Roman"/>
          <w:sz w:val="24"/>
          <w:szCs w:val="24"/>
          <w:highlight w:val="green"/>
        </w:rPr>
        <w:t>o-</w:t>
      </w:r>
      <w:r w:rsidRPr="00D9488D">
        <w:rPr>
          <w:rFonts w:ascii="Times New Roman" w:hAnsi="Times New Roman" w:cs="Times New Roman"/>
          <w:sz w:val="24"/>
          <w:szCs w:val="24"/>
        </w:rPr>
        <w:t>stimulatory domains, such as 4-1BB or CD28, are incorporated to enhance proliferation and effector function. CD28 drives rapid T-cell expansion but may increase the risk of cellular exhaustion, while 4-1BB favors sustained cellular persistence through the promotion of central memory formation.</w:t>
      </w:r>
    </w:p>
    <w:p w:rsidR="008917CD" w:rsidRPr="00D9488D" w:rsidRDefault="00D9488D">
      <w:pPr>
        <w:pStyle w:val="H3"/>
        <w:spacing w:line="480" w:lineRule="auto"/>
        <w:contextualSpacing/>
        <w:rPr>
          <w:rFonts w:ascii="Times New Roman" w:hAnsi="Times New Roman" w:cs="Times New Roman"/>
          <w:i/>
          <w:iCs/>
          <w:color w:val="auto"/>
          <w:sz w:val="24"/>
          <w:szCs w:val="24"/>
          <w:highlight w:val="yellow"/>
        </w:rPr>
      </w:pPr>
      <w:r w:rsidRPr="00D9488D">
        <w:rPr>
          <w:rStyle w:val="Tag"/>
          <w:rFonts w:ascii="Times New Roman" w:hAnsi="Times New Roman" w:cs="Times New Roman"/>
          <w:i/>
          <w:iCs/>
          <w:color w:val="auto"/>
          <w:sz w:val="24"/>
          <w:szCs w:val="24"/>
          <w:highlight w:val="yellow"/>
        </w:rPr>
        <w:t>&lt;H3&gt;</w:t>
      </w:r>
      <w:r w:rsidRPr="00D9488D">
        <w:rPr>
          <w:rFonts w:ascii="Times New Roman" w:hAnsi="Times New Roman" w:cs="Times New Roman"/>
          <w:i/>
          <w:iCs/>
          <w:color w:val="auto"/>
          <w:sz w:val="24"/>
          <w:szCs w:val="24"/>
          <w:highlight w:val="yellow"/>
        </w:rPr>
        <w:t>Effector Functions</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sz w:val="24"/>
          <w:szCs w:val="24"/>
        </w:rPr>
        <w:t xml:space="preserve">When CAR T-cells bind to their target antigen, they release </w:t>
      </w:r>
      <w:proofErr w:type="spellStart"/>
      <w:r w:rsidRPr="00D9488D">
        <w:rPr>
          <w:rFonts w:ascii="Times New Roman" w:hAnsi="Times New Roman" w:cs="Times New Roman"/>
          <w:sz w:val="24"/>
          <w:szCs w:val="24"/>
        </w:rPr>
        <w:t>perforins</w:t>
      </w:r>
      <w:proofErr w:type="spellEnd"/>
      <w:r w:rsidRPr="00D9488D">
        <w:rPr>
          <w:rFonts w:ascii="Times New Roman" w:hAnsi="Times New Roman" w:cs="Times New Roman"/>
          <w:sz w:val="24"/>
          <w:szCs w:val="24"/>
        </w:rPr>
        <w:t>, which create pores in the tumor cell membran</w:t>
      </w:r>
      <w:r w:rsidRPr="00D9488D">
        <w:rPr>
          <w:rFonts w:ascii="Times New Roman" w:hAnsi="Times New Roman" w:cs="Times New Roman"/>
          <w:sz w:val="24"/>
          <w:szCs w:val="24"/>
          <w:highlight w:val="green"/>
        </w:rPr>
        <w:t xml:space="preserve">e. </w:t>
      </w:r>
      <w:r w:rsidRPr="00D9488D">
        <w:rPr>
          <w:rFonts w:ascii="Times New Roman" w:hAnsi="Times New Roman" w:cs="Times New Roman"/>
          <w:sz w:val="24"/>
          <w:szCs w:val="24"/>
        </w:rPr>
        <w:t xml:space="preserve">This process allows </w:t>
      </w:r>
      <w:proofErr w:type="spellStart"/>
      <w:r w:rsidRPr="00D9488D">
        <w:rPr>
          <w:rFonts w:ascii="Times New Roman" w:hAnsi="Times New Roman" w:cs="Times New Roman"/>
          <w:sz w:val="24"/>
          <w:szCs w:val="24"/>
        </w:rPr>
        <w:t>granzymes</w:t>
      </w:r>
      <w:proofErr w:type="spellEnd"/>
      <w:r w:rsidRPr="00D9488D">
        <w:rPr>
          <w:rFonts w:ascii="Times New Roman" w:hAnsi="Times New Roman" w:cs="Times New Roman"/>
          <w:sz w:val="24"/>
          <w:szCs w:val="24"/>
        </w:rPr>
        <w:t xml:space="preserve"> to enter the tumor cell and induce apoptosis via </w:t>
      </w:r>
      <w:proofErr w:type="spellStart"/>
      <w:r w:rsidRPr="00D9488D">
        <w:rPr>
          <w:rFonts w:ascii="Times New Roman" w:hAnsi="Times New Roman" w:cs="Times New Roman"/>
          <w:sz w:val="24"/>
          <w:szCs w:val="24"/>
        </w:rPr>
        <w:t>caspase</w:t>
      </w:r>
      <w:proofErr w:type="spellEnd"/>
      <w:r w:rsidRPr="00D9488D">
        <w:rPr>
          <w:rFonts w:ascii="Times New Roman" w:hAnsi="Times New Roman" w:cs="Times New Roman"/>
          <w:sz w:val="24"/>
          <w:szCs w:val="24"/>
        </w:rPr>
        <w:t xml:space="preserve"> activation. Cytokine release is another crucial aspect of CAR T-cell function. Key cytokines—including interfero</w:t>
      </w:r>
      <w:r w:rsidRPr="00D9488D">
        <w:rPr>
          <w:rFonts w:ascii="Times New Roman" w:hAnsi="Times New Roman" w:cs="Times New Roman"/>
          <w:sz w:val="24"/>
          <w:szCs w:val="24"/>
          <w:highlight w:val="green"/>
        </w:rPr>
        <w:t>n-</w:t>
      </w:r>
      <w:r w:rsidRPr="00D9488D">
        <w:rPr>
          <w:rFonts w:ascii="Times New Roman" w:hAnsi="Times New Roman" w:cs="Times New Roman"/>
          <w:sz w:val="24"/>
          <w:szCs w:val="24"/>
        </w:rPr>
        <w:t>gamma (</w:t>
      </w:r>
      <w:r w:rsidRPr="00D9488D">
        <w:rPr>
          <w:rFonts w:ascii="Times New Roman" w:hAnsi="Times New Roman" w:cs="Times New Roman"/>
          <w:sz w:val="24"/>
          <w:szCs w:val="24"/>
          <w:highlight w:val="cyan"/>
        </w:rPr>
        <w:t>I</w:t>
      </w:r>
      <w:r w:rsidRPr="00D9488D">
        <w:rPr>
          <w:rFonts w:ascii="Times New Roman" w:hAnsi="Times New Roman" w:cs="Times New Roman"/>
          <w:sz w:val="24"/>
          <w:szCs w:val="24"/>
        </w:rPr>
        <w:t>F</w:t>
      </w:r>
      <w:r w:rsidRPr="00D9488D">
        <w:rPr>
          <w:rFonts w:ascii="Times New Roman" w:hAnsi="Times New Roman" w:cs="Times New Roman"/>
          <w:sz w:val="24"/>
          <w:szCs w:val="24"/>
          <w:highlight w:val="green"/>
        </w:rPr>
        <w:t>N-</w:t>
      </w:r>
      <w:r w:rsidR="00D9488D" w:rsidRPr="00D9488D">
        <w:rPr>
          <w:rStyle w:val="GreekCharacters"/>
          <w:rFonts w:ascii="Times New Roman" w:hAnsi="Times New Roman" w:cs="Times New Roman"/>
          <w:sz w:val="24"/>
          <w:szCs w:val="24"/>
          <w:highlight w:val="green"/>
        </w:rPr>
        <w:t>γ</w:t>
      </w:r>
      <w:r w:rsidRPr="00D9488D">
        <w:rPr>
          <w:rFonts w:ascii="Times New Roman" w:hAnsi="Times New Roman" w:cs="Times New Roman"/>
          <w:sz w:val="24"/>
          <w:szCs w:val="24"/>
        </w:rPr>
        <w:t>), tumor necrosis factor-alpha (</w:t>
      </w:r>
      <w:r w:rsidRPr="00D9488D">
        <w:rPr>
          <w:rFonts w:ascii="Times New Roman" w:hAnsi="Times New Roman" w:cs="Times New Roman"/>
          <w:sz w:val="24"/>
          <w:szCs w:val="24"/>
          <w:highlight w:val="cyan"/>
        </w:rPr>
        <w:t>T</w:t>
      </w:r>
      <w:r w:rsidRPr="00D9488D">
        <w:rPr>
          <w:rFonts w:ascii="Times New Roman" w:hAnsi="Times New Roman" w:cs="Times New Roman"/>
          <w:sz w:val="24"/>
          <w:szCs w:val="24"/>
        </w:rPr>
        <w:t>NF-</w:t>
      </w:r>
      <w:r w:rsidR="00D9488D" w:rsidRPr="00D9488D">
        <w:rPr>
          <w:rStyle w:val="GreekCharacters"/>
          <w:rFonts w:ascii="Times New Roman" w:hAnsi="Times New Roman" w:cs="Times New Roman"/>
          <w:sz w:val="24"/>
          <w:szCs w:val="24"/>
          <w:highlight w:val="green"/>
        </w:rPr>
        <w:t>α</w:t>
      </w:r>
      <w:r w:rsidRPr="00D9488D">
        <w:rPr>
          <w:rFonts w:ascii="Times New Roman" w:hAnsi="Times New Roman" w:cs="Times New Roman"/>
          <w:sz w:val="24"/>
          <w:szCs w:val="24"/>
        </w:rPr>
        <w:t>), interleuki</w:t>
      </w:r>
      <w:r w:rsidRPr="00D9488D">
        <w:rPr>
          <w:rFonts w:ascii="Times New Roman" w:hAnsi="Times New Roman" w:cs="Times New Roman"/>
          <w:sz w:val="24"/>
          <w:szCs w:val="24"/>
          <w:highlight w:val="green"/>
        </w:rPr>
        <w:t>n-</w:t>
      </w:r>
      <w:r w:rsidRPr="00D9488D">
        <w:rPr>
          <w:rFonts w:ascii="Times New Roman" w:hAnsi="Times New Roman" w:cs="Times New Roman"/>
          <w:sz w:val="24"/>
          <w:szCs w:val="24"/>
        </w:rPr>
        <w:t>2 (I</w:t>
      </w:r>
      <w:r w:rsidRPr="00D9488D">
        <w:rPr>
          <w:rFonts w:ascii="Times New Roman" w:hAnsi="Times New Roman" w:cs="Times New Roman"/>
          <w:sz w:val="24"/>
          <w:szCs w:val="24"/>
          <w:highlight w:val="green"/>
        </w:rPr>
        <w:t>L-</w:t>
      </w:r>
      <w:r w:rsidRPr="00D9488D">
        <w:rPr>
          <w:rFonts w:ascii="Times New Roman" w:hAnsi="Times New Roman" w:cs="Times New Roman"/>
          <w:sz w:val="24"/>
          <w:szCs w:val="24"/>
        </w:rPr>
        <w:t>2), granulocyte-macrophage colony-stimulating factor (GM-CSF), and interleuki</w:t>
      </w:r>
      <w:r w:rsidRPr="00D9488D">
        <w:rPr>
          <w:rFonts w:ascii="Times New Roman" w:hAnsi="Times New Roman" w:cs="Times New Roman"/>
          <w:sz w:val="24"/>
          <w:szCs w:val="24"/>
          <w:highlight w:val="green"/>
        </w:rPr>
        <w:t>n-</w:t>
      </w:r>
      <w:r w:rsidRPr="00D9488D">
        <w:rPr>
          <w:rFonts w:ascii="Times New Roman" w:hAnsi="Times New Roman" w:cs="Times New Roman"/>
          <w:sz w:val="24"/>
          <w:szCs w:val="24"/>
        </w:rPr>
        <w:t>6 (I</w:t>
      </w:r>
      <w:r w:rsidRPr="00D9488D">
        <w:rPr>
          <w:rFonts w:ascii="Times New Roman" w:hAnsi="Times New Roman" w:cs="Times New Roman"/>
          <w:sz w:val="24"/>
          <w:szCs w:val="24"/>
          <w:highlight w:val="green"/>
        </w:rPr>
        <w:t>L-</w:t>
      </w:r>
      <w:r w:rsidRPr="00D9488D">
        <w:rPr>
          <w:rFonts w:ascii="Times New Roman" w:hAnsi="Times New Roman" w:cs="Times New Roman"/>
          <w:sz w:val="24"/>
          <w:szCs w:val="24"/>
        </w:rPr>
        <w:t>6)—amplify the immune response and contribute to the overall therapeutic effect.</w:t>
      </w:r>
    </w:p>
    <w:p w:rsidR="008917CD" w:rsidRPr="00D9488D" w:rsidRDefault="000F3222">
      <w:pPr>
        <w:pStyle w:val="TXT"/>
        <w:spacing w:line="480" w:lineRule="auto"/>
        <w:contextualSpacing/>
        <w:rPr>
          <w:rFonts w:ascii="Times New Roman" w:hAnsi="Times New Roman" w:cs="Times New Roman"/>
          <w:sz w:val="24"/>
          <w:szCs w:val="24"/>
        </w:rPr>
      </w:pPr>
      <w:r w:rsidRPr="00D9488D">
        <w:rPr>
          <w:rFonts w:ascii="Times New Roman" w:hAnsi="Times New Roman" w:cs="Times New Roman"/>
          <w:sz w:val="24"/>
          <w:szCs w:val="24"/>
        </w:rPr>
        <w:lastRenderedPageBreak/>
        <w:t xml:space="preserve">The biologic components and cytokine functions described above are summarized in </w:t>
      </w:r>
      <w:bookmarkStart w:id="1" w:name="bm_tab_cite_Table_2_2"/>
      <w:sdt>
        <w:sdtPr>
          <w:rPr>
            <w:rFonts w:ascii="Times New Roman" w:hAnsi="Times New Roman" w:cs="Times New Roman"/>
            <w:sz w:val="24"/>
            <w:szCs w:val="24"/>
          </w:rPr>
          <w:alias w:val="Table Citation"/>
          <w:tag w:val="tab_cite"/>
          <w:id w:val="-176822779"/>
          <w:placeholder>
            <w:docPart w:val="DefaultPlaceholder_1082065158"/>
          </w:placeholder>
        </w:sdtPr>
        <w:sdtEndPr>
          <w:rPr>
            <w:rStyle w:val="TableCitation"/>
          </w:rPr>
        </w:sdtEndPr>
        <w:sdtContent>
          <w:r w:rsidRPr="00D9488D">
            <w:rPr>
              <w:rStyle w:val="TableCitation"/>
              <w:rFonts w:ascii="Times New Roman" w:hAnsi="Times New Roman" w:cs="Times New Roman"/>
              <w:sz w:val="24"/>
              <w:szCs w:val="24"/>
            </w:rPr>
            <w:t>Table 2.2</w:t>
          </w:r>
          <w:bookmarkEnd w:id="1"/>
        </w:sdtContent>
      </w:sdt>
      <w:r w:rsidRPr="00D9488D">
        <w:rPr>
          <w:rFonts w:ascii="Times New Roman" w:hAnsi="Times New Roman" w:cs="Times New Roman"/>
          <w:sz w:val="24"/>
          <w:szCs w:val="24"/>
        </w:rPr>
        <w:t>.</w:t>
      </w:r>
    </w:p>
    <w:p w:rsidR="008917CD" w:rsidRPr="00D9488D" w:rsidRDefault="000F3222" w:rsidP="009C5A95">
      <w:pPr>
        <w:pStyle w:val="PMI"/>
      </w:pPr>
      <w:r w:rsidRPr="00D9488D">
        <w:rPr>
          <w:rFonts w:ascii="Times New Roman" w:hAnsi="Times New Roman" w:cs="Times New Roman"/>
          <w:sz w:val="24"/>
          <w:szCs w:val="24"/>
        </w:rPr>
        <w:t xml:space="preserve">&lt;INSERT </w:t>
      </w:r>
      <w:sdt>
        <w:sdtPr>
          <w:rPr>
            <w:rFonts w:ascii="Times New Roman" w:hAnsi="Times New Roman" w:cs="Times New Roman"/>
            <w:sz w:val="24"/>
            <w:szCs w:val="24"/>
          </w:rPr>
          <w:alias w:val="Table Citation"/>
          <w:tag w:val="tab_cite"/>
          <w:id w:val="728579897"/>
          <w:placeholder>
            <w:docPart w:val="DefaultPlaceholder_1082065158"/>
          </w:placeholder>
        </w:sdtPr>
        <w:sdtEndPr/>
        <w:sdtContent>
          <w:r w:rsidRPr="00D9488D">
            <w:rPr>
              <w:rFonts w:ascii="Times New Roman" w:hAnsi="Times New Roman" w:cs="Times New Roman"/>
              <w:sz w:val="24"/>
              <w:szCs w:val="24"/>
            </w:rPr>
            <w:t>TAB2.2</w:t>
          </w:r>
        </w:sdtContent>
      </w:sdt>
      <w:r w:rsidRPr="00D9488D">
        <w:rPr>
          <w:rFonts w:ascii="Times New Roman" w:hAnsi="Times New Roman" w:cs="Times New Roman"/>
          <w:sz w:val="24"/>
          <w:szCs w:val="24"/>
        </w:rPr>
        <w:t>&gt;</w:t>
      </w:r>
    </w:p>
    <w:p w:rsidR="008917CD" w:rsidRPr="00D9488D" w:rsidRDefault="00D9488D">
      <w:pPr>
        <w:pStyle w:val="H20"/>
        <w:spacing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Cellular Characteristics </w:t>
      </w:r>
      <w:proofErr w:type="gramStart"/>
      <w:r w:rsidRPr="00D9488D">
        <w:rPr>
          <w:rFonts w:ascii="Times New Roman" w:eastAsia="Times New Roman" w:hAnsi="Times New Roman" w:cs="Times New Roman"/>
          <w:b/>
          <w:bCs/>
          <w:sz w:val="24"/>
          <w:szCs w:val="24"/>
          <w:highlight w:val="green"/>
        </w:rPr>
        <w:t>Of</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green"/>
        </w:rPr>
        <w:t>CAR</w:t>
      </w:r>
      <w:r w:rsidR="000F3222" w:rsidRPr="00D9488D">
        <w:rPr>
          <w:rFonts w:ascii="Times New Roman" w:eastAsia="Times New Roman" w:hAnsi="Times New Roman" w:cs="Times New Roman"/>
          <w:b/>
          <w:bCs/>
          <w:sz w:val="24"/>
          <w:szCs w:val="24"/>
          <w:highlight w:val="yellow"/>
        </w:rPr>
        <w:t xml:space="preserve"> T</w:t>
      </w:r>
      <w:r w:rsidRPr="00D9488D">
        <w:rPr>
          <w:rFonts w:ascii="Times New Roman" w:eastAsia="Times New Roman" w:hAnsi="Times New Roman" w:cs="Times New Roman"/>
          <w:b/>
          <w:bCs/>
          <w:sz w:val="24"/>
          <w:szCs w:val="24"/>
          <w:highlight w:val="yellow"/>
        </w:rPr>
        <w:t>-</w:t>
      </w:r>
      <w:r w:rsidR="000F3222" w:rsidRPr="00D9488D">
        <w:rPr>
          <w:rFonts w:ascii="Times New Roman" w:eastAsia="Times New Roman" w:hAnsi="Times New Roman" w:cs="Times New Roman"/>
          <w:b/>
          <w:bCs/>
          <w:sz w:val="24"/>
          <w:szCs w:val="24"/>
          <w:highlight w:val="yellow"/>
        </w:rPr>
        <w:t>Cells</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sz w:val="24"/>
          <w:szCs w:val="24"/>
        </w:rPr>
        <w:t>CAR T-cells are produced from either autologous (patient-derive</w:t>
      </w:r>
      <w:r w:rsidRPr="00D9488D">
        <w:rPr>
          <w:rFonts w:ascii="Times New Roman" w:hAnsi="Times New Roman" w:cs="Times New Roman"/>
          <w:sz w:val="24"/>
          <w:szCs w:val="24"/>
          <w:highlight w:val="green"/>
        </w:rPr>
        <w:t xml:space="preserve">d) </w:t>
      </w:r>
      <w:r w:rsidRPr="00D9488D">
        <w:rPr>
          <w:rFonts w:ascii="Times New Roman" w:hAnsi="Times New Roman" w:cs="Times New Roman"/>
          <w:sz w:val="24"/>
          <w:szCs w:val="24"/>
        </w:rPr>
        <w:t>or allogeneic (donor-derive</w:t>
      </w:r>
      <w:r w:rsidRPr="00D9488D">
        <w:rPr>
          <w:rFonts w:ascii="Times New Roman" w:hAnsi="Times New Roman" w:cs="Times New Roman"/>
          <w:sz w:val="24"/>
          <w:szCs w:val="24"/>
          <w:highlight w:val="green"/>
        </w:rPr>
        <w:t xml:space="preserve">d) </w:t>
      </w:r>
      <w:r w:rsidRPr="00D9488D">
        <w:rPr>
          <w:rFonts w:ascii="Times New Roman" w:hAnsi="Times New Roman" w:cs="Times New Roman"/>
          <w:sz w:val="24"/>
          <w:szCs w:val="24"/>
        </w:rPr>
        <w:t>CD3+ T-cells. These cellular products typically consist of a balanced mixture of CD4+ helper T-cells and CD8+ cytotoxic T-cells, which together contribute to the overall therapeutic efficacy.</w:t>
      </w:r>
    </w:p>
    <w:p w:rsidR="008917CD" w:rsidRPr="00D9488D" w:rsidRDefault="000F3222">
      <w:pPr>
        <w:pStyle w:val="TXT"/>
        <w:spacing w:line="480" w:lineRule="auto"/>
        <w:contextualSpacing/>
        <w:rPr>
          <w:rFonts w:ascii="Times New Roman" w:hAnsi="Times New Roman" w:cs="Times New Roman"/>
          <w:sz w:val="24"/>
          <w:szCs w:val="24"/>
        </w:rPr>
      </w:pPr>
      <w:r w:rsidRPr="00D9488D">
        <w:rPr>
          <w:rFonts w:ascii="Times New Roman" w:hAnsi="Times New Roman" w:cs="Times New Roman"/>
          <w:sz w:val="24"/>
          <w:szCs w:val="24"/>
        </w:rPr>
        <w:t>Early memory T-cell populations, characterized by the expression of CD45RA⁺ and CCR7+, are linked to increased persistence of CAR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 1 (P</w:t>
      </w:r>
      <w:r w:rsidRPr="00D9488D">
        <w:rPr>
          <w:rFonts w:ascii="Times New Roman" w:hAnsi="Times New Roman" w:cs="Times New Roman"/>
          <w:sz w:val="24"/>
          <w:szCs w:val="24"/>
          <w:highlight w:val="green"/>
        </w:rPr>
        <w:t>D-</w:t>
      </w:r>
      <w:r w:rsidRPr="00D9488D">
        <w:rPr>
          <w:rFonts w:ascii="Times New Roman" w:hAnsi="Times New Roman" w:cs="Times New Roman"/>
          <w:sz w:val="24"/>
          <w:szCs w:val="24"/>
        </w:rPr>
        <w:t xml:space="preserve">1), lymphocyte activation gene-3 (LAG-3), and T-cell immunoglobulin and </w:t>
      </w:r>
      <w:proofErr w:type="spellStart"/>
      <w:r w:rsidRPr="00D9488D">
        <w:rPr>
          <w:rFonts w:ascii="Times New Roman" w:hAnsi="Times New Roman" w:cs="Times New Roman"/>
          <w:sz w:val="24"/>
          <w:szCs w:val="24"/>
        </w:rPr>
        <w:t>muci</w:t>
      </w:r>
      <w:r w:rsidRPr="00D9488D">
        <w:rPr>
          <w:rFonts w:ascii="Times New Roman" w:hAnsi="Times New Roman" w:cs="Times New Roman"/>
          <w:sz w:val="24"/>
          <w:szCs w:val="24"/>
          <w:highlight w:val="green"/>
        </w:rPr>
        <w:t>n</w:t>
      </w:r>
      <w:proofErr w:type="spellEnd"/>
      <w:r w:rsidRPr="00D9488D">
        <w:rPr>
          <w:rFonts w:ascii="Times New Roman" w:hAnsi="Times New Roman" w:cs="Times New Roman"/>
          <w:sz w:val="24"/>
          <w:szCs w:val="24"/>
          <w:highlight w:val="green"/>
        </w:rPr>
        <w:t>-</w:t>
      </w:r>
      <w:r w:rsidRPr="00D9488D">
        <w:rPr>
          <w:rFonts w:ascii="Times New Roman" w:hAnsi="Times New Roman" w:cs="Times New Roman"/>
          <w:sz w:val="24"/>
          <w:szCs w:val="24"/>
        </w:rPr>
        <w:t xml:space="preserve">domain containing-3 (TIM3). </w:t>
      </w:r>
    </w:p>
    <w:p w:rsidR="008917CD" w:rsidRPr="00D9488D" w:rsidRDefault="00D9488D">
      <w:pPr>
        <w:pStyle w:val="H3"/>
        <w:spacing w:line="480" w:lineRule="auto"/>
        <w:contextualSpacing/>
        <w:rPr>
          <w:rFonts w:ascii="Times New Roman" w:hAnsi="Times New Roman" w:cs="Times New Roman"/>
          <w:i/>
          <w:color w:val="000000"/>
          <w:sz w:val="24"/>
          <w:szCs w:val="24"/>
          <w:highlight w:val="yellow"/>
        </w:rPr>
      </w:pPr>
      <w:r w:rsidRPr="00D9488D">
        <w:rPr>
          <w:rStyle w:val="Tag"/>
          <w:rFonts w:ascii="Times New Roman" w:hAnsi="Times New Roman" w:cs="Times New Roman"/>
          <w:i/>
          <w:color w:val="000000"/>
          <w:sz w:val="24"/>
          <w:szCs w:val="24"/>
          <w:highlight w:val="yellow"/>
        </w:rPr>
        <w:t>&lt;</w:t>
      </w:r>
      <w:r w:rsidR="000F3222" w:rsidRPr="00D9488D">
        <w:rPr>
          <w:rStyle w:val="Tag"/>
          <w:rFonts w:ascii="Times New Roman" w:hAnsi="Times New Roman" w:cs="Times New Roman"/>
          <w:i/>
          <w:color w:val="000000"/>
          <w:sz w:val="24"/>
          <w:szCs w:val="24"/>
          <w:highlight w:val="yellow"/>
        </w:rPr>
        <w:t>H3</w:t>
      </w:r>
      <w:r w:rsidRPr="00D9488D">
        <w:rPr>
          <w:rStyle w:val="Tag"/>
          <w:rFonts w:ascii="Times New Roman" w:hAnsi="Times New Roman" w:cs="Times New Roman"/>
          <w:i/>
          <w:color w:val="000000"/>
          <w:sz w:val="24"/>
          <w:szCs w:val="24"/>
          <w:highlight w:val="yellow"/>
        </w:rPr>
        <w:t>&gt;</w:t>
      </w:r>
      <w:r w:rsidR="000F3222" w:rsidRPr="00D9488D">
        <w:rPr>
          <w:rFonts w:ascii="Times New Roman" w:hAnsi="Times New Roman" w:cs="Times New Roman"/>
          <w:i/>
          <w:color w:val="000000"/>
          <w:sz w:val="24"/>
          <w:szCs w:val="24"/>
          <w:highlight w:val="yellow"/>
        </w:rPr>
        <w:t xml:space="preserve">Evolution </w:t>
      </w:r>
      <w:proofErr w:type="gramStart"/>
      <w:r w:rsidRPr="00D9488D">
        <w:rPr>
          <w:rFonts w:ascii="Times New Roman" w:hAnsi="Times New Roman" w:cs="Times New Roman"/>
          <w:i/>
          <w:color w:val="000000"/>
          <w:sz w:val="24"/>
          <w:szCs w:val="24"/>
          <w:highlight w:val="green"/>
        </w:rPr>
        <w:t>Of</w:t>
      </w:r>
      <w:proofErr w:type="gramEnd"/>
      <w:r w:rsidRPr="00D9488D">
        <w:rPr>
          <w:rFonts w:ascii="Times New Roman" w:hAnsi="Times New Roman" w:cs="Times New Roman"/>
          <w:i/>
          <w:color w:val="000000"/>
          <w:sz w:val="24"/>
          <w:szCs w:val="24"/>
          <w:highlight w:val="yellow"/>
        </w:rPr>
        <w:t xml:space="preserve"> </w:t>
      </w:r>
      <w:r w:rsidR="000F3222" w:rsidRPr="00D9488D">
        <w:rPr>
          <w:rFonts w:ascii="Times New Roman" w:hAnsi="Times New Roman" w:cs="Times New Roman"/>
          <w:i/>
          <w:color w:val="000000"/>
          <w:sz w:val="24"/>
          <w:szCs w:val="24"/>
          <w:highlight w:val="green"/>
        </w:rPr>
        <w:t>CAR</w:t>
      </w:r>
      <w:r w:rsidR="000F3222" w:rsidRPr="00D9488D">
        <w:rPr>
          <w:rFonts w:ascii="Times New Roman" w:hAnsi="Times New Roman" w:cs="Times New Roman"/>
          <w:i/>
          <w:color w:val="000000"/>
          <w:sz w:val="24"/>
          <w:szCs w:val="24"/>
          <w:highlight w:val="yellow"/>
        </w:rPr>
        <w:t xml:space="preserve"> Constructs</w:t>
      </w:r>
    </w:p>
    <w:p w:rsidR="008917CD" w:rsidRPr="00D9488D" w:rsidRDefault="000F3222">
      <w:pPr>
        <w:pStyle w:val="TXT-FLUSH"/>
        <w:spacing w:line="480" w:lineRule="auto"/>
        <w:contextualSpacing/>
        <w:rPr>
          <w:rFonts w:ascii="Times New Roman" w:hAnsi="Times New Roman" w:cs="Times New Roman"/>
          <w:color w:val="000000"/>
          <w:sz w:val="24"/>
          <w:szCs w:val="24"/>
        </w:rPr>
      </w:pPr>
      <w:r w:rsidRPr="00D9488D">
        <w:rPr>
          <w:rFonts w:ascii="Times New Roman" w:hAnsi="Times New Roman" w:cs="Times New Roman"/>
          <w:color w:val="000000"/>
          <w:sz w:val="24"/>
          <w:szCs w:val="24"/>
        </w:rPr>
        <w:t xml:space="preserve">CAR constructs have evolved across four generations to improve T-cell function and persistence </w:t>
      </w:r>
      <w:bookmarkStart w:id="2" w:name="bm_fig_cite_Figure_2_1"/>
      <w:sdt>
        <w:sdtPr>
          <w:rPr>
            <w:rFonts w:ascii="Times New Roman" w:hAnsi="Times New Roman" w:cs="Times New Roman"/>
            <w:color w:val="000000"/>
            <w:sz w:val="24"/>
            <w:szCs w:val="24"/>
          </w:rPr>
          <w:alias w:val="Figure Citation"/>
          <w:tag w:val="fig_cite"/>
          <w:id w:val="-342636751"/>
          <w:placeholder>
            <w:docPart w:val="DefaultPlaceholder_1082065158"/>
          </w:placeholder>
        </w:sdtPr>
        <w:sdtEndPr>
          <w:rPr>
            <w:color w:val="auto"/>
          </w:rPr>
        </w:sdtEndPr>
        <w:sdtContent>
          <w:commentRangeStart w:id="3"/>
          <w:r w:rsidRPr="00D9488D">
            <w:rPr>
              <w:rFonts w:ascii="Times New Roman" w:hAnsi="Times New Roman" w:cs="Times New Roman"/>
              <w:sz w:val="24"/>
              <w:szCs w:val="24"/>
            </w:rPr>
            <w:t>(</w:t>
          </w:r>
          <w:r w:rsidRPr="00D9488D">
            <w:rPr>
              <w:rStyle w:val="FigureCitation"/>
              <w:rFonts w:ascii="Times New Roman" w:hAnsi="Times New Roman" w:cs="Times New Roman"/>
              <w:sz w:val="24"/>
              <w:szCs w:val="24"/>
            </w:rPr>
            <w:t>Figure 2.1</w:t>
          </w:r>
          <w:r w:rsidRPr="00D9488D">
            <w:rPr>
              <w:rFonts w:ascii="Times New Roman" w:hAnsi="Times New Roman" w:cs="Times New Roman"/>
              <w:sz w:val="24"/>
              <w:szCs w:val="24"/>
            </w:rPr>
            <w:t>)</w:t>
          </w:r>
          <w:bookmarkEnd w:id="2"/>
        </w:sdtContent>
      </w:sdt>
      <w:r w:rsidRPr="00D9488D">
        <w:rPr>
          <w:rFonts w:ascii="Times New Roman" w:hAnsi="Times New Roman" w:cs="Times New Roman"/>
          <w:color w:val="000000"/>
          <w:sz w:val="24"/>
          <w:szCs w:val="24"/>
        </w:rPr>
        <w:t>:</w:t>
      </w:r>
      <w:commentRangeEnd w:id="3"/>
      <w:r w:rsidRPr="00D9488D">
        <w:rPr>
          <w:rStyle w:val="CommentReference"/>
        </w:rPr>
        <w:commentReference w:id="3"/>
      </w:r>
    </w:p>
    <w:p w:rsidR="008917CD" w:rsidRPr="00D9488D" w:rsidRDefault="000F3222" w:rsidP="009C5A95">
      <w:pPr>
        <w:pStyle w:val="PMI"/>
        <w:rPr>
          <w:rFonts w:ascii="Times New Roman" w:hAnsi="Times New Roman" w:cs="Times New Roman"/>
          <w:color w:val="000000"/>
          <w:sz w:val="24"/>
          <w:szCs w:val="24"/>
        </w:rPr>
      </w:pPr>
      <w:r w:rsidRPr="00D9488D">
        <w:rPr>
          <w:rStyle w:val="Tag"/>
          <w:rFonts w:ascii="Times New Roman" w:hAnsi="Times New Roman" w:cs="Times New Roman"/>
          <w:color w:val="000000"/>
          <w:sz w:val="24"/>
          <w:szCs w:val="24"/>
        </w:rPr>
        <w:t>&lt;BL&gt;</w:t>
      </w:r>
    </w:p>
    <w:p w:rsidR="008917CD" w:rsidRPr="00D9488D" w:rsidRDefault="000F3222">
      <w:pPr>
        <w:pStyle w:val="BL-FIRST"/>
        <w:spacing w:line="480" w:lineRule="auto"/>
        <w:ind w:left="660" w:hanging="360"/>
        <w:rPr>
          <w:rFonts w:ascii="Times New Roman" w:hAnsi="Times New Roman" w:cs="Times New Roman"/>
          <w:color w:val="000000"/>
          <w:sz w:val="24"/>
          <w:szCs w:val="24"/>
        </w:rPr>
      </w:pPr>
      <w:r w:rsidRPr="00D9488D">
        <w:rPr>
          <w:rStyle w:val="BulletManualBodyList"/>
          <w:rFonts w:ascii="Symbol" w:hAnsi="Symbol" w:cs="Times New Roman"/>
          <w:color w:val="000000"/>
          <w:sz w:val="24"/>
          <w:szCs w:val="24"/>
        </w:rPr>
        <w:t></w:t>
      </w:r>
      <w:r w:rsidRPr="00D9488D">
        <w:rPr>
          <w:rFonts w:ascii="Symbol" w:hAnsi="Symbol" w:cs="Times New Roman"/>
          <w:color w:val="000000"/>
          <w:sz w:val="24"/>
          <w:szCs w:val="24"/>
        </w:rPr>
        <w:tab/>
      </w:r>
      <w:r w:rsidRPr="00D9488D">
        <w:rPr>
          <w:rFonts w:ascii="Times New Roman" w:hAnsi="Times New Roman" w:cs="Times New Roman"/>
          <w:b/>
          <w:color w:val="000000"/>
          <w:sz w:val="24"/>
          <w:szCs w:val="24"/>
        </w:rPr>
        <w:t>First-generation CARs</w:t>
      </w:r>
      <w:r w:rsidRPr="00D9488D">
        <w:rPr>
          <w:rFonts w:ascii="Times New Roman" w:hAnsi="Times New Roman" w:cs="Times New Roman"/>
          <w:color w:val="000000"/>
          <w:sz w:val="24"/>
          <w:szCs w:val="24"/>
        </w:rPr>
        <w:t>: Contained on</w:t>
      </w:r>
      <w:r w:rsidRPr="00D9488D">
        <w:rPr>
          <w:rFonts w:ascii="Times New Roman" w:hAnsi="Times New Roman" w:cs="Times New Roman"/>
          <w:color w:val="000000"/>
          <w:sz w:val="24"/>
          <w:szCs w:val="24"/>
          <w:highlight w:val="cyan"/>
        </w:rPr>
        <w:t>l</w:t>
      </w:r>
      <w:r w:rsidRPr="00D9488D">
        <w:rPr>
          <w:rFonts w:ascii="Times New Roman" w:hAnsi="Times New Roman" w:cs="Times New Roman"/>
          <w:color w:val="000000"/>
          <w:sz w:val="24"/>
          <w:szCs w:val="24"/>
        </w:rPr>
        <w:t>y the CD3</w:t>
      </w:r>
      <w:r w:rsidR="00D9488D" w:rsidRPr="00D9488D">
        <w:rPr>
          <w:rStyle w:val="GreekCharacters"/>
          <w:rFonts w:ascii="Times New Roman" w:hAnsi="Times New Roman" w:cs="Times New Roman"/>
          <w:color w:val="000000"/>
          <w:sz w:val="24"/>
          <w:szCs w:val="24"/>
          <w:highlight w:val="green"/>
        </w:rPr>
        <w:t>ζ</w:t>
      </w:r>
      <w:r w:rsidRPr="00D9488D">
        <w:rPr>
          <w:rFonts w:ascii="Times New Roman" w:hAnsi="Times New Roman" w:cs="Times New Roman"/>
          <w:color w:val="000000"/>
          <w:sz w:val="24"/>
          <w:szCs w:val="24"/>
        </w:rPr>
        <w:t xml:space="preserve"> domain, providing T-cell activation but limited in expansion and persistence.</w:t>
      </w:r>
    </w:p>
    <w:p w:rsidR="008917CD" w:rsidRPr="00D9488D" w:rsidRDefault="000F3222">
      <w:pPr>
        <w:pStyle w:val="BL-MID"/>
        <w:spacing w:line="480" w:lineRule="auto"/>
        <w:ind w:left="660" w:hanging="360"/>
        <w:rPr>
          <w:rFonts w:ascii="Times New Roman" w:hAnsi="Times New Roman" w:cs="Times New Roman"/>
          <w:color w:val="000000"/>
          <w:sz w:val="24"/>
          <w:szCs w:val="24"/>
        </w:rPr>
      </w:pPr>
      <w:r w:rsidRPr="00D9488D">
        <w:rPr>
          <w:rStyle w:val="BulletManualBodyList"/>
          <w:rFonts w:ascii="Symbol" w:hAnsi="Symbol" w:cs="Times New Roman"/>
          <w:color w:val="000000"/>
          <w:sz w:val="24"/>
          <w:szCs w:val="24"/>
        </w:rPr>
        <w:t></w:t>
      </w:r>
      <w:r w:rsidRPr="00D9488D">
        <w:rPr>
          <w:rFonts w:ascii="Symbol" w:hAnsi="Symbol" w:cs="Times New Roman"/>
          <w:color w:val="000000"/>
          <w:sz w:val="24"/>
          <w:szCs w:val="24"/>
        </w:rPr>
        <w:tab/>
      </w:r>
      <w:r w:rsidRPr="00D9488D">
        <w:rPr>
          <w:rFonts w:ascii="Times New Roman" w:hAnsi="Times New Roman" w:cs="Times New Roman"/>
          <w:b/>
          <w:color w:val="000000"/>
          <w:sz w:val="24"/>
          <w:szCs w:val="24"/>
        </w:rPr>
        <w:t>Secon</w:t>
      </w:r>
      <w:r w:rsidRPr="00D9488D">
        <w:rPr>
          <w:rFonts w:ascii="Times New Roman" w:hAnsi="Times New Roman" w:cs="Times New Roman"/>
          <w:b/>
          <w:color w:val="000000"/>
          <w:sz w:val="24"/>
          <w:szCs w:val="24"/>
          <w:highlight w:val="green"/>
        </w:rPr>
        <w:t>d-</w:t>
      </w:r>
      <w:r w:rsidRPr="00D9488D">
        <w:rPr>
          <w:rFonts w:ascii="Times New Roman" w:hAnsi="Times New Roman" w:cs="Times New Roman"/>
          <w:b/>
          <w:color w:val="000000"/>
          <w:sz w:val="24"/>
          <w:szCs w:val="24"/>
        </w:rPr>
        <w:t>generation CARs</w:t>
      </w:r>
      <w:r w:rsidRPr="00D9488D">
        <w:rPr>
          <w:rFonts w:ascii="Times New Roman" w:hAnsi="Times New Roman" w:cs="Times New Roman"/>
          <w:color w:val="000000"/>
          <w:sz w:val="24"/>
          <w:szCs w:val="24"/>
        </w:rPr>
        <w:t>: Added a c</w:t>
      </w:r>
      <w:r w:rsidRPr="00D9488D">
        <w:rPr>
          <w:rFonts w:ascii="Times New Roman" w:hAnsi="Times New Roman" w:cs="Times New Roman"/>
          <w:color w:val="000000"/>
          <w:sz w:val="24"/>
          <w:szCs w:val="24"/>
          <w:highlight w:val="green"/>
        </w:rPr>
        <w:t>o-</w:t>
      </w:r>
      <w:r w:rsidRPr="00D9488D">
        <w:rPr>
          <w:rFonts w:ascii="Times New Roman" w:hAnsi="Times New Roman" w:cs="Times New Roman"/>
          <w:color w:val="000000"/>
          <w:sz w:val="24"/>
          <w:szCs w:val="24"/>
        </w:rPr>
        <w:t>stimulatory domain (CD28 or 4-1B</w:t>
      </w:r>
      <w:r w:rsidRPr="00D9488D">
        <w:rPr>
          <w:rFonts w:ascii="Times New Roman" w:hAnsi="Times New Roman" w:cs="Times New Roman"/>
          <w:color w:val="000000"/>
          <w:sz w:val="24"/>
          <w:szCs w:val="24"/>
          <w:highlight w:val="green"/>
        </w:rPr>
        <w:t xml:space="preserve">B) </w:t>
      </w:r>
      <w:r w:rsidRPr="00D9488D">
        <w:rPr>
          <w:rFonts w:ascii="Times New Roman" w:hAnsi="Times New Roman" w:cs="Times New Roman"/>
          <w:color w:val="000000"/>
          <w:sz w:val="24"/>
          <w:szCs w:val="24"/>
        </w:rPr>
        <w:t>to increase expansion and durability after infusion.</w:t>
      </w:r>
    </w:p>
    <w:p w:rsidR="008917CD" w:rsidRPr="00D9488D" w:rsidRDefault="000F3222">
      <w:pPr>
        <w:pStyle w:val="BL-MID"/>
        <w:spacing w:line="480" w:lineRule="auto"/>
        <w:ind w:left="660" w:hanging="360"/>
        <w:rPr>
          <w:rFonts w:ascii="Times New Roman" w:hAnsi="Times New Roman" w:cs="Times New Roman"/>
          <w:color w:val="000000"/>
          <w:sz w:val="24"/>
          <w:szCs w:val="24"/>
        </w:rPr>
      </w:pPr>
      <w:r w:rsidRPr="00D9488D">
        <w:rPr>
          <w:rStyle w:val="BulletManualBodyList"/>
          <w:rFonts w:ascii="Symbol" w:hAnsi="Symbol" w:cs="Times New Roman"/>
          <w:color w:val="000000"/>
          <w:sz w:val="24"/>
          <w:szCs w:val="24"/>
        </w:rPr>
        <w:lastRenderedPageBreak/>
        <w:t></w:t>
      </w:r>
      <w:r w:rsidRPr="00D9488D">
        <w:rPr>
          <w:rFonts w:ascii="Symbol" w:hAnsi="Symbol" w:cs="Times New Roman"/>
          <w:color w:val="000000"/>
          <w:sz w:val="24"/>
          <w:szCs w:val="24"/>
        </w:rPr>
        <w:tab/>
      </w:r>
      <w:r w:rsidRPr="00D9488D">
        <w:rPr>
          <w:rFonts w:ascii="Times New Roman" w:hAnsi="Times New Roman" w:cs="Times New Roman"/>
          <w:b/>
          <w:color w:val="000000"/>
          <w:sz w:val="24"/>
          <w:szCs w:val="24"/>
        </w:rPr>
        <w:t>Thir</w:t>
      </w:r>
      <w:r w:rsidRPr="00D9488D">
        <w:rPr>
          <w:rFonts w:ascii="Times New Roman" w:hAnsi="Times New Roman" w:cs="Times New Roman"/>
          <w:b/>
          <w:color w:val="000000"/>
          <w:sz w:val="24"/>
          <w:szCs w:val="24"/>
          <w:highlight w:val="green"/>
        </w:rPr>
        <w:t>d-</w:t>
      </w:r>
      <w:r w:rsidRPr="00D9488D">
        <w:rPr>
          <w:rFonts w:ascii="Times New Roman" w:hAnsi="Times New Roman" w:cs="Times New Roman"/>
          <w:b/>
          <w:color w:val="000000"/>
          <w:sz w:val="24"/>
          <w:szCs w:val="24"/>
        </w:rPr>
        <w:t>generation CARs</w:t>
      </w:r>
      <w:r w:rsidRPr="00D9488D">
        <w:rPr>
          <w:rFonts w:ascii="Times New Roman" w:hAnsi="Times New Roman" w:cs="Times New Roman"/>
          <w:color w:val="000000"/>
          <w:sz w:val="24"/>
          <w:szCs w:val="24"/>
        </w:rPr>
        <w:t>: Included two c</w:t>
      </w:r>
      <w:r w:rsidRPr="00D9488D">
        <w:rPr>
          <w:rFonts w:ascii="Times New Roman" w:hAnsi="Times New Roman" w:cs="Times New Roman"/>
          <w:color w:val="000000"/>
          <w:sz w:val="24"/>
          <w:szCs w:val="24"/>
          <w:highlight w:val="green"/>
        </w:rPr>
        <w:t>o-</w:t>
      </w:r>
      <w:r w:rsidRPr="00D9488D">
        <w:rPr>
          <w:rFonts w:ascii="Times New Roman" w:hAnsi="Times New Roman" w:cs="Times New Roman"/>
          <w:color w:val="000000"/>
          <w:sz w:val="24"/>
          <w:szCs w:val="24"/>
        </w:rPr>
        <w:t>stimulatory domains for stronger signaling and greater T-cell activity.</w:t>
      </w:r>
    </w:p>
    <w:p w:rsidR="008917CD" w:rsidRPr="00D9488D" w:rsidRDefault="000F3222">
      <w:pPr>
        <w:pStyle w:val="BL-LAST"/>
        <w:spacing w:line="480" w:lineRule="auto"/>
        <w:ind w:left="660" w:hanging="360"/>
        <w:rPr>
          <w:rFonts w:ascii="Times New Roman" w:hAnsi="Times New Roman" w:cs="Times New Roman"/>
          <w:color w:val="000000"/>
          <w:sz w:val="24"/>
          <w:szCs w:val="24"/>
        </w:rPr>
      </w:pPr>
      <w:r w:rsidRPr="00D9488D">
        <w:rPr>
          <w:rStyle w:val="BulletManualBodyList"/>
          <w:rFonts w:ascii="Symbol" w:hAnsi="Symbol" w:cs="Times New Roman"/>
          <w:color w:val="000000"/>
          <w:sz w:val="24"/>
          <w:szCs w:val="24"/>
        </w:rPr>
        <w:t></w:t>
      </w:r>
      <w:r w:rsidRPr="00D9488D">
        <w:rPr>
          <w:rFonts w:ascii="Symbol" w:hAnsi="Symbol" w:cs="Times New Roman"/>
          <w:color w:val="000000"/>
          <w:sz w:val="24"/>
          <w:szCs w:val="24"/>
        </w:rPr>
        <w:tab/>
      </w:r>
      <w:r w:rsidRPr="00D9488D">
        <w:rPr>
          <w:rFonts w:ascii="Times New Roman" w:hAnsi="Times New Roman" w:cs="Times New Roman"/>
          <w:b/>
          <w:bCs/>
          <w:color w:val="000000"/>
          <w:sz w:val="24"/>
          <w:szCs w:val="24"/>
        </w:rPr>
        <w:t>Fourth-generation CARs</w:t>
      </w:r>
      <w:r w:rsidRPr="00D9488D">
        <w:rPr>
          <w:rFonts w:ascii="Times New Roman" w:hAnsi="Times New Roman" w:cs="Times New Roman"/>
          <w:color w:val="000000"/>
          <w:sz w:val="24"/>
          <w:szCs w:val="24"/>
        </w:rPr>
        <w:t>: Engineered to secrete cytokines, enhancing antitumor effects by modifying the tumor microenvironment.</w:t>
      </w:r>
    </w:p>
    <w:p w:rsidR="008917CD" w:rsidRPr="00D9488D" w:rsidRDefault="000F3222" w:rsidP="009C5A95">
      <w:pPr>
        <w:pStyle w:val="PMI"/>
      </w:pPr>
      <w:r w:rsidRPr="00D9488D">
        <w:rPr>
          <w:rStyle w:val="Tag"/>
          <w:rFonts w:ascii="Times New Roman" w:hAnsi="Times New Roman" w:cs="Times New Roman"/>
          <w:b/>
          <w:bCs/>
          <w:color w:val="000000"/>
          <w:sz w:val="24"/>
          <w:szCs w:val="24"/>
        </w:rPr>
        <w:t>&lt;/BL&gt;</w:t>
      </w:r>
    </w:p>
    <w:p w:rsidR="008917CD" w:rsidRPr="00D9488D" w:rsidRDefault="00D9488D">
      <w:pPr>
        <w:pStyle w:val="H3"/>
        <w:spacing w:line="480" w:lineRule="auto"/>
        <w:contextualSpacing/>
        <w:rPr>
          <w:rFonts w:ascii="Times New Roman" w:hAnsi="Times New Roman" w:cs="Times New Roman"/>
          <w:i/>
          <w:iCs/>
          <w:color w:val="auto"/>
          <w:sz w:val="24"/>
          <w:szCs w:val="24"/>
          <w:highlight w:val="yellow"/>
        </w:rPr>
      </w:pPr>
      <w:r w:rsidRPr="00D9488D">
        <w:rPr>
          <w:rStyle w:val="Tag"/>
          <w:rFonts w:ascii="Times New Roman" w:hAnsi="Times New Roman" w:cs="Times New Roman"/>
          <w:i/>
          <w:iCs/>
          <w:color w:val="auto"/>
          <w:sz w:val="24"/>
          <w:szCs w:val="24"/>
          <w:highlight w:val="yellow"/>
        </w:rPr>
        <w:t>&lt;</w:t>
      </w:r>
      <w:r w:rsidR="000F3222" w:rsidRPr="00D9488D">
        <w:rPr>
          <w:rStyle w:val="Tag"/>
          <w:rFonts w:ascii="Times New Roman" w:hAnsi="Times New Roman" w:cs="Times New Roman"/>
          <w:i/>
          <w:iCs/>
          <w:color w:val="auto"/>
          <w:sz w:val="24"/>
          <w:szCs w:val="24"/>
          <w:highlight w:val="yellow"/>
        </w:rPr>
        <w:t>H3</w:t>
      </w:r>
      <w:r w:rsidRPr="00D9488D">
        <w:rPr>
          <w:rStyle w:val="Tag"/>
          <w:rFonts w:ascii="Times New Roman" w:hAnsi="Times New Roman" w:cs="Times New Roman"/>
          <w:i/>
          <w:iCs/>
          <w:color w:val="auto"/>
          <w:sz w:val="24"/>
          <w:szCs w:val="24"/>
          <w:highlight w:val="yellow"/>
        </w:rPr>
        <w:t>&gt;</w:t>
      </w:r>
      <w:r w:rsidR="000F3222" w:rsidRPr="00D9488D">
        <w:rPr>
          <w:rFonts w:ascii="Times New Roman" w:hAnsi="Times New Roman" w:cs="Times New Roman"/>
          <w:i/>
          <w:iCs/>
          <w:color w:val="auto"/>
          <w:sz w:val="24"/>
          <w:szCs w:val="24"/>
          <w:highlight w:val="yellow"/>
        </w:rPr>
        <w:t xml:space="preserve">Gene Editing </w:t>
      </w:r>
      <w:r w:rsidRPr="00D9488D">
        <w:rPr>
          <w:rFonts w:ascii="Times New Roman" w:hAnsi="Times New Roman" w:cs="Times New Roman"/>
          <w:i/>
          <w:iCs/>
          <w:color w:val="auto"/>
          <w:sz w:val="24"/>
          <w:szCs w:val="24"/>
          <w:highlight w:val="green"/>
        </w:rPr>
        <w:t>In</w:t>
      </w:r>
      <w:r w:rsidRPr="00D9488D">
        <w:rPr>
          <w:rFonts w:ascii="Times New Roman" w:hAnsi="Times New Roman" w:cs="Times New Roman"/>
          <w:i/>
          <w:iCs/>
          <w:color w:val="auto"/>
          <w:sz w:val="24"/>
          <w:szCs w:val="24"/>
          <w:highlight w:val="yellow"/>
        </w:rPr>
        <w:t xml:space="preserve"> </w:t>
      </w:r>
      <w:r w:rsidR="000F3222" w:rsidRPr="00D9488D">
        <w:rPr>
          <w:rFonts w:ascii="Times New Roman" w:hAnsi="Times New Roman" w:cs="Times New Roman"/>
          <w:i/>
          <w:iCs/>
          <w:color w:val="auto"/>
          <w:sz w:val="24"/>
          <w:szCs w:val="24"/>
          <w:highlight w:val="yellow"/>
        </w:rPr>
        <w:t xml:space="preserve">Allogeneic </w:t>
      </w:r>
      <w:r w:rsidR="000F3222" w:rsidRPr="00D9488D">
        <w:rPr>
          <w:rFonts w:ascii="Times New Roman" w:hAnsi="Times New Roman" w:cs="Times New Roman"/>
          <w:i/>
          <w:iCs/>
          <w:color w:val="auto"/>
          <w:sz w:val="24"/>
          <w:szCs w:val="24"/>
          <w:highlight w:val="green"/>
        </w:rPr>
        <w:t>CAR</w:t>
      </w:r>
      <w:r w:rsidR="000F3222" w:rsidRPr="00D9488D">
        <w:rPr>
          <w:rFonts w:ascii="Times New Roman" w:hAnsi="Times New Roman" w:cs="Times New Roman"/>
          <w:i/>
          <w:iCs/>
          <w:color w:val="auto"/>
          <w:sz w:val="24"/>
          <w:szCs w:val="24"/>
          <w:highlight w:val="yellow"/>
        </w:rPr>
        <w:t xml:space="preserve"> T</w:t>
      </w:r>
      <w:r w:rsidRPr="00D9488D">
        <w:rPr>
          <w:rFonts w:ascii="Times New Roman" w:hAnsi="Times New Roman" w:cs="Times New Roman"/>
          <w:i/>
          <w:iCs/>
          <w:color w:val="auto"/>
          <w:sz w:val="24"/>
          <w:szCs w:val="24"/>
          <w:highlight w:val="yellow"/>
        </w:rPr>
        <w:t>-</w:t>
      </w:r>
      <w:r w:rsidR="000F3222" w:rsidRPr="00D9488D">
        <w:rPr>
          <w:rFonts w:ascii="Times New Roman" w:hAnsi="Times New Roman" w:cs="Times New Roman"/>
          <w:i/>
          <w:iCs/>
          <w:color w:val="auto"/>
          <w:sz w:val="24"/>
          <w:szCs w:val="24"/>
          <w:highlight w:val="yellow"/>
        </w:rPr>
        <w:t>Cell Approaches</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sz w:val="24"/>
          <w:szCs w:val="24"/>
        </w:rPr>
        <w:t>For allogeneic CAR T-cell therapies, gene editing techniques such as TCR knockout are essentia</w:t>
      </w:r>
      <w:r w:rsidRPr="00D9488D">
        <w:rPr>
          <w:rFonts w:ascii="Times New Roman" w:hAnsi="Times New Roman" w:cs="Times New Roman"/>
          <w:sz w:val="24"/>
          <w:szCs w:val="24"/>
          <w:highlight w:val="green"/>
        </w:rPr>
        <w:t xml:space="preserve">l. </w:t>
      </w:r>
      <w:r w:rsidRPr="00D9488D">
        <w:rPr>
          <w:rFonts w:ascii="Times New Roman" w:hAnsi="Times New Roman" w:cs="Times New Roman"/>
          <w:sz w:val="24"/>
          <w:szCs w:val="24"/>
        </w:rPr>
        <w:t xml:space="preserve">This step is necessary to reduce the risk of </w:t>
      </w:r>
      <w:proofErr w:type="spellStart"/>
      <w:r w:rsidRPr="00D9488D">
        <w:rPr>
          <w:rFonts w:ascii="Times New Roman" w:hAnsi="Times New Roman" w:cs="Times New Roman"/>
          <w:sz w:val="24"/>
          <w:szCs w:val="24"/>
        </w:rPr>
        <w:t>GvHD</w:t>
      </w:r>
      <w:proofErr w:type="spellEnd"/>
      <w:r w:rsidRPr="00D9488D">
        <w:rPr>
          <w:rFonts w:ascii="Times New Roman" w:hAnsi="Times New Roman" w:cs="Times New Roman"/>
          <w:sz w:val="24"/>
          <w:szCs w:val="24"/>
        </w:rPr>
        <w:t xml:space="preserve"> by eliminating the endogenous T-cell receptor, thereby improving the safety profile of donor-derived CAR T-cell products.</w:t>
      </w:r>
    </w:p>
    <w:p w:rsidR="008917CD" w:rsidRPr="00D9488D" w:rsidRDefault="000F3222" w:rsidP="009C5A95">
      <w:pPr>
        <w:pStyle w:val="PMI"/>
      </w:pPr>
      <w:r w:rsidRPr="00D9488D">
        <w:rPr>
          <w:rFonts w:ascii="Times New Roman" w:hAnsi="Times New Roman" w:cs="Times New Roman"/>
          <w:sz w:val="24"/>
          <w:szCs w:val="24"/>
        </w:rPr>
        <w:t xml:space="preserve">&lt;INSERT </w:t>
      </w:r>
      <w:bookmarkStart w:id="4" w:name="bm_fig_cite_FIG2_1"/>
      <w:sdt>
        <w:sdtPr>
          <w:rPr>
            <w:rFonts w:ascii="Times New Roman" w:hAnsi="Times New Roman" w:cs="Times New Roman"/>
            <w:sz w:val="24"/>
            <w:szCs w:val="24"/>
          </w:rPr>
          <w:alias w:val="Figure Citation"/>
          <w:tag w:val="fig_cite"/>
          <w:id w:val="360093665"/>
          <w:placeholder>
            <w:docPart w:val="DefaultPlaceholder_1082065158"/>
          </w:placeholder>
        </w:sdtPr>
        <w:sdtEndPr/>
        <w:sdtContent>
          <w:r w:rsidRPr="00D9488D">
            <w:rPr>
              <w:rFonts w:ascii="Times New Roman" w:hAnsi="Times New Roman" w:cs="Times New Roman"/>
              <w:sz w:val="24"/>
              <w:szCs w:val="24"/>
            </w:rPr>
            <w:t>FIG2.1</w:t>
          </w:r>
          <w:bookmarkEnd w:id="4"/>
        </w:sdtContent>
      </w:sdt>
      <w:r w:rsidRPr="00D9488D">
        <w:rPr>
          <w:rFonts w:ascii="Times New Roman" w:hAnsi="Times New Roman" w:cs="Times New Roman"/>
          <w:sz w:val="24"/>
          <w:szCs w:val="24"/>
        </w:rPr>
        <w:t>&gt;</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Clinical Applications</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color w:val="000000"/>
          <w:sz w:val="24"/>
          <w:szCs w:val="24"/>
        </w:rPr>
        <w:t>CAR T-cells have been approved for the treatment of several hematologic malignancies, such as those expressing CD19 and BCM</w:t>
      </w:r>
      <w:r w:rsidRPr="00D9488D">
        <w:rPr>
          <w:rFonts w:ascii="Times New Roman" w:hAnsi="Times New Roman" w:cs="Times New Roman"/>
          <w:color w:val="000000"/>
          <w:sz w:val="24"/>
          <w:szCs w:val="24"/>
          <w:highlight w:val="green"/>
        </w:rPr>
        <w:t xml:space="preserve">A. </w:t>
      </w:r>
      <w:r w:rsidRPr="00D9488D">
        <w:rPr>
          <w:rFonts w:ascii="Times New Roman" w:hAnsi="Times New Roman" w:cs="Times New Roman"/>
          <w:color w:val="000000"/>
          <w:sz w:val="24"/>
          <w:szCs w:val="24"/>
        </w:rPr>
        <w:t>Ongoing research is evaluating their potential applications in solid tumors, infectious diseases, and autoimmune disorders.</w:t>
      </w:r>
    </w:p>
    <w:p w:rsidR="008917CD" w:rsidRPr="00D9488D" w:rsidRDefault="00D9488D">
      <w:pPr>
        <w:pStyle w:val="H20"/>
        <w:spacing w:before="100" w:beforeAutospacing="1" w:after="100" w:afterAutospacing="1" w:line="480" w:lineRule="auto"/>
        <w:contextualSpacing/>
        <w:outlineLvl w:val="2"/>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Advantages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Limitations</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CAR T-cells offer MHC-independent antigen targeting, memory persistence, and high efficacy in hematologic malignancies. However, CRS and ICANS require intensive monitoring, and o</w:t>
      </w:r>
      <w:r w:rsidRPr="00D9488D">
        <w:rPr>
          <w:rFonts w:ascii="Times New Roman" w:eastAsia="Times New Roman" w:hAnsi="Times New Roman" w:cs="Times New Roman"/>
          <w:sz w:val="24"/>
          <w:szCs w:val="24"/>
          <w:highlight w:val="green"/>
        </w:rPr>
        <w:t>n-</w:t>
      </w:r>
      <w:r w:rsidRPr="00D9488D">
        <w:rPr>
          <w:rFonts w:ascii="Times New Roman" w:eastAsia="Times New Roman" w:hAnsi="Times New Roman" w:cs="Times New Roman"/>
          <w:sz w:val="24"/>
          <w:szCs w:val="24"/>
        </w:rPr>
        <w:t>target/off-tumor toxicities arise from shared antigen expression on healthy tissu</w:t>
      </w:r>
      <w:r w:rsidRPr="00D9488D">
        <w:rPr>
          <w:rFonts w:ascii="Times New Roman" w:eastAsia="Times New Roman" w:hAnsi="Times New Roman" w:cs="Times New Roman"/>
          <w:sz w:val="24"/>
          <w:szCs w:val="24"/>
          <w:highlight w:val="green"/>
        </w:rPr>
        <w:t xml:space="preserve">e. </w:t>
      </w:r>
      <w:r w:rsidRPr="00D9488D">
        <w:rPr>
          <w:rFonts w:ascii="Times New Roman" w:eastAsia="Times New Roman" w:hAnsi="Times New Roman" w:cs="Times New Roman"/>
          <w:sz w:val="24"/>
          <w:szCs w:val="24"/>
        </w:rPr>
        <w:t>Antigen escape drives resistance, autologous production delays treatment while allogeneic CAR T-cell constructs have limited persistence, and tumor microenvironment (TM</w:t>
      </w:r>
      <w:r w:rsidRPr="00D9488D">
        <w:rPr>
          <w:rFonts w:ascii="Times New Roman" w:eastAsia="Times New Roman" w:hAnsi="Times New Roman" w:cs="Times New Roman"/>
          <w:sz w:val="24"/>
          <w:szCs w:val="24"/>
          <w:highlight w:val="green"/>
        </w:rPr>
        <w:t xml:space="preserve">E) </w:t>
      </w:r>
      <w:r w:rsidRPr="00D9488D">
        <w:rPr>
          <w:rFonts w:ascii="Times New Roman" w:eastAsia="Times New Roman" w:hAnsi="Times New Roman" w:cs="Times New Roman"/>
          <w:sz w:val="24"/>
          <w:szCs w:val="24"/>
        </w:rPr>
        <w:t>immunosuppression limits solid tumor efficacy.</w:t>
      </w:r>
    </w:p>
    <w:p w:rsidR="008917CD" w:rsidRPr="00D9488D" w:rsidRDefault="00D9488D">
      <w:pPr>
        <w:pStyle w:val="H20"/>
        <w:spacing w:before="100" w:beforeAutospacing="1" w:after="100" w:afterAutospacing="1" w:line="480" w:lineRule="auto"/>
        <w:contextualSpacing/>
        <w:outlineLvl w:val="2"/>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lastRenderedPageBreak/>
        <w:t>&lt;H2&gt;</w:t>
      </w:r>
      <w:r w:rsidRPr="00D9488D">
        <w:rPr>
          <w:rFonts w:ascii="Times New Roman" w:eastAsia="Times New Roman" w:hAnsi="Times New Roman" w:cs="Times New Roman"/>
          <w:b/>
          <w:bCs/>
          <w:sz w:val="24"/>
          <w:szCs w:val="24"/>
          <w:highlight w:val="yellow"/>
        </w:rPr>
        <w:t>Active Research</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color w:val="000000"/>
          <w:sz w:val="24"/>
          <w:szCs w:val="24"/>
        </w:rPr>
        <w:t xml:space="preserve">Current research includes the development of polyvalent CARs that target multiple antigens, allogeneic products with TRAC/HLA knockouts aimed at preventing </w:t>
      </w:r>
      <w:proofErr w:type="spellStart"/>
      <w:r w:rsidRPr="00D9488D">
        <w:rPr>
          <w:rFonts w:ascii="Times New Roman" w:hAnsi="Times New Roman" w:cs="Times New Roman"/>
          <w:color w:val="000000"/>
          <w:sz w:val="24"/>
          <w:szCs w:val="24"/>
        </w:rPr>
        <w:t>GvHD</w:t>
      </w:r>
      <w:proofErr w:type="spellEnd"/>
      <w:r w:rsidRPr="00D9488D">
        <w:rPr>
          <w:rFonts w:ascii="Times New Roman" w:hAnsi="Times New Roman" w:cs="Times New Roman"/>
          <w:color w:val="000000"/>
          <w:sz w:val="24"/>
          <w:szCs w:val="24"/>
        </w:rPr>
        <w:t xml:space="preserve">, novel </w:t>
      </w:r>
      <w:proofErr w:type="spellStart"/>
      <w:r w:rsidRPr="00D9488D">
        <w:rPr>
          <w:rFonts w:ascii="Times New Roman" w:hAnsi="Times New Roman" w:cs="Times New Roman"/>
          <w:color w:val="000000"/>
          <w:sz w:val="24"/>
          <w:szCs w:val="24"/>
        </w:rPr>
        <w:t>costimulatory</w:t>
      </w:r>
      <w:proofErr w:type="spellEnd"/>
      <w:r w:rsidRPr="00D9488D">
        <w:rPr>
          <w:rFonts w:ascii="Times New Roman" w:hAnsi="Times New Roman" w:cs="Times New Roman"/>
          <w:color w:val="000000"/>
          <w:sz w:val="24"/>
          <w:szCs w:val="24"/>
        </w:rPr>
        <w:t xml:space="preserve"> domains to enhance expansion/persistence, P</w:t>
      </w:r>
      <w:r w:rsidRPr="00D9488D">
        <w:rPr>
          <w:rFonts w:ascii="Times New Roman" w:hAnsi="Times New Roman" w:cs="Times New Roman"/>
          <w:color w:val="000000"/>
          <w:sz w:val="24"/>
          <w:szCs w:val="24"/>
          <w:highlight w:val="green"/>
        </w:rPr>
        <w:t>D-</w:t>
      </w:r>
      <w:r w:rsidRPr="00D9488D">
        <w:rPr>
          <w:rFonts w:ascii="Times New Roman" w:hAnsi="Times New Roman" w:cs="Times New Roman"/>
          <w:color w:val="000000"/>
          <w:sz w:val="24"/>
          <w:szCs w:val="24"/>
        </w:rPr>
        <w:t xml:space="preserve">1 knockouts or reverse PDL1 targeting to address cellular exhaustion, </w:t>
      </w:r>
      <w:proofErr w:type="spellStart"/>
      <w:r w:rsidRPr="00D9488D">
        <w:rPr>
          <w:rFonts w:ascii="Times New Roman" w:hAnsi="Times New Roman" w:cs="Times New Roman"/>
          <w:color w:val="000000"/>
          <w:sz w:val="24"/>
          <w:szCs w:val="24"/>
        </w:rPr>
        <w:t>intralesional</w:t>
      </w:r>
      <w:proofErr w:type="spellEnd"/>
      <w:r w:rsidRPr="00D9488D">
        <w:rPr>
          <w:rFonts w:ascii="Times New Roman" w:hAnsi="Times New Roman" w:cs="Times New Roman"/>
          <w:color w:val="000000"/>
          <w:sz w:val="24"/>
          <w:szCs w:val="24"/>
        </w:rPr>
        <w:t xml:space="preserve"> administration to facilitate cellular trafficking, and combinations with checkpoint inhibitors to potentially improve efficacy.</w:t>
      </w:r>
    </w:p>
    <w:p w:rsidR="008917CD" w:rsidRPr="00D9488D" w:rsidRDefault="00D9488D">
      <w:pPr>
        <w:pStyle w:val="H10"/>
        <w:spacing w:before="100" w:beforeAutospacing="1" w:after="100" w:afterAutospacing="1" w:line="480" w:lineRule="auto"/>
        <w:contextualSpacing/>
        <w:outlineLvl w:val="1"/>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&lt;H1&gt;</w:t>
      </w:r>
      <w:r w:rsidRPr="00D9488D">
        <w:rPr>
          <w:rFonts w:ascii="Times New Roman" w:eastAsia="Times New Roman" w:hAnsi="Times New Roman" w:cs="Times New Roman"/>
          <w:b/>
          <w:bCs/>
          <w:sz w:val="24"/>
          <w:szCs w:val="24"/>
          <w:highlight w:val="yellow"/>
        </w:rPr>
        <w:t>T-Cell Receptor (</w:t>
      </w:r>
      <w:proofErr w:type="spellStart"/>
      <w:r w:rsidRPr="00D9488D">
        <w:rPr>
          <w:rFonts w:ascii="Times New Roman" w:eastAsia="Times New Roman" w:hAnsi="Times New Roman" w:cs="Times New Roman"/>
          <w:b/>
          <w:bCs/>
          <w:sz w:val="24"/>
          <w:szCs w:val="24"/>
          <w:highlight w:val="yellow"/>
        </w:rPr>
        <w:t>Tcr</w:t>
      </w:r>
      <w:proofErr w:type="spellEnd"/>
      <w:r w:rsidRPr="00D9488D">
        <w:rPr>
          <w:rFonts w:ascii="Times New Roman" w:eastAsia="Times New Roman" w:hAnsi="Times New Roman" w:cs="Times New Roman"/>
          <w:b/>
          <w:bCs/>
          <w:sz w:val="24"/>
          <w:szCs w:val="24"/>
          <w:highlight w:val="yellow"/>
        </w:rPr>
        <w:t>)-Engineered T-Cell Therapy</w:t>
      </w:r>
    </w:p>
    <w:p w:rsidR="008917CD" w:rsidRPr="00D9488D" w:rsidRDefault="00D9488D">
      <w:pPr>
        <w:pStyle w:val="H20"/>
        <w:spacing w:before="100" w:beforeAutospacing="1" w:after="100" w:afterAutospacing="1" w:line="480" w:lineRule="auto"/>
        <w:contextualSpacing/>
        <w:outlineLvl w:val="2"/>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Overview</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hAnsi="Times New Roman" w:cs="Times New Roman"/>
          <w:color w:val="000000"/>
          <w:sz w:val="24"/>
          <w:szCs w:val="24"/>
        </w:rPr>
        <w:t xml:space="preserve">TCR-engineered T-cell therapy, unlike CAR T cells, equips T-cells with high-affinity TCRs that target intracellular tumor antigens on MHC molecules, providing an effective approach for various tumors </w:t>
      </w:r>
      <w:bookmarkStart w:id="5" w:name="bm_fig_cite_Figure_2_2"/>
      <w:sdt>
        <w:sdtPr>
          <w:rPr>
            <w:rFonts w:ascii="Times New Roman" w:hAnsi="Times New Roman" w:cs="Times New Roman"/>
            <w:color w:val="000000"/>
            <w:sz w:val="24"/>
            <w:szCs w:val="24"/>
          </w:rPr>
          <w:alias w:val="Figure Citation"/>
          <w:tag w:val="fig_cite"/>
          <w:id w:val="-1698150261"/>
          <w:placeholder>
            <w:docPart w:val="DefaultPlaceholder_1082065158"/>
          </w:placeholder>
        </w:sdtPr>
        <w:sdtEndPr/>
        <w:sdtContent>
          <w:r w:rsidRPr="00D9488D">
            <w:rPr>
              <w:rFonts w:ascii="Times New Roman" w:hAnsi="Times New Roman" w:cs="Times New Roman"/>
              <w:color w:val="000000"/>
              <w:sz w:val="24"/>
              <w:szCs w:val="24"/>
            </w:rPr>
            <w:t>(</w:t>
          </w:r>
          <w:r w:rsidRPr="00D9488D">
            <w:rPr>
              <w:rStyle w:val="FigureCitation"/>
              <w:rFonts w:ascii="Times New Roman" w:hAnsi="Times New Roman" w:cs="Times New Roman"/>
              <w:color w:val="000000"/>
              <w:sz w:val="24"/>
              <w:szCs w:val="24"/>
            </w:rPr>
            <w:t>Figure 2.2</w:t>
          </w:r>
          <w:r w:rsidRPr="00D9488D">
            <w:rPr>
              <w:rFonts w:ascii="Times New Roman" w:hAnsi="Times New Roman" w:cs="Times New Roman"/>
              <w:color w:val="000000"/>
              <w:sz w:val="24"/>
              <w:szCs w:val="24"/>
            </w:rPr>
            <w:t>)</w:t>
          </w:r>
          <w:bookmarkEnd w:id="5"/>
        </w:sdtContent>
      </w:sdt>
      <w:r w:rsidRPr="00D9488D">
        <w:rPr>
          <w:rFonts w:ascii="Times New Roman" w:hAnsi="Times New Roman" w:cs="Times New Roman"/>
          <w:color w:val="000000"/>
          <w:sz w:val="24"/>
          <w:szCs w:val="24"/>
        </w:rPr>
        <w:t>.</w:t>
      </w:r>
    </w:p>
    <w:p w:rsidR="008917CD" w:rsidRPr="00D9488D" w:rsidRDefault="000F3222" w:rsidP="009C5A95">
      <w:pPr>
        <w:pStyle w:val="PMI"/>
      </w:pPr>
      <w:r w:rsidRPr="00D9488D">
        <w:rPr>
          <w:rFonts w:ascii="Times New Roman" w:eastAsia="Times New Roman" w:hAnsi="Times New Roman" w:cs="Times New Roman"/>
          <w:sz w:val="24"/>
          <w:szCs w:val="24"/>
        </w:rPr>
        <w:t xml:space="preserve">&lt;INSERT </w:t>
      </w:r>
      <w:bookmarkStart w:id="6" w:name="bm_fig_cite_FIG2_2"/>
      <w:sdt>
        <w:sdtPr>
          <w:rPr>
            <w:rFonts w:ascii="Times New Roman" w:eastAsia="Times New Roman" w:hAnsi="Times New Roman" w:cs="Times New Roman"/>
            <w:sz w:val="24"/>
            <w:szCs w:val="24"/>
          </w:rPr>
          <w:alias w:val="Figure Citation"/>
          <w:tag w:val="fig_cite"/>
          <w:id w:val="-459424710"/>
          <w:placeholder>
            <w:docPart w:val="DefaultPlaceholder_1082065158"/>
          </w:placeholder>
        </w:sdtPr>
        <w:sdtEndPr/>
        <w:sdtContent>
          <w:r w:rsidRPr="00D9488D">
            <w:rPr>
              <w:rFonts w:ascii="Times New Roman" w:eastAsia="Times New Roman" w:hAnsi="Times New Roman" w:cs="Times New Roman"/>
              <w:sz w:val="24"/>
              <w:szCs w:val="24"/>
            </w:rPr>
            <w:t>FIG2.2</w:t>
          </w:r>
          <w:bookmarkEnd w:id="6"/>
        </w:sdtContent>
      </w:sdt>
      <w:r w:rsidRPr="00D9488D">
        <w:rPr>
          <w:rFonts w:ascii="Times New Roman" w:eastAsia="Times New Roman" w:hAnsi="Times New Roman" w:cs="Times New Roman"/>
          <w:sz w:val="24"/>
          <w:szCs w:val="24"/>
        </w:rPr>
        <w:t>&gt;</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Molecular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Functional Biology</w:t>
      </w:r>
    </w:p>
    <w:p w:rsidR="008917CD" w:rsidRPr="00D9488D" w:rsidRDefault="000F3222">
      <w:pPr>
        <w:pStyle w:val="TXT-FLUSH"/>
        <w:spacing w:before="100" w:beforeAutospacing="1" w:after="100" w:afterAutospacing="1" w:line="480" w:lineRule="auto"/>
        <w:contextualSpacing/>
        <w:outlineLvl w:val="3"/>
      </w:pPr>
      <w:r w:rsidRPr="00D9488D">
        <w:rPr>
          <w:rFonts w:ascii="Times New Roman" w:hAnsi="Times New Roman" w:cs="Times New Roman"/>
          <w:color w:val="000000" w:themeColor="text1"/>
          <w:sz w:val="24"/>
          <w:szCs w:val="24"/>
        </w:rPr>
        <w:t>TCR T-ce</w:t>
      </w:r>
      <w:r w:rsidRPr="00D9488D">
        <w:rPr>
          <w:rFonts w:ascii="Times New Roman" w:hAnsi="Times New Roman" w:cs="Times New Roman"/>
          <w:color w:val="000000" w:themeColor="text1"/>
          <w:sz w:val="24"/>
          <w:szCs w:val="24"/>
          <w:highlight w:val="cyan"/>
        </w:rPr>
        <w:t>l</w:t>
      </w:r>
      <w:r w:rsidRPr="00D9488D">
        <w:rPr>
          <w:rFonts w:ascii="Times New Roman" w:hAnsi="Times New Roman" w:cs="Times New Roman"/>
          <w:color w:val="000000" w:themeColor="text1"/>
          <w:sz w:val="24"/>
          <w:szCs w:val="24"/>
        </w:rPr>
        <w:t>l</w:t>
      </w:r>
      <w:r w:rsidRPr="00D9488D">
        <w:rPr>
          <w:rFonts w:ascii="Times New Roman" w:hAnsi="Times New Roman" w:cs="Times New Roman"/>
          <w:color w:val="000000" w:themeColor="text1"/>
          <w:sz w:val="24"/>
          <w:szCs w:val="24"/>
          <w:highlight w:val="cyan"/>
        </w:rPr>
        <w:t>s</w:t>
      </w:r>
      <w:r w:rsidRPr="00D9488D">
        <w:rPr>
          <w:rFonts w:ascii="Times New Roman" w:hAnsi="Times New Roman" w:cs="Times New Roman"/>
          <w:color w:val="000000" w:themeColor="text1"/>
          <w:sz w:val="24"/>
          <w:szCs w:val="24"/>
        </w:rPr>
        <w:t xml:space="preserve"> express TCR </w:t>
      </w:r>
      <w:r w:rsidR="00D9488D" w:rsidRPr="00D9488D">
        <w:rPr>
          <w:rStyle w:val="GreekCharacters"/>
          <w:rFonts w:ascii="Times New Roman" w:hAnsi="Times New Roman" w:cs="Times New Roman"/>
          <w:color w:val="000000" w:themeColor="text1"/>
          <w:sz w:val="24"/>
          <w:szCs w:val="24"/>
          <w:highlight w:val="green"/>
        </w:rPr>
        <w:t>α</w:t>
      </w:r>
      <w:r w:rsidRPr="00D9488D">
        <w:rPr>
          <w:rStyle w:val="GreekCharacters"/>
          <w:rFonts w:ascii="Times New Roman" w:hAnsi="Times New Roman" w:cs="Times New Roman"/>
          <w:color w:val="000000" w:themeColor="text1"/>
          <w:sz w:val="24"/>
          <w:szCs w:val="24"/>
        </w:rPr>
        <w:t>/</w:t>
      </w:r>
      <w:r w:rsidR="00D9488D" w:rsidRPr="00D9488D">
        <w:rPr>
          <w:rStyle w:val="GreekCharacters"/>
          <w:rFonts w:ascii="Times New Roman" w:hAnsi="Times New Roman" w:cs="Times New Roman"/>
          <w:color w:val="000000" w:themeColor="text1"/>
          <w:sz w:val="24"/>
          <w:szCs w:val="24"/>
          <w:highlight w:val="green"/>
        </w:rPr>
        <w:t>β</w:t>
      </w:r>
      <w:r w:rsidRPr="00D9488D">
        <w:rPr>
          <w:rFonts w:ascii="Times New Roman" w:hAnsi="Times New Roman" w:cs="Times New Roman"/>
          <w:color w:val="000000" w:themeColor="text1"/>
          <w:sz w:val="24"/>
          <w:szCs w:val="24"/>
        </w:rPr>
        <w:t xml:space="preserve"> chains that bind peptide-MHC complexes, stabilized by CD</w:t>
      </w:r>
      <w:r w:rsidRPr="00D9488D">
        <w:rPr>
          <w:rFonts w:ascii="Times New Roman" w:hAnsi="Times New Roman" w:cs="Times New Roman"/>
          <w:color w:val="000000" w:themeColor="text1"/>
          <w:sz w:val="24"/>
          <w:szCs w:val="24"/>
          <w:highlight w:val="cyan"/>
        </w:rPr>
        <w:t>3</w:t>
      </w:r>
      <w:r w:rsidRPr="00D9488D">
        <w:rPr>
          <w:rFonts w:ascii="Times New Roman" w:hAnsi="Times New Roman" w:cs="Times New Roman"/>
          <w:color w:val="000000" w:themeColor="text1"/>
          <w:sz w:val="24"/>
          <w:szCs w:val="24"/>
        </w:rPr>
        <w:t xml:space="preserve"> c</w:t>
      </w:r>
      <w:r w:rsidRPr="00D9488D">
        <w:rPr>
          <w:rFonts w:ascii="Times New Roman" w:hAnsi="Times New Roman" w:cs="Times New Roman"/>
          <w:color w:val="000000" w:themeColor="text1"/>
          <w:sz w:val="24"/>
          <w:szCs w:val="24"/>
          <w:highlight w:val="cyan"/>
        </w:rPr>
        <w:t>o</w:t>
      </w:r>
      <w:r w:rsidRPr="00D9488D">
        <w:rPr>
          <w:rFonts w:ascii="Times New Roman" w:hAnsi="Times New Roman" w:cs="Times New Roman"/>
          <w:color w:val="000000" w:themeColor="text1"/>
          <w:sz w:val="24"/>
          <w:szCs w:val="24"/>
          <w:highlight w:val="green"/>
        </w:rPr>
        <w:t>-</w:t>
      </w:r>
      <w:r w:rsidRPr="00D9488D">
        <w:rPr>
          <w:rFonts w:ascii="Times New Roman" w:hAnsi="Times New Roman" w:cs="Times New Roman"/>
          <w:color w:val="000000" w:themeColor="text1"/>
          <w:sz w:val="24"/>
          <w:szCs w:val="24"/>
        </w:rPr>
        <w:t>r</w:t>
      </w:r>
      <w:r w:rsidRPr="00D9488D">
        <w:rPr>
          <w:rFonts w:ascii="Times New Roman" w:hAnsi="Times New Roman" w:cs="Times New Roman"/>
          <w:color w:val="000000" w:themeColor="text1"/>
          <w:sz w:val="24"/>
          <w:szCs w:val="24"/>
          <w:highlight w:val="cyan"/>
        </w:rPr>
        <w:t>e</w:t>
      </w:r>
      <w:r w:rsidRPr="00D9488D">
        <w:rPr>
          <w:rFonts w:ascii="Times New Roman" w:hAnsi="Times New Roman" w:cs="Times New Roman"/>
          <w:color w:val="000000" w:themeColor="text1"/>
          <w:sz w:val="24"/>
          <w:szCs w:val="24"/>
        </w:rPr>
        <w:t>ce</w:t>
      </w:r>
      <w:r w:rsidRPr="00D9488D">
        <w:rPr>
          <w:rFonts w:ascii="Times New Roman" w:hAnsi="Times New Roman" w:cs="Times New Roman"/>
          <w:color w:val="000000" w:themeColor="text1"/>
          <w:sz w:val="24"/>
          <w:szCs w:val="24"/>
          <w:highlight w:val="cyan"/>
        </w:rPr>
        <w:t>p</w:t>
      </w:r>
      <w:r w:rsidRPr="00D9488D">
        <w:rPr>
          <w:rFonts w:ascii="Times New Roman" w:hAnsi="Times New Roman" w:cs="Times New Roman"/>
          <w:color w:val="000000" w:themeColor="text1"/>
          <w:sz w:val="24"/>
          <w:szCs w:val="24"/>
        </w:rPr>
        <w:t>tors (</w:t>
      </w:r>
      <w:r w:rsidR="00D9488D" w:rsidRPr="00D9488D">
        <w:rPr>
          <w:rStyle w:val="GreekCharacters"/>
          <w:rFonts w:ascii="Times New Roman" w:hAnsi="Times New Roman" w:cs="Times New Roman"/>
          <w:color w:val="000000" w:themeColor="text1"/>
          <w:sz w:val="24"/>
          <w:szCs w:val="24"/>
          <w:highlight w:val="green"/>
        </w:rPr>
        <w:t>γ</w:t>
      </w:r>
      <w:r w:rsidRPr="00D9488D">
        <w:rPr>
          <w:rStyle w:val="GreekCharacters"/>
          <w:rFonts w:ascii="Times New Roman" w:hAnsi="Times New Roman" w:cs="Times New Roman"/>
          <w:color w:val="000000" w:themeColor="text1"/>
          <w:sz w:val="24"/>
          <w:szCs w:val="24"/>
        </w:rPr>
        <w:t>,</w:t>
      </w:r>
      <w:r w:rsidRPr="00D9488D">
        <w:rPr>
          <w:rFonts w:ascii="Times New Roman" w:hAnsi="Times New Roman" w:cs="Times New Roman"/>
          <w:color w:val="000000" w:themeColor="text1"/>
          <w:sz w:val="24"/>
          <w:szCs w:val="24"/>
        </w:rPr>
        <w:t xml:space="preserve"> </w:t>
      </w:r>
      <w:r w:rsidR="00D9488D" w:rsidRPr="00D9488D">
        <w:rPr>
          <w:rStyle w:val="GreekCharacters"/>
          <w:rFonts w:ascii="Times New Roman" w:hAnsi="Times New Roman" w:cs="Times New Roman"/>
          <w:color w:val="000000" w:themeColor="text1"/>
          <w:sz w:val="24"/>
          <w:szCs w:val="24"/>
          <w:highlight w:val="green"/>
        </w:rPr>
        <w:t>δ</w:t>
      </w:r>
      <w:r w:rsidRPr="00D9488D">
        <w:rPr>
          <w:rStyle w:val="GreekCharacters"/>
          <w:rFonts w:ascii="Times New Roman" w:hAnsi="Times New Roman" w:cs="Times New Roman"/>
          <w:color w:val="000000" w:themeColor="text1"/>
          <w:sz w:val="24"/>
          <w:szCs w:val="24"/>
        </w:rPr>
        <w:t>,</w:t>
      </w:r>
      <w:r w:rsidRPr="00D9488D">
        <w:rPr>
          <w:rFonts w:ascii="Times New Roman" w:hAnsi="Times New Roman" w:cs="Times New Roman"/>
          <w:color w:val="000000" w:themeColor="text1"/>
          <w:sz w:val="24"/>
          <w:szCs w:val="24"/>
        </w:rPr>
        <w:t xml:space="preserve"> </w:t>
      </w:r>
      <w:r w:rsidR="00D9488D" w:rsidRPr="00D9488D">
        <w:rPr>
          <w:rStyle w:val="GreekCharacters"/>
          <w:rFonts w:ascii="Times New Roman" w:hAnsi="Times New Roman" w:cs="Times New Roman"/>
          <w:color w:val="000000" w:themeColor="text1"/>
          <w:sz w:val="24"/>
          <w:szCs w:val="24"/>
          <w:highlight w:val="green"/>
        </w:rPr>
        <w:t>ε</w:t>
      </w:r>
      <w:r w:rsidRPr="00D9488D">
        <w:rPr>
          <w:rStyle w:val="GreekCharacters"/>
          <w:rFonts w:ascii="Times New Roman" w:hAnsi="Times New Roman" w:cs="Times New Roman"/>
          <w:color w:val="000000" w:themeColor="text1"/>
          <w:sz w:val="24"/>
          <w:szCs w:val="24"/>
        </w:rPr>
        <w:t>,</w:t>
      </w:r>
      <w:r w:rsidRPr="00D9488D">
        <w:rPr>
          <w:rFonts w:ascii="Times New Roman" w:hAnsi="Times New Roman" w:cs="Times New Roman"/>
          <w:color w:val="000000" w:themeColor="text1"/>
          <w:sz w:val="24"/>
          <w:szCs w:val="24"/>
        </w:rPr>
        <w:t xml:space="preserve"> </w:t>
      </w:r>
      <w:r w:rsidR="00D9488D" w:rsidRPr="00D9488D">
        <w:rPr>
          <w:rStyle w:val="GreekCharacters"/>
          <w:rFonts w:ascii="Times New Roman" w:hAnsi="Times New Roman" w:cs="Times New Roman"/>
          <w:color w:val="000000" w:themeColor="text1"/>
          <w:sz w:val="24"/>
          <w:szCs w:val="24"/>
          <w:highlight w:val="green"/>
        </w:rPr>
        <w:t>ζ</w:t>
      </w:r>
      <w:r w:rsidRPr="00D9488D">
        <w:rPr>
          <w:rFonts w:ascii="Times New Roman" w:hAnsi="Times New Roman" w:cs="Times New Roman"/>
          <w:color w:val="000000" w:themeColor="text1"/>
          <w:sz w:val="24"/>
          <w:szCs w:val="24"/>
        </w:rPr>
        <w:t>). The TCR-CD3 complex initiates intracellular signaling through phosphorylation of ITAMs, resulting in the activation of ZAP70 and downstream pathways including MAP kinase and nuclear factor of activated T-cells, which maintain T cell activation a</w:t>
      </w:r>
      <w:r w:rsidRPr="00D9488D">
        <w:rPr>
          <w:rFonts w:ascii="Times New Roman" w:hAnsi="Times New Roman" w:cs="Times New Roman"/>
          <w:color w:val="000000" w:themeColor="text1"/>
          <w:sz w:val="24"/>
          <w:szCs w:val="24"/>
          <w:highlight w:val="cyan"/>
        </w:rPr>
        <w:t>n</w:t>
      </w:r>
      <w:r w:rsidRPr="00D9488D">
        <w:rPr>
          <w:rFonts w:ascii="Times New Roman" w:hAnsi="Times New Roman" w:cs="Times New Roman"/>
          <w:color w:val="000000" w:themeColor="text1"/>
          <w:sz w:val="24"/>
          <w:szCs w:val="24"/>
        </w:rPr>
        <w:t>d function. CD8</w:t>
      </w:r>
      <w:r w:rsidR="00D9488D" w:rsidRPr="00D9488D">
        <w:rPr>
          <w:rStyle w:val="GreekCharacters"/>
          <w:rFonts w:ascii="Times New Roman" w:hAnsi="Times New Roman" w:cs="Times New Roman"/>
          <w:color w:val="000000" w:themeColor="text1"/>
          <w:sz w:val="24"/>
          <w:szCs w:val="24"/>
          <w:highlight w:val="green"/>
        </w:rPr>
        <w:t>α</w:t>
      </w:r>
      <w:r w:rsidRPr="00D9488D">
        <w:rPr>
          <w:rFonts w:ascii="Times New Roman" w:hAnsi="Times New Roman" w:cs="Times New Roman"/>
          <w:color w:val="000000" w:themeColor="text1"/>
          <w:sz w:val="24"/>
          <w:szCs w:val="24"/>
        </w:rPr>
        <w:t xml:space="preserve"> c</w:t>
      </w:r>
      <w:r w:rsidRPr="00D9488D">
        <w:rPr>
          <w:rFonts w:ascii="Times New Roman" w:hAnsi="Times New Roman" w:cs="Times New Roman"/>
          <w:color w:val="000000" w:themeColor="text1"/>
          <w:sz w:val="24"/>
          <w:szCs w:val="24"/>
          <w:highlight w:val="green"/>
        </w:rPr>
        <w:t>o-</w:t>
      </w:r>
      <w:r w:rsidRPr="00D9488D">
        <w:rPr>
          <w:rFonts w:ascii="Times New Roman" w:hAnsi="Times New Roman" w:cs="Times New Roman"/>
          <w:color w:val="000000" w:themeColor="text1"/>
          <w:sz w:val="24"/>
          <w:szCs w:val="24"/>
        </w:rPr>
        <w:t>receptors increase affinity for MHC class I molecules; CD8+ T-cells mainly mediate cytotoxicity, while CD4+ T-cells release cytokines to regulate immune responses. Some engineered TCR T-cell therapies use gene editing to silence</w:t>
      </w:r>
      <w:r w:rsidRPr="00D9488D">
        <w:rPr>
          <w:rFonts w:ascii="Times New Roman" w:hAnsi="Times New Roman" w:cs="Times New Roman"/>
          <w:color w:val="000000" w:themeColor="text1"/>
          <w:sz w:val="24"/>
          <w:szCs w:val="24"/>
          <w:highlight w:val="cyan"/>
        </w:rPr>
        <w:t xml:space="preserve"> </w:t>
      </w:r>
      <w:r w:rsidRPr="00D9488D">
        <w:rPr>
          <w:rFonts w:ascii="Times New Roman" w:hAnsi="Times New Roman" w:cs="Times New Roman"/>
          <w:color w:val="000000" w:themeColor="text1"/>
          <w:sz w:val="24"/>
          <w:szCs w:val="24"/>
        </w:rPr>
        <w:t>endog</w:t>
      </w:r>
      <w:r w:rsidRPr="00D9488D">
        <w:rPr>
          <w:rFonts w:ascii="Times New Roman" w:hAnsi="Times New Roman" w:cs="Times New Roman"/>
          <w:color w:val="000000" w:themeColor="text1"/>
          <w:sz w:val="24"/>
          <w:szCs w:val="24"/>
          <w:highlight w:val="cyan"/>
        </w:rPr>
        <w:t>e</w:t>
      </w:r>
      <w:r w:rsidRPr="00D9488D">
        <w:rPr>
          <w:rFonts w:ascii="Times New Roman" w:hAnsi="Times New Roman" w:cs="Times New Roman"/>
          <w:color w:val="000000" w:themeColor="text1"/>
          <w:sz w:val="24"/>
          <w:szCs w:val="24"/>
        </w:rPr>
        <w:t xml:space="preserve">nous TCR </w:t>
      </w:r>
      <w:r w:rsidR="00D9488D" w:rsidRPr="00D9488D">
        <w:rPr>
          <w:rStyle w:val="GreekCharacters"/>
          <w:rFonts w:ascii="Times New Roman" w:hAnsi="Times New Roman" w:cs="Times New Roman"/>
          <w:color w:val="000000" w:themeColor="text1"/>
          <w:sz w:val="24"/>
          <w:szCs w:val="24"/>
          <w:highlight w:val="green"/>
        </w:rPr>
        <w:t>α</w:t>
      </w:r>
      <w:r w:rsidRPr="00D9488D">
        <w:rPr>
          <w:rFonts w:ascii="Times New Roman" w:hAnsi="Times New Roman" w:cs="Times New Roman"/>
          <w:color w:val="000000" w:themeColor="text1"/>
          <w:sz w:val="24"/>
          <w:szCs w:val="24"/>
        </w:rPr>
        <w:t xml:space="preserve"> and </w:t>
      </w:r>
      <w:r w:rsidR="00D9488D" w:rsidRPr="00D9488D">
        <w:rPr>
          <w:rStyle w:val="GreekCharacters"/>
          <w:rFonts w:ascii="Times New Roman" w:hAnsi="Times New Roman" w:cs="Times New Roman"/>
          <w:color w:val="000000" w:themeColor="text1"/>
          <w:sz w:val="24"/>
          <w:szCs w:val="24"/>
          <w:highlight w:val="green"/>
        </w:rPr>
        <w:t>β</w:t>
      </w:r>
      <w:r w:rsidRPr="00D9488D">
        <w:rPr>
          <w:rFonts w:ascii="Times New Roman" w:hAnsi="Times New Roman" w:cs="Times New Roman"/>
          <w:color w:val="000000" w:themeColor="text1"/>
          <w:sz w:val="24"/>
          <w:szCs w:val="24"/>
        </w:rPr>
        <w:t xml:space="preserve"> chains, minimizing </w:t>
      </w:r>
      <w:proofErr w:type="spellStart"/>
      <w:r w:rsidRPr="00D9488D">
        <w:rPr>
          <w:rFonts w:ascii="Times New Roman" w:hAnsi="Times New Roman" w:cs="Times New Roman"/>
          <w:color w:val="000000" w:themeColor="text1"/>
          <w:sz w:val="24"/>
          <w:szCs w:val="24"/>
        </w:rPr>
        <w:t>mispairing</w:t>
      </w:r>
      <w:proofErr w:type="spellEnd"/>
      <w:r w:rsidRPr="00D9488D">
        <w:rPr>
          <w:rFonts w:ascii="Times New Roman" w:hAnsi="Times New Roman" w:cs="Times New Roman"/>
          <w:color w:val="000000" w:themeColor="text1"/>
          <w:sz w:val="24"/>
          <w:szCs w:val="24"/>
        </w:rPr>
        <w:t xml:space="preserve"> with transgenic TCRs and reducing off-target effects, though this method is not applied in all TCR therapies. </w:t>
      </w:r>
      <w:proofErr w:type="gramStart"/>
      <w:r w:rsidRPr="00D9488D">
        <w:rPr>
          <w:rFonts w:ascii="Times New Roman" w:hAnsi="Times New Roman" w:cs="Times New Roman"/>
          <w:color w:val="000000" w:themeColor="text1"/>
          <w:sz w:val="24"/>
          <w:szCs w:val="24"/>
        </w:rPr>
        <w:t xml:space="preserve">When TCRs engage </w:t>
      </w:r>
      <w:r w:rsidRPr="00D9488D">
        <w:rPr>
          <w:rFonts w:ascii="Times New Roman" w:hAnsi="Times New Roman" w:cs="Times New Roman"/>
          <w:color w:val="000000" w:themeColor="text1"/>
          <w:sz w:val="24"/>
          <w:szCs w:val="24"/>
        </w:rPr>
        <w:lastRenderedPageBreak/>
        <w:t xml:space="preserve">their targets, cytotoxic T-cells release </w:t>
      </w:r>
      <w:proofErr w:type="spellStart"/>
      <w:r w:rsidRPr="00D9488D">
        <w:rPr>
          <w:rFonts w:ascii="Times New Roman" w:hAnsi="Times New Roman" w:cs="Times New Roman"/>
          <w:color w:val="000000" w:themeColor="text1"/>
          <w:sz w:val="24"/>
          <w:szCs w:val="24"/>
        </w:rPr>
        <w:t>perforins</w:t>
      </w:r>
      <w:proofErr w:type="spellEnd"/>
      <w:r w:rsidRPr="00D9488D">
        <w:rPr>
          <w:rFonts w:ascii="Times New Roman" w:hAnsi="Times New Roman" w:cs="Times New Roman"/>
          <w:color w:val="000000" w:themeColor="text1"/>
          <w:sz w:val="24"/>
          <w:szCs w:val="24"/>
        </w:rPr>
        <w:t xml:space="preserve"> and </w:t>
      </w:r>
      <w:proofErr w:type="spellStart"/>
      <w:r w:rsidRPr="00D9488D">
        <w:rPr>
          <w:rFonts w:ascii="Times New Roman" w:hAnsi="Times New Roman" w:cs="Times New Roman"/>
          <w:color w:val="000000" w:themeColor="text1"/>
          <w:sz w:val="24"/>
          <w:szCs w:val="24"/>
        </w:rPr>
        <w:t>granzymes</w:t>
      </w:r>
      <w:proofErr w:type="spellEnd"/>
      <w:r w:rsidRPr="00D9488D">
        <w:rPr>
          <w:rFonts w:ascii="Times New Roman" w:hAnsi="Times New Roman" w:cs="Times New Roman"/>
          <w:color w:val="000000" w:themeColor="text1"/>
          <w:sz w:val="24"/>
          <w:szCs w:val="24"/>
        </w:rPr>
        <w:t xml:space="preserve"> to induce apoptosis in tumor cells.</w:t>
      </w:r>
      <w:proofErr w:type="gramEnd"/>
      <w:r w:rsidRPr="00D9488D">
        <w:rPr>
          <w:rFonts w:ascii="Times New Roman" w:hAnsi="Times New Roman" w:cs="Times New Roman"/>
          <w:color w:val="000000" w:themeColor="text1"/>
          <w:sz w:val="24"/>
          <w:szCs w:val="24"/>
        </w:rPr>
        <w:t xml:space="preserve"> Cytoki</w:t>
      </w:r>
      <w:r w:rsidRPr="00D9488D">
        <w:rPr>
          <w:rFonts w:ascii="Times New Roman" w:hAnsi="Times New Roman" w:cs="Times New Roman"/>
          <w:color w:val="000000" w:themeColor="text1"/>
          <w:sz w:val="24"/>
          <w:szCs w:val="24"/>
          <w:highlight w:val="cyan"/>
        </w:rPr>
        <w:t>n</w:t>
      </w:r>
      <w:r w:rsidRPr="00D9488D">
        <w:rPr>
          <w:rFonts w:ascii="Times New Roman" w:hAnsi="Times New Roman" w:cs="Times New Roman"/>
          <w:color w:val="000000" w:themeColor="text1"/>
          <w:sz w:val="24"/>
          <w:szCs w:val="24"/>
        </w:rPr>
        <w:t>es suc</w:t>
      </w:r>
      <w:r w:rsidRPr="00D9488D">
        <w:rPr>
          <w:rFonts w:ascii="Times New Roman" w:hAnsi="Times New Roman" w:cs="Times New Roman"/>
          <w:color w:val="000000" w:themeColor="text1"/>
          <w:sz w:val="24"/>
          <w:szCs w:val="24"/>
          <w:highlight w:val="cyan"/>
        </w:rPr>
        <w:t>h</w:t>
      </w:r>
      <w:r w:rsidRPr="00D9488D">
        <w:rPr>
          <w:rFonts w:ascii="Times New Roman" w:hAnsi="Times New Roman" w:cs="Times New Roman"/>
          <w:color w:val="000000" w:themeColor="text1"/>
          <w:sz w:val="24"/>
          <w:szCs w:val="24"/>
        </w:rPr>
        <w:t xml:space="preserve"> as IF</w:t>
      </w:r>
      <w:r w:rsidRPr="00D9488D">
        <w:rPr>
          <w:rFonts w:ascii="Times New Roman" w:hAnsi="Times New Roman" w:cs="Times New Roman"/>
          <w:color w:val="000000" w:themeColor="text1"/>
          <w:sz w:val="24"/>
          <w:szCs w:val="24"/>
          <w:highlight w:val="green"/>
        </w:rPr>
        <w:t>N-</w:t>
      </w:r>
      <w:r w:rsidR="00D9488D" w:rsidRPr="00D9488D">
        <w:rPr>
          <w:rStyle w:val="GreekCharacters"/>
          <w:rFonts w:ascii="Times New Roman" w:hAnsi="Times New Roman" w:cs="Times New Roman"/>
          <w:color w:val="000000" w:themeColor="text1"/>
          <w:sz w:val="24"/>
          <w:szCs w:val="24"/>
          <w:highlight w:val="green"/>
        </w:rPr>
        <w:t>γ</w:t>
      </w:r>
      <w:r w:rsidRPr="00D9488D">
        <w:rPr>
          <w:rStyle w:val="GreekCharacters"/>
          <w:rFonts w:ascii="Times New Roman" w:hAnsi="Times New Roman" w:cs="Times New Roman"/>
          <w:color w:val="000000" w:themeColor="text1"/>
          <w:sz w:val="24"/>
          <w:szCs w:val="24"/>
        </w:rPr>
        <w:t>,</w:t>
      </w:r>
      <w:r w:rsidRPr="00D9488D">
        <w:rPr>
          <w:rFonts w:ascii="Times New Roman" w:hAnsi="Times New Roman" w:cs="Times New Roman"/>
          <w:color w:val="000000" w:themeColor="text1"/>
          <w:sz w:val="24"/>
          <w:szCs w:val="24"/>
        </w:rPr>
        <w:t xml:space="preserve"> TNF-</w:t>
      </w:r>
      <w:r w:rsidR="00D9488D" w:rsidRPr="00D9488D">
        <w:rPr>
          <w:rStyle w:val="GreekCharacters"/>
          <w:rFonts w:ascii="Times New Roman" w:hAnsi="Times New Roman" w:cs="Times New Roman"/>
          <w:color w:val="000000" w:themeColor="text1"/>
          <w:sz w:val="24"/>
          <w:szCs w:val="24"/>
          <w:highlight w:val="green"/>
        </w:rPr>
        <w:t>α</w:t>
      </w:r>
      <w:r w:rsidRPr="00D9488D">
        <w:rPr>
          <w:rStyle w:val="GreekCharacters"/>
          <w:rFonts w:ascii="Times New Roman" w:hAnsi="Times New Roman" w:cs="Times New Roman"/>
          <w:color w:val="000000" w:themeColor="text1"/>
          <w:sz w:val="24"/>
          <w:szCs w:val="24"/>
        </w:rPr>
        <w:t>,</w:t>
      </w:r>
      <w:r w:rsidRPr="00D9488D">
        <w:rPr>
          <w:rFonts w:ascii="Times New Roman" w:hAnsi="Times New Roman" w:cs="Times New Roman"/>
          <w:color w:val="000000" w:themeColor="text1"/>
          <w:sz w:val="24"/>
          <w:szCs w:val="24"/>
        </w:rPr>
        <w:t xml:space="preserve"> I</w:t>
      </w:r>
      <w:r w:rsidRPr="00D9488D">
        <w:rPr>
          <w:rFonts w:ascii="Times New Roman" w:hAnsi="Times New Roman" w:cs="Times New Roman"/>
          <w:color w:val="000000" w:themeColor="text1"/>
          <w:sz w:val="24"/>
          <w:szCs w:val="24"/>
          <w:highlight w:val="green"/>
        </w:rPr>
        <w:t>L-</w:t>
      </w:r>
      <w:r w:rsidRPr="00D9488D">
        <w:rPr>
          <w:rFonts w:ascii="Times New Roman" w:hAnsi="Times New Roman" w:cs="Times New Roman"/>
          <w:color w:val="000000" w:themeColor="text1"/>
          <w:sz w:val="24"/>
          <w:szCs w:val="24"/>
        </w:rPr>
        <w:t>2, and GM-CSF are also secreted to support immune activation. These mechanisms depend on HLA restriction, which limits therapeutic use to patients with compatible MHC haplotypes (</w:t>
      </w:r>
      <w:r w:rsidRPr="00D9488D">
        <w:rPr>
          <w:rStyle w:val="TableCitation"/>
          <w:rFonts w:ascii="Times New Roman" w:hAnsi="Times New Roman" w:cs="Times New Roman"/>
          <w:color w:val="000000" w:themeColor="text1"/>
          <w:sz w:val="24"/>
          <w:szCs w:val="24"/>
        </w:rPr>
        <w:t>Table 2.3</w:t>
      </w:r>
      <w:r w:rsidRPr="00D9488D">
        <w:rPr>
          <w:rFonts w:ascii="Times New Roman" w:hAnsi="Times New Roman" w:cs="Times New Roman"/>
          <w:color w:val="000000" w:themeColor="text1"/>
          <w:sz w:val="24"/>
          <w:szCs w:val="24"/>
        </w:rPr>
        <w:t>).</w:t>
      </w:r>
    </w:p>
    <w:p w:rsidR="008917CD" w:rsidRPr="00D9488D" w:rsidRDefault="000F3222" w:rsidP="009C5A95">
      <w:pPr>
        <w:pStyle w:val="PMI"/>
      </w:pPr>
      <w:r w:rsidRPr="00D9488D">
        <w:rPr>
          <w:rFonts w:ascii="Times New Roman" w:eastAsia="Times New Roman" w:hAnsi="Times New Roman" w:cs="Times New Roman"/>
          <w:sz w:val="24"/>
          <w:szCs w:val="24"/>
        </w:rPr>
        <w:t xml:space="preserve">&lt;INSERT </w:t>
      </w:r>
      <w:sdt>
        <w:sdtPr>
          <w:rPr>
            <w:rFonts w:ascii="Times New Roman" w:eastAsia="Times New Roman" w:hAnsi="Times New Roman" w:cs="Times New Roman"/>
            <w:sz w:val="24"/>
            <w:szCs w:val="24"/>
          </w:rPr>
          <w:alias w:val="Table Citation"/>
          <w:tag w:val="tab_cite"/>
          <w:id w:val="-738241411"/>
          <w:placeholder>
            <w:docPart w:val="DefaultPlaceholder_1082065158"/>
          </w:placeholder>
        </w:sdtPr>
        <w:sdtEndPr/>
        <w:sdtContent>
          <w:r w:rsidRPr="00D9488D">
            <w:rPr>
              <w:rFonts w:ascii="Times New Roman" w:eastAsia="Times New Roman" w:hAnsi="Times New Roman" w:cs="Times New Roman"/>
              <w:sz w:val="24"/>
              <w:szCs w:val="24"/>
            </w:rPr>
            <w:t>TAB2.3</w:t>
          </w:r>
        </w:sdtContent>
      </w:sdt>
      <w:r w:rsidRPr="00D9488D">
        <w:rPr>
          <w:rFonts w:ascii="Times New Roman" w:eastAsia="Times New Roman" w:hAnsi="Times New Roman" w:cs="Times New Roman"/>
          <w:sz w:val="24"/>
          <w:szCs w:val="24"/>
        </w:rPr>
        <w:t>&gt;</w:t>
      </w:r>
    </w:p>
    <w:p w:rsidR="008917CD" w:rsidRPr="00D9488D" w:rsidRDefault="00D9488D">
      <w:pPr>
        <w:pStyle w:val="H20"/>
        <w:spacing w:before="100" w:beforeAutospacing="1" w:after="100" w:afterAutospacing="1" w:line="480" w:lineRule="auto"/>
        <w:contextualSpacing/>
        <w:outlineLvl w:val="3"/>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Cellular Characteristics</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color w:val="000000"/>
          <w:sz w:val="24"/>
          <w:szCs w:val="24"/>
        </w:rPr>
        <w:t xml:space="preserve">TCR T-cells are autologous CD3+ lymphocytes, primarily CD8+ cells with supportive CD4+ </w:t>
      </w:r>
      <w:proofErr w:type="gramStart"/>
      <w:r w:rsidRPr="00D9488D">
        <w:rPr>
          <w:rFonts w:ascii="Times New Roman" w:hAnsi="Times New Roman" w:cs="Times New Roman"/>
          <w:color w:val="000000"/>
          <w:sz w:val="24"/>
          <w:szCs w:val="24"/>
        </w:rPr>
        <w:t>subsets, that</w:t>
      </w:r>
      <w:proofErr w:type="gramEnd"/>
      <w:r w:rsidRPr="00D9488D">
        <w:rPr>
          <w:rFonts w:ascii="Times New Roman" w:hAnsi="Times New Roman" w:cs="Times New Roman"/>
          <w:color w:val="000000"/>
          <w:sz w:val="24"/>
          <w:szCs w:val="24"/>
        </w:rPr>
        <w:t xml:space="preserve"> have been genetically modified to express high-affinity T-cell receptors. As previously indicated, the selection of early memory T-cells (CD45RA+ CCR7+) is preferred to minimize tumor microenvironment-induced exhaustion, which is characterized by increased expression of P</w:t>
      </w:r>
      <w:r w:rsidRPr="00D9488D">
        <w:rPr>
          <w:rFonts w:ascii="Times New Roman" w:hAnsi="Times New Roman" w:cs="Times New Roman"/>
          <w:color w:val="000000"/>
          <w:sz w:val="24"/>
          <w:szCs w:val="24"/>
          <w:highlight w:val="green"/>
        </w:rPr>
        <w:t>D-</w:t>
      </w:r>
      <w:r w:rsidRPr="00D9488D">
        <w:rPr>
          <w:rFonts w:ascii="Times New Roman" w:hAnsi="Times New Roman" w:cs="Times New Roman"/>
          <w:color w:val="000000"/>
          <w:sz w:val="24"/>
          <w:szCs w:val="24"/>
        </w:rPr>
        <w:t>1 and TIM</w:t>
      </w:r>
      <w:r w:rsidRPr="00D9488D">
        <w:rPr>
          <w:rFonts w:ascii="Times New Roman" w:hAnsi="Times New Roman" w:cs="Times New Roman"/>
          <w:color w:val="000000"/>
          <w:sz w:val="24"/>
          <w:szCs w:val="24"/>
          <w:highlight w:val="green"/>
        </w:rPr>
        <w:t xml:space="preserve">3. </w:t>
      </w:r>
      <w:r w:rsidRPr="00D9488D">
        <w:rPr>
          <w:rFonts w:ascii="Times New Roman" w:hAnsi="Times New Roman" w:cs="Times New Roman"/>
          <w:color w:val="000000"/>
          <w:sz w:val="24"/>
          <w:szCs w:val="24"/>
        </w:rPr>
        <w:t>The implementation of viral vectors for TCR gene delivery and CRISPR technology for endogenous TCR silencing demonstrates robust genetic engineering approaches that can be adapted to future developments in the field.</w:t>
      </w:r>
    </w:p>
    <w:p w:rsidR="008917CD" w:rsidRPr="00D9488D" w:rsidRDefault="00D9488D">
      <w:pPr>
        <w:pStyle w:val="H20"/>
        <w:spacing w:before="100" w:beforeAutospacing="1" w:after="100" w:afterAutospacing="1" w:line="480" w:lineRule="auto"/>
        <w:contextualSpacing/>
        <w:outlineLvl w:val="2"/>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Clinical Applications</w:t>
      </w:r>
    </w:p>
    <w:p w:rsidR="008917CD" w:rsidRPr="00D9488D" w:rsidRDefault="000F3222">
      <w:pPr>
        <w:pStyle w:val="TXT-FLUSH"/>
        <w:spacing w:before="100" w:beforeAutospacing="1" w:after="100" w:afterAutospacing="1" w:line="480" w:lineRule="auto"/>
        <w:contextualSpacing/>
        <w:outlineLvl w:val="2"/>
        <w:rPr>
          <w:rFonts w:ascii="Times New Roman" w:eastAsia="Times New Roman" w:hAnsi="Times New Roman" w:cs="Times New Roman"/>
          <w:sz w:val="24"/>
          <w:szCs w:val="24"/>
        </w:rPr>
      </w:pPr>
      <w:r w:rsidRPr="00D9488D">
        <w:rPr>
          <w:rFonts w:ascii="Times New Roman" w:hAnsi="Times New Roman" w:cs="Times New Roman"/>
          <w:color w:val="000000"/>
          <w:sz w:val="24"/>
          <w:szCs w:val="24"/>
        </w:rPr>
        <w:t xml:space="preserve">TCR T-cell therapies are designed to target tumor-specific peptides, such as </w:t>
      </w:r>
      <w:proofErr w:type="spellStart"/>
      <w:r w:rsidRPr="00D9488D">
        <w:rPr>
          <w:rFonts w:ascii="Times New Roman" w:hAnsi="Times New Roman" w:cs="Times New Roman"/>
          <w:color w:val="000000"/>
          <w:sz w:val="24"/>
          <w:szCs w:val="24"/>
        </w:rPr>
        <w:t>neoantigens</w:t>
      </w:r>
      <w:proofErr w:type="spellEnd"/>
      <w:r w:rsidRPr="00D9488D">
        <w:rPr>
          <w:rFonts w:ascii="Times New Roman" w:hAnsi="Times New Roman" w:cs="Times New Roman"/>
          <w:color w:val="000000"/>
          <w:sz w:val="24"/>
          <w:szCs w:val="24"/>
        </w:rPr>
        <w:t xml:space="preserve">, presented by MHC molecules and have demonstrated clinical benefits in hematologic malignancies and solid tumors. These </w:t>
      </w:r>
      <w:proofErr w:type="spellStart"/>
      <w:r w:rsidRPr="00D9488D">
        <w:rPr>
          <w:rFonts w:ascii="Times New Roman" w:hAnsi="Times New Roman" w:cs="Times New Roman"/>
          <w:color w:val="000000"/>
          <w:sz w:val="24"/>
          <w:szCs w:val="24"/>
        </w:rPr>
        <w:t>neoantigens</w:t>
      </w:r>
      <w:proofErr w:type="spellEnd"/>
      <w:r w:rsidRPr="00D9488D">
        <w:rPr>
          <w:rFonts w:ascii="Times New Roman" w:hAnsi="Times New Roman" w:cs="Times New Roman"/>
          <w:color w:val="000000"/>
          <w:sz w:val="24"/>
          <w:szCs w:val="24"/>
        </w:rPr>
        <w:t>, which frequently originate from tumor-specific mutations, facilitate precise immune system recognition. In contrast to CAR T-cell therapies, TCR approaches are capable of detecting intracellular antigens processed and presented via MHC, thereby broadening the range of tumors that can be effectively targete</w:t>
      </w:r>
      <w:r w:rsidRPr="00D9488D">
        <w:rPr>
          <w:rFonts w:ascii="Times New Roman" w:hAnsi="Times New Roman" w:cs="Times New Roman"/>
          <w:color w:val="000000"/>
          <w:sz w:val="24"/>
          <w:szCs w:val="24"/>
          <w:highlight w:val="green"/>
        </w:rPr>
        <w:t xml:space="preserve">d. </w:t>
      </w:r>
    </w:p>
    <w:p w:rsidR="008917CD" w:rsidRPr="00D9488D" w:rsidRDefault="00D9488D">
      <w:pPr>
        <w:pStyle w:val="H20"/>
        <w:spacing w:before="100" w:beforeAutospacing="1" w:after="100" w:afterAutospacing="1" w:line="480" w:lineRule="auto"/>
        <w:contextualSpacing/>
        <w:outlineLvl w:val="2"/>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Advantages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Limitations</w:t>
      </w:r>
    </w:p>
    <w:p w:rsidR="008917CD" w:rsidRPr="00D9488D" w:rsidRDefault="000F3222">
      <w:pPr>
        <w:pStyle w:val="TXT-FLUSH"/>
        <w:spacing w:before="100" w:beforeAutospacing="1" w:after="100" w:afterAutospacing="1" w:line="480" w:lineRule="auto"/>
        <w:contextualSpacing/>
        <w:outlineLvl w:val="2"/>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lastRenderedPageBreak/>
        <w:t>TCR T-cell therapies offer high specificity by targeting intracellular antigens presented on MHC, minimizing off-tumor effects. However, their use is limited by HLA restriction precluding eligibility to patients with matching HLA types. Off-target toxicities from cros</w:t>
      </w:r>
      <w:r w:rsidRPr="00D9488D">
        <w:rPr>
          <w:rFonts w:ascii="Times New Roman" w:eastAsia="Times New Roman" w:hAnsi="Times New Roman" w:cs="Times New Roman"/>
          <w:sz w:val="24"/>
          <w:szCs w:val="24"/>
          <w:highlight w:val="green"/>
        </w:rPr>
        <w:t>s-</w:t>
      </w:r>
      <w:r w:rsidRPr="00D9488D">
        <w:rPr>
          <w:rFonts w:ascii="Times New Roman" w:eastAsia="Times New Roman" w:hAnsi="Times New Roman" w:cs="Times New Roman"/>
          <w:sz w:val="24"/>
          <w:szCs w:val="24"/>
        </w:rPr>
        <w:t xml:space="preserve">reactivity remain a concern, and tumor resistance can arise through </w:t>
      </w:r>
      <w:proofErr w:type="spellStart"/>
      <w:r w:rsidRPr="00D9488D">
        <w:rPr>
          <w:rFonts w:ascii="Times New Roman" w:eastAsia="Times New Roman" w:hAnsi="Times New Roman" w:cs="Times New Roman"/>
          <w:sz w:val="24"/>
          <w:szCs w:val="24"/>
        </w:rPr>
        <w:t>downregulation</w:t>
      </w:r>
      <w:proofErr w:type="spellEnd"/>
      <w:r w:rsidRPr="00D9488D">
        <w:rPr>
          <w:rFonts w:ascii="Times New Roman" w:eastAsia="Times New Roman" w:hAnsi="Times New Roman" w:cs="Times New Roman"/>
          <w:sz w:val="24"/>
          <w:szCs w:val="24"/>
        </w:rPr>
        <w:t xml:space="preserve"> of MHC molecules. Additionally, the autologous manufacturing process causes treatment delays and variability which poses challenges for timely therapy.</w:t>
      </w:r>
    </w:p>
    <w:p w:rsidR="008917CD" w:rsidRPr="00D9488D" w:rsidRDefault="00D9488D">
      <w:pPr>
        <w:pStyle w:val="H20"/>
        <w:spacing w:before="100" w:beforeAutospacing="1" w:after="100" w:afterAutospacing="1" w:line="480" w:lineRule="auto"/>
        <w:contextualSpacing/>
        <w:outlineLvl w:val="2"/>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Active Research</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color w:val="000000"/>
          <w:sz w:val="24"/>
          <w:szCs w:val="24"/>
        </w:rPr>
        <w:t xml:space="preserve">Current research investigates universal TCRs as a strategy to overcome HLA restrictions, the development of multiplexed TCRs capable of targeting multiple </w:t>
      </w:r>
      <w:proofErr w:type="spellStart"/>
      <w:r w:rsidRPr="00D9488D">
        <w:rPr>
          <w:rFonts w:ascii="Times New Roman" w:hAnsi="Times New Roman" w:cs="Times New Roman"/>
          <w:color w:val="000000"/>
          <w:sz w:val="24"/>
          <w:szCs w:val="24"/>
        </w:rPr>
        <w:t>neoantigens</w:t>
      </w:r>
      <w:proofErr w:type="spellEnd"/>
      <w:r w:rsidRPr="00D9488D">
        <w:rPr>
          <w:rFonts w:ascii="Times New Roman" w:hAnsi="Times New Roman" w:cs="Times New Roman"/>
          <w:color w:val="000000"/>
          <w:sz w:val="24"/>
          <w:szCs w:val="24"/>
        </w:rPr>
        <w:t>, and the integration of checkpoint inhibitor combinations to improve tumor microenvironment penetration.</w:t>
      </w:r>
    </w:p>
    <w:p w:rsidR="008917CD" w:rsidRPr="00D9488D" w:rsidRDefault="00D9488D">
      <w:pPr>
        <w:pStyle w:val="H10"/>
        <w:spacing w:before="100" w:beforeAutospacing="1" w:after="100" w:afterAutospacing="1" w:line="480" w:lineRule="auto"/>
        <w:contextualSpacing/>
        <w:outlineLvl w:val="1"/>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H1</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Tumor</w:t>
      </w:r>
      <w:r w:rsidRPr="00D9488D">
        <w:rPr>
          <w:rFonts w:ascii="Times New Roman" w:eastAsia="Times New Roman" w:hAnsi="Times New Roman" w:cs="Times New Roman"/>
          <w:b/>
          <w:bCs/>
          <w:sz w:val="24"/>
          <w:szCs w:val="24"/>
          <w:highlight w:val="yellow"/>
        </w:rPr>
        <w:t>-</w:t>
      </w:r>
      <w:r w:rsidR="000F3222" w:rsidRPr="00D9488D">
        <w:rPr>
          <w:rFonts w:ascii="Times New Roman" w:eastAsia="Times New Roman" w:hAnsi="Times New Roman" w:cs="Times New Roman"/>
          <w:b/>
          <w:bCs/>
          <w:sz w:val="24"/>
          <w:szCs w:val="24"/>
          <w:highlight w:val="yellow"/>
        </w:rPr>
        <w:t xml:space="preserve">Infiltrating Lymphocytes </w:t>
      </w:r>
      <w:r w:rsidRPr="00D9488D">
        <w:rPr>
          <w:rFonts w:ascii="Times New Roman" w:eastAsia="Times New Roman" w:hAnsi="Times New Roman" w:cs="Times New Roman"/>
          <w:b/>
          <w:bCs/>
          <w:sz w:val="24"/>
          <w:szCs w:val="24"/>
          <w:highlight w:val="yellow"/>
        </w:rPr>
        <w:t>(</w:t>
      </w:r>
      <w:proofErr w:type="spellStart"/>
      <w:r w:rsidRPr="00D9488D">
        <w:rPr>
          <w:rFonts w:ascii="Times New Roman" w:eastAsia="Times New Roman" w:hAnsi="Times New Roman" w:cs="Times New Roman"/>
          <w:b/>
          <w:bCs/>
          <w:sz w:val="24"/>
          <w:szCs w:val="24"/>
          <w:highlight w:val="yellow"/>
        </w:rPr>
        <w:t>Tils</w:t>
      </w:r>
      <w:proofErr w:type="spellEnd"/>
      <w:r w:rsidRPr="00D9488D">
        <w:rPr>
          <w:rFonts w:ascii="Times New Roman" w:eastAsia="Times New Roman" w:hAnsi="Times New Roman" w:cs="Times New Roman"/>
          <w:b/>
          <w:bCs/>
          <w:sz w:val="24"/>
          <w:szCs w:val="24"/>
          <w:highlight w:val="yellow"/>
        </w:rPr>
        <w:t>)</w:t>
      </w:r>
    </w:p>
    <w:p w:rsidR="008917CD" w:rsidRPr="00D9488D" w:rsidRDefault="00D9488D">
      <w:pPr>
        <w:pStyle w:val="H20"/>
        <w:spacing w:before="100" w:beforeAutospacing="1" w:after="100" w:afterAutospacing="1" w:line="480" w:lineRule="auto"/>
        <w:contextualSpacing/>
        <w:outlineLvl w:val="2"/>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Overview</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color w:val="000000"/>
          <w:sz w:val="24"/>
          <w:szCs w:val="24"/>
        </w:rPr>
        <w:t xml:space="preserve">TIL therapy involves isolating polyclonal T-cells from a patient’s tumor, expanding them </w:t>
      </w:r>
      <w:r w:rsidRPr="00D9488D">
        <w:rPr>
          <w:rFonts w:ascii="Times New Roman" w:hAnsi="Times New Roman" w:cs="Times New Roman"/>
          <w:i/>
          <w:iCs/>
          <w:color w:val="000000"/>
          <w:sz w:val="24"/>
          <w:szCs w:val="24"/>
        </w:rPr>
        <w:t>ex vivo</w:t>
      </w:r>
      <w:r w:rsidRPr="00D9488D">
        <w:rPr>
          <w:rFonts w:ascii="Times New Roman" w:hAnsi="Times New Roman" w:cs="Times New Roman"/>
          <w:color w:val="000000"/>
          <w:sz w:val="24"/>
          <w:szCs w:val="24"/>
        </w:rPr>
        <w:t xml:space="preserve">, and </w:t>
      </w:r>
      <w:proofErr w:type="spellStart"/>
      <w:r w:rsidRPr="00D9488D">
        <w:rPr>
          <w:rFonts w:ascii="Times New Roman" w:hAnsi="Times New Roman" w:cs="Times New Roman"/>
          <w:color w:val="000000"/>
          <w:sz w:val="24"/>
          <w:szCs w:val="24"/>
        </w:rPr>
        <w:t>reinfusing</w:t>
      </w:r>
      <w:proofErr w:type="spellEnd"/>
      <w:r w:rsidRPr="00D9488D">
        <w:rPr>
          <w:rFonts w:ascii="Times New Roman" w:hAnsi="Times New Roman" w:cs="Times New Roman"/>
          <w:color w:val="000000"/>
          <w:sz w:val="24"/>
          <w:szCs w:val="24"/>
        </w:rPr>
        <w:t xml:space="preserve"> them following </w:t>
      </w:r>
      <w:proofErr w:type="spellStart"/>
      <w:r w:rsidRPr="00D9488D">
        <w:rPr>
          <w:rFonts w:ascii="Times New Roman" w:hAnsi="Times New Roman" w:cs="Times New Roman"/>
          <w:color w:val="000000"/>
          <w:sz w:val="24"/>
          <w:szCs w:val="24"/>
        </w:rPr>
        <w:t>lymphodepleting</w:t>
      </w:r>
      <w:proofErr w:type="spellEnd"/>
      <w:r w:rsidRPr="00D9488D">
        <w:rPr>
          <w:rFonts w:ascii="Times New Roman" w:hAnsi="Times New Roman" w:cs="Times New Roman"/>
          <w:color w:val="000000"/>
          <w:sz w:val="24"/>
          <w:szCs w:val="24"/>
        </w:rPr>
        <w:t xml:space="preserve"> chemotherapy. TILs are particularly effective at recognizing </w:t>
      </w:r>
      <w:proofErr w:type="spellStart"/>
      <w:r w:rsidRPr="00D9488D">
        <w:rPr>
          <w:rFonts w:ascii="Times New Roman" w:hAnsi="Times New Roman" w:cs="Times New Roman"/>
          <w:color w:val="000000"/>
          <w:sz w:val="24"/>
          <w:szCs w:val="24"/>
        </w:rPr>
        <w:t>neoantigens</w:t>
      </w:r>
      <w:proofErr w:type="spellEnd"/>
      <w:r w:rsidRPr="00D9488D">
        <w:rPr>
          <w:rFonts w:ascii="Times New Roman" w:hAnsi="Times New Roman" w:cs="Times New Roman"/>
          <w:color w:val="000000"/>
          <w:sz w:val="24"/>
          <w:szCs w:val="24"/>
        </w:rPr>
        <w:t xml:space="preserve"> within the tumor microenvironment and in malignancies with high mutational burdens, thereby providing a personalized approach to immunotherapy for various cancers.</w:t>
      </w:r>
    </w:p>
    <w:p w:rsidR="008917CD" w:rsidRPr="00D9488D" w:rsidRDefault="00D9488D">
      <w:pPr>
        <w:pStyle w:val="H20"/>
        <w:spacing w:before="100" w:beforeAutospacing="1" w:after="100" w:afterAutospacing="1" w:line="480" w:lineRule="auto"/>
        <w:contextualSpacing/>
        <w:outlineLvl w:val="2"/>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Molecular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Functional Biology</w:t>
      </w:r>
    </w:p>
    <w:p w:rsidR="008917CD" w:rsidRPr="00D9488D" w:rsidRDefault="000F3222">
      <w:pPr>
        <w:pStyle w:val="TXT-FLUSH"/>
        <w:spacing w:line="480" w:lineRule="auto"/>
        <w:contextualSpacing/>
        <w:rPr>
          <w:rFonts w:ascii="Times New Roman" w:hAnsi="Times New Roman" w:cs="Times New Roman"/>
          <w:color w:val="000000"/>
          <w:sz w:val="24"/>
          <w:szCs w:val="24"/>
        </w:rPr>
      </w:pPr>
      <w:r w:rsidRPr="00D9488D">
        <w:rPr>
          <w:rFonts w:ascii="Times New Roman" w:hAnsi="Times New Roman" w:cs="Times New Roman"/>
          <w:color w:val="000000"/>
          <w:sz w:val="24"/>
          <w:szCs w:val="24"/>
        </w:rPr>
        <w:t xml:space="preserve">TILs, consisting of CD4+ and CD8+ T-cells with native TCRs, recognize </w:t>
      </w:r>
      <w:proofErr w:type="spellStart"/>
      <w:r w:rsidRPr="00D9488D">
        <w:rPr>
          <w:rFonts w:ascii="Times New Roman" w:hAnsi="Times New Roman" w:cs="Times New Roman"/>
          <w:color w:val="000000"/>
          <w:sz w:val="24"/>
          <w:szCs w:val="24"/>
        </w:rPr>
        <w:t>neoantige</w:t>
      </w:r>
      <w:r w:rsidRPr="00D9488D">
        <w:rPr>
          <w:rFonts w:ascii="Times New Roman" w:hAnsi="Times New Roman" w:cs="Times New Roman"/>
          <w:color w:val="000000"/>
          <w:sz w:val="24"/>
          <w:szCs w:val="24"/>
          <w:highlight w:val="green"/>
        </w:rPr>
        <w:t>n</w:t>
      </w:r>
      <w:proofErr w:type="spellEnd"/>
      <w:r w:rsidRPr="00D9488D">
        <w:rPr>
          <w:rFonts w:ascii="Times New Roman" w:hAnsi="Times New Roman" w:cs="Times New Roman"/>
          <w:color w:val="000000"/>
          <w:sz w:val="24"/>
          <w:szCs w:val="24"/>
          <w:highlight w:val="green"/>
        </w:rPr>
        <w:t>-</w:t>
      </w:r>
      <w:r w:rsidRPr="00D9488D">
        <w:rPr>
          <w:rFonts w:ascii="Times New Roman" w:hAnsi="Times New Roman" w:cs="Times New Roman"/>
          <w:color w:val="000000"/>
          <w:sz w:val="24"/>
          <w:szCs w:val="24"/>
        </w:rPr>
        <w:t xml:space="preserve">MHC complexes on tumor cells. TCR-CD3 signaling via </w:t>
      </w:r>
      <w:r w:rsidRPr="00D9488D">
        <w:rPr>
          <w:rFonts w:ascii="Times New Roman" w:hAnsi="Times New Roman" w:cs="Times New Roman"/>
          <w:sz w:val="24"/>
          <w:szCs w:val="24"/>
        </w:rPr>
        <w:t>ITAMS</w:t>
      </w:r>
      <w:r w:rsidRPr="00D9488D">
        <w:rPr>
          <w:rFonts w:ascii="Times New Roman" w:hAnsi="Times New Roman" w:cs="Times New Roman"/>
          <w:color w:val="000000"/>
          <w:sz w:val="24"/>
          <w:szCs w:val="24"/>
        </w:rPr>
        <w:t xml:space="preserve"> activates ZAP70 and triggers effector functions. A higher CD8:CD4 ratio and P</w:t>
      </w:r>
      <w:r w:rsidRPr="00D9488D">
        <w:rPr>
          <w:rFonts w:ascii="Times New Roman" w:hAnsi="Times New Roman" w:cs="Times New Roman"/>
          <w:color w:val="000000"/>
          <w:sz w:val="24"/>
          <w:szCs w:val="24"/>
          <w:highlight w:val="green"/>
        </w:rPr>
        <w:t>D-</w:t>
      </w:r>
      <w:r w:rsidRPr="00D9488D">
        <w:rPr>
          <w:rFonts w:ascii="Times New Roman" w:hAnsi="Times New Roman" w:cs="Times New Roman"/>
          <w:color w:val="000000"/>
          <w:sz w:val="24"/>
          <w:szCs w:val="24"/>
        </w:rPr>
        <w:t xml:space="preserve">1 expression are linked to stronger </w:t>
      </w:r>
      <w:r w:rsidRPr="00D9488D">
        <w:rPr>
          <w:rFonts w:ascii="Times New Roman" w:hAnsi="Times New Roman" w:cs="Times New Roman"/>
          <w:color w:val="000000"/>
          <w:sz w:val="24"/>
          <w:szCs w:val="24"/>
        </w:rPr>
        <w:lastRenderedPageBreak/>
        <w:t xml:space="preserve">antitumor responses and </w:t>
      </w:r>
      <w:proofErr w:type="spellStart"/>
      <w:r w:rsidRPr="00D9488D">
        <w:rPr>
          <w:rFonts w:ascii="Times New Roman" w:hAnsi="Times New Roman" w:cs="Times New Roman"/>
          <w:color w:val="000000"/>
          <w:sz w:val="24"/>
          <w:szCs w:val="24"/>
        </w:rPr>
        <w:t>neoantigen</w:t>
      </w:r>
      <w:proofErr w:type="spellEnd"/>
      <w:r w:rsidRPr="00D9488D">
        <w:rPr>
          <w:rFonts w:ascii="Times New Roman" w:hAnsi="Times New Roman" w:cs="Times New Roman"/>
          <w:color w:val="000000"/>
          <w:sz w:val="24"/>
          <w:szCs w:val="24"/>
        </w:rPr>
        <w:t xml:space="preserve"> reactivity. TILs induce apoptosis through </w:t>
      </w:r>
      <w:proofErr w:type="spellStart"/>
      <w:r w:rsidRPr="00D9488D">
        <w:rPr>
          <w:rFonts w:ascii="Times New Roman" w:hAnsi="Times New Roman" w:cs="Times New Roman"/>
          <w:color w:val="000000"/>
          <w:sz w:val="24"/>
          <w:szCs w:val="24"/>
        </w:rPr>
        <w:t>perforins</w:t>
      </w:r>
      <w:proofErr w:type="spellEnd"/>
      <w:r w:rsidRPr="00D9488D">
        <w:rPr>
          <w:rFonts w:ascii="Times New Roman" w:hAnsi="Times New Roman" w:cs="Times New Roman"/>
          <w:color w:val="000000"/>
          <w:sz w:val="24"/>
          <w:szCs w:val="24"/>
        </w:rPr>
        <w:t xml:space="preserve"> and </w:t>
      </w:r>
      <w:proofErr w:type="spellStart"/>
      <w:r w:rsidRPr="00D9488D">
        <w:rPr>
          <w:rFonts w:ascii="Times New Roman" w:hAnsi="Times New Roman" w:cs="Times New Roman"/>
          <w:color w:val="000000"/>
          <w:sz w:val="24"/>
          <w:szCs w:val="24"/>
        </w:rPr>
        <w:t>granzymes</w:t>
      </w:r>
      <w:proofErr w:type="spellEnd"/>
      <w:r w:rsidRPr="00D9488D">
        <w:rPr>
          <w:rFonts w:ascii="Times New Roman" w:hAnsi="Times New Roman" w:cs="Times New Roman"/>
          <w:color w:val="000000"/>
          <w:sz w:val="24"/>
          <w:szCs w:val="24"/>
        </w:rPr>
        <w:t xml:space="preserve"> resulting in the production of immunoge</w:t>
      </w:r>
      <w:r w:rsidRPr="00D9488D">
        <w:rPr>
          <w:rFonts w:ascii="Times New Roman" w:hAnsi="Times New Roman" w:cs="Times New Roman"/>
          <w:color w:val="000000"/>
          <w:sz w:val="24"/>
          <w:szCs w:val="24"/>
          <w:highlight w:val="cyan"/>
        </w:rPr>
        <w:t>n</w:t>
      </w:r>
      <w:r w:rsidRPr="00D9488D">
        <w:rPr>
          <w:rFonts w:ascii="Times New Roman" w:hAnsi="Times New Roman" w:cs="Times New Roman"/>
          <w:color w:val="000000"/>
          <w:sz w:val="24"/>
          <w:szCs w:val="24"/>
        </w:rPr>
        <w:t>ic cyt</w:t>
      </w:r>
      <w:r w:rsidRPr="00D9488D">
        <w:rPr>
          <w:rFonts w:ascii="Times New Roman" w:hAnsi="Times New Roman" w:cs="Times New Roman"/>
          <w:color w:val="000000"/>
          <w:sz w:val="24"/>
          <w:szCs w:val="24"/>
          <w:highlight w:val="cyan"/>
        </w:rPr>
        <w:t>o</w:t>
      </w:r>
      <w:r w:rsidRPr="00D9488D">
        <w:rPr>
          <w:rFonts w:ascii="Times New Roman" w:hAnsi="Times New Roman" w:cs="Times New Roman"/>
          <w:color w:val="000000"/>
          <w:sz w:val="24"/>
          <w:szCs w:val="24"/>
        </w:rPr>
        <w:t>kines IF</w:t>
      </w:r>
      <w:r w:rsidRPr="00D9488D">
        <w:rPr>
          <w:rFonts w:ascii="Times New Roman" w:hAnsi="Times New Roman" w:cs="Times New Roman"/>
          <w:color w:val="000000"/>
          <w:sz w:val="24"/>
          <w:szCs w:val="24"/>
          <w:highlight w:val="green"/>
        </w:rPr>
        <w:t>N-</w:t>
      </w:r>
      <w:r w:rsidR="00D9488D" w:rsidRPr="00D9488D">
        <w:rPr>
          <w:rStyle w:val="GreekCharacters"/>
          <w:rFonts w:ascii="Times New Roman" w:hAnsi="Times New Roman" w:cs="Times New Roman"/>
          <w:color w:val="000000"/>
          <w:sz w:val="24"/>
          <w:szCs w:val="24"/>
          <w:highlight w:val="green"/>
        </w:rPr>
        <w:t>γ</w:t>
      </w:r>
      <w:r w:rsidRPr="00D9488D">
        <w:rPr>
          <w:rStyle w:val="GreekCharacters"/>
          <w:rFonts w:ascii="Times New Roman" w:hAnsi="Times New Roman" w:cs="Times New Roman"/>
          <w:color w:val="000000"/>
          <w:sz w:val="24"/>
          <w:szCs w:val="24"/>
        </w:rPr>
        <w:t>,</w:t>
      </w:r>
      <w:r w:rsidRPr="00D9488D">
        <w:rPr>
          <w:rFonts w:ascii="Times New Roman" w:hAnsi="Times New Roman" w:cs="Times New Roman"/>
          <w:color w:val="000000"/>
          <w:sz w:val="24"/>
          <w:szCs w:val="24"/>
        </w:rPr>
        <w:t xml:space="preserve"> TNF-</w:t>
      </w:r>
      <w:r w:rsidR="00D9488D" w:rsidRPr="00D9488D">
        <w:rPr>
          <w:rStyle w:val="GreekCharacters"/>
          <w:rFonts w:ascii="Times New Roman" w:hAnsi="Times New Roman" w:cs="Times New Roman"/>
          <w:color w:val="000000"/>
          <w:sz w:val="24"/>
          <w:szCs w:val="24"/>
          <w:highlight w:val="green"/>
        </w:rPr>
        <w:t>α</w:t>
      </w:r>
      <w:r w:rsidRPr="00D9488D">
        <w:rPr>
          <w:rStyle w:val="GreekCharacters"/>
          <w:rFonts w:ascii="Times New Roman" w:hAnsi="Times New Roman" w:cs="Times New Roman"/>
          <w:color w:val="000000"/>
          <w:sz w:val="24"/>
          <w:szCs w:val="24"/>
        </w:rPr>
        <w:t>,</w:t>
      </w:r>
      <w:r w:rsidRPr="00D9488D">
        <w:rPr>
          <w:rFonts w:ascii="Times New Roman" w:hAnsi="Times New Roman" w:cs="Times New Roman"/>
          <w:color w:val="000000"/>
          <w:sz w:val="24"/>
          <w:szCs w:val="24"/>
        </w:rPr>
        <w:t xml:space="preserve"> I</w:t>
      </w:r>
      <w:r w:rsidRPr="00D9488D">
        <w:rPr>
          <w:rFonts w:ascii="Times New Roman" w:hAnsi="Times New Roman" w:cs="Times New Roman"/>
          <w:color w:val="000000"/>
          <w:sz w:val="24"/>
          <w:szCs w:val="24"/>
          <w:highlight w:val="green"/>
        </w:rPr>
        <w:t>L-</w:t>
      </w:r>
      <w:r w:rsidRPr="00D9488D">
        <w:rPr>
          <w:rFonts w:ascii="Times New Roman" w:hAnsi="Times New Roman" w:cs="Times New Roman"/>
          <w:color w:val="000000"/>
          <w:sz w:val="24"/>
          <w:szCs w:val="24"/>
        </w:rPr>
        <w:t>2, and I</w:t>
      </w:r>
      <w:r w:rsidRPr="00D9488D">
        <w:rPr>
          <w:rFonts w:ascii="Times New Roman" w:hAnsi="Times New Roman" w:cs="Times New Roman"/>
          <w:color w:val="000000"/>
          <w:sz w:val="24"/>
          <w:szCs w:val="24"/>
          <w:highlight w:val="green"/>
        </w:rPr>
        <w:t>L-</w:t>
      </w:r>
      <w:r w:rsidRPr="00D9488D">
        <w:rPr>
          <w:rFonts w:ascii="Times New Roman" w:hAnsi="Times New Roman" w:cs="Times New Roman"/>
          <w:color w:val="000000"/>
          <w:sz w:val="24"/>
          <w:szCs w:val="24"/>
        </w:rPr>
        <w:t xml:space="preserve">6 which may </w:t>
      </w:r>
      <w:proofErr w:type="gramStart"/>
      <w:r w:rsidRPr="00D9488D">
        <w:rPr>
          <w:rFonts w:ascii="Times New Roman" w:hAnsi="Times New Roman" w:cs="Times New Roman"/>
          <w:color w:val="000000"/>
          <w:sz w:val="24"/>
          <w:szCs w:val="24"/>
        </w:rPr>
        <w:t>cause</w:t>
      </w:r>
      <w:proofErr w:type="gramEnd"/>
      <w:r w:rsidRPr="00D9488D">
        <w:rPr>
          <w:rFonts w:ascii="Times New Roman" w:hAnsi="Times New Roman" w:cs="Times New Roman"/>
          <w:color w:val="000000"/>
          <w:sz w:val="24"/>
          <w:szCs w:val="24"/>
        </w:rPr>
        <w:t xml:space="preserve"> cytokine mediated toxicities. Their ability to infiltrate the TME allows TILs to overcome solid tumor barriers and target tumor-specific antigens precisely (</w:t>
      </w:r>
      <w:r w:rsidRPr="00D9488D">
        <w:rPr>
          <w:rStyle w:val="TableCitation"/>
          <w:rFonts w:ascii="Times New Roman" w:hAnsi="Times New Roman" w:cs="Times New Roman"/>
          <w:color w:val="000000"/>
          <w:sz w:val="24"/>
          <w:szCs w:val="24"/>
        </w:rPr>
        <w:t>Table 2.4</w:t>
      </w:r>
      <w:r w:rsidRPr="00D9488D">
        <w:rPr>
          <w:rFonts w:ascii="Times New Roman" w:hAnsi="Times New Roman" w:cs="Times New Roman"/>
          <w:color w:val="000000"/>
          <w:sz w:val="24"/>
          <w:szCs w:val="24"/>
        </w:rPr>
        <w:t>).</w:t>
      </w:r>
    </w:p>
    <w:p w:rsidR="008917CD" w:rsidRPr="00D9488D" w:rsidRDefault="000F3222" w:rsidP="0089433A">
      <w:pPr>
        <w:pStyle w:val="PMI"/>
      </w:pPr>
      <w:r w:rsidRPr="00D9488D">
        <w:rPr>
          <w:rFonts w:ascii="Times New Roman" w:hAnsi="Times New Roman" w:cs="Times New Roman"/>
          <w:color w:val="000000"/>
          <w:sz w:val="24"/>
          <w:szCs w:val="24"/>
        </w:rPr>
        <w:t xml:space="preserve">&lt;INSERT </w:t>
      </w:r>
      <w:bookmarkStart w:id="7" w:name="bm_tab_cite_TAB_2_4"/>
      <w:sdt>
        <w:sdtPr>
          <w:rPr>
            <w:rFonts w:ascii="Times New Roman" w:hAnsi="Times New Roman" w:cs="Times New Roman"/>
            <w:color w:val="000000"/>
            <w:sz w:val="24"/>
            <w:szCs w:val="24"/>
          </w:rPr>
          <w:alias w:val="Table Citation"/>
          <w:tag w:val="tab_cite"/>
          <w:id w:val="248233372"/>
          <w:placeholder>
            <w:docPart w:val="DefaultPlaceholder_1082065158"/>
          </w:placeholder>
        </w:sdtPr>
        <w:sdtEndPr/>
        <w:sdtContent>
          <w:r w:rsidRPr="00D9488D">
            <w:rPr>
              <w:rFonts w:ascii="Times New Roman" w:hAnsi="Times New Roman" w:cs="Times New Roman"/>
              <w:color w:val="000000"/>
              <w:sz w:val="24"/>
              <w:szCs w:val="24"/>
            </w:rPr>
            <w:t>TAB 2.4</w:t>
          </w:r>
          <w:bookmarkEnd w:id="7"/>
        </w:sdtContent>
      </w:sdt>
      <w:r w:rsidRPr="00D9488D">
        <w:rPr>
          <w:rFonts w:ascii="Times New Roman" w:hAnsi="Times New Roman" w:cs="Times New Roman"/>
          <w:color w:val="000000"/>
          <w:sz w:val="24"/>
          <w:szCs w:val="24"/>
        </w:rPr>
        <w:t>&gt;</w:t>
      </w:r>
    </w:p>
    <w:p w:rsidR="008917CD" w:rsidRPr="00D9488D" w:rsidRDefault="00D9488D">
      <w:pPr>
        <w:pStyle w:val="H20"/>
        <w:spacing w:before="100" w:beforeAutospacing="1" w:after="100" w:afterAutospacing="1" w:line="480" w:lineRule="auto"/>
        <w:contextualSpacing/>
        <w:outlineLvl w:val="3"/>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Cellular Characteristics</w:t>
      </w:r>
    </w:p>
    <w:p w:rsidR="008917CD" w:rsidRPr="00D9488D" w:rsidRDefault="000F3222">
      <w:pPr>
        <w:pStyle w:val="TXT-FLUSH"/>
        <w:spacing w:before="100" w:beforeAutospacing="1" w:after="100" w:afterAutospacing="1" w:line="480" w:lineRule="auto"/>
        <w:contextualSpacing/>
        <w:outlineLvl w:val="2"/>
        <w:rPr>
          <w:rFonts w:ascii="Times New Roman" w:hAnsi="Times New Roman" w:cs="Times New Roman"/>
          <w:color w:val="000000"/>
          <w:sz w:val="24"/>
          <w:szCs w:val="24"/>
        </w:rPr>
      </w:pPr>
      <w:r w:rsidRPr="00D9488D">
        <w:rPr>
          <w:rFonts w:ascii="Times New Roman" w:hAnsi="Times New Roman" w:cs="Times New Roman"/>
          <w:color w:val="000000"/>
          <w:sz w:val="24"/>
          <w:szCs w:val="24"/>
        </w:rPr>
        <w:t xml:space="preserve">TILs are autologous CD3⁺ T-cells, usually enriched for a CD45RO⁺ memory phenotype, and are isolated from tumor biopsies through enzymatic digestion. Stem-like TILs (CD39⁻CD69⁻) </w:t>
      </w:r>
      <w:proofErr w:type="gramStart"/>
      <w:r w:rsidRPr="00D9488D">
        <w:rPr>
          <w:rFonts w:ascii="Times New Roman" w:hAnsi="Times New Roman" w:cs="Times New Roman"/>
          <w:color w:val="000000"/>
          <w:sz w:val="24"/>
          <w:szCs w:val="24"/>
        </w:rPr>
        <w:t>are</w:t>
      </w:r>
      <w:proofErr w:type="gramEnd"/>
      <w:r w:rsidRPr="00D9488D">
        <w:rPr>
          <w:rFonts w:ascii="Times New Roman" w:hAnsi="Times New Roman" w:cs="Times New Roman"/>
          <w:color w:val="000000"/>
          <w:sz w:val="24"/>
          <w:szCs w:val="24"/>
        </w:rPr>
        <w:t xml:space="preserve"> associated with persistence and expansion, while differentiated CD39⁺CD69⁺ subsets are typically </w:t>
      </w:r>
      <w:proofErr w:type="spellStart"/>
      <w:r w:rsidRPr="00D9488D">
        <w:rPr>
          <w:rFonts w:ascii="Times New Roman" w:hAnsi="Times New Roman" w:cs="Times New Roman"/>
          <w:color w:val="000000"/>
          <w:sz w:val="24"/>
          <w:szCs w:val="24"/>
        </w:rPr>
        <w:t>neoantige</w:t>
      </w:r>
      <w:r w:rsidRPr="00D9488D">
        <w:rPr>
          <w:rFonts w:ascii="Times New Roman" w:hAnsi="Times New Roman" w:cs="Times New Roman"/>
          <w:color w:val="000000"/>
          <w:sz w:val="24"/>
          <w:szCs w:val="24"/>
          <w:highlight w:val="green"/>
        </w:rPr>
        <w:t>n</w:t>
      </w:r>
      <w:proofErr w:type="spellEnd"/>
      <w:r w:rsidRPr="00D9488D">
        <w:rPr>
          <w:rFonts w:ascii="Times New Roman" w:hAnsi="Times New Roman" w:cs="Times New Roman"/>
          <w:color w:val="000000"/>
          <w:sz w:val="24"/>
          <w:szCs w:val="24"/>
          <w:highlight w:val="green"/>
        </w:rPr>
        <w:t>-</w:t>
      </w:r>
      <w:r w:rsidRPr="00D9488D">
        <w:rPr>
          <w:rFonts w:ascii="Times New Roman" w:hAnsi="Times New Roman" w:cs="Times New Roman"/>
          <w:color w:val="000000"/>
          <w:sz w:val="24"/>
          <w:szCs w:val="24"/>
        </w:rPr>
        <w:t>reactive and participate in tumor cell targeting. This functional variation allows for both extended presence and potent antitumor respons</w:t>
      </w:r>
      <w:r w:rsidRPr="00D9488D">
        <w:rPr>
          <w:rFonts w:ascii="Times New Roman" w:hAnsi="Times New Roman" w:cs="Times New Roman"/>
          <w:color w:val="000000"/>
          <w:sz w:val="24"/>
          <w:szCs w:val="24"/>
          <w:highlight w:val="green"/>
        </w:rPr>
        <w:t xml:space="preserve">e. </w:t>
      </w:r>
    </w:p>
    <w:p w:rsidR="008917CD" w:rsidRPr="00D9488D" w:rsidRDefault="00D9488D">
      <w:pPr>
        <w:pStyle w:val="H20"/>
        <w:spacing w:before="100" w:beforeAutospacing="1" w:after="100" w:afterAutospacing="1" w:line="480" w:lineRule="auto"/>
        <w:contextualSpacing/>
        <w:outlineLvl w:val="2"/>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Clinical Applications</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color w:val="000000"/>
          <w:sz w:val="24"/>
          <w:szCs w:val="24"/>
        </w:rPr>
        <w:t>TILs have been observed to be active in solid tumors, particularly in diseases characterized by a high tumor mutational burden.</w:t>
      </w:r>
    </w:p>
    <w:p w:rsidR="008917CD" w:rsidRPr="00D9488D" w:rsidRDefault="00D9488D">
      <w:pPr>
        <w:pStyle w:val="H20"/>
        <w:spacing w:before="100" w:beforeAutospacing="1" w:after="100" w:afterAutospacing="1" w:line="480" w:lineRule="auto"/>
        <w:contextualSpacing/>
        <w:outlineLvl w:val="2"/>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Advantages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Limitations</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color w:val="000000"/>
          <w:sz w:val="24"/>
          <w:szCs w:val="24"/>
        </w:rPr>
        <w:t xml:space="preserve">TILs enable targeted </w:t>
      </w:r>
      <w:proofErr w:type="spellStart"/>
      <w:r w:rsidRPr="00D9488D">
        <w:rPr>
          <w:rFonts w:ascii="Times New Roman" w:hAnsi="Times New Roman" w:cs="Times New Roman"/>
          <w:color w:val="000000"/>
          <w:sz w:val="24"/>
          <w:szCs w:val="24"/>
        </w:rPr>
        <w:t>neoantigen</w:t>
      </w:r>
      <w:proofErr w:type="spellEnd"/>
      <w:r w:rsidRPr="00D9488D">
        <w:rPr>
          <w:rFonts w:ascii="Times New Roman" w:hAnsi="Times New Roman" w:cs="Times New Roman"/>
          <w:color w:val="000000"/>
          <w:sz w:val="24"/>
          <w:szCs w:val="24"/>
        </w:rPr>
        <w:t xml:space="preserve"> recognition and efficient TME infiltration, but their use is limited by the need for </w:t>
      </w:r>
      <w:proofErr w:type="spellStart"/>
      <w:r w:rsidRPr="00D9488D">
        <w:rPr>
          <w:rFonts w:ascii="Times New Roman" w:hAnsi="Times New Roman" w:cs="Times New Roman"/>
          <w:color w:val="000000"/>
          <w:sz w:val="24"/>
          <w:szCs w:val="24"/>
        </w:rPr>
        <w:t>resectable</w:t>
      </w:r>
      <w:proofErr w:type="spellEnd"/>
      <w:r w:rsidRPr="00D9488D">
        <w:rPr>
          <w:rFonts w:ascii="Times New Roman" w:hAnsi="Times New Roman" w:cs="Times New Roman"/>
          <w:color w:val="000000"/>
          <w:sz w:val="24"/>
          <w:szCs w:val="24"/>
        </w:rPr>
        <w:t xml:space="preserve"> tumors, intensive </w:t>
      </w:r>
      <w:proofErr w:type="spellStart"/>
      <w:r w:rsidRPr="00D9488D">
        <w:rPr>
          <w:rFonts w:ascii="Times New Roman" w:hAnsi="Times New Roman" w:cs="Times New Roman"/>
          <w:color w:val="000000"/>
          <w:sz w:val="24"/>
          <w:szCs w:val="24"/>
        </w:rPr>
        <w:t>lymphodepletion</w:t>
      </w:r>
      <w:proofErr w:type="spellEnd"/>
      <w:r w:rsidRPr="00D9488D">
        <w:rPr>
          <w:rFonts w:ascii="Times New Roman" w:hAnsi="Times New Roman" w:cs="Times New Roman"/>
          <w:color w:val="000000"/>
          <w:sz w:val="24"/>
          <w:szCs w:val="24"/>
        </w:rPr>
        <w:t>, toxic cytokine support (high dose I</w:t>
      </w:r>
      <w:r w:rsidRPr="00D9488D">
        <w:rPr>
          <w:rFonts w:ascii="Times New Roman" w:hAnsi="Times New Roman" w:cs="Times New Roman"/>
          <w:color w:val="000000"/>
          <w:sz w:val="24"/>
          <w:szCs w:val="24"/>
          <w:highlight w:val="green"/>
        </w:rPr>
        <w:t>L-</w:t>
      </w:r>
      <w:r w:rsidRPr="00D9488D">
        <w:rPr>
          <w:rFonts w:ascii="Times New Roman" w:hAnsi="Times New Roman" w:cs="Times New Roman"/>
          <w:color w:val="000000"/>
          <w:sz w:val="24"/>
          <w:szCs w:val="24"/>
        </w:rPr>
        <w:t>2), and lengthy manufacturing which restricts scalability.</w:t>
      </w:r>
    </w:p>
    <w:p w:rsidR="008917CD" w:rsidRPr="00D9488D" w:rsidRDefault="00D9488D">
      <w:pPr>
        <w:pStyle w:val="H20"/>
        <w:spacing w:before="100" w:beforeAutospacing="1" w:after="100" w:afterAutospacing="1" w:line="480" w:lineRule="auto"/>
        <w:contextualSpacing/>
        <w:outlineLvl w:val="2"/>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Active Research</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color w:val="000000"/>
          <w:sz w:val="24"/>
          <w:szCs w:val="24"/>
        </w:rPr>
        <w:lastRenderedPageBreak/>
        <w:t xml:space="preserve">Current research focuses on the selection of </w:t>
      </w:r>
      <w:proofErr w:type="spellStart"/>
      <w:r w:rsidRPr="00D9488D">
        <w:rPr>
          <w:rFonts w:ascii="Times New Roman" w:hAnsi="Times New Roman" w:cs="Times New Roman"/>
          <w:color w:val="000000"/>
          <w:sz w:val="24"/>
          <w:szCs w:val="24"/>
        </w:rPr>
        <w:t>neoantige</w:t>
      </w:r>
      <w:r w:rsidRPr="00D9488D">
        <w:rPr>
          <w:rFonts w:ascii="Times New Roman" w:hAnsi="Times New Roman" w:cs="Times New Roman"/>
          <w:color w:val="000000"/>
          <w:sz w:val="24"/>
          <w:szCs w:val="24"/>
          <w:highlight w:val="green"/>
        </w:rPr>
        <w:t>n</w:t>
      </w:r>
      <w:proofErr w:type="spellEnd"/>
      <w:r w:rsidRPr="00D9488D">
        <w:rPr>
          <w:rFonts w:ascii="Times New Roman" w:hAnsi="Times New Roman" w:cs="Times New Roman"/>
          <w:color w:val="000000"/>
          <w:sz w:val="24"/>
          <w:szCs w:val="24"/>
          <w:highlight w:val="green"/>
        </w:rPr>
        <w:t>-</w:t>
      </w:r>
      <w:r w:rsidRPr="00D9488D">
        <w:rPr>
          <w:rFonts w:ascii="Times New Roman" w:hAnsi="Times New Roman" w:cs="Times New Roman"/>
          <w:color w:val="000000"/>
          <w:sz w:val="24"/>
          <w:szCs w:val="24"/>
        </w:rPr>
        <w:t>specific TILs, P</w:t>
      </w:r>
      <w:r w:rsidRPr="00D9488D">
        <w:rPr>
          <w:rFonts w:ascii="Times New Roman" w:hAnsi="Times New Roman" w:cs="Times New Roman"/>
          <w:color w:val="000000"/>
          <w:sz w:val="24"/>
          <w:szCs w:val="24"/>
          <w:highlight w:val="green"/>
        </w:rPr>
        <w:t>D-</w:t>
      </w:r>
      <w:r w:rsidRPr="00D9488D">
        <w:rPr>
          <w:rFonts w:ascii="Times New Roman" w:hAnsi="Times New Roman" w:cs="Times New Roman"/>
          <w:color w:val="000000"/>
          <w:sz w:val="24"/>
          <w:szCs w:val="24"/>
        </w:rPr>
        <w:t>1/CISH (</w:t>
      </w:r>
      <w:r w:rsidRPr="00D9488D">
        <w:rPr>
          <w:rFonts w:ascii="Times New Roman" w:hAnsi="Times New Roman" w:cs="Times New Roman"/>
          <w:sz w:val="24"/>
          <w:szCs w:val="24"/>
        </w:rPr>
        <w:t>Cytokine-Inducible SH2-containing protein)</w:t>
      </w:r>
      <w:r w:rsidRPr="00D9488D">
        <w:rPr>
          <w:rFonts w:ascii="Times New Roman" w:hAnsi="Times New Roman" w:cs="Times New Roman"/>
          <w:color w:val="000000"/>
          <w:sz w:val="24"/>
          <w:szCs w:val="24"/>
        </w:rPr>
        <w:t xml:space="preserve"> gene knockouts, advanced gene editing for targeted therapies, alternative cytokine stimulation such as interleuki</w:t>
      </w:r>
      <w:r w:rsidRPr="00D9488D">
        <w:rPr>
          <w:rFonts w:ascii="Times New Roman" w:hAnsi="Times New Roman" w:cs="Times New Roman"/>
          <w:color w:val="000000"/>
          <w:sz w:val="24"/>
          <w:szCs w:val="24"/>
          <w:highlight w:val="green"/>
        </w:rPr>
        <w:t>n-</w:t>
      </w:r>
      <w:r w:rsidRPr="00D9488D">
        <w:rPr>
          <w:rFonts w:ascii="Times New Roman" w:hAnsi="Times New Roman" w:cs="Times New Roman"/>
          <w:color w:val="000000"/>
          <w:sz w:val="24"/>
          <w:szCs w:val="24"/>
        </w:rPr>
        <w:t>15 (I</w:t>
      </w:r>
      <w:r w:rsidRPr="00D9488D">
        <w:rPr>
          <w:rFonts w:ascii="Times New Roman" w:hAnsi="Times New Roman" w:cs="Times New Roman"/>
          <w:color w:val="000000"/>
          <w:sz w:val="24"/>
          <w:szCs w:val="24"/>
          <w:highlight w:val="green"/>
        </w:rPr>
        <w:t>L-</w:t>
      </w:r>
      <w:r w:rsidRPr="00D9488D">
        <w:rPr>
          <w:rFonts w:ascii="Times New Roman" w:hAnsi="Times New Roman" w:cs="Times New Roman"/>
          <w:color w:val="000000"/>
          <w:sz w:val="24"/>
          <w:szCs w:val="24"/>
        </w:rPr>
        <w:t>15), and combinations with immune checkpoint inhibitors (ICIs) to improve persistence and efficacy within the TME.</w:t>
      </w:r>
    </w:p>
    <w:p w:rsidR="008917CD" w:rsidRPr="00D9488D" w:rsidRDefault="00D9488D">
      <w:pPr>
        <w:pStyle w:val="H10"/>
        <w:spacing w:before="100" w:beforeAutospacing="1" w:after="100" w:afterAutospacing="1" w:line="480" w:lineRule="auto"/>
        <w:contextualSpacing/>
        <w:outlineLvl w:val="1"/>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&lt;H1&gt;</w:t>
      </w:r>
      <w:r w:rsidRPr="00D9488D">
        <w:rPr>
          <w:rFonts w:ascii="Times New Roman" w:eastAsia="Times New Roman" w:hAnsi="Times New Roman" w:cs="Times New Roman"/>
          <w:b/>
          <w:bCs/>
          <w:sz w:val="24"/>
          <w:szCs w:val="24"/>
          <w:highlight w:val="yellow"/>
        </w:rPr>
        <w:t xml:space="preserve">Natural Killer </w:t>
      </w:r>
      <w:r w:rsidRPr="00D9488D">
        <w:rPr>
          <w:rFonts w:ascii="Times New Roman" w:eastAsia="Times New Roman" w:hAnsi="Times New Roman" w:cs="Times New Roman"/>
          <w:b/>
          <w:bCs/>
          <w:sz w:val="24"/>
          <w:szCs w:val="24"/>
          <w:highlight w:val="green"/>
        </w:rPr>
        <w:t>(</w:t>
      </w:r>
      <w:proofErr w:type="spellStart"/>
      <w:r w:rsidRPr="00D9488D">
        <w:rPr>
          <w:rFonts w:ascii="Times New Roman" w:eastAsia="Times New Roman" w:hAnsi="Times New Roman" w:cs="Times New Roman"/>
          <w:b/>
          <w:bCs/>
          <w:sz w:val="24"/>
          <w:szCs w:val="24"/>
          <w:highlight w:val="green"/>
        </w:rPr>
        <w:t>Nk</w:t>
      </w:r>
      <w:proofErr w:type="spellEnd"/>
      <w:r w:rsidRPr="00D9488D">
        <w:rPr>
          <w:rFonts w:ascii="Times New Roman" w:eastAsia="Times New Roman" w:hAnsi="Times New Roman" w:cs="Times New Roman"/>
          <w:b/>
          <w:bCs/>
          <w:sz w:val="24"/>
          <w:szCs w:val="24"/>
          <w:highlight w:val="green"/>
        </w:rPr>
        <w:t>)</w:t>
      </w:r>
      <w:r w:rsidRPr="00D9488D">
        <w:rPr>
          <w:rFonts w:ascii="Times New Roman" w:eastAsia="Times New Roman" w:hAnsi="Times New Roman" w:cs="Times New Roman"/>
          <w:b/>
          <w:bCs/>
          <w:sz w:val="24"/>
          <w:szCs w:val="24"/>
          <w:highlight w:val="yellow"/>
        </w:rPr>
        <w:t xml:space="preserve"> Cell-Based Therapies</w:t>
      </w:r>
    </w:p>
    <w:p w:rsidR="008917CD" w:rsidRPr="00D9488D" w:rsidRDefault="00D9488D">
      <w:pPr>
        <w:pStyle w:val="H20"/>
        <w:spacing w:before="100" w:beforeAutospacing="1" w:after="100" w:afterAutospacing="1" w:line="480" w:lineRule="auto"/>
        <w:contextualSpacing/>
        <w:rPr>
          <w:rFonts w:ascii="Times New Roman" w:hAnsi="Times New Roman" w:cs="Times New Roman"/>
          <w:color w:val="000000"/>
          <w:sz w:val="24"/>
          <w:szCs w:val="24"/>
          <w:highlight w:val="yellow"/>
        </w:rPr>
      </w:pPr>
      <w:r w:rsidRPr="00D9488D">
        <w:rPr>
          <w:rStyle w:val="Tag"/>
          <w:rFonts w:ascii="Times New Roman" w:hAnsi="Times New Roman" w:cs="Times New Roman"/>
          <w:b/>
          <w:color w:val="000000"/>
          <w:sz w:val="24"/>
          <w:szCs w:val="24"/>
          <w:highlight w:val="yellow"/>
        </w:rPr>
        <w:t>&lt;H2&gt;</w:t>
      </w:r>
      <w:r w:rsidRPr="00D9488D">
        <w:rPr>
          <w:rFonts w:ascii="Times New Roman" w:hAnsi="Times New Roman" w:cs="Times New Roman"/>
          <w:b/>
          <w:color w:val="000000"/>
          <w:sz w:val="24"/>
          <w:szCs w:val="24"/>
          <w:highlight w:val="yellow"/>
        </w:rPr>
        <w:t>Overview</w:t>
      </w:r>
    </w:p>
    <w:p w:rsidR="008917CD" w:rsidRPr="00D9488D" w:rsidRDefault="000F3222">
      <w:pPr>
        <w:pStyle w:val="TXT-FLUSH"/>
        <w:spacing w:before="100" w:beforeAutospacing="1" w:after="100" w:afterAutospacing="1" w:line="480" w:lineRule="auto"/>
        <w:contextualSpacing/>
        <w:rPr>
          <w:rFonts w:ascii="Times New Roman" w:hAnsi="Times New Roman" w:cs="Times New Roman"/>
          <w:color w:val="000000"/>
          <w:sz w:val="24"/>
          <w:szCs w:val="24"/>
        </w:rPr>
      </w:pPr>
      <w:r w:rsidRPr="00D9488D">
        <w:rPr>
          <w:rFonts w:ascii="Times New Roman" w:hAnsi="Times New Roman" w:cs="Times New Roman"/>
          <w:color w:val="000000"/>
          <w:sz w:val="24"/>
          <w:szCs w:val="24"/>
        </w:rPr>
        <w:t xml:space="preserve">NK cells constitute approximately 5-15% of peripheral blood lymphocytes and serve as innate immune effectors, targeting tumor cells primarily via “missing self” recognition of those exhibiting decreased MHC class I expression. Their limited propensity to induce </w:t>
      </w:r>
      <w:proofErr w:type="spellStart"/>
      <w:r w:rsidRPr="00D9488D">
        <w:rPr>
          <w:rFonts w:ascii="Times New Roman" w:hAnsi="Times New Roman" w:cs="Times New Roman"/>
          <w:color w:val="000000"/>
          <w:sz w:val="24"/>
          <w:szCs w:val="24"/>
        </w:rPr>
        <w:t>GvHD</w:t>
      </w:r>
      <w:proofErr w:type="spellEnd"/>
      <w:r w:rsidRPr="00D9488D">
        <w:rPr>
          <w:rFonts w:ascii="Times New Roman" w:hAnsi="Times New Roman" w:cs="Times New Roman"/>
          <w:color w:val="000000"/>
          <w:sz w:val="24"/>
          <w:szCs w:val="24"/>
        </w:rPr>
        <w:t xml:space="preserve"> has facilitated the development of allogeneic, off-the-shelf NK cell therapies. This adaptability supports their utility in both hematological malignancies and solid tumors. </w:t>
      </w:r>
    </w:p>
    <w:p w:rsidR="008917CD" w:rsidRPr="00D9488D" w:rsidRDefault="00D9488D">
      <w:pPr>
        <w:pStyle w:val="H20"/>
        <w:spacing w:before="100" w:beforeAutospacing="1" w:after="100" w:afterAutospacing="1" w:line="480" w:lineRule="auto"/>
        <w:contextualSpacing/>
        <w:rPr>
          <w:rFonts w:ascii="Times New Roman" w:hAnsi="Times New Roman" w:cs="Times New Roman"/>
          <w:color w:val="000000"/>
          <w:sz w:val="24"/>
          <w:szCs w:val="24"/>
          <w:highlight w:val="yellow"/>
        </w:rPr>
      </w:pPr>
      <w:r w:rsidRPr="00D9488D">
        <w:rPr>
          <w:rStyle w:val="Tag"/>
          <w:rFonts w:ascii="Times New Roman" w:hAnsi="Times New Roman" w:cs="Times New Roman"/>
          <w:b/>
          <w:color w:val="000000"/>
          <w:sz w:val="24"/>
          <w:szCs w:val="24"/>
          <w:highlight w:val="yellow"/>
        </w:rPr>
        <w:t>&lt;</w:t>
      </w:r>
      <w:r w:rsidR="000F3222" w:rsidRPr="00D9488D">
        <w:rPr>
          <w:rStyle w:val="Tag"/>
          <w:rFonts w:ascii="Times New Roman" w:hAnsi="Times New Roman" w:cs="Times New Roman"/>
          <w:b/>
          <w:color w:val="000000"/>
          <w:sz w:val="24"/>
          <w:szCs w:val="24"/>
          <w:highlight w:val="yellow"/>
        </w:rPr>
        <w:t>H2</w:t>
      </w:r>
      <w:r w:rsidRPr="00D9488D">
        <w:rPr>
          <w:rStyle w:val="Tag"/>
          <w:rFonts w:ascii="Times New Roman" w:hAnsi="Times New Roman" w:cs="Times New Roman"/>
          <w:b/>
          <w:color w:val="000000"/>
          <w:sz w:val="24"/>
          <w:szCs w:val="24"/>
          <w:highlight w:val="yellow"/>
        </w:rPr>
        <w:t>&gt;</w:t>
      </w:r>
      <w:r w:rsidR="000F3222" w:rsidRPr="00D9488D">
        <w:rPr>
          <w:rFonts w:ascii="Times New Roman" w:hAnsi="Times New Roman" w:cs="Times New Roman"/>
          <w:b/>
          <w:color w:val="000000"/>
          <w:sz w:val="24"/>
          <w:szCs w:val="24"/>
          <w:highlight w:val="yellow"/>
        </w:rPr>
        <w:t xml:space="preserve">Molecular </w:t>
      </w:r>
      <w:proofErr w:type="gramStart"/>
      <w:r w:rsidRPr="00D9488D">
        <w:rPr>
          <w:rFonts w:ascii="Times New Roman" w:hAnsi="Times New Roman" w:cs="Times New Roman"/>
          <w:b/>
          <w:color w:val="000000"/>
          <w:sz w:val="24"/>
          <w:szCs w:val="24"/>
          <w:highlight w:val="green"/>
        </w:rPr>
        <w:t>And</w:t>
      </w:r>
      <w:proofErr w:type="gramEnd"/>
      <w:r w:rsidRPr="00D9488D">
        <w:rPr>
          <w:rFonts w:ascii="Times New Roman" w:hAnsi="Times New Roman" w:cs="Times New Roman"/>
          <w:b/>
          <w:color w:val="000000"/>
          <w:sz w:val="24"/>
          <w:szCs w:val="24"/>
          <w:highlight w:val="yellow"/>
        </w:rPr>
        <w:t xml:space="preserve"> </w:t>
      </w:r>
      <w:r w:rsidR="000F3222" w:rsidRPr="00D9488D">
        <w:rPr>
          <w:rFonts w:ascii="Times New Roman" w:hAnsi="Times New Roman" w:cs="Times New Roman"/>
          <w:b/>
          <w:color w:val="000000"/>
          <w:sz w:val="24"/>
          <w:szCs w:val="24"/>
          <w:highlight w:val="yellow"/>
        </w:rPr>
        <w:t>Functional Biology</w:t>
      </w:r>
    </w:p>
    <w:p w:rsidR="008917CD" w:rsidRPr="00D9488D" w:rsidRDefault="000F3222">
      <w:pPr>
        <w:pStyle w:val="TXT-FLUSH"/>
        <w:spacing w:before="100" w:beforeAutospacing="1" w:after="100" w:afterAutospacing="1" w:line="480" w:lineRule="auto"/>
        <w:contextualSpacing/>
        <w:rPr>
          <w:rFonts w:ascii="Times New Roman" w:hAnsi="Times New Roman" w:cs="Times New Roman"/>
          <w:color w:val="000000"/>
          <w:sz w:val="24"/>
          <w:szCs w:val="24"/>
        </w:rPr>
      </w:pPr>
      <w:r w:rsidRPr="00D9488D">
        <w:rPr>
          <w:rFonts w:ascii="Times New Roman" w:hAnsi="Times New Roman" w:cs="Times New Roman"/>
          <w:color w:val="000000"/>
          <w:sz w:val="24"/>
          <w:szCs w:val="24"/>
        </w:rPr>
        <w:t>NK cells detect stres</w:t>
      </w:r>
      <w:r w:rsidRPr="00D9488D">
        <w:rPr>
          <w:rFonts w:ascii="Times New Roman" w:hAnsi="Times New Roman" w:cs="Times New Roman"/>
          <w:color w:val="000000"/>
          <w:sz w:val="24"/>
          <w:szCs w:val="24"/>
          <w:highlight w:val="green"/>
        </w:rPr>
        <w:t>s-</w:t>
      </w:r>
      <w:r w:rsidRPr="00D9488D">
        <w:rPr>
          <w:rFonts w:ascii="Times New Roman" w:hAnsi="Times New Roman" w:cs="Times New Roman"/>
          <w:color w:val="000000"/>
          <w:sz w:val="24"/>
          <w:szCs w:val="24"/>
        </w:rPr>
        <w:t>induced ligands such as M</w:t>
      </w:r>
      <w:r w:rsidRPr="00D9488D">
        <w:rPr>
          <w:rFonts w:ascii="Times New Roman" w:hAnsi="Times New Roman" w:cs="Times New Roman"/>
          <w:sz w:val="24"/>
          <w:szCs w:val="24"/>
        </w:rPr>
        <w:t>HC class I polypeptide-related sequence A and B (MICA A/</w:t>
      </w:r>
      <w:r w:rsidRPr="00D9488D">
        <w:rPr>
          <w:rFonts w:ascii="Times New Roman" w:hAnsi="Times New Roman" w:cs="Times New Roman"/>
          <w:sz w:val="24"/>
          <w:szCs w:val="24"/>
          <w:highlight w:val="green"/>
        </w:rPr>
        <w:t xml:space="preserve">B) </w:t>
      </w:r>
      <w:r w:rsidRPr="00D9488D">
        <w:rPr>
          <w:rFonts w:ascii="Times New Roman" w:hAnsi="Times New Roman" w:cs="Times New Roman"/>
          <w:color w:val="000000"/>
          <w:sz w:val="24"/>
          <w:szCs w:val="24"/>
        </w:rPr>
        <w:t>on infected or transformed cells via activating receptors including Natural Killer Group 2 Member D (NKG2</w:t>
      </w:r>
      <w:r w:rsidRPr="00D9488D">
        <w:rPr>
          <w:rFonts w:ascii="Times New Roman" w:hAnsi="Times New Roman" w:cs="Times New Roman"/>
          <w:color w:val="000000"/>
          <w:sz w:val="24"/>
          <w:szCs w:val="24"/>
          <w:highlight w:val="green"/>
        </w:rPr>
        <w:t xml:space="preserve">D) </w:t>
      </w:r>
      <w:r w:rsidRPr="00D9488D">
        <w:rPr>
          <w:rFonts w:ascii="Times New Roman" w:hAnsi="Times New Roman" w:cs="Times New Roman"/>
          <w:color w:val="000000"/>
          <w:sz w:val="24"/>
          <w:szCs w:val="24"/>
        </w:rPr>
        <w:t>and Natural Killer cell protein (NKp46). Inhibitory receptors, notably killer immunoglobuli</w:t>
      </w:r>
      <w:r w:rsidRPr="00D9488D">
        <w:rPr>
          <w:rFonts w:ascii="Times New Roman" w:hAnsi="Times New Roman" w:cs="Times New Roman"/>
          <w:color w:val="000000"/>
          <w:sz w:val="24"/>
          <w:szCs w:val="24"/>
          <w:highlight w:val="green"/>
        </w:rPr>
        <w:t>n-</w:t>
      </w:r>
      <w:r w:rsidRPr="00D9488D">
        <w:rPr>
          <w:rFonts w:ascii="Times New Roman" w:hAnsi="Times New Roman" w:cs="Times New Roman"/>
          <w:color w:val="000000"/>
          <w:sz w:val="24"/>
          <w:szCs w:val="24"/>
        </w:rPr>
        <w:t>like receptors (KIRs), recognize MHC class I molecules to prevent unintended damage to healthy cells. The Fc receptor CD16 facilitates antibody-dependent cellular cytotoxicity (ADC</w:t>
      </w:r>
      <w:r w:rsidRPr="00D9488D">
        <w:rPr>
          <w:rFonts w:ascii="Times New Roman" w:hAnsi="Times New Roman" w:cs="Times New Roman"/>
          <w:color w:val="000000"/>
          <w:sz w:val="24"/>
          <w:szCs w:val="24"/>
          <w:highlight w:val="green"/>
        </w:rPr>
        <w:t xml:space="preserve">C) </w:t>
      </w:r>
      <w:r w:rsidRPr="00D9488D">
        <w:rPr>
          <w:rFonts w:ascii="Times New Roman" w:hAnsi="Times New Roman" w:cs="Times New Roman"/>
          <w:color w:val="000000"/>
          <w:sz w:val="24"/>
          <w:szCs w:val="24"/>
        </w:rPr>
        <w:t xml:space="preserve">by binding to antibodies attached to target cells. NK cells primarily initiate apoptosis through the release of </w:t>
      </w:r>
      <w:proofErr w:type="spellStart"/>
      <w:r w:rsidRPr="00D9488D">
        <w:rPr>
          <w:rFonts w:ascii="Times New Roman" w:hAnsi="Times New Roman" w:cs="Times New Roman"/>
          <w:color w:val="000000"/>
          <w:sz w:val="24"/>
          <w:szCs w:val="24"/>
        </w:rPr>
        <w:t>perforins</w:t>
      </w:r>
      <w:proofErr w:type="spellEnd"/>
      <w:r w:rsidRPr="00D9488D">
        <w:rPr>
          <w:rFonts w:ascii="Times New Roman" w:hAnsi="Times New Roman" w:cs="Times New Roman"/>
          <w:color w:val="000000"/>
          <w:sz w:val="24"/>
          <w:szCs w:val="24"/>
        </w:rPr>
        <w:t xml:space="preserve"> and </w:t>
      </w:r>
      <w:proofErr w:type="spellStart"/>
      <w:r w:rsidRPr="00D9488D">
        <w:rPr>
          <w:rFonts w:ascii="Times New Roman" w:hAnsi="Times New Roman" w:cs="Times New Roman"/>
          <w:color w:val="000000"/>
          <w:sz w:val="24"/>
          <w:szCs w:val="24"/>
        </w:rPr>
        <w:t>granzymes</w:t>
      </w:r>
      <w:proofErr w:type="spellEnd"/>
      <w:r w:rsidRPr="00D9488D">
        <w:rPr>
          <w:rFonts w:ascii="Times New Roman" w:hAnsi="Times New Roman" w:cs="Times New Roman"/>
          <w:color w:val="000000"/>
          <w:sz w:val="24"/>
          <w:szCs w:val="24"/>
        </w:rPr>
        <w:t>, while also engaging extrinsic apoptotic pathways mediated by Fas ligand (</w:t>
      </w:r>
      <w:proofErr w:type="spellStart"/>
      <w:r w:rsidRPr="00D9488D">
        <w:rPr>
          <w:rFonts w:ascii="Times New Roman" w:hAnsi="Times New Roman" w:cs="Times New Roman"/>
          <w:color w:val="000000"/>
          <w:sz w:val="24"/>
          <w:szCs w:val="24"/>
        </w:rPr>
        <w:t>FasL</w:t>
      </w:r>
      <w:proofErr w:type="spellEnd"/>
      <w:r w:rsidRPr="00D9488D">
        <w:rPr>
          <w:rFonts w:ascii="Times New Roman" w:hAnsi="Times New Roman" w:cs="Times New Roman"/>
          <w:color w:val="000000"/>
          <w:sz w:val="24"/>
          <w:szCs w:val="24"/>
        </w:rPr>
        <w:t>) and TNF-related apoptosi</w:t>
      </w:r>
      <w:r w:rsidRPr="00D9488D">
        <w:rPr>
          <w:rFonts w:ascii="Times New Roman" w:hAnsi="Times New Roman" w:cs="Times New Roman"/>
          <w:color w:val="000000"/>
          <w:sz w:val="24"/>
          <w:szCs w:val="24"/>
          <w:highlight w:val="green"/>
        </w:rPr>
        <w:t>s-</w:t>
      </w:r>
      <w:r w:rsidRPr="00D9488D">
        <w:rPr>
          <w:rFonts w:ascii="Times New Roman" w:hAnsi="Times New Roman" w:cs="Times New Roman"/>
          <w:color w:val="000000"/>
          <w:sz w:val="24"/>
          <w:szCs w:val="24"/>
        </w:rPr>
        <w:t>inducing ligand (TRAIL).</w:t>
      </w:r>
    </w:p>
    <w:p w:rsidR="008917CD" w:rsidRPr="00D9488D" w:rsidRDefault="000F3222">
      <w:pPr>
        <w:pStyle w:val="TXT"/>
        <w:spacing w:before="100" w:beforeAutospacing="1" w:after="100" w:afterAutospacing="1" w:line="480" w:lineRule="auto"/>
        <w:contextualSpacing/>
        <w:rPr>
          <w:rFonts w:ascii="Times New Roman" w:hAnsi="Times New Roman" w:cs="Times New Roman"/>
          <w:color w:val="000000"/>
          <w:sz w:val="24"/>
          <w:szCs w:val="24"/>
        </w:rPr>
      </w:pPr>
      <w:r w:rsidRPr="00D9488D">
        <w:rPr>
          <w:rFonts w:ascii="Times New Roman" w:hAnsi="Times New Roman" w:cs="Times New Roman"/>
          <w:color w:val="000000"/>
          <w:sz w:val="24"/>
          <w:szCs w:val="24"/>
        </w:rPr>
        <w:lastRenderedPageBreak/>
        <w:t>Functionally distinct subsets are noted: CD56-bright NK cells, exhibiting high CD56 and low CD16 expression, are robust cytokine p</w:t>
      </w:r>
      <w:r w:rsidRPr="00D9488D">
        <w:rPr>
          <w:rFonts w:ascii="Times New Roman" w:hAnsi="Times New Roman" w:cs="Times New Roman"/>
          <w:color w:val="000000"/>
          <w:sz w:val="24"/>
          <w:szCs w:val="24"/>
          <w:highlight w:val="cyan"/>
        </w:rPr>
        <w:t>r</w:t>
      </w:r>
      <w:r w:rsidRPr="00D9488D">
        <w:rPr>
          <w:rFonts w:ascii="Times New Roman" w:hAnsi="Times New Roman" w:cs="Times New Roman"/>
          <w:color w:val="000000"/>
          <w:sz w:val="24"/>
          <w:szCs w:val="24"/>
        </w:rPr>
        <w:t>oducer</w:t>
      </w:r>
      <w:r w:rsidRPr="00D9488D">
        <w:rPr>
          <w:rFonts w:ascii="Times New Roman" w:hAnsi="Times New Roman" w:cs="Times New Roman"/>
          <w:color w:val="000000"/>
          <w:sz w:val="24"/>
          <w:szCs w:val="24"/>
          <w:highlight w:val="cyan"/>
        </w:rPr>
        <w:t>s</w:t>
      </w:r>
      <w:r w:rsidRPr="00D9488D">
        <w:rPr>
          <w:rFonts w:ascii="Times New Roman" w:hAnsi="Times New Roman" w:cs="Times New Roman"/>
          <w:color w:val="000000"/>
          <w:sz w:val="24"/>
          <w:szCs w:val="24"/>
        </w:rPr>
        <w:t xml:space="preserve"> (e.g., IF</w:t>
      </w:r>
      <w:r w:rsidRPr="00D9488D">
        <w:rPr>
          <w:rFonts w:ascii="Times New Roman" w:hAnsi="Times New Roman" w:cs="Times New Roman"/>
          <w:color w:val="000000"/>
          <w:sz w:val="24"/>
          <w:szCs w:val="24"/>
          <w:highlight w:val="green"/>
        </w:rPr>
        <w:t>N-</w:t>
      </w:r>
      <w:r w:rsidR="00D9488D" w:rsidRPr="00D9488D">
        <w:rPr>
          <w:rStyle w:val="GreekCharacters"/>
          <w:rFonts w:ascii="Times New Roman" w:hAnsi="Times New Roman" w:cs="Times New Roman"/>
          <w:color w:val="000000"/>
          <w:sz w:val="24"/>
          <w:szCs w:val="24"/>
          <w:highlight w:val="green"/>
        </w:rPr>
        <w:t>γ</w:t>
      </w:r>
      <w:r w:rsidRPr="00D9488D">
        <w:rPr>
          <w:rStyle w:val="GreekCharacters"/>
          <w:rFonts w:ascii="Times New Roman" w:hAnsi="Times New Roman" w:cs="Times New Roman"/>
          <w:color w:val="000000"/>
          <w:sz w:val="24"/>
          <w:szCs w:val="24"/>
        </w:rPr>
        <w:t>,</w:t>
      </w:r>
      <w:r w:rsidRPr="00D9488D">
        <w:rPr>
          <w:rFonts w:ascii="Times New Roman" w:hAnsi="Times New Roman" w:cs="Times New Roman"/>
          <w:color w:val="000000"/>
          <w:sz w:val="24"/>
          <w:szCs w:val="24"/>
        </w:rPr>
        <w:t xml:space="preserve"> TNF-</w:t>
      </w:r>
      <w:r w:rsidR="00D9488D" w:rsidRPr="00D9488D">
        <w:rPr>
          <w:rStyle w:val="GreekCharacters"/>
          <w:rFonts w:ascii="Times New Roman" w:hAnsi="Times New Roman" w:cs="Times New Roman"/>
          <w:color w:val="000000"/>
          <w:sz w:val="24"/>
          <w:szCs w:val="24"/>
          <w:highlight w:val="green"/>
        </w:rPr>
        <w:t>α</w:t>
      </w:r>
      <w:r w:rsidRPr="00D9488D">
        <w:rPr>
          <w:rStyle w:val="GreekCharacters"/>
          <w:rFonts w:ascii="Times New Roman" w:hAnsi="Times New Roman" w:cs="Times New Roman"/>
          <w:color w:val="000000"/>
          <w:sz w:val="24"/>
          <w:szCs w:val="24"/>
        </w:rPr>
        <w:t>,</w:t>
      </w:r>
      <w:r w:rsidRPr="00D9488D">
        <w:rPr>
          <w:rFonts w:ascii="Times New Roman" w:hAnsi="Times New Roman" w:cs="Times New Roman"/>
          <w:color w:val="000000"/>
          <w:sz w:val="24"/>
          <w:szCs w:val="24"/>
        </w:rPr>
        <w:t xml:space="preserve"> I</w:t>
      </w:r>
      <w:r w:rsidRPr="00D9488D">
        <w:rPr>
          <w:rFonts w:ascii="Times New Roman" w:hAnsi="Times New Roman" w:cs="Times New Roman"/>
          <w:color w:val="000000"/>
          <w:sz w:val="24"/>
          <w:szCs w:val="24"/>
          <w:highlight w:val="green"/>
        </w:rPr>
        <w:t>L-</w:t>
      </w:r>
      <w:r w:rsidRPr="00D9488D">
        <w:rPr>
          <w:rFonts w:ascii="Times New Roman" w:hAnsi="Times New Roman" w:cs="Times New Roman"/>
          <w:color w:val="000000"/>
          <w:sz w:val="24"/>
          <w:szCs w:val="24"/>
        </w:rPr>
        <w:t>10, GM-CS</w:t>
      </w:r>
      <w:r w:rsidRPr="00D9488D">
        <w:rPr>
          <w:rFonts w:ascii="Times New Roman" w:hAnsi="Times New Roman" w:cs="Times New Roman"/>
          <w:color w:val="000000"/>
          <w:sz w:val="24"/>
          <w:szCs w:val="24"/>
          <w:highlight w:val="green"/>
        </w:rPr>
        <w:t xml:space="preserve">F) </w:t>
      </w:r>
      <w:r w:rsidRPr="00D9488D">
        <w:rPr>
          <w:rFonts w:ascii="Times New Roman" w:hAnsi="Times New Roman" w:cs="Times New Roman"/>
          <w:color w:val="000000"/>
          <w:sz w:val="24"/>
          <w:szCs w:val="24"/>
        </w:rPr>
        <w:t xml:space="preserve">that modulate and prime the tumor microenvironment. Conversely, CD56-dim NK cells, with elevated CD16 and reduced CD56, demonstrate enhanced capabilities in direct tumor cell </w:t>
      </w:r>
      <w:proofErr w:type="spellStart"/>
      <w:r w:rsidRPr="00D9488D">
        <w:rPr>
          <w:rFonts w:ascii="Times New Roman" w:hAnsi="Times New Roman" w:cs="Times New Roman"/>
          <w:color w:val="000000"/>
          <w:sz w:val="24"/>
          <w:szCs w:val="24"/>
        </w:rPr>
        <w:t>lysis</w:t>
      </w:r>
      <w:proofErr w:type="spellEnd"/>
      <w:r w:rsidRPr="00D9488D">
        <w:rPr>
          <w:rFonts w:ascii="Times New Roman" w:hAnsi="Times New Roman" w:cs="Times New Roman"/>
          <w:color w:val="000000"/>
          <w:sz w:val="24"/>
          <w:szCs w:val="24"/>
        </w:rPr>
        <w:t xml:space="preserve"> and ADC</w:t>
      </w:r>
      <w:r w:rsidRPr="00D9488D">
        <w:rPr>
          <w:rFonts w:ascii="Times New Roman" w:hAnsi="Times New Roman" w:cs="Times New Roman"/>
          <w:color w:val="000000"/>
          <w:sz w:val="24"/>
          <w:szCs w:val="24"/>
          <w:highlight w:val="green"/>
        </w:rPr>
        <w:t xml:space="preserve">C. </w:t>
      </w:r>
      <w:r w:rsidRPr="00D9488D">
        <w:rPr>
          <w:rFonts w:ascii="Times New Roman" w:hAnsi="Times New Roman" w:cs="Times New Roman"/>
          <w:color w:val="000000"/>
          <w:sz w:val="24"/>
          <w:szCs w:val="24"/>
        </w:rPr>
        <w:t xml:space="preserve">Collectively, these mechanisms reinforce the efficacy of NK cells and a favorable safety </w:t>
      </w:r>
      <w:proofErr w:type="gramStart"/>
      <w:r w:rsidRPr="00D9488D">
        <w:rPr>
          <w:rFonts w:ascii="Times New Roman" w:hAnsi="Times New Roman" w:cs="Times New Roman"/>
          <w:color w:val="000000"/>
          <w:sz w:val="24"/>
          <w:szCs w:val="24"/>
        </w:rPr>
        <w:t>profile,</w:t>
      </w:r>
      <w:proofErr w:type="gramEnd"/>
      <w:r w:rsidRPr="00D9488D">
        <w:rPr>
          <w:rFonts w:ascii="Times New Roman" w:hAnsi="Times New Roman" w:cs="Times New Roman"/>
          <w:color w:val="000000"/>
          <w:sz w:val="24"/>
          <w:szCs w:val="24"/>
        </w:rPr>
        <w:t xml:space="preserve"> characterized by low rates of cytokine release syndrome and immune effector cel</w:t>
      </w:r>
      <w:r w:rsidRPr="00D9488D">
        <w:rPr>
          <w:rFonts w:ascii="Times New Roman" w:hAnsi="Times New Roman" w:cs="Times New Roman"/>
          <w:color w:val="000000"/>
          <w:sz w:val="24"/>
          <w:szCs w:val="24"/>
          <w:highlight w:val="green"/>
        </w:rPr>
        <w:t>l-</w:t>
      </w:r>
      <w:r w:rsidRPr="00D9488D">
        <w:rPr>
          <w:rFonts w:ascii="Times New Roman" w:hAnsi="Times New Roman" w:cs="Times New Roman"/>
          <w:color w:val="000000"/>
          <w:sz w:val="24"/>
          <w:szCs w:val="24"/>
        </w:rPr>
        <w:t xml:space="preserve">associated neurotoxicity syndrome (see </w:t>
      </w:r>
      <w:r w:rsidRPr="00D9488D">
        <w:rPr>
          <w:rStyle w:val="TableCitation"/>
          <w:rFonts w:ascii="Times New Roman" w:hAnsi="Times New Roman" w:cs="Times New Roman"/>
          <w:color w:val="000000"/>
          <w:sz w:val="24"/>
          <w:szCs w:val="24"/>
        </w:rPr>
        <w:t>Table 2.5</w:t>
      </w:r>
      <w:r w:rsidRPr="00D9488D">
        <w:rPr>
          <w:rFonts w:ascii="Times New Roman" w:hAnsi="Times New Roman" w:cs="Times New Roman"/>
          <w:color w:val="000000"/>
          <w:sz w:val="24"/>
          <w:szCs w:val="24"/>
        </w:rPr>
        <w:t>).</w:t>
      </w:r>
    </w:p>
    <w:p w:rsidR="008917CD" w:rsidRPr="00D9488D" w:rsidRDefault="000F3222" w:rsidP="0089433A">
      <w:pPr>
        <w:pStyle w:val="PMI"/>
      </w:pPr>
      <w:r w:rsidRPr="00D9488D">
        <w:rPr>
          <w:rFonts w:ascii="Times New Roman" w:eastAsia="Times New Roman" w:hAnsi="Times New Roman" w:cs="Times New Roman"/>
          <w:sz w:val="24"/>
          <w:szCs w:val="24"/>
        </w:rPr>
        <w:t xml:space="preserve">&lt;INSERT </w:t>
      </w:r>
      <w:sdt>
        <w:sdtPr>
          <w:rPr>
            <w:rFonts w:ascii="Times New Roman" w:eastAsia="Times New Roman" w:hAnsi="Times New Roman" w:cs="Times New Roman"/>
            <w:sz w:val="24"/>
            <w:szCs w:val="24"/>
          </w:rPr>
          <w:alias w:val="Table Citation"/>
          <w:tag w:val="tab_cite"/>
          <w:id w:val="-1146731752"/>
          <w:placeholder>
            <w:docPart w:val="DefaultPlaceholder_1082065158"/>
          </w:placeholder>
        </w:sdtPr>
        <w:sdtEndPr/>
        <w:sdtContent>
          <w:r w:rsidRPr="00D9488D">
            <w:rPr>
              <w:rFonts w:ascii="Times New Roman" w:eastAsia="Times New Roman" w:hAnsi="Times New Roman" w:cs="Times New Roman"/>
              <w:sz w:val="24"/>
              <w:szCs w:val="24"/>
            </w:rPr>
            <w:t>TAB2.5</w:t>
          </w:r>
        </w:sdtContent>
      </w:sdt>
      <w:r w:rsidRPr="00D9488D">
        <w:rPr>
          <w:rFonts w:ascii="Times New Roman" w:eastAsia="Times New Roman" w:hAnsi="Times New Roman" w:cs="Times New Roman"/>
          <w:sz w:val="24"/>
          <w:szCs w:val="24"/>
        </w:rPr>
        <w:t>&gt;</w:t>
      </w:r>
    </w:p>
    <w:p w:rsidR="008917CD" w:rsidRPr="00D9488D" w:rsidRDefault="00D9488D">
      <w:pPr>
        <w:pStyle w:val="H20"/>
        <w:spacing w:before="100" w:beforeAutospacing="1" w:after="100" w:afterAutospacing="1" w:line="480" w:lineRule="auto"/>
        <w:contextualSpacing/>
        <w:rPr>
          <w:highlight w:val="yellow"/>
        </w:rPr>
      </w:pPr>
      <w:r w:rsidRPr="00D9488D">
        <w:rPr>
          <w:rStyle w:val="Tag"/>
          <w:rFonts w:ascii="Times New Roman" w:hAnsi="Times New Roman" w:cs="Times New Roman"/>
          <w:b/>
          <w:bCs/>
          <w:color w:val="000000" w:themeColor="text1"/>
          <w:sz w:val="24"/>
          <w:szCs w:val="24"/>
          <w:highlight w:val="yellow"/>
        </w:rPr>
        <w:t>&lt;H2&gt;</w:t>
      </w:r>
      <w:r w:rsidRPr="00D9488D">
        <w:rPr>
          <w:rFonts w:ascii="Times New Roman" w:hAnsi="Times New Roman" w:cs="Times New Roman"/>
          <w:b/>
          <w:bCs/>
          <w:color w:val="000000" w:themeColor="text1"/>
          <w:sz w:val="24"/>
          <w:szCs w:val="24"/>
          <w:highlight w:val="yellow"/>
        </w:rPr>
        <w:t>Cellular Characteristics</w:t>
      </w:r>
    </w:p>
    <w:p w:rsidR="008917CD" w:rsidRPr="00D9488D" w:rsidRDefault="000F3222">
      <w:pPr>
        <w:pStyle w:val="TXT-FLUSH"/>
        <w:spacing w:before="100" w:beforeAutospacing="1" w:after="100" w:afterAutospacing="1" w:line="480" w:lineRule="auto"/>
        <w:contextualSpacing/>
      </w:pPr>
      <w:r w:rsidRPr="00D9488D">
        <w:rPr>
          <w:rFonts w:ascii="Times New Roman" w:hAnsi="Times New Roman" w:cs="Times New Roman"/>
          <w:color w:val="000000" w:themeColor="text1"/>
          <w:sz w:val="24"/>
          <w:szCs w:val="24"/>
        </w:rPr>
        <w:t>NK cells are either autologous or allogeneic CD56+ CD3– cells derived from sources such as peripheral blood, cord blood, induced pluripotent stem cells (</w:t>
      </w:r>
      <w:proofErr w:type="spellStart"/>
      <w:r w:rsidRPr="00D9488D">
        <w:rPr>
          <w:rFonts w:ascii="Times New Roman" w:hAnsi="Times New Roman" w:cs="Times New Roman"/>
          <w:color w:val="000000" w:themeColor="text1"/>
          <w:sz w:val="24"/>
          <w:szCs w:val="24"/>
        </w:rPr>
        <w:t>iPSCs</w:t>
      </w:r>
      <w:proofErr w:type="spellEnd"/>
      <w:r w:rsidRPr="00D9488D">
        <w:rPr>
          <w:rFonts w:ascii="Times New Roman" w:hAnsi="Times New Roman" w:cs="Times New Roman"/>
          <w:color w:val="000000" w:themeColor="text1"/>
          <w:sz w:val="24"/>
          <w:szCs w:val="24"/>
        </w:rPr>
        <w:t xml:space="preserve">), or NK-92 cell lines. Chimeric Antigen Receptor (CAR)-NK cells are engineered to incorporate </w:t>
      </w:r>
      <w:proofErr w:type="spellStart"/>
      <w:r w:rsidRPr="00D9488D">
        <w:rPr>
          <w:rFonts w:ascii="Times New Roman" w:hAnsi="Times New Roman" w:cs="Times New Roman"/>
          <w:color w:val="000000" w:themeColor="text1"/>
          <w:sz w:val="24"/>
          <w:szCs w:val="24"/>
        </w:rPr>
        <w:t>scF</w:t>
      </w:r>
      <w:r w:rsidRPr="00D9488D">
        <w:rPr>
          <w:rFonts w:ascii="Times New Roman" w:hAnsi="Times New Roman" w:cs="Times New Roman"/>
          <w:color w:val="000000" w:themeColor="text1"/>
          <w:sz w:val="24"/>
          <w:szCs w:val="24"/>
          <w:highlight w:val="green"/>
        </w:rPr>
        <w:t>vs</w:t>
      </w:r>
      <w:proofErr w:type="spellEnd"/>
      <w:r w:rsidRPr="00D9488D">
        <w:rPr>
          <w:rFonts w:ascii="Times New Roman" w:hAnsi="Times New Roman" w:cs="Times New Roman"/>
          <w:color w:val="000000" w:themeColor="text1"/>
          <w:sz w:val="24"/>
          <w:szCs w:val="24"/>
        </w:rPr>
        <w:t xml:space="preserve"> with NK-specific signaling domains, includi</w:t>
      </w:r>
      <w:r w:rsidRPr="00D9488D">
        <w:rPr>
          <w:rFonts w:ascii="Times New Roman" w:hAnsi="Times New Roman" w:cs="Times New Roman"/>
          <w:color w:val="000000" w:themeColor="text1"/>
          <w:sz w:val="24"/>
          <w:szCs w:val="24"/>
          <w:highlight w:val="cyan"/>
        </w:rPr>
        <w:t>n</w:t>
      </w:r>
      <w:r w:rsidRPr="00D9488D">
        <w:rPr>
          <w:rFonts w:ascii="Times New Roman" w:hAnsi="Times New Roman" w:cs="Times New Roman"/>
          <w:color w:val="000000" w:themeColor="text1"/>
          <w:sz w:val="24"/>
          <w:szCs w:val="24"/>
        </w:rPr>
        <w:t>g DAP10, 2B4, and CD3</w:t>
      </w:r>
      <w:r w:rsidR="00D9488D" w:rsidRPr="00D9488D">
        <w:rPr>
          <w:rStyle w:val="GreekCharacters"/>
          <w:rFonts w:ascii="Times New Roman" w:hAnsi="Times New Roman" w:cs="Times New Roman"/>
          <w:color w:val="000000" w:themeColor="text1"/>
          <w:sz w:val="24"/>
          <w:szCs w:val="24"/>
          <w:highlight w:val="green"/>
        </w:rPr>
        <w:t>ζ</w:t>
      </w:r>
      <w:r w:rsidRPr="00D9488D">
        <w:rPr>
          <w:rFonts w:ascii="Times New Roman" w:hAnsi="Times New Roman" w:cs="Times New Roman"/>
          <w:color w:val="000000" w:themeColor="text1"/>
          <w:sz w:val="24"/>
          <w:szCs w:val="24"/>
        </w:rPr>
        <w:t xml:space="preserve"> (see </w:t>
      </w:r>
      <w:r w:rsidRPr="00D9488D">
        <w:rPr>
          <w:rStyle w:val="TableCitation"/>
          <w:rFonts w:ascii="Times New Roman" w:hAnsi="Times New Roman" w:cs="Times New Roman"/>
          <w:color w:val="000000" w:themeColor="text1"/>
          <w:sz w:val="24"/>
          <w:szCs w:val="24"/>
        </w:rPr>
        <w:t>Table 2.6</w:t>
      </w:r>
      <w:r w:rsidRPr="00D9488D">
        <w:rPr>
          <w:rFonts w:ascii="Times New Roman" w:hAnsi="Times New Roman" w:cs="Times New Roman"/>
          <w:color w:val="000000" w:themeColor="text1"/>
          <w:sz w:val="24"/>
          <w:szCs w:val="24"/>
        </w:rPr>
        <w:t>). The phenotypic heterogeneity of CD56-bright (</w:t>
      </w:r>
      <w:proofErr w:type="spellStart"/>
      <w:r w:rsidRPr="00D9488D">
        <w:rPr>
          <w:rFonts w:ascii="Times New Roman" w:hAnsi="Times New Roman" w:cs="Times New Roman"/>
          <w:color w:val="000000" w:themeColor="text1"/>
          <w:sz w:val="24"/>
          <w:szCs w:val="24"/>
        </w:rPr>
        <w:t>immunomodulatory</w:t>
      </w:r>
      <w:proofErr w:type="spellEnd"/>
      <w:r w:rsidRPr="00D9488D">
        <w:rPr>
          <w:rFonts w:ascii="Times New Roman" w:hAnsi="Times New Roman" w:cs="Times New Roman"/>
          <w:color w:val="000000" w:themeColor="text1"/>
          <w:sz w:val="24"/>
          <w:szCs w:val="24"/>
        </w:rPr>
        <w:t>) and CD56-dim (cytoto</w:t>
      </w:r>
      <w:r w:rsidRPr="00D9488D">
        <w:rPr>
          <w:rFonts w:ascii="Times New Roman" w:hAnsi="Times New Roman" w:cs="Times New Roman"/>
          <w:color w:val="000000" w:themeColor="text1"/>
          <w:sz w:val="24"/>
          <w:szCs w:val="24"/>
          <w:highlight w:val="green"/>
        </w:rPr>
        <w:t xml:space="preserve">xic) </w:t>
      </w:r>
      <w:r w:rsidRPr="00D9488D">
        <w:rPr>
          <w:rFonts w:ascii="Times New Roman" w:hAnsi="Times New Roman" w:cs="Times New Roman"/>
          <w:color w:val="000000" w:themeColor="text1"/>
          <w:sz w:val="24"/>
          <w:szCs w:val="24"/>
        </w:rPr>
        <w:t>subsets enhances their therapeutic adaptability.</w:t>
      </w:r>
    </w:p>
    <w:p w:rsidR="008917CD" w:rsidRPr="00D9488D" w:rsidRDefault="000F3222" w:rsidP="0089433A">
      <w:pPr>
        <w:pStyle w:val="PMI"/>
      </w:pPr>
      <w:r w:rsidRPr="00D9488D">
        <w:rPr>
          <w:rFonts w:ascii="Times New Roman" w:eastAsia="Times New Roman" w:hAnsi="Times New Roman" w:cs="Times New Roman"/>
          <w:sz w:val="24"/>
          <w:szCs w:val="24"/>
        </w:rPr>
        <w:t xml:space="preserve">&lt;INSERT </w:t>
      </w:r>
      <w:sdt>
        <w:sdtPr>
          <w:rPr>
            <w:rFonts w:ascii="Times New Roman" w:eastAsia="Times New Roman" w:hAnsi="Times New Roman" w:cs="Times New Roman"/>
            <w:sz w:val="24"/>
            <w:szCs w:val="24"/>
          </w:rPr>
          <w:alias w:val="Table Citation"/>
          <w:tag w:val="tab_cite"/>
          <w:id w:val="-39753525"/>
          <w:placeholder>
            <w:docPart w:val="DefaultPlaceholder_1082065158"/>
          </w:placeholder>
        </w:sdtPr>
        <w:sdtEndPr/>
        <w:sdtContent>
          <w:r w:rsidRPr="00D9488D">
            <w:rPr>
              <w:rFonts w:ascii="Times New Roman" w:eastAsia="Times New Roman" w:hAnsi="Times New Roman" w:cs="Times New Roman"/>
              <w:sz w:val="24"/>
              <w:szCs w:val="24"/>
            </w:rPr>
            <w:t>TAB2.6</w:t>
          </w:r>
        </w:sdtContent>
      </w:sdt>
      <w:r w:rsidRPr="00D9488D">
        <w:rPr>
          <w:rFonts w:ascii="Times New Roman" w:eastAsia="Times New Roman" w:hAnsi="Times New Roman" w:cs="Times New Roman"/>
          <w:sz w:val="24"/>
          <w:szCs w:val="24"/>
        </w:rPr>
        <w:t>&gt;</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Clinical Applications</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Both autologous and allogeneic NK cells—via gene-modified and no</w:t>
      </w:r>
      <w:r w:rsidRPr="00D9488D">
        <w:rPr>
          <w:rFonts w:ascii="Times New Roman" w:eastAsia="Times New Roman" w:hAnsi="Times New Roman" w:cs="Times New Roman"/>
          <w:sz w:val="24"/>
          <w:szCs w:val="24"/>
          <w:highlight w:val="green"/>
        </w:rPr>
        <w:t>n-</w:t>
      </w:r>
      <w:r w:rsidRPr="00D9488D">
        <w:rPr>
          <w:rFonts w:ascii="Times New Roman" w:eastAsia="Times New Roman" w:hAnsi="Times New Roman" w:cs="Times New Roman"/>
          <w:sz w:val="24"/>
          <w:szCs w:val="24"/>
        </w:rPr>
        <w:t>gene-modified approaches—are being evaluated in hematologic malignancies and solid tumors. No</w:t>
      </w:r>
      <w:r w:rsidRPr="00D9488D">
        <w:rPr>
          <w:rFonts w:ascii="Times New Roman" w:eastAsia="Times New Roman" w:hAnsi="Times New Roman" w:cs="Times New Roman"/>
          <w:sz w:val="24"/>
          <w:szCs w:val="24"/>
          <w:highlight w:val="green"/>
        </w:rPr>
        <w:t>n-</w:t>
      </w:r>
      <w:r w:rsidRPr="00D9488D">
        <w:rPr>
          <w:rFonts w:ascii="Times New Roman" w:eastAsia="Times New Roman" w:hAnsi="Times New Roman" w:cs="Times New Roman"/>
          <w:sz w:val="24"/>
          <w:szCs w:val="24"/>
        </w:rPr>
        <w:t xml:space="preserve">gene-modified therapies include cytokine-induced memory-like </w:t>
      </w:r>
      <w:r w:rsidRPr="00D9488D">
        <w:rPr>
          <w:rFonts w:ascii="Times New Roman" w:eastAsia="Times New Roman" w:hAnsi="Times New Roman" w:cs="Times New Roman"/>
          <w:sz w:val="24"/>
          <w:szCs w:val="24"/>
          <w:highlight w:val="green"/>
        </w:rPr>
        <w:t>(CIML)</w:t>
      </w:r>
      <w:r w:rsidRPr="00D9488D">
        <w:rPr>
          <w:rFonts w:ascii="Times New Roman" w:eastAsia="Times New Roman" w:hAnsi="Times New Roman" w:cs="Times New Roman"/>
          <w:sz w:val="24"/>
          <w:szCs w:val="24"/>
        </w:rPr>
        <w:t xml:space="preserve"> NK cells, which demonstrate improved persistence and anti-tumor activity through cytokine </w:t>
      </w:r>
      <w:proofErr w:type="spellStart"/>
      <w:r w:rsidRPr="00D9488D">
        <w:rPr>
          <w:rFonts w:ascii="Times New Roman" w:eastAsia="Times New Roman" w:hAnsi="Times New Roman" w:cs="Times New Roman"/>
          <w:sz w:val="24"/>
          <w:szCs w:val="24"/>
        </w:rPr>
        <w:t>preactivation</w:t>
      </w:r>
      <w:proofErr w:type="spellEnd"/>
      <w:r w:rsidRPr="00D9488D">
        <w:rPr>
          <w:rFonts w:ascii="Times New Roman" w:eastAsia="Times New Roman" w:hAnsi="Times New Roman" w:cs="Times New Roman"/>
          <w:sz w:val="24"/>
          <w:szCs w:val="24"/>
        </w:rPr>
        <w:t xml:space="preserve">. </w:t>
      </w:r>
      <w:r w:rsidRPr="00D9488D">
        <w:rPr>
          <w:rFonts w:ascii="Times New Roman" w:eastAsia="Times New Roman" w:hAnsi="Times New Roman" w:cs="Times New Roman"/>
          <w:sz w:val="24"/>
          <w:szCs w:val="24"/>
        </w:rPr>
        <w:lastRenderedPageBreak/>
        <w:t>Gene-modified therapies primarily focus on CAR-NK cells targeting tumor-specific antigens such as CD19 and HER2, with some constructs expressing supportive cytokines (e.g.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15).</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Advantages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Limitations</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NK cells offer low </w:t>
      </w:r>
      <w:proofErr w:type="spellStart"/>
      <w:r w:rsidRPr="00D9488D">
        <w:rPr>
          <w:rFonts w:ascii="Times New Roman" w:eastAsia="Times New Roman" w:hAnsi="Times New Roman" w:cs="Times New Roman"/>
          <w:sz w:val="24"/>
          <w:szCs w:val="24"/>
        </w:rPr>
        <w:t>GvHD</w:t>
      </w:r>
      <w:proofErr w:type="spellEnd"/>
      <w:r w:rsidRPr="00D9488D">
        <w:rPr>
          <w:rFonts w:ascii="Times New Roman" w:eastAsia="Times New Roman" w:hAnsi="Times New Roman" w:cs="Times New Roman"/>
          <w:sz w:val="24"/>
          <w:szCs w:val="24"/>
        </w:rPr>
        <w:t xml:space="preserve"> risk, minimal CRS/ICANS, and polyvalent killing. However, short persistence requires repeat dosing and limited TME infiltration hinders categorical efficacy for all disease types.</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Active Research</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Ongoing research is investigating methods to enhance NK cell persistence and efficacy through strategies such as c</w:t>
      </w:r>
      <w:r w:rsidRPr="00D9488D">
        <w:rPr>
          <w:rFonts w:ascii="Times New Roman" w:eastAsia="Times New Roman" w:hAnsi="Times New Roman" w:cs="Times New Roman"/>
          <w:sz w:val="24"/>
          <w:szCs w:val="24"/>
          <w:highlight w:val="green"/>
        </w:rPr>
        <w:t>o-</w:t>
      </w:r>
      <w:r w:rsidRPr="00D9488D">
        <w:rPr>
          <w:rFonts w:ascii="Times New Roman" w:eastAsia="Times New Roman" w:hAnsi="Times New Roman" w:cs="Times New Roman"/>
          <w:sz w:val="24"/>
          <w:szCs w:val="24"/>
        </w:rPr>
        <w:t>expression of cytokines such as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15 and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21 to boost surviva</w:t>
      </w:r>
      <w:r w:rsidRPr="00D9488D">
        <w:rPr>
          <w:rFonts w:ascii="Times New Roman" w:eastAsia="Times New Roman" w:hAnsi="Times New Roman" w:cs="Times New Roman"/>
          <w:sz w:val="24"/>
          <w:szCs w:val="24"/>
          <w:highlight w:val="cyan"/>
        </w:rPr>
        <w:t>l</w:t>
      </w:r>
      <w:r w:rsidRPr="00D9488D">
        <w:rPr>
          <w:rFonts w:ascii="Times New Roman" w:eastAsia="Times New Roman" w:hAnsi="Times New Roman" w:cs="Times New Roman"/>
          <w:sz w:val="24"/>
          <w:szCs w:val="24"/>
        </w:rPr>
        <w:t xml:space="preserve"> and cytotoxicity; TGF-</w:t>
      </w:r>
      <w:r w:rsidR="00D9488D" w:rsidRPr="00D9488D">
        <w:rPr>
          <w:rStyle w:val="GreekCharacters"/>
          <w:rFonts w:ascii="Times New Roman" w:eastAsia="Times New Roman" w:hAnsi="Times New Roman" w:cs="Times New Roman"/>
          <w:sz w:val="24"/>
          <w:szCs w:val="24"/>
          <w:highlight w:val="green"/>
        </w:rPr>
        <w:t>β</w:t>
      </w:r>
      <w:r w:rsidRPr="00D9488D">
        <w:rPr>
          <w:rFonts w:ascii="Times New Roman" w:eastAsia="Times New Roman" w:hAnsi="Times New Roman" w:cs="Times New Roman"/>
          <w:sz w:val="24"/>
          <w:szCs w:val="24"/>
        </w:rPr>
        <w:t xml:space="preserve"> receptor knockouts to resist immunosuppressive signaling; use of </w:t>
      </w:r>
      <w:proofErr w:type="spellStart"/>
      <w:r w:rsidRPr="00D9488D">
        <w:rPr>
          <w:rFonts w:ascii="Times New Roman" w:eastAsia="Times New Roman" w:hAnsi="Times New Roman" w:cs="Times New Roman"/>
          <w:sz w:val="24"/>
          <w:szCs w:val="24"/>
        </w:rPr>
        <w:t>iPSC</w:t>
      </w:r>
      <w:proofErr w:type="spellEnd"/>
      <w:r w:rsidRPr="00D9488D">
        <w:rPr>
          <w:rFonts w:ascii="Times New Roman" w:eastAsia="Times New Roman" w:hAnsi="Times New Roman" w:cs="Times New Roman"/>
          <w:sz w:val="24"/>
          <w:szCs w:val="24"/>
        </w:rPr>
        <w:t>-derived NK cells for scalable, uniform off-the-shelf therapies; chemokine receptor engineering to improve tumor homing; combination with immune checkpoint inhibitors to overcome tumor evasion; and using in conjunction with monoclonal antibodies to accentuate</w:t>
      </w:r>
      <w:r w:rsidRPr="00D9488D">
        <w:rPr>
          <w:rFonts w:ascii="Times New Roman" w:eastAsia="Times New Roman" w:hAnsi="Times New Roman" w:cs="Times New Roman"/>
          <w:sz w:val="24"/>
          <w:szCs w:val="24"/>
          <w:highlight w:val="cyan"/>
        </w:rPr>
        <w:t xml:space="preserve"> A</w:t>
      </w:r>
      <w:r w:rsidRPr="00D9488D">
        <w:rPr>
          <w:rFonts w:ascii="Times New Roman" w:eastAsia="Times New Roman" w:hAnsi="Times New Roman" w:cs="Times New Roman"/>
          <w:sz w:val="24"/>
          <w:szCs w:val="24"/>
        </w:rPr>
        <w:t>DCC.</w:t>
      </w:r>
    </w:p>
    <w:p w:rsidR="008917CD" w:rsidRPr="00D9488D" w:rsidRDefault="00D9488D">
      <w:pPr>
        <w:pStyle w:val="H1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H1</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Gamma</w:t>
      </w:r>
      <w:r w:rsidRPr="00D9488D">
        <w:rPr>
          <w:rFonts w:ascii="Times New Roman" w:eastAsia="Times New Roman" w:hAnsi="Times New Roman" w:cs="Times New Roman"/>
          <w:b/>
          <w:bCs/>
          <w:sz w:val="24"/>
          <w:szCs w:val="24"/>
          <w:highlight w:val="yellow"/>
        </w:rPr>
        <w:t>-</w:t>
      </w:r>
      <w:r w:rsidR="000F3222" w:rsidRPr="00D9488D">
        <w:rPr>
          <w:rFonts w:ascii="Times New Roman" w:eastAsia="Times New Roman" w:hAnsi="Times New Roman" w:cs="Times New Roman"/>
          <w:b/>
          <w:bCs/>
          <w:sz w:val="24"/>
          <w:szCs w:val="24"/>
          <w:highlight w:val="yellow"/>
        </w:rPr>
        <w:t xml:space="preserve">Delta </w:t>
      </w:r>
      <w:r w:rsidRPr="00D9488D">
        <w:rPr>
          <w:rFonts w:ascii="Times New Roman" w:eastAsia="Times New Roman" w:hAnsi="Times New Roman" w:cs="Times New Roman"/>
          <w:b/>
          <w:bCs/>
          <w:sz w:val="24"/>
          <w:szCs w:val="24"/>
          <w:highlight w:val="green"/>
        </w:rPr>
        <w:t>(</w:t>
      </w:r>
      <w:proofErr w:type="spellStart"/>
      <w:r w:rsidRPr="00D9488D">
        <w:rPr>
          <w:rStyle w:val="GreekCharacters"/>
          <w:rFonts w:ascii="Times New Roman" w:eastAsia="Times New Roman" w:hAnsi="Times New Roman" w:cs="Times New Roman"/>
          <w:b/>
          <w:bCs/>
          <w:sz w:val="24"/>
          <w:szCs w:val="24"/>
          <w:highlight w:val="green"/>
        </w:rPr>
        <w:t>Γδ</w:t>
      </w:r>
      <w:proofErr w:type="spellEnd"/>
      <w:r w:rsidRPr="00D9488D">
        <w:rPr>
          <w:rFonts w:ascii="Times New Roman" w:eastAsia="Times New Roman" w:hAnsi="Times New Roman" w:cs="Times New Roman"/>
          <w:b/>
          <w:bCs/>
          <w:sz w:val="24"/>
          <w:szCs w:val="24"/>
          <w:highlight w:val="green"/>
        </w:rPr>
        <w:t>)</w:t>
      </w:r>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T</w:t>
      </w:r>
      <w:r w:rsidRPr="00D9488D">
        <w:rPr>
          <w:rFonts w:ascii="Times New Roman" w:eastAsia="Times New Roman" w:hAnsi="Times New Roman" w:cs="Times New Roman"/>
          <w:b/>
          <w:bCs/>
          <w:sz w:val="24"/>
          <w:szCs w:val="24"/>
          <w:highlight w:val="yellow"/>
        </w:rPr>
        <w:t>-</w:t>
      </w:r>
      <w:r w:rsidR="000F3222" w:rsidRPr="00D9488D">
        <w:rPr>
          <w:rFonts w:ascii="Times New Roman" w:eastAsia="Times New Roman" w:hAnsi="Times New Roman" w:cs="Times New Roman"/>
          <w:b/>
          <w:bCs/>
          <w:sz w:val="24"/>
          <w:szCs w:val="24"/>
          <w:highlight w:val="yellow"/>
        </w:rPr>
        <w:t>Ce</w:t>
      </w:r>
      <w:r w:rsidR="000F3222" w:rsidRPr="00D9488D">
        <w:rPr>
          <w:rFonts w:ascii="Times New Roman" w:eastAsia="Times New Roman" w:hAnsi="Times New Roman" w:cs="Times New Roman"/>
          <w:b/>
          <w:bCs/>
          <w:sz w:val="24"/>
          <w:szCs w:val="24"/>
          <w:highlight w:val="cyan"/>
        </w:rPr>
        <w:t>ll</w:t>
      </w:r>
      <w:r w:rsidR="000F3222" w:rsidRPr="00D9488D">
        <w:rPr>
          <w:rFonts w:ascii="Times New Roman" w:eastAsia="Times New Roman" w:hAnsi="Times New Roman" w:cs="Times New Roman"/>
          <w:b/>
          <w:bCs/>
          <w:sz w:val="24"/>
          <w:szCs w:val="24"/>
          <w:highlight w:val="yellow"/>
        </w:rPr>
        <w:t xml:space="preserve"> Therapy</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Overview</w:t>
      </w:r>
    </w:p>
    <w:p w:rsidR="008917CD" w:rsidRPr="00D9488D" w:rsidRDefault="00D9488D" w:rsidP="0089433A">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D9488D">
        <w:rPr>
          <w:rStyle w:val="GreekCharacters"/>
          <w:rFonts w:ascii="Times New Roman" w:eastAsia="Times New Roman" w:hAnsi="Times New Roman" w:cs="Times New Roman"/>
          <w:sz w:val="24"/>
          <w:szCs w:val="24"/>
          <w:highlight w:val="green"/>
        </w:rPr>
        <w:t>γδ</w:t>
      </w:r>
      <w:proofErr w:type="spellEnd"/>
      <w:proofErr w:type="gramEnd"/>
      <w:r w:rsidR="000F3222" w:rsidRPr="00D9488D">
        <w:rPr>
          <w:rFonts w:ascii="Times New Roman" w:eastAsia="Times New Roman" w:hAnsi="Times New Roman" w:cs="Times New Roman"/>
          <w:sz w:val="24"/>
          <w:szCs w:val="24"/>
        </w:rPr>
        <w:t xml:space="preserve"> T cells represent 1–5% of circulating T cells in the peripheral blood of healthy adults, though this proportion can fluctuate significantly between individuals and is markedly elevated in mucosal and epithelial tissues, such as the gut and skin, where they often comprise 20–40% of resident T lymphocytes. In c</w:t>
      </w:r>
      <w:r w:rsidR="000F3222" w:rsidRPr="00D9488D">
        <w:rPr>
          <w:rFonts w:ascii="Times New Roman" w:eastAsia="Times New Roman" w:hAnsi="Times New Roman" w:cs="Times New Roman"/>
          <w:sz w:val="24"/>
          <w:szCs w:val="24"/>
          <w:highlight w:val="cyan"/>
        </w:rPr>
        <w:t>on</w:t>
      </w:r>
      <w:r w:rsidR="000F3222" w:rsidRPr="00D9488D">
        <w:rPr>
          <w:rFonts w:ascii="Times New Roman" w:eastAsia="Times New Roman" w:hAnsi="Times New Roman" w:cs="Times New Roman"/>
          <w:sz w:val="24"/>
          <w:szCs w:val="24"/>
        </w:rPr>
        <w:t xml:space="preserve">trast to conventional </w:t>
      </w:r>
      <w:r w:rsidRPr="00D9488D">
        <w:rPr>
          <w:rStyle w:val="GreekCharacters"/>
          <w:rFonts w:ascii="Times New Roman" w:eastAsia="Times New Roman" w:hAnsi="Times New Roman" w:cs="Times New Roman"/>
          <w:sz w:val="24"/>
          <w:szCs w:val="24"/>
          <w:highlight w:val="green"/>
        </w:rPr>
        <w:t>αβ</w:t>
      </w:r>
      <w:r w:rsidR="000F3222" w:rsidRPr="00D9488D">
        <w:rPr>
          <w:rFonts w:ascii="Times New Roman" w:eastAsia="Times New Roman" w:hAnsi="Times New Roman" w:cs="Times New Roman"/>
          <w:sz w:val="24"/>
          <w:szCs w:val="24"/>
        </w:rPr>
        <w:t xml:space="preserve"> T cells, which rely on MHC-peptide complexes f</w:t>
      </w:r>
      <w:r w:rsidR="000F3222" w:rsidRPr="00D9488D">
        <w:rPr>
          <w:rFonts w:ascii="Times New Roman" w:eastAsia="Times New Roman" w:hAnsi="Times New Roman" w:cs="Times New Roman"/>
          <w:sz w:val="24"/>
          <w:szCs w:val="24"/>
          <w:highlight w:val="cyan"/>
        </w:rPr>
        <w:t>or</w:t>
      </w:r>
      <w:r w:rsidR="000F3222" w:rsidRPr="00D9488D">
        <w:rPr>
          <w:rFonts w:ascii="Times New Roman" w:eastAsia="Times New Roman" w:hAnsi="Times New Roman" w:cs="Times New Roman"/>
          <w:sz w:val="24"/>
          <w:szCs w:val="24"/>
        </w:rPr>
        <w:t xml:space="preserve"> antigen recognition, </w:t>
      </w:r>
      <w:proofErr w:type="spellStart"/>
      <w:r w:rsidRPr="00D9488D">
        <w:rPr>
          <w:rStyle w:val="GreekCharacters"/>
          <w:rFonts w:ascii="Times New Roman" w:eastAsia="Times New Roman" w:hAnsi="Times New Roman" w:cs="Times New Roman"/>
          <w:sz w:val="24"/>
          <w:szCs w:val="24"/>
          <w:highlight w:val="green"/>
        </w:rPr>
        <w:t>γδ</w:t>
      </w:r>
      <w:proofErr w:type="spellEnd"/>
      <w:r w:rsidR="000F3222" w:rsidRPr="00D9488D">
        <w:rPr>
          <w:rFonts w:ascii="Times New Roman" w:eastAsia="Times New Roman" w:hAnsi="Times New Roman" w:cs="Times New Roman"/>
          <w:sz w:val="24"/>
          <w:szCs w:val="24"/>
        </w:rPr>
        <w:t xml:space="preserve"> T cells detect stres</w:t>
      </w:r>
      <w:r w:rsidR="000F3222" w:rsidRPr="00D9488D">
        <w:rPr>
          <w:rFonts w:ascii="Times New Roman" w:eastAsia="Times New Roman" w:hAnsi="Times New Roman" w:cs="Times New Roman"/>
          <w:sz w:val="24"/>
          <w:szCs w:val="24"/>
          <w:highlight w:val="green"/>
        </w:rPr>
        <w:t>s-</w:t>
      </w:r>
      <w:r w:rsidR="000F3222" w:rsidRPr="00D9488D">
        <w:rPr>
          <w:rFonts w:ascii="Times New Roman" w:eastAsia="Times New Roman" w:hAnsi="Times New Roman" w:cs="Times New Roman"/>
          <w:sz w:val="24"/>
          <w:szCs w:val="24"/>
        </w:rPr>
        <w:t>induced ligands and no</w:t>
      </w:r>
      <w:r w:rsidR="000F3222" w:rsidRPr="00D9488D">
        <w:rPr>
          <w:rFonts w:ascii="Times New Roman" w:eastAsia="Times New Roman" w:hAnsi="Times New Roman" w:cs="Times New Roman"/>
          <w:sz w:val="24"/>
          <w:szCs w:val="24"/>
          <w:highlight w:val="green"/>
        </w:rPr>
        <w:t>n-</w:t>
      </w:r>
      <w:proofErr w:type="spellStart"/>
      <w:r w:rsidR="000F3222" w:rsidRPr="00D9488D">
        <w:rPr>
          <w:rFonts w:ascii="Times New Roman" w:eastAsia="Times New Roman" w:hAnsi="Times New Roman" w:cs="Times New Roman"/>
          <w:sz w:val="24"/>
          <w:szCs w:val="24"/>
        </w:rPr>
        <w:t>peptidic</w:t>
      </w:r>
      <w:proofErr w:type="spellEnd"/>
      <w:r w:rsidR="000F3222" w:rsidRPr="00D9488D">
        <w:rPr>
          <w:rFonts w:ascii="Times New Roman" w:eastAsia="Times New Roman" w:hAnsi="Times New Roman" w:cs="Times New Roman"/>
          <w:sz w:val="24"/>
          <w:szCs w:val="24"/>
        </w:rPr>
        <w:t xml:space="preserve"> antigens (e.g., </w:t>
      </w:r>
      <w:proofErr w:type="spellStart"/>
      <w:r w:rsidR="000F3222" w:rsidRPr="00D9488D">
        <w:rPr>
          <w:rFonts w:ascii="Times New Roman" w:eastAsia="Times New Roman" w:hAnsi="Times New Roman" w:cs="Times New Roman"/>
          <w:sz w:val="24"/>
          <w:szCs w:val="24"/>
        </w:rPr>
        <w:t>phosphoantigens</w:t>
      </w:r>
      <w:proofErr w:type="spellEnd"/>
      <w:r w:rsidR="000F3222" w:rsidRPr="00D9488D">
        <w:rPr>
          <w:rFonts w:ascii="Times New Roman" w:eastAsia="Times New Roman" w:hAnsi="Times New Roman" w:cs="Times New Roman"/>
          <w:sz w:val="24"/>
          <w:szCs w:val="24"/>
        </w:rPr>
        <w:t xml:space="preserve"> or lipids) through an MHC-</w:t>
      </w:r>
      <w:r w:rsidR="000F3222" w:rsidRPr="00D9488D">
        <w:rPr>
          <w:rFonts w:ascii="Times New Roman" w:eastAsia="Times New Roman" w:hAnsi="Times New Roman" w:cs="Times New Roman"/>
          <w:sz w:val="24"/>
          <w:szCs w:val="24"/>
        </w:rPr>
        <w:lastRenderedPageBreak/>
        <w:t>independent pathway, enabling rapid innate-like responses to infection, malignant transformation, or tissue damage.</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Molecular </w:t>
      </w:r>
      <w:proofErr w:type="gramStart"/>
      <w:r w:rsidRPr="00D9488D">
        <w:rPr>
          <w:rFonts w:ascii="Times New Roman" w:eastAsia="Times New Roman" w:hAnsi="Times New Roman" w:cs="Times New Roman"/>
          <w:b/>
          <w:bCs/>
          <w:sz w:val="24"/>
          <w:szCs w:val="24"/>
          <w:highlight w:val="cyan"/>
        </w:rPr>
        <w:t>A</w:t>
      </w:r>
      <w:r w:rsidRPr="00D9488D">
        <w:rPr>
          <w:rFonts w:ascii="Times New Roman" w:eastAsia="Times New Roman" w:hAnsi="Times New Roman" w:cs="Times New Roman"/>
          <w:b/>
          <w:bCs/>
          <w:sz w:val="24"/>
          <w:szCs w:val="24"/>
          <w:highlight w:val="green"/>
        </w:rPr>
        <w:t>nd</w:t>
      </w:r>
      <w:proofErr w:type="gramEnd"/>
      <w:r w:rsidRPr="00D9488D">
        <w:rPr>
          <w:rFonts w:ascii="Times New Roman" w:eastAsia="Times New Roman" w:hAnsi="Times New Roman" w:cs="Times New Roman"/>
          <w:b/>
          <w:bCs/>
          <w:sz w:val="24"/>
          <w:szCs w:val="24"/>
          <w:highlight w:val="cyan"/>
        </w:rPr>
        <w:t xml:space="preserve"> </w:t>
      </w:r>
      <w:r w:rsidR="000F3222" w:rsidRPr="00D9488D">
        <w:rPr>
          <w:rFonts w:ascii="Times New Roman" w:eastAsia="Times New Roman" w:hAnsi="Times New Roman" w:cs="Times New Roman"/>
          <w:b/>
          <w:bCs/>
          <w:sz w:val="24"/>
          <w:szCs w:val="24"/>
          <w:highlight w:val="yellow"/>
        </w:rPr>
        <w:t>Fu</w:t>
      </w:r>
      <w:r w:rsidR="000F3222" w:rsidRPr="00D9488D">
        <w:rPr>
          <w:rFonts w:ascii="Times New Roman" w:eastAsia="Times New Roman" w:hAnsi="Times New Roman" w:cs="Times New Roman"/>
          <w:b/>
          <w:bCs/>
          <w:sz w:val="24"/>
          <w:szCs w:val="24"/>
          <w:highlight w:val="cyan"/>
        </w:rPr>
        <w:t>nc</w:t>
      </w:r>
      <w:r w:rsidR="000F3222" w:rsidRPr="00D9488D">
        <w:rPr>
          <w:rFonts w:ascii="Times New Roman" w:eastAsia="Times New Roman" w:hAnsi="Times New Roman" w:cs="Times New Roman"/>
          <w:b/>
          <w:bCs/>
          <w:sz w:val="24"/>
          <w:szCs w:val="24"/>
          <w:highlight w:val="yellow"/>
        </w:rPr>
        <w:t>tional Biology</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V</w:t>
      </w:r>
      <w:r w:rsidR="00D9488D" w:rsidRPr="00D9488D">
        <w:rPr>
          <w:rStyle w:val="GreekCharacters"/>
          <w:rFonts w:ascii="Times New Roman" w:eastAsia="Times New Roman" w:hAnsi="Times New Roman" w:cs="Times New Roman"/>
          <w:sz w:val="24"/>
          <w:szCs w:val="24"/>
          <w:highlight w:val="green"/>
        </w:rPr>
        <w:t>γ</w:t>
      </w:r>
      <w:r w:rsidRPr="00D9488D">
        <w:rPr>
          <w:rFonts w:ascii="Times New Roman" w:eastAsia="Times New Roman" w:hAnsi="Times New Roman" w:cs="Times New Roman"/>
          <w:sz w:val="24"/>
          <w:szCs w:val="24"/>
        </w:rPr>
        <w:t>9V</w:t>
      </w:r>
      <w:r w:rsidR="00D9488D" w:rsidRPr="00D9488D">
        <w:rPr>
          <w:rStyle w:val="GreekCharacters"/>
          <w:rFonts w:ascii="Times New Roman" w:eastAsia="Times New Roman" w:hAnsi="Times New Roman" w:cs="Times New Roman"/>
          <w:sz w:val="24"/>
          <w:szCs w:val="24"/>
          <w:highlight w:val="green"/>
        </w:rPr>
        <w:t>δ</w:t>
      </w:r>
      <w:r w:rsidRPr="00D9488D">
        <w:rPr>
          <w:rFonts w:ascii="Times New Roman" w:eastAsia="Times New Roman" w:hAnsi="Times New Roman" w:cs="Times New Roman"/>
          <w:sz w:val="24"/>
          <w:szCs w:val="24"/>
        </w:rPr>
        <w:t xml:space="preserve">2 </w:t>
      </w:r>
      <w:proofErr w:type="spellStart"/>
      <w:r w:rsidR="00D9488D" w:rsidRPr="00D9488D">
        <w:rPr>
          <w:rStyle w:val="GreekCharacters"/>
          <w:rFonts w:ascii="Times New Roman" w:eastAsia="Times New Roman" w:hAnsi="Times New Roman" w:cs="Times New Roman"/>
          <w:sz w:val="24"/>
          <w:szCs w:val="24"/>
          <w:highlight w:val="green"/>
        </w:rPr>
        <w:t>γδ</w:t>
      </w:r>
      <w:proofErr w:type="spellEnd"/>
      <w:r w:rsidRPr="00D9488D">
        <w:rPr>
          <w:rFonts w:ascii="Times New Roman" w:eastAsia="Times New Roman" w:hAnsi="Times New Roman" w:cs="Times New Roman"/>
          <w:sz w:val="24"/>
          <w:szCs w:val="24"/>
        </w:rPr>
        <w:t xml:space="preserve"> T cells express TCRs that recognize </w:t>
      </w:r>
      <w:proofErr w:type="spellStart"/>
      <w:r w:rsidRPr="00D9488D">
        <w:rPr>
          <w:rFonts w:ascii="Times New Roman" w:eastAsia="Times New Roman" w:hAnsi="Times New Roman" w:cs="Times New Roman"/>
          <w:sz w:val="24"/>
          <w:szCs w:val="24"/>
        </w:rPr>
        <w:t>phosphoantigens</w:t>
      </w:r>
      <w:proofErr w:type="spellEnd"/>
      <w:r w:rsidRPr="00D9488D">
        <w:rPr>
          <w:rFonts w:ascii="Times New Roman" w:eastAsia="Times New Roman" w:hAnsi="Times New Roman" w:cs="Times New Roman"/>
          <w:sz w:val="24"/>
          <w:szCs w:val="24"/>
        </w:rPr>
        <w:t xml:space="preserve"> (</w:t>
      </w:r>
      <w:proofErr w:type="spellStart"/>
      <w:r w:rsidRPr="00D9488D">
        <w:rPr>
          <w:rFonts w:ascii="Times New Roman" w:eastAsia="Times New Roman" w:hAnsi="Times New Roman" w:cs="Times New Roman"/>
          <w:sz w:val="24"/>
          <w:szCs w:val="24"/>
        </w:rPr>
        <w:t>pAgs</w:t>
      </w:r>
      <w:proofErr w:type="spellEnd"/>
      <w:r w:rsidRPr="00D9488D">
        <w:rPr>
          <w:rFonts w:ascii="Times New Roman" w:eastAsia="Times New Roman" w:hAnsi="Times New Roman" w:cs="Times New Roman"/>
          <w:sz w:val="24"/>
          <w:szCs w:val="24"/>
        </w:rPr>
        <w:t xml:space="preserve">) through interactions with </w:t>
      </w:r>
      <w:proofErr w:type="spellStart"/>
      <w:r w:rsidRPr="00D9488D">
        <w:rPr>
          <w:rFonts w:ascii="Times New Roman" w:eastAsia="Times New Roman" w:hAnsi="Times New Roman" w:cs="Times New Roman"/>
          <w:sz w:val="24"/>
          <w:szCs w:val="24"/>
        </w:rPr>
        <w:t>butyrophilin</w:t>
      </w:r>
      <w:proofErr w:type="spellEnd"/>
      <w:r w:rsidRPr="00D9488D">
        <w:rPr>
          <w:rFonts w:ascii="Times New Roman" w:eastAsia="Times New Roman" w:hAnsi="Times New Roman" w:cs="Times New Roman"/>
          <w:sz w:val="24"/>
          <w:szCs w:val="24"/>
        </w:rPr>
        <w:t xml:space="preserve"> (BTN) molecules BTN2A1 and BTN3A</w:t>
      </w:r>
      <w:r w:rsidRPr="00D9488D">
        <w:rPr>
          <w:rFonts w:ascii="Times New Roman" w:eastAsia="Times New Roman" w:hAnsi="Times New Roman" w:cs="Times New Roman"/>
          <w:sz w:val="24"/>
          <w:szCs w:val="24"/>
          <w:highlight w:val="green"/>
        </w:rPr>
        <w:t xml:space="preserve">1. </w:t>
      </w:r>
      <w:r w:rsidRPr="00D9488D">
        <w:rPr>
          <w:rFonts w:ascii="Times New Roman" w:eastAsia="Times New Roman" w:hAnsi="Times New Roman" w:cs="Times New Roman"/>
          <w:sz w:val="24"/>
          <w:szCs w:val="24"/>
        </w:rPr>
        <w:t>BTN2A</w:t>
      </w:r>
      <w:r w:rsidRPr="00D9488D">
        <w:rPr>
          <w:rFonts w:ascii="Times New Roman" w:eastAsia="Times New Roman" w:hAnsi="Times New Roman" w:cs="Times New Roman"/>
          <w:sz w:val="24"/>
          <w:szCs w:val="24"/>
          <w:highlight w:val="cyan"/>
        </w:rPr>
        <w:t>1</w:t>
      </w:r>
      <w:r w:rsidRPr="00D9488D">
        <w:rPr>
          <w:rFonts w:ascii="Times New Roman" w:eastAsia="Times New Roman" w:hAnsi="Times New Roman" w:cs="Times New Roman"/>
          <w:sz w:val="24"/>
          <w:szCs w:val="24"/>
        </w:rPr>
        <w:t xml:space="preserve"> directly engages the V</w:t>
      </w:r>
      <w:r w:rsidR="00D9488D" w:rsidRPr="00D9488D">
        <w:rPr>
          <w:rStyle w:val="GreekCharacters"/>
          <w:rFonts w:ascii="Times New Roman" w:eastAsia="Times New Roman" w:hAnsi="Times New Roman" w:cs="Times New Roman"/>
          <w:sz w:val="24"/>
          <w:szCs w:val="24"/>
          <w:highlight w:val="green"/>
        </w:rPr>
        <w:t>γ</w:t>
      </w:r>
      <w:r w:rsidRPr="00D9488D">
        <w:rPr>
          <w:rFonts w:ascii="Times New Roman" w:eastAsia="Times New Roman" w:hAnsi="Times New Roman" w:cs="Times New Roman"/>
          <w:sz w:val="24"/>
          <w:szCs w:val="24"/>
        </w:rPr>
        <w:t xml:space="preserve">9 chain, while conformational changes in BTN3A1 are critical for </w:t>
      </w:r>
      <w:proofErr w:type="spellStart"/>
      <w:r w:rsidRPr="00D9488D">
        <w:rPr>
          <w:rFonts w:ascii="Times New Roman" w:eastAsia="Times New Roman" w:hAnsi="Times New Roman" w:cs="Times New Roman"/>
          <w:sz w:val="24"/>
          <w:szCs w:val="24"/>
        </w:rPr>
        <w:t>phosphoantigen</w:t>
      </w:r>
      <w:proofErr w:type="spellEnd"/>
      <w:r w:rsidRPr="00D9488D">
        <w:rPr>
          <w:rFonts w:ascii="Times New Roman" w:eastAsia="Times New Roman" w:hAnsi="Times New Roman" w:cs="Times New Roman"/>
          <w:sz w:val="24"/>
          <w:szCs w:val="24"/>
        </w:rPr>
        <w:t xml:space="preserve"> sensing and TCR ac</w:t>
      </w:r>
      <w:r w:rsidRPr="00D9488D">
        <w:rPr>
          <w:rFonts w:ascii="Times New Roman" w:eastAsia="Times New Roman" w:hAnsi="Times New Roman" w:cs="Times New Roman"/>
          <w:sz w:val="24"/>
          <w:szCs w:val="24"/>
          <w:highlight w:val="cyan"/>
        </w:rPr>
        <w:t>t</w:t>
      </w:r>
      <w:r w:rsidRPr="00D9488D">
        <w:rPr>
          <w:rFonts w:ascii="Times New Roman" w:eastAsia="Times New Roman" w:hAnsi="Times New Roman" w:cs="Times New Roman"/>
          <w:sz w:val="24"/>
          <w:szCs w:val="24"/>
        </w:rPr>
        <w:t>iva</w:t>
      </w:r>
      <w:r w:rsidRPr="00D9488D">
        <w:rPr>
          <w:rFonts w:ascii="Times New Roman" w:eastAsia="Times New Roman" w:hAnsi="Times New Roman" w:cs="Times New Roman"/>
          <w:sz w:val="24"/>
          <w:szCs w:val="24"/>
          <w:highlight w:val="cyan"/>
        </w:rPr>
        <w:t>ti</w:t>
      </w:r>
      <w:r w:rsidRPr="00D9488D">
        <w:rPr>
          <w:rFonts w:ascii="Times New Roman" w:eastAsia="Times New Roman" w:hAnsi="Times New Roman" w:cs="Times New Roman"/>
          <w:sz w:val="24"/>
          <w:szCs w:val="24"/>
        </w:rPr>
        <w:t>on. In contrast, V</w:t>
      </w:r>
      <w:r w:rsidR="00D9488D" w:rsidRPr="00D9488D">
        <w:rPr>
          <w:rStyle w:val="GreekCharacters"/>
          <w:rFonts w:ascii="Times New Roman" w:eastAsia="Times New Roman" w:hAnsi="Times New Roman" w:cs="Times New Roman"/>
          <w:sz w:val="24"/>
          <w:szCs w:val="24"/>
          <w:highlight w:val="green"/>
        </w:rPr>
        <w:t>δ</w:t>
      </w:r>
      <w:r w:rsidRPr="00D9488D">
        <w:rPr>
          <w:rFonts w:ascii="Times New Roman" w:eastAsia="Times New Roman" w:hAnsi="Times New Roman" w:cs="Times New Roman"/>
          <w:sz w:val="24"/>
          <w:szCs w:val="24"/>
        </w:rPr>
        <w:t xml:space="preserve">1⁺ </w:t>
      </w:r>
      <w:proofErr w:type="spellStart"/>
      <w:r w:rsidR="00D9488D" w:rsidRPr="00D9488D">
        <w:rPr>
          <w:rStyle w:val="GreekCharacters"/>
          <w:rFonts w:ascii="Times New Roman" w:eastAsia="Times New Roman" w:hAnsi="Times New Roman" w:cs="Times New Roman"/>
          <w:sz w:val="24"/>
          <w:szCs w:val="24"/>
          <w:highlight w:val="green"/>
        </w:rPr>
        <w:t>γδ</w:t>
      </w:r>
      <w:proofErr w:type="spellEnd"/>
      <w:r w:rsidRPr="00D9488D">
        <w:rPr>
          <w:rFonts w:ascii="Times New Roman" w:eastAsia="Times New Roman" w:hAnsi="Times New Roman" w:cs="Times New Roman"/>
          <w:sz w:val="24"/>
          <w:szCs w:val="24"/>
        </w:rPr>
        <w:t xml:space="preserve"> T cells exhibit a broader antigen recognition profil</w:t>
      </w:r>
      <w:r w:rsidRPr="00D9488D">
        <w:rPr>
          <w:rFonts w:ascii="Times New Roman" w:eastAsia="Times New Roman" w:hAnsi="Times New Roman" w:cs="Times New Roman"/>
          <w:sz w:val="24"/>
          <w:szCs w:val="24"/>
          <w:highlight w:val="green"/>
        </w:rPr>
        <w:t xml:space="preserve">e. </w:t>
      </w:r>
      <w:r w:rsidRPr="00D9488D">
        <w:rPr>
          <w:rFonts w:ascii="Times New Roman" w:eastAsia="Times New Roman" w:hAnsi="Times New Roman" w:cs="Times New Roman"/>
          <w:sz w:val="24"/>
          <w:szCs w:val="24"/>
        </w:rPr>
        <w:t>While they can recognize MHC class I-like molecules such as CD1d, which presents lipid antigens, they also utilize NK-like receptors such as NKG2D and NKp30 to detect stres</w:t>
      </w:r>
      <w:r w:rsidRPr="00D9488D">
        <w:rPr>
          <w:rFonts w:ascii="Times New Roman" w:eastAsia="Times New Roman" w:hAnsi="Times New Roman" w:cs="Times New Roman"/>
          <w:sz w:val="24"/>
          <w:szCs w:val="24"/>
          <w:highlight w:val="green"/>
        </w:rPr>
        <w:t>s-</w:t>
      </w:r>
      <w:r w:rsidRPr="00D9488D">
        <w:rPr>
          <w:rFonts w:ascii="Times New Roman" w:eastAsia="Times New Roman" w:hAnsi="Times New Roman" w:cs="Times New Roman"/>
          <w:sz w:val="24"/>
          <w:szCs w:val="24"/>
        </w:rPr>
        <w:t>induced ligands including MICA and MICB on tumor o</w:t>
      </w:r>
      <w:r w:rsidRPr="00D9488D">
        <w:rPr>
          <w:rFonts w:ascii="Times New Roman" w:eastAsia="Times New Roman" w:hAnsi="Times New Roman" w:cs="Times New Roman"/>
          <w:sz w:val="24"/>
          <w:szCs w:val="24"/>
          <w:highlight w:val="cyan"/>
        </w:rPr>
        <w:t>r</w:t>
      </w:r>
      <w:r w:rsidRPr="00D9488D">
        <w:rPr>
          <w:rFonts w:ascii="Times New Roman" w:eastAsia="Times New Roman" w:hAnsi="Times New Roman" w:cs="Times New Roman"/>
          <w:sz w:val="24"/>
          <w:szCs w:val="24"/>
        </w:rPr>
        <w:t xml:space="preserve"> i</w:t>
      </w:r>
      <w:r w:rsidRPr="00D9488D">
        <w:rPr>
          <w:rFonts w:ascii="Times New Roman" w:eastAsia="Times New Roman" w:hAnsi="Times New Roman" w:cs="Times New Roman"/>
          <w:sz w:val="24"/>
          <w:szCs w:val="24"/>
          <w:highlight w:val="cyan"/>
        </w:rPr>
        <w:t>n</w:t>
      </w:r>
      <w:r w:rsidRPr="00D9488D">
        <w:rPr>
          <w:rFonts w:ascii="Times New Roman" w:eastAsia="Times New Roman" w:hAnsi="Times New Roman" w:cs="Times New Roman"/>
          <w:sz w:val="24"/>
          <w:szCs w:val="24"/>
        </w:rPr>
        <w:t xml:space="preserve">fected </w:t>
      </w:r>
      <w:r w:rsidRPr="00D9488D">
        <w:rPr>
          <w:rFonts w:ascii="Times New Roman" w:eastAsia="Times New Roman" w:hAnsi="Times New Roman" w:cs="Times New Roman"/>
          <w:sz w:val="24"/>
          <w:szCs w:val="24"/>
          <w:highlight w:val="cyan"/>
        </w:rPr>
        <w:t>c</w:t>
      </w:r>
      <w:r w:rsidRPr="00D9488D">
        <w:rPr>
          <w:rFonts w:ascii="Times New Roman" w:eastAsia="Times New Roman" w:hAnsi="Times New Roman" w:cs="Times New Roman"/>
          <w:sz w:val="24"/>
          <w:szCs w:val="24"/>
        </w:rPr>
        <w:t>ell</w:t>
      </w:r>
      <w:r w:rsidRPr="00D9488D">
        <w:rPr>
          <w:rFonts w:ascii="Times New Roman" w:eastAsia="Times New Roman" w:hAnsi="Times New Roman" w:cs="Times New Roman"/>
          <w:sz w:val="24"/>
          <w:szCs w:val="24"/>
          <w:highlight w:val="cyan"/>
        </w:rPr>
        <w:t>s.</w:t>
      </w:r>
    </w:p>
    <w:p w:rsidR="008917CD" w:rsidRPr="00D9488D" w:rsidRDefault="000F3222">
      <w:pPr>
        <w:pStyle w:val="TX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Both V</w:t>
      </w:r>
      <w:r w:rsidR="00D9488D" w:rsidRPr="00D9488D">
        <w:rPr>
          <w:rStyle w:val="GreekCharacters"/>
          <w:rFonts w:ascii="Times New Roman" w:eastAsia="Times New Roman" w:hAnsi="Times New Roman" w:cs="Times New Roman"/>
          <w:sz w:val="24"/>
          <w:szCs w:val="24"/>
          <w:highlight w:val="green"/>
        </w:rPr>
        <w:t>γ</w:t>
      </w:r>
      <w:r w:rsidRPr="00D9488D">
        <w:rPr>
          <w:rFonts w:ascii="Times New Roman" w:eastAsia="Times New Roman" w:hAnsi="Times New Roman" w:cs="Times New Roman"/>
          <w:sz w:val="24"/>
          <w:szCs w:val="24"/>
        </w:rPr>
        <w:t>9V</w:t>
      </w:r>
      <w:r w:rsidR="00D9488D" w:rsidRPr="00D9488D">
        <w:rPr>
          <w:rStyle w:val="GreekCharacters"/>
          <w:rFonts w:ascii="Times New Roman" w:eastAsia="Times New Roman" w:hAnsi="Times New Roman" w:cs="Times New Roman"/>
          <w:sz w:val="24"/>
          <w:szCs w:val="24"/>
          <w:highlight w:val="green"/>
        </w:rPr>
        <w:t>δ</w:t>
      </w:r>
      <w:r w:rsidRPr="00D9488D">
        <w:rPr>
          <w:rFonts w:ascii="Times New Roman" w:eastAsia="Times New Roman" w:hAnsi="Times New Roman" w:cs="Times New Roman"/>
          <w:sz w:val="24"/>
          <w:szCs w:val="24"/>
        </w:rPr>
        <w:t>2 and V</w:t>
      </w:r>
      <w:r w:rsidR="00D9488D" w:rsidRPr="00D9488D">
        <w:rPr>
          <w:rStyle w:val="GreekCharacters"/>
          <w:rFonts w:ascii="Times New Roman" w:eastAsia="Times New Roman" w:hAnsi="Times New Roman" w:cs="Times New Roman"/>
          <w:sz w:val="24"/>
          <w:szCs w:val="24"/>
          <w:highlight w:val="green"/>
        </w:rPr>
        <w:t>δ</w:t>
      </w:r>
      <w:r w:rsidRPr="00D9488D">
        <w:rPr>
          <w:rFonts w:ascii="Times New Roman" w:eastAsia="Times New Roman" w:hAnsi="Times New Roman" w:cs="Times New Roman"/>
          <w:sz w:val="24"/>
          <w:szCs w:val="24"/>
        </w:rPr>
        <w:t xml:space="preserve">1⁺ </w:t>
      </w:r>
      <w:proofErr w:type="spellStart"/>
      <w:r w:rsidR="00D9488D" w:rsidRPr="00D9488D">
        <w:rPr>
          <w:rStyle w:val="GreekCharacters"/>
          <w:rFonts w:ascii="Times New Roman" w:eastAsia="Times New Roman" w:hAnsi="Times New Roman" w:cs="Times New Roman"/>
          <w:sz w:val="24"/>
          <w:szCs w:val="24"/>
          <w:highlight w:val="green"/>
        </w:rPr>
        <w:t>γδ</w:t>
      </w:r>
      <w:proofErr w:type="spellEnd"/>
      <w:r w:rsidRPr="00D9488D">
        <w:rPr>
          <w:rFonts w:ascii="Times New Roman" w:eastAsia="Times New Roman" w:hAnsi="Times New Roman" w:cs="Times New Roman"/>
          <w:sz w:val="24"/>
          <w:szCs w:val="24"/>
        </w:rPr>
        <w:t xml:space="preserve"> T cells express NKG2D, an activating receptor that detects ligands </w:t>
      </w:r>
      <w:proofErr w:type="spellStart"/>
      <w:r w:rsidRPr="00D9488D">
        <w:rPr>
          <w:rFonts w:ascii="Times New Roman" w:eastAsia="Times New Roman" w:hAnsi="Times New Roman" w:cs="Times New Roman"/>
          <w:sz w:val="24"/>
          <w:szCs w:val="24"/>
        </w:rPr>
        <w:t>upregulated</w:t>
      </w:r>
      <w:proofErr w:type="spellEnd"/>
      <w:r w:rsidRPr="00D9488D">
        <w:rPr>
          <w:rFonts w:ascii="Times New Roman" w:eastAsia="Times New Roman" w:hAnsi="Times New Roman" w:cs="Times New Roman"/>
          <w:sz w:val="24"/>
          <w:szCs w:val="24"/>
        </w:rPr>
        <w:t xml:space="preserve"> during cellular stress, infection, or neoplastic transformation. Upon antigen recognition, signaling is initiated via the CD3 complex and subsequent activation of ZAP70 leading to downstream pathways inducing cellular activation, proliferation, and cyto</w:t>
      </w:r>
      <w:r w:rsidRPr="00D9488D">
        <w:rPr>
          <w:rFonts w:ascii="Times New Roman" w:eastAsia="Times New Roman" w:hAnsi="Times New Roman" w:cs="Times New Roman"/>
          <w:sz w:val="24"/>
          <w:szCs w:val="24"/>
          <w:highlight w:val="cyan"/>
        </w:rPr>
        <w:t>to</w:t>
      </w:r>
      <w:r w:rsidRPr="00D9488D">
        <w:rPr>
          <w:rFonts w:ascii="Times New Roman" w:eastAsia="Times New Roman" w:hAnsi="Times New Roman" w:cs="Times New Roman"/>
          <w:sz w:val="24"/>
          <w:szCs w:val="24"/>
        </w:rPr>
        <w:t>xicity.</w:t>
      </w:r>
    </w:p>
    <w:p w:rsidR="008917CD" w:rsidRPr="00D9488D" w:rsidRDefault="000F3222">
      <w:pPr>
        <w:pStyle w:val="TX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Functionally, </w:t>
      </w:r>
      <w:proofErr w:type="spellStart"/>
      <w:r w:rsidR="00D9488D" w:rsidRPr="00D9488D">
        <w:rPr>
          <w:rStyle w:val="GreekCharacters"/>
          <w:rFonts w:ascii="Times New Roman" w:eastAsia="Times New Roman" w:hAnsi="Times New Roman" w:cs="Times New Roman"/>
          <w:sz w:val="24"/>
          <w:szCs w:val="24"/>
          <w:highlight w:val="green"/>
        </w:rPr>
        <w:t>γδ</w:t>
      </w:r>
      <w:proofErr w:type="spellEnd"/>
      <w:r w:rsidRPr="00D9488D">
        <w:rPr>
          <w:rFonts w:ascii="Times New Roman" w:eastAsia="Times New Roman" w:hAnsi="Times New Roman" w:cs="Times New Roman"/>
          <w:sz w:val="24"/>
          <w:szCs w:val="24"/>
        </w:rPr>
        <w:t xml:space="preserve"> T cells are capable of tumor cell killing through the release of cytotoxic granules containing </w:t>
      </w:r>
      <w:proofErr w:type="spellStart"/>
      <w:r w:rsidRPr="00D9488D">
        <w:rPr>
          <w:rFonts w:ascii="Times New Roman" w:eastAsia="Times New Roman" w:hAnsi="Times New Roman" w:cs="Times New Roman"/>
          <w:sz w:val="24"/>
          <w:szCs w:val="24"/>
        </w:rPr>
        <w:t>perforin</w:t>
      </w:r>
      <w:proofErr w:type="spellEnd"/>
      <w:r w:rsidRPr="00D9488D">
        <w:rPr>
          <w:rFonts w:ascii="Times New Roman" w:eastAsia="Times New Roman" w:hAnsi="Times New Roman" w:cs="Times New Roman"/>
          <w:sz w:val="24"/>
          <w:szCs w:val="24"/>
        </w:rPr>
        <w:t xml:space="preserve"> and </w:t>
      </w:r>
      <w:proofErr w:type="spellStart"/>
      <w:r w:rsidRPr="00D9488D">
        <w:rPr>
          <w:rFonts w:ascii="Times New Roman" w:eastAsia="Times New Roman" w:hAnsi="Times New Roman" w:cs="Times New Roman"/>
          <w:sz w:val="24"/>
          <w:szCs w:val="24"/>
        </w:rPr>
        <w:t>granzymes</w:t>
      </w:r>
      <w:proofErr w:type="spellEnd"/>
      <w:r w:rsidRPr="00D9488D">
        <w:rPr>
          <w:rFonts w:ascii="Times New Roman" w:eastAsia="Times New Roman" w:hAnsi="Times New Roman" w:cs="Times New Roman"/>
          <w:sz w:val="24"/>
          <w:szCs w:val="24"/>
        </w:rPr>
        <w:t xml:space="preserve">, which induce apoptosis. Their anti-tumor activity is further amplified by secretion of key </w:t>
      </w:r>
      <w:r w:rsidRPr="00D9488D">
        <w:rPr>
          <w:rFonts w:ascii="Times New Roman" w:eastAsia="Times New Roman" w:hAnsi="Times New Roman" w:cs="Times New Roman"/>
          <w:sz w:val="24"/>
          <w:szCs w:val="24"/>
          <w:highlight w:val="cyan"/>
        </w:rPr>
        <w:t>c</w:t>
      </w:r>
      <w:r w:rsidRPr="00D9488D">
        <w:rPr>
          <w:rFonts w:ascii="Times New Roman" w:eastAsia="Times New Roman" w:hAnsi="Times New Roman" w:cs="Times New Roman"/>
          <w:sz w:val="24"/>
          <w:szCs w:val="24"/>
        </w:rPr>
        <w:t>ytokin</w:t>
      </w:r>
      <w:r w:rsidRPr="00D9488D">
        <w:rPr>
          <w:rFonts w:ascii="Times New Roman" w:eastAsia="Times New Roman" w:hAnsi="Times New Roman" w:cs="Times New Roman"/>
          <w:sz w:val="24"/>
          <w:szCs w:val="24"/>
          <w:highlight w:val="cyan"/>
        </w:rPr>
        <w:t>e</w:t>
      </w:r>
      <w:r w:rsidRPr="00D9488D">
        <w:rPr>
          <w:rFonts w:ascii="Times New Roman" w:eastAsia="Times New Roman" w:hAnsi="Times New Roman" w:cs="Times New Roman"/>
          <w:sz w:val="24"/>
          <w:szCs w:val="24"/>
        </w:rPr>
        <w:t>s including I</w:t>
      </w:r>
      <w:r w:rsidRPr="00D9488D">
        <w:rPr>
          <w:rFonts w:ascii="Times New Roman" w:eastAsia="Times New Roman" w:hAnsi="Times New Roman" w:cs="Times New Roman"/>
          <w:sz w:val="24"/>
          <w:szCs w:val="24"/>
          <w:highlight w:val="cyan"/>
        </w:rPr>
        <w:t>FN</w:t>
      </w:r>
      <w:r w:rsidRPr="00D9488D">
        <w:rPr>
          <w:rFonts w:ascii="Times New Roman" w:eastAsia="Times New Roman" w:hAnsi="Times New Roman" w:cs="Times New Roman"/>
          <w:sz w:val="24"/>
          <w:szCs w:val="24"/>
          <w:highlight w:val="green"/>
        </w:rPr>
        <w:t>-</w:t>
      </w:r>
      <w:r w:rsidR="00D9488D" w:rsidRPr="00D9488D">
        <w:rPr>
          <w:rStyle w:val="GreekCharacters"/>
          <w:rFonts w:ascii="Times New Roman" w:eastAsia="Times New Roman" w:hAnsi="Times New Roman" w:cs="Times New Roman"/>
          <w:sz w:val="24"/>
          <w:szCs w:val="24"/>
          <w:highlight w:val="green"/>
        </w:rPr>
        <w:t>γ</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TNF-</w:t>
      </w:r>
      <w:r w:rsidR="00D9488D" w:rsidRPr="00D9488D">
        <w:rPr>
          <w:rStyle w:val="GreekCharacters"/>
          <w:rFonts w:ascii="Times New Roman" w:eastAsia="Times New Roman" w:hAnsi="Times New Roman" w:cs="Times New Roman"/>
          <w:sz w:val="24"/>
          <w:szCs w:val="24"/>
          <w:highlight w:val="green"/>
        </w:rPr>
        <w:t>α</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and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17.</w:t>
      </w:r>
    </w:p>
    <w:p w:rsidR="008917CD" w:rsidRPr="00D9488D" w:rsidRDefault="00D9488D">
      <w:pPr>
        <w:pStyle w:val="TXT"/>
        <w:spacing w:before="100" w:beforeAutospacing="1" w:after="100" w:afterAutospacing="1" w:line="480" w:lineRule="auto"/>
        <w:contextualSpacing/>
      </w:pPr>
      <w:proofErr w:type="spellStart"/>
      <w:proofErr w:type="gramStart"/>
      <w:r w:rsidRPr="00D9488D">
        <w:rPr>
          <w:rStyle w:val="GreekCharacters"/>
          <w:rFonts w:ascii="Times New Roman" w:eastAsia="Times New Roman" w:hAnsi="Times New Roman" w:cs="Times New Roman"/>
          <w:sz w:val="24"/>
          <w:szCs w:val="24"/>
          <w:highlight w:val="green"/>
        </w:rPr>
        <w:t>γδ</w:t>
      </w:r>
      <w:proofErr w:type="spellEnd"/>
      <w:proofErr w:type="gramEnd"/>
      <w:r w:rsidR="000F3222" w:rsidRPr="00D9488D">
        <w:rPr>
          <w:rFonts w:ascii="Times New Roman" w:eastAsia="Times New Roman" w:hAnsi="Times New Roman" w:cs="Times New Roman"/>
          <w:sz w:val="24"/>
          <w:szCs w:val="24"/>
        </w:rPr>
        <w:t xml:space="preserve"> T cells recognize target cells in an MHC-independent man</w:t>
      </w:r>
      <w:r w:rsidR="000F3222" w:rsidRPr="00D9488D">
        <w:rPr>
          <w:rFonts w:ascii="Times New Roman" w:eastAsia="Times New Roman" w:hAnsi="Times New Roman" w:cs="Times New Roman"/>
          <w:sz w:val="24"/>
          <w:szCs w:val="24"/>
          <w:highlight w:val="cyan"/>
        </w:rPr>
        <w:t>ne</w:t>
      </w:r>
      <w:r w:rsidR="000F3222" w:rsidRPr="00D9488D">
        <w:rPr>
          <w:rFonts w:ascii="Times New Roman" w:eastAsia="Times New Roman" w:hAnsi="Times New Roman" w:cs="Times New Roman"/>
          <w:sz w:val="24"/>
          <w:szCs w:val="24"/>
        </w:rPr>
        <w:t xml:space="preserve">r unlike conventional </w:t>
      </w:r>
      <w:r w:rsidRPr="00D9488D">
        <w:rPr>
          <w:rStyle w:val="GreekCharacters"/>
          <w:rFonts w:ascii="Times New Roman" w:eastAsia="Times New Roman" w:hAnsi="Times New Roman" w:cs="Times New Roman"/>
          <w:sz w:val="24"/>
          <w:szCs w:val="24"/>
          <w:highlight w:val="green"/>
        </w:rPr>
        <w:t>αβ</w:t>
      </w:r>
      <w:r w:rsidR="000F3222" w:rsidRPr="00D9488D">
        <w:rPr>
          <w:rFonts w:ascii="Times New Roman" w:eastAsia="Times New Roman" w:hAnsi="Times New Roman" w:cs="Times New Roman"/>
          <w:sz w:val="24"/>
          <w:szCs w:val="24"/>
        </w:rPr>
        <w:t xml:space="preserve"> T cells. This enables broad tumor targeting across diverse HLA backgrounds and significantly reduces the risk of </w:t>
      </w:r>
      <w:proofErr w:type="spellStart"/>
      <w:r w:rsidR="000F3222" w:rsidRPr="00D9488D">
        <w:rPr>
          <w:rFonts w:ascii="Times New Roman" w:eastAsia="Times New Roman" w:hAnsi="Times New Roman" w:cs="Times New Roman"/>
          <w:sz w:val="24"/>
          <w:szCs w:val="24"/>
        </w:rPr>
        <w:t>GvHD</w:t>
      </w:r>
      <w:proofErr w:type="spellEnd"/>
      <w:r w:rsidR="000F3222" w:rsidRPr="00D9488D">
        <w:rPr>
          <w:rFonts w:ascii="Times New Roman" w:eastAsia="Times New Roman" w:hAnsi="Times New Roman" w:cs="Times New Roman"/>
          <w:sz w:val="24"/>
          <w:szCs w:val="24"/>
        </w:rPr>
        <w:t>, making them promising candidates for allogeneic approaches (</w:t>
      </w:r>
      <w:r w:rsidR="000F3222" w:rsidRPr="00D9488D">
        <w:rPr>
          <w:rStyle w:val="TableCitation"/>
          <w:rFonts w:ascii="Times New Roman" w:eastAsia="Times New Roman" w:hAnsi="Times New Roman" w:cs="Times New Roman"/>
          <w:sz w:val="24"/>
          <w:szCs w:val="24"/>
        </w:rPr>
        <w:t>Table 2.7</w:t>
      </w:r>
      <w:r w:rsidR="000F3222" w:rsidRPr="00D9488D">
        <w:rPr>
          <w:rFonts w:ascii="Times New Roman" w:eastAsia="Times New Roman" w:hAnsi="Times New Roman" w:cs="Times New Roman"/>
          <w:sz w:val="24"/>
          <w:szCs w:val="24"/>
        </w:rPr>
        <w:t>).</w:t>
      </w:r>
    </w:p>
    <w:p w:rsidR="008917CD" w:rsidRPr="00D9488D" w:rsidRDefault="000F3222" w:rsidP="0089433A">
      <w:pPr>
        <w:pStyle w:val="PMI"/>
      </w:pPr>
      <w:r w:rsidRPr="00D9488D">
        <w:rPr>
          <w:rFonts w:ascii="Times New Roman" w:eastAsia="Times New Roman" w:hAnsi="Times New Roman" w:cs="Times New Roman"/>
          <w:sz w:val="24"/>
          <w:szCs w:val="24"/>
        </w:rPr>
        <w:t xml:space="preserve">&lt;INSERT </w:t>
      </w:r>
      <w:sdt>
        <w:sdtPr>
          <w:rPr>
            <w:rFonts w:ascii="Times New Roman" w:eastAsia="Times New Roman" w:hAnsi="Times New Roman" w:cs="Times New Roman"/>
            <w:sz w:val="24"/>
            <w:szCs w:val="24"/>
          </w:rPr>
          <w:alias w:val="Table Citation"/>
          <w:tag w:val="tab_cite"/>
          <w:id w:val="996084320"/>
          <w:placeholder>
            <w:docPart w:val="DefaultPlaceholder_1082065158"/>
          </w:placeholder>
        </w:sdtPr>
        <w:sdtEndPr/>
        <w:sdtContent>
          <w:r w:rsidRPr="00D9488D">
            <w:rPr>
              <w:rFonts w:ascii="Times New Roman" w:eastAsia="Times New Roman" w:hAnsi="Times New Roman" w:cs="Times New Roman"/>
              <w:sz w:val="24"/>
              <w:szCs w:val="24"/>
            </w:rPr>
            <w:t>TAB2.7</w:t>
          </w:r>
        </w:sdtContent>
      </w:sdt>
      <w:r w:rsidRPr="00D9488D">
        <w:rPr>
          <w:rFonts w:ascii="Times New Roman" w:eastAsia="Times New Roman" w:hAnsi="Times New Roman" w:cs="Times New Roman"/>
          <w:sz w:val="24"/>
          <w:szCs w:val="24"/>
        </w:rPr>
        <w:t>&gt;</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w:t>
      </w:r>
      <w:r w:rsidRPr="00D9488D">
        <w:rPr>
          <w:rStyle w:val="Tag"/>
          <w:rFonts w:ascii="Times New Roman" w:eastAsia="Times New Roman" w:hAnsi="Times New Roman" w:cs="Times New Roman"/>
          <w:b/>
          <w:bCs/>
          <w:sz w:val="24"/>
          <w:szCs w:val="24"/>
          <w:highlight w:val="cyan"/>
        </w:rPr>
        <w:t>&gt;</w:t>
      </w:r>
      <w:r w:rsidRPr="00D9488D">
        <w:rPr>
          <w:rFonts w:ascii="Times New Roman" w:eastAsia="Times New Roman" w:hAnsi="Times New Roman" w:cs="Times New Roman"/>
          <w:b/>
          <w:bCs/>
          <w:sz w:val="24"/>
          <w:szCs w:val="24"/>
          <w:highlight w:val="cyan"/>
        </w:rPr>
        <w:t>C</w:t>
      </w:r>
      <w:r w:rsidRPr="00D9488D">
        <w:rPr>
          <w:rFonts w:ascii="Times New Roman" w:eastAsia="Times New Roman" w:hAnsi="Times New Roman" w:cs="Times New Roman"/>
          <w:b/>
          <w:bCs/>
          <w:sz w:val="24"/>
          <w:szCs w:val="24"/>
          <w:highlight w:val="yellow"/>
        </w:rPr>
        <w:t>ellular Characteristics</w:t>
      </w:r>
    </w:p>
    <w:p w:rsidR="008917CD" w:rsidRPr="00D9488D" w:rsidRDefault="00D9488D" w:rsidP="0089433A">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D9488D">
        <w:rPr>
          <w:rStyle w:val="GreekCharacters"/>
          <w:rFonts w:ascii="Times New Roman" w:eastAsia="Times New Roman" w:hAnsi="Times New Roman" w:cs="Times New Roman"/>
          <w:sz w:val="24"/>
          <w:szCs w:val="24"/>
          <w:highlight w:val="green"/>
        </w:rPr>
        <w:lastRenderedPageBreak/>
        <w:t>γδ</w:t>
      </w:r>
      <w:proofErr w:type="spellEnd"/>
      <w:proofErr w:type="gramEnd"/>
      <w:r w:rsidR="000F3222" w:rsidRPr="00D9488D">
        <w:rPr>
          <w:rFonts w:ascii="Times New Roman" w:eastAsia="Times New Roman" w:hAnsi="Times New Roman" w:cs="Times New Roman"/>
          <w:sz w:val="24"/>
          <w:szCs w:val="24"/>
        </w:rPr>
        <w:t xml:space="preserve"> T cells are CD3+ lymphocytes that can be derived from either autologous or allogeneic sources, expanded </w:t>
      </w:r>
      <w:r w:rsidR="000F3222" w:rsidRPr="00D9488D">
        <w:rPr>
          <w:rFonts w:ascii="Times New Roman" w:eastAsia="Times New Roman" w:hAnsi="Times New Roman" w:cs="Times New Roman"/>
          <w:i/>
          <w:iCs/>
          <w:sz w:val="24"/>
          <w:szCs w:val="24"/>
        </w:rPr>
        <w:t>ex vivo</w:t>
      </w:r>
      <w:r w:rsidR="000F3222" w:rsidRPr="00D9488D">
        <w:rPr>
          <w:rFonts w:ascii="Times New Roman" w:eastAsia="Times New Roman" w:hAnsi="Times New Roman" w:cs="Times New Roman"/>
          <w:sz w:val="24"/>
          <w:szCs w:val="24"/>
        </w:rPr>
        <w:t xml:space="preserve"> using agents such as </w:t>
      </w:r>
      <w:proofErr w:type="spellStart"/>
      <w:r w:rsidR="000F3222" w:rsidRPr="00D9488D">
        <w:rPr>
          <w:rFonts w:ascii="Times New Roman" w:eastAsia="Times New Roman" w:hAnsi="Times New Roman" w:cs="Times New Roman"/>
          <w:sz w:val="24"/>
          <w:szCs w:val="24"/>
        </w:rPr>
        <w:t>zoledronate</w:t>
      </w:r>
      <w:proofErr w:type="spellEnd"/>
      <w:r w:rsidR="000F3222" w:rsidRPr="00D9488D">
        <w:rPr>
          <w:rFonts w:ascii="Times New Roman" w:eastAsia="Times New Roman" w:hAnsi="Times New Roman" w:cs="Times New Roman"/>
          <w:sz w:val="24"/>
          <w:szCs w:val="24"/>
        </w:rPr>
        <w:t xml:space="preserve"> and I</w:t>
      </w:r>
      <w:r w:rsidR="000F3222" w:rsidRPr="00D9488D">
        <w:rPr>
          <w:rFonts w:ascii="Times New Roman" w:eastAsia="Times New Roman" w:hAnsi="Times New Roman" w:cs="Times New Roman"/>
          <w:sz w:val="24"/>
          <w:szCs w:val="24"/>
          <w:highlight w:val="green"/>
        </w:rPr>
        <w:t>L-</w:t>
      </w:r>
      <w:r w:rsidR="000F3222" w:rsidRPr="00D9488D">
        <w:rPr>
          <w:rFonts w:ascii="Times New Roman" w:eastAsia="Times New Roman" w:hAnsi="Times New Roman" w:cs="Times New Roman"/>
          <w:sz w:val="24"/>
          <w:szCs w:val="24"/>
        </w:rPr>
        <w:t xml:space="preserve">2 to enhance their </w:t>
      </w:r>
      <w:r w:rsidR="000F3222" w:rsidRPr="00D9488D">
        <w:rPr>
          <w:rFonts w:ascii="Times New Roman" w:eastAsia="Times New Roman" w:hAnsi="Times New Roman" w:cs="Times New Roman"/>
          <w:sz w:val="24"/>
          <w:szCs w:val="24"/>
          <w:highlight w:val="cyan"/>
        </w:rPr>
        <w:t>nu</w:t>
      </w:r>
      <w:r w:rsidR="000F3222" w:rsidRPr="00D9488D">
        <w:rPr>
          <w:rFonts w:ascii="Times New Roman" w:eastAsia="Times New Roman" w:hAnsi="Times New Roman" w:cs="Times New Roman"/>
          <w:sz w:val="24"/>
          <w:szCs w:val="24"/>
        </w:rPr>
        <w:t>mbers and activity. CAR-</w:t>
      </w:r>
      <w:proofErr w:type="spellStart"/>
      <w:r w:rsidRPr="00D9488D">
        <w:rPr>
          <w:rStyle w:val="GreekCharacters"/>
          <w:rFonts w:ascii="Times New Roman" w:eastAsia="Times New Roman" w:hAnsi="Times New Roman" w:cs="Times New Roman"/>
          <w:sz w:val="24"/>
          <w:szCs w:val="24"/>
          <w:highlight w:val="cyan"/>
        </w:rPr>
        <w:t>γ</w:t>
      </w:r>
      <w:r w:rsidRPr="00D9488D">
        <w:rPr>
          <w:rStyle w:val="GreekCharacters"/>
          <w:rFonts w:ascii="Times New Roman" w:eastAsia="Times New Roman" w:hAnsi="Times New Roman" w:cs="Times New Roman"/>
          <w:sz w:val="24"/>
          <w:szCs w:val="24"/>
          <w:highlight w:val="green"/>
        </w:rPr>
        <w:t>δ</w:t>
      </w:r>
      <w:proofErr w:type="spellEnd"/>
      <w:r w:rsidR="000F3222" w:rsidRPr="00D9488D">
        <w:rPr>
          <w:rFonts w:ascii="Times New Roman" w:eastAsia="Times New Roman" w:hAnsi="Times New Roman" w:cs="Times New Roman"/>
          <w:sz w:val="24"/>
          <w:szCs w:val="24"/>
        </w:rPr>
        <w:t xml:space="preserve"> T cells incorporate CD3</w:t>
      </w:r>
      <w:r w:rsidRPr="00D9488D">
        <w:rPr>
          <w:rStyle w:val="GreekCharacters"/>
          <w:rFonts w:ascii="Times New Roman" w:eastAsia="Times New Roman" w:hAnsi="Times New Roman" w:cs="Times New Roman"/>
          <w:sz w:val="24"/>
          <w:szCs w:val="24"/>
          <w:highlight w:val="green"/>
        </w:rPr>
        <w:t>ζ</w:t>
      </w:r>
      <w:r w:rsidR="000F3222" w:rsidRPr="00D9488D">
        <w:rPr>
          <w:rFonts w:ascii="Times New Roman" w:eastAsia="Times New Roman" w:hAnsi="Times New Roman" w:cs="Times New Roman"/>
          <w:sz w:val="24"/>
          <w:szCs w:val="24"/>
          <w:highlight w:val="cyan"/>
        </w:rPr>
        <w:t xml:space="preserve"> s</w:t>
      </w:r>
      <w:r w:rsidR="000F3222" w:rsidRPr="00D9488D">
        <w:rPr>
          <w:rFonts w:ascii="Times New Roman" w:eastAsia="Times New Roman" w:hAnsi="Times New Roman" w:cs="Times New Roman"/>
          <w:sz w:val="24"/>
          <w:szCs w:val="24"/>
        </w:rPr>
        <w:t xml:space="preserve">ignaling domains, while </w:t>
      </w:r>
      <w:proofErr w:type="spellStart"/>
      <w:r w:rsidRPr="00D9488D">
        <w:rPr>
          <w:rStyle w:val="GreekCharacters"/>
          <w:rFonts w:ascii="Times New Roman" w:eastAsia="Times New Roman" w:hAnsi="Times New Roman" w:cs="Times New Roman"/>
          <w:sz w:val="24"/>
          <w:szCs w:val="24"/>
          <w:highlight w:val="green"/>
        </w:rPr>
        <w:t>γδ</w:t>
      </w:r>
      <w:proofErr w:type="spellEnd"/>
      <w:r w:rsidR="000F3222" w:rsidRPr="00D9488D">
        <w:rPr>
          <w:rFonts w:ascii="Times New Roman" w:eastAsia="Times New Roman" w:hAnsi="Times New Roman" w:cs="Times New Roman"/>
          <w:sz w:val="24"/>
          <w:szCs w:val="24"/>
        </w:rPr>
        <w:t xml:space="preserve"> TCRs can be engineered t</w:t>
      </w:r>
      <w:r w:rsidR="000F3222" w:rsidRPr="00D9488D">
        <w:rPr>
          <w:rFonts w:ascii="Times New Roman" w:eastAsia="Times New Roman" w:hAnsi="Times New Roman" w:cs="Times New Roman"/>
          <w:sz w:val="24"/>
          <w:szCs w:val="24"/>
          <w:highlight w:val="cyan"/>
        </w:rPr>
        <w:t xml:space="preserve">o </w:t>
      </w:r>
      <w:r w:rsidR="000F3222" w:rsidRPr="00D9488D">
        <w:rPr>
          <w:rFonts w:ascii="Times New Roman" w:eastAsia="Times New Roman" w:hAnsi="Times New Roman" w:cs="Times New Roman"/>
          <w:sz w:val="24"/>
          <w:szCs w:val="24"/>
        </w:rPr>
        <w:t xml:space="preserve">augment the function of </w:t>
      </w:r>
      <w:r w:rsidRPr="00D9488D">
        <w:rPr>
          <w:rStyle w:val="GreekCharacters"/>
          <w:rFonts w:ascii="Times New Roman" w:eastAsia="Times New Roman" w:hAnsi="Times New Roman" w:cs="Times New Roman"/>
          <w:sz w:val="24"/>
          <w:szCs w:val="24"/>
          <w:highlight w:val="green"/>
        </w:rPr>
        <w:t>αβ</w:t>
      </w:r>
      <w:r w:rsidR="000F3222" w:rsidRPr="00D9488D">
        <w:rPr>
          <w:rFonts w:ascii="Times New Roman" w:eastAsia="Times New Roman" w:hAnsi="Times New Roman" w:cs="Times New Roman"/>
          <w:sz w:val="24"/>
          <w:szCs w:val="24"/>
        </w:rPr>
        <w:t xml:space="preserve"> T cells. </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sz w:val="24"/>
          <w:szCs w:val="24"/>
          <w:highlight w:val="yellow"/>
        </w:rPr>
      </w:pPr>
      <w:r w:rsidRPr="00D9488D">
        <w:rPr>
          <w:rStyle w:val="Tag"/>
          <w:rFonts w:ascii="Times New Roman" w:eastAsia="Times New Roman" w:hAnsi="Times New Roman" w:cs="Times New Roman"/>
          <w:b/>
          <w:bCs/>
          <w:sz w:val="24"/>
          <w:szCs w:val="24"/>
          <w:highlight w:val="cyan"/>
        </w:rPr>
        <w:t>&lt;H</w:t>
      </w:r>
      <w:r w:rsidRPr="00D9488D">
        <w:rPr>
          <w:rStyle w:val="Tag"/>
          <w:rFonts w:ascii="Times New Roman" w:eastAsia="Times New Roman" w:hAnsi="Times New Roman" w:cs="Times New Roman"/>
          <w:b/>
          <w:bCs/>
          <w:sz w:val="24"/>
          <w:szCs w:val="24"/>
          <w:highlight w:val="yellow"/>
        </w:rPr>
        <w:t>2&gt;</w:t>
      </w:r>
      <w:r w:rsidRPr="00D9488D">
        <w:rPr>
          <w:rFonts w:ascii="Times New Roman" w:eastAsia="Times New Roman" w:hAnsi="Times New Roman" w:cs="Times New Roman"/>
          <w:b/>
          <w:bCs/>
          <w:sz w:val="24"/>
          <w:szCs w:val="24"/>
          <w:highlight w:val="yellow"/>
        </w:rPr>
        <w:t>Clinical Applications</w:t>
      </w:r>
    </w:p>
    <w:p w:rsidR="008917CD" w:rsidRPr="00D9488D" w:rsidRDefault="00D9488D" w:rsidP="0089433A">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D9488D">
        <w:rPr>
          <w:rStyle w:val="GreekCharacters"/>
          <w:rFonts w:ascii="Times New Roman" w:eastAsia="Times New Roman" w:hAnsi="Times New Roman" w:cs="Times New Roman"/>
          <w:sz w:val="24"/>
          <w:szCs w:val="24"/>
          <w:highlight w:val="green"/>
        </w:rPr>
        <w:t>γδ</w:t>
      </w:r>
      <w:proofErr w:type="spellEnd"/>
      <w:proofErr w:type="gramEnd"/>
      <w:r w:rsidR="000F3222" w:rsidRPr="00D9488D">
        <w:rPr>
          <w:rFonts w:ascii="Times New Roman" w:eastAsia="Times New Roman" w:hAnsi="Times New Roman" w:cs="Times New Roman"/>
          <w:sz w:val="24"/>
          <w:szCs w:val="24"/>
        </w:rPr>
        <w:t xml:space="preserve"> T cells are currently under investigation for their potential in treating both solid tumors and hematologic malignancies.</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A</w:t>
      </w:r>
      <w:r w:rsidR="000F3222" w:rsidRPr="00D9488D">
        <w:rPr>
          <w:rFonts w:ascii="Times New Roman" w:eastAsia="Times New Roman" w:hAnsi="Times New Roman" w:cs="Times New Roman"/>
          <w:b/>
          <w:bCs/>
          <w:sz w:val="24"/>
          <w:szCs w:val="24"/>
          <w:highlight w:val="cyan"/>
        </w:rPr>
        <w:t>dv</w:t>
      </w:r>
      <w:r w:rsidR="000F3222" w:rsidRPr="00D9488D">
        <w:rPr>
          <w:rFonts w:ascii="Times New Roman" w:eastAsia="Times New Roman" w:hAnsi="Times New Roman" w:cs="Times New Roman"/>
          <w:b/>
          <w:bCs/>
          <w:sz w:val="24"/>
          <w:szCs w:val="24"/>
          <w:highlight w:val="yellow"/>
        </w:rPr>
        <w:t xml:space="preserve">antages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Limitations</w:t>
      </w:r>
    </w:p>
    <w:p w:rsidR="008917CD" w:rsidRPr="00D9488D" w:rsidRDefault="00D9488D" w:rsidP="0089433A">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D9488D">
        <w:rPr>
          <w:rStyle w:val="GreekCharacters"/>
          <w:rFonts w:ascii="Times New Roman" w:hAnsi="Times New Roman" w:cs="Times New Roman"/>
          <w:color w:val="000000"/>
          <w:sz w:val="24"/>
          <w:szCs w:val="24"/>
          <w:highlight w:val="green"/>
        </w:rPr>
        <w:t>γδ</w:t>
      </w:r>
      <w:proofErr w:type="spellEnd"/>
      <w:proofErr w:type="gramEnd"/>
      <w:r w:rsidR="000F3222" w:rsidRPr="00D9488D">
        <w:rPr>
          <w:rFonts w:ascii="Times New Roman" w:hAnsi="Times New Roman" w:cs="Times New Roman"/>
          <w:color w:val="000000"/>
          <w:sz w:val="24"/>
          <w:szCs w:val="24"/>
        </w:rPr>
        <w:t xml:space="preserve"> T cells represent a promising avenue for cellular therapy, owing to their MHC-independent targeting capabilities, reduced risk of graft-versu</w:t>
      </w:r>
      <w:r w:rsidR="000F3222" w:rsidRPr="00D9488D">
        <w:rPr>
          <w:rFonts w:ascii="Times New Roman" w:hAnsi="Times New Roman" w:cs="Times New Roman"/>
          <w:color w:val="000000"/>
          <w:sz w:val="24"/>
          <w:szCs w:val="24"/>
          <w:highlight w:val="green"/>
        </w:rPr>
        <w:t>s-</w:t>
      </w:r>
      <w:r w:rsidR="000F3222" w:rsidRPr="00D9488D">
        <w:rPr>
          <w:rFonts w:ascii="Times New Roman" w:hAnsi="Times New Roman" w:cs="Times New Roman"/>
          <w:color w:val="000000"/>
          <w:sz w:val="24"/>
          <w:szCs w:val="24"/>
        </w:rPr>
        <w:t>host disease, and potential for off-the-shelf application. Nonetheless, challenges remain due to their limited abundance in peripheral blood, suboptimal persistence following transfer, and vulnerability to tumor-induced exhaustion.</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Active Research</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hAnsi="Times New Roman" w:cs="Times New Roman"/>
          <w:color w:val="000000"/>
          <w:sz w:val="24"/>
          <w:szCs w:val="24"/>
        </w:rPr>
        <w:t>Researc</w:t>
      </w:r>
      <w:r w:rsidRPr="00D9488D">
        <w:rPr>
          <w:rFonts w:ascii="Times New Roman" w:hAnsi="Times New Roman" w:cs="Times New Roman"/>
          <w:color w:val="000000"/>
          <w:sz w:val="24"/>
          <w:szCs w:val="24"/>
          <w:highlight w:val="cyan"/>
        </w:rPr>
        <w:t xml:space="preserve">h </w:t>
      </w:r>
      <w:r w:rsidRPr="00D9488D">
        <w:rPr>
          <w:rFonts w:ascii="Times New Roman" w:hAnsi="Times New Roman" w:cs="Times New Roman"/>
          <w:color w:val="000000"/>
          <w:sz w:val="24"/>
          <w:szCs w:val="24"/>
        </w:rPr>
        <w:t xml:space="preserve">is focused on improving </w:t>
      </w:r>
      <w:proofErr w:type="spellStart"/>
      <w:r w:rsidR="00D9488D" w:rsidRPr="00D9488D">
        <w:rPr>
          <w:rStyle w:val="GreekCharacters"/>
          <w:rFonts w:ascii="Times New Roman" w:hAnsi="Times New Roman" w:cs="Times New Roman"/>
          <w:color w:val="000000"/>
          <w:sz w:val="24"/>
          <w:szCs w:val="24"/>
          <w:highlight w:val="green"/>
        </w:rPr>
        <w:t>γδ</w:t>
      </w:r>
      <w:proofErr w:type="spellEnd"/>
      <w:r w:rsidRPr="00D9488D">
        <w:rPr>
          <w:rFonts w:ascii="Times New Roman" w:hAnsi="Times New Roman" w:cs="Times New Roman"/>
          <w:color w:val="000000"/>
          <w:sz w:val="24"/>
          <w:szCs w:val="24"/>
        </w:rPr>
        <w:t xml:space="preserve"> T cell effectiveness using chemokine receptor engineering to boost tumor targeting, creating dua</w:t>
      </w:r>
      <w:r w:rsidRPr="00D9488D">
        <w:rPr>
          <w:rFonts w:ascii="Times New Roman" w:hAnsi="Times New Roman" w:cs="Times New Roman"/>
          <w:color w:val="000000"/>
          <w:sz w:val="24"/>
          <w:szCs w:val="24"/>
          <w:highlight w:val="green"/>
        </w:rPr>
        <w:t>l-</w:t>
      </w:r>
      <w:r w:rsidRPr="00D9488D">
        <w:rPr>
          <w:rFonts w:ascii="Times New Roman" w:hAnsi="Times New Roman" w:cs="Times New Roman"/>
          <w:color w:val="000000"/>
          <w:sz w:val="24"/>
          <w:szCs w:val="24"/>
        </w:rPr>
        <w:t>specific TCRs for wider antigen detection, and combining these cells with ICIs to counteract tumor immunosuppression.</w:t>
      </w:r>
    </w:p>
    <w:p w:rsidR="008917CD" w:rsidRPr="00D9488D" w:rsidRDefault="00D9488D">
      <w:pPr>
        <w:pStyle w:val="H1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H1</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Invariant Natural Killer </w:t>
      </w:r>
      <w:r w:rsidR="000F3222" w:rsidRPr="00D9488D">
        <w:rPr>
          <w:rFonts w:ascii="Times New Roman" w:eastAsia="Times New Roman" w:hAnsi="Times New Roman" w:cs="Times New Roman"/>
          <w:b/>
          <w:bCs/>
          <w:sz w:val="24"/>
          <w:szCs w:val="24"/>
          <w:highlight w:val="green"/>
        </w:rPr>
        <w:t>T</w:t>
      </w:r>
      <w:r w:rsidR="000F3222" w:rsidRPr="00D9488D">
        <w:rPr>
          <w:rFonts w:ascii="Times New Roman" w:eastAsia="Times New Roman" w:hAnsi="Times New Roman" w:cs="Times New Roman"/>
          <w:b/>
          <w:bCs/>
          <w:sz w:val="24"/>
          <w:szCs w:val="24"/>
          <w:highlight w:val="yellow"/>
        </w:rPr>
        <w:t xml:space="preserve"> </w:t>
      </w:r>
      <w:r w:rsidRPr="00D9488D">
        <w:rPr>
          <w:rFonts w:ascii="Times New Roman" w:eastAsia="Times New Roman" w:hAnsi="Times New Roman" w:cs="Times New Roman"/>
          <w:b/>
          <w:bCs/>
          <w:sz w:val="24"/>
          <w:szCs w:val="24"/>
          <w:highlight w:val="yellow"/>
        </w:rPr>
        <w:t>(</w:t>
      </w:r>
      <w:proofErr w:type="spellStart"/>
      <w:r w:rsidRPr="00D9488D">
        <w:rPr>
          <w:rFonts w:ascii="Times New Roman" w:eastAsia="Times New Roman" w:hAnsi="Times New Roman" w:cs="Times New Roman"/>
          <w:b/>
          <w:bCs/>
          <w:sz w:val="24"/>
          <w:szCs w:val="24"/>
          <w:highlight w:val="yellow"/>
        </w:rPr>
        <w:t>Inkt</w:t>
      </w:r>
      <w:proofErr w:type="spell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green"/>
        </w:rPr>
        <w:t>Cell</w:t>
      </w:r>
      <w:r w:rsidR="000F3222" w:rsidRPr="00D9488D">
        <w:rPr>
          <w:rFonts w:ascii="Times New Roman" w:eastAsia="Times New Roman" w:hAnsi="Times New Roman" w:cs="Times New Roman"/>
          <w:b/>
          <w:bCs/>
          <w:sz w:val="24"/>
          <w:szCs w:val="24"/>
          <w:highlight w:val="yellow"/>
        </w:rPr>
        <w:t xml:space="preserve"> Therapy</w:t>
      </w:r>
    </w:p>
    <w:p w:rsidR="008917CD" w:rsidRPr="00D9488D" w:rsidRDefault="00D9488D">
      <w:pPr>
        <w:pStyle w:val="H20"/>
        <w:spacing w:line="480" w:lineRule="auto"/>
        <w:contextualSpacing/>
        <w:rPr>
          <w:rFonts w:ascii="Times New Roman" w:hAnsi="Times New Roman" w:cs="Times New Roman"/>
          <w:color w:val="000000"/>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hAnsi="Times New Roman" w:cs="Times New Roman"/>
          <w:b/>
          <w:color w:val="000000"/>
          <w:sz w:val="24"/>
          <w:szCs w:val="24"/>
          <w:highlight w:val="yellow"/>
        </w:rPr>
        <w:t>Overview</w:t>
      </w:r>
    </w:p>
    <w:p w:rsidR="008917CD" w:rsidRPr="00D9488D" w:rsidRDefault="000F3222" w:rsidP="0089433A">
      <w:pPr>
        <w:pStyle w:val="TXT-FLUSH"/>
        <w:spacing w:before="100" w:beforeAutospacing="1" w:after="100" w:afterAutospacing="1" w:line="480" w:lineRule="auto"/>
        <w:contextualSpacing/>
        <w:rPr>
          <w:rFonts w:ascii="Times New Roman" w:hAnsi="Times New Roman" w:cs="Times New Roman"/>
          <w:sz w:val="24"/>
          <w:szCs w:val="24"/>
        </w:rPr>
      </w:pPr>
      <w:proofErr w:type="spellStart"/>
      <w:proofErr w:type="gramStart"/>
      <w:r w:rsidRPr="00D9488D">
        <w:rPr>
          <w:rFonts w:ascii="Times New Roman" w:hAnsi="Times New Roman" w:cs="Times New Roman"/>
          <w:color w:val="000000"/>
          <w:sz w:val="24"/>
          <w:szCs w:val="24"/>
        </w:rPr>
        <w:t>iNKT</w:t>
      </w:r>
      <w:proofErr w:type="spellEnd"/>
      <w:proofErr w:type="gramEnd"/>
      <w:r w:rsidRPr="00D9488D">
        <w:rPr>
          <w:rFonts w:ascii="Times New Roman" w:hAnsi="Times New Roman" w:cs="Times New Roman"/>
          <w:color w:val="000000"/>
          <w:sz w:val="24"/>
          <w:szCs w:val="24"/>
        </w:rPr>
        <w:t xml:space="preserve"> cells represent a rare subset of CD3+ T lymphocytes, constituting approximately 0.1% of peripheral T-cells. These cells are specialized in recognizing CD1</w:t>
      </w:r>
      <w:r w:rsidRPr="00D9488D">
        <w:rPr>
          <w:rFonts w:ascii="Times New Roman" w:hAnsi="Times New Roman" w:cs="Times New Roman"/>
          <w:color w:val="000000"/>
          <w:sz w:val="24"/>
          <w:szCs w:val="24"/>
          <w:highlight w:val="green"/>
        </w:rPr>
        <w:t>d-</w:t>
      </w:r>
      <w:r w:rsidRPr="00D9488D">
        <w:rPr>
          <w:rFonts w:ascii="Times New Roman" w:hAnsi="Times New Roman" w:cs="Times New Roman"/>
          <w:color w:val="000000"/>
          <w:sz w:val="24"/>
          <w:szCs w:val="24"/>
        </w:rPr>
        <w:t xml:space="preserve">presented lipid </w:t>
      </w:r>
      <w:r w:rsidRPr="00D9488D">
        <w:rPr>
          <w:rFonts w:ascii="Times New Roman" w:hAnsi="Times New Roman" w:cs="Times New Roman"/>
          <w:color w:val="000000"/>
          <w:sz w:val="24"/>
          <w:szCs w:val="24"/>
        </w:rPr>
        <w:lastRenderedPageBreak/>
        <w:t>antigens and demonstrate significant therapeutic potential for both lymphomas and solid tumors given their ability to modulate the TME.</w:t>
      </w:r>
    </w:p>
    <w:p w:rsidR="008917CD" w:rsidRPr="00D9488D" w:rsidRDefault="00D9488D">
      <w:pPr>
        <w:pStyle w:val="H20"/>
        <w:spacing w:line="480" w:lineRule="auto"/>
        <w:contextualSpacing/>
        <w:rPr>
          <w:rFonts w:ascii="Times New Roman" w:hAnsi="Times New Roman" w:cs="Times New Roman"/>
          <w:b/>
          <w:color w:val="000000"/>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hAnsi="Times New Roman" w:cs="Times New Roman"/>
          <w:b/>
          <w:color w:val="000000"/>
          <w:sz w:val="24"/>
          <w:szCs w:val="24"/>
          <w:highlight w:val="yellow"/>
        </w:rPr>
        <w:t xml:space="preserve">Molecular </w:t>
      </w:r>
      <w:proofErr w:type="gramStart"/>
      <w:r w:rsidRPr="00D9488D">
        <w:rPr>
          <w:rFonts w:ascii="Times New Roman" w:hAnsi="Times New Roman" w:cs="Times New Roman"/>
          <w:b/>
          <w:color w:val="000000"/>
          <w:sz w:val="24"/>
          <w:szCs w:val="24"/>
          <w:highlight w:val="green"/>
        </w:rPr>
        <w:t>And</w:t>
      </w:r>
      <w:proofErr w:type="gramEnd"/>
      <w:r w:rsidRPr="00D9488D">
        <w:rPr>
          <w:rFonts w:ascii="Times New Roman" w:hAnsi="Times New Roman" w:cs="Times New Roman"/>
          <w:b/>
          <w:color w:val="000000"/>
          <w:sz w:val="24"/>
          <w:szCs w:val="24"/>
          <w:highlight w:val="yellow"/>
        </w:rPr>
        <w:t xml:space="preserve"> </w:t>
      </w:r>
      <w:r w:rsidR="000F3222" w:rsidRPr="00D9488D">
        <w:rPr>
          <w:rFonts w:ascii="Times New Roman" w:hAnsi="Times New Roman" w:cs="Times New Roman"/>
          <w:b/>
          <w:color w:val="000000"/>
          <w:sz w:val="24"/>
          <w:szCs w:val="24"/>
          <w:highlight w:val="yellow"/>
        </w:rPr>
        <w:t>Functional Biology</w:t>
      </w:r>
    </w:p>
    <w:p w:rsidR="008917CD" w:rsidRPr="00D9488D" w:rsidRDefault="000F3222" w:rsidP="0089433A">
      <w:pPr>
        <w:pStyle w:val="TXT-FLUSH"/>
        <w:spacing w:before="100" w:beforeAutospacing="1" w:after="100" w:afterAutospacing="1" w:line="480" w:lineRule="auto"/>
        <w:contextualSpacing/>
        <w:rPr>
          <w:rFonts w:ascii="Times New Roman" w:hAnsi="Times New Roman" w:cs="Times New Roman"/>
          <w:color w:val="000000"/>
          <w:sz w:val="24"/>
          <w:szCs w:val="24"/>
        </w:rPr>
      </w:pPr>
      <w:proofErr w:type="spellStart"/>
      <w:proofErr w:type="gramStart"/>
      <w:r w:rsidRPr="00D9488D">
        <w:rPr>
          <w:rFonts w:ascii="Times New Roman" w:hAnsi="Times New Roman" w:cs="Times New Roman"/>
          <w:color w:val="000000"/>
          <w:sz w:val="24"/>
          <w:szCs w:val="24"/>
        </w:rPr>
        <w:t>iNKT</w:t>
      </w:r>
      <w:proofErr w:type="spellEnd"/>
      <w:proofErr w:type="gramEnd"/>
      <w:r w:rsidRPr="00D9488D">
        <w:rPr>
          <w:rFonts w:ascii="Times New Roman" w:hAnsi="Times New Roman" w:cs="Times New Roman"/>
          <w:color w:val="000000"/>
          <w:sz w:val="24"/>
          <w:szCs w:val="24"/>
        </w:rPr>
        <w:t xml:space="preserve"> cells use invariant </w:t>
      </w:r>
      <w:r w:rsidRPr="00D9488D">
        <w:rPr>
          <w:rFonts w:ascii="Times New Roman" w:hAnsi="Times New Roman" w:cs="Times New Roman"/>
          <w:color w:val="000000"/>
          <w:sz w:val="24"/>
          <w:szCs w:val="24"/>
          <w:highlight w:val="cyan"/>
        </w:rPr>
        <w:t>T</w:t>
      </w:r>
      <w:r w:rsidRPr="00D9488D">
        <w:rPr>
          <w:rFonts w:ascii="Times New Roman" w:hAnsi="Times New Roman" w:cs="Times New Roman"/>
          <w:color w:val="000000"/>
          <w:sz w:val="24"/>
          <w:szCs w:val="24"/>
        </w:rPr>
        <w:t>-cel</w:t>
      </w:r>
      <w:r w:rsidRPr="00D9488D">
        <w:rPr>
          <w:rFonts w:ascii="Times New Roman" w:hAnsi="Times New Roman" w:cs="Times New Roman"/>
          <w:color w:val="000000"/>
          <w:sz w:val="24"/>
          <w:szCs w:val="24"/>
          <w:highlight w:val="cyan"/>
        </w:rPr>
        <w:t>l</w:t>
      </w:r>
      <w:r w:rsidRPr="00D9488D">
        <w:rPr>
          <w:rFonts w:ascii="Times New Roman" w:hAnsi="Times New Roman" w:cs="Times New Roman"/>
          <w:color w:val="000000"/>
          <w:sz w:val="24"/>
          <w:szCs w:val="24"/>
        </w:rPr>
        <w:t xml:space="preserve"> receptors (mainly V</w:t>
      </w:r>
      <w:r w:rsidR="00D9488D" w:rsidRPr="00D9488D">
        <w:rPr>
          <w:rStyle w:val="GreekCharacters"/>
          <w:rFonts w:ascii="Times New Roman" w:hAnsi="Times New Roman" w:cs="Times New Roman"/>
          <w:color w:val="000000"/>
          <w:sz w:val="24"/>
          <w:szCs w:val="24"/>
          <w:highlight w:val="green"/>
        </w:rPr>
        <w:t>α</w:t>
      </w:r>
      <w:r w:rsidRPr="00D9488D">
        <w:rPr>
          <w:rFonts w:ascii="Times New Roman" w:hAnsi="Times New Roman" w:cs="Times New Roman"/>
          <w:color w:val="000000"/>
          <w:sz w:val="24"/>
          <w:szCs w:val="24"/>
        </w:rPr>
        <w:t>24-J</w:t>
      </w:r>
      <w:r w:rsidR="00D9488D" w:rsidRPr="00D9488D">
        <w:rPr>
          <w:rStyle w:val="GreekCharacters"/>
          <w:rFonts w:ascii="Times New Roman" w:hAnsi="Times New Roman" w:cs="Times New Roman"/>
          <w:color w:val="000000"/>
          <w:sz w:val="24"/>
          <w:szCs w:val="24"/>
          <w:highlight w:val="green"/>
        </w:rPr>
        <w:t>α</w:t>
      </w:r>
      <w:r w:rsidRPr="00D9488D">
        <w:rPr>
          <w:rFonts w:ascii="Times New Roman" w:hAnsi="Times New Roman" w:cs="Times New Roman"/>
          <w:color w:val="000000"/>
          <w:sz w:val="24"/>
          <w:szCs w:val="24"/>
        </w:rPr>
        <w:t>18 in humans) to detect lipid antigens via CD1d and are stabilized by CD</w:t>
      </w:r>
      <w:r w:rsidRPr="00D9488D">
        <w:rPr>
          <w:rFonts w:ascii="Times New Roman" w:hAnsi="Times New Roman" w:cs="Times New Roman"/>
          <w:color w:val="000000"/>
          <w:sz w:val="24"/>
          <w:szCs w:val="24"/>
          <w:highlight w:val="green"/>
        </w:rPr>
        <w:t xml:space="preserve">3. </w:t>
      </w:r>
      <w:r w:rsidRPr="00D9488D">
        <w:rPr>
          <w:rFonts w:ascii="Times New Roman" w:hAnsi="Times New Roman" w:cs="Times New Roman"/>
          <w:color w:val="000000"/>
          <w:sz w:val="24"/>
          <w:szCs w:val="24"/>
        </w:rPr>
        <w:t xml:space="preserve">They also carry activating receptors including NKG2D and the marker CD161, supporting cytotoxic functions through </w:t>
      </w:r>
      <w:proofErr w:type="spellStart"/>
      <w:r w:rsidRPr="00D9488D">
        <w:rPr>
          <w:rFonts w:ascii="Times New Roman" w:hAnsi="Times New Roman" w:cs="Times New Roman"/>
          <w:color w:val="000000"/>
          <w:sz w:val="24"/>
          <w:szCs w:val="24"/>
        </w:rPr>
        <w:t>perforin</w:t>
      </w:r>
      <w:proofErr w:type="spellEnd"/>
      <w:r w:rsidRPr="00D9488D">
        <w:rPr>
          <w:rFonts w:ascii="Times New Roman" w:hAnsi="Times New Roman" w:cs="Times New Roman"/>
          <w:color w:val="000000"/>
          <w:sz w:val="24"/>
          <w:szCs w:val="24"/>
        </w:rPr>
        <w:t xml:space="preserve"> and </w:t>
      </w:r>
      <w:proofErr w:type="spellStart"/>
      <w:r w:rsidRPr="00D9488D">
        <w:rPr>
          <w:rFonts w:ascii="Times New Roman" w:hAnsi="Times New Roman" w:cs="Times New Roman"/>
          <w:color w:val="000000"/>
          <w:sz w:val="24"/>
          <w:szCs w:val="24"/>
        </w:rPr>
        <w:t>granzym</w:t>
      </w:r>
      <w:r w:rsidRPr="00D9488D">
        <w:rPr>
          <w:rFonts w:ascii="Times New Roman" w:hAnsi="Times New Roman" w:cs="Times New Roman"/>
          <w:color w:val="000000"/>
          <w:sz w:val="24"/>
          <w:szCs w:val="24"/>
          <w:highlight w:val="green"/>
        </w:rPr>
        <w:t>e</w:t>
      </w:r>
      <w:proofErr w:type="spellEnd"/>
      <w:r w:rsidRPr="00D9488D">
        <w:rPr>
          <w:rFonts w:ascii="Times New Roman" w:hAnsi="Times New Roman" w:cs="Times New Roman"/>
          <w:color w:val="000000"/>
          <w:sz w:val="24"/>
          <w:szCs w:val="24"/>
          <w:highlight w:val="green"/>
        </w:rPr>
        <w:t xml:space="preserve">. </w:t>
      </w:r>
      <w:r w:rsidRPr="00D9488D">
        <w:rPr>
          <w:rFonts w:ascii="Times New Roman" w:hAnsi="Times New Roman" w:cs="Times New Roman"/>
          <w:color w:val="000000"/>
          <w:sz w:val="24"/>
          <w:szCs w:val="24"/>
        </w:rPr>
        <w:t>Their cy</w:t>
      </w:r>
      <w:r w:rsidRPr="00D9488D">
        <w:rPr>
          <w:rFonts w:ascii="Times New Roman" w:hAnsi="Times New Roman" w:cs="Times New Roman"/>
          <w:color w:val="000000"/>
          <w:sz w:val="24"/>
          <w:szCs w:val="24"/>
          <w:highlight w:val="cyan"/>
        </w:rPr>
        <w:t>t</w:t>
      </w:r>
      <w:r w:rsidRPr="00D9488D">
        <w:rPr>
          <w:rFonts w:ascii="Times New Roman" w:hAnsi="Times New Roman" w:cs="Times New Roman"/>
          <w:color w:val="000000"/>
          <w:sz w:val="24"/>
          <w:szCs w:val="24"/>
        </w:rPr>
        <w:t>okines—predominantly IF</w:t>
      </w:r>
      <w:r w:rsidRPr="00D9488D">
        <w:rPr>
          <w:rFonts w:ascii="Times New Roman" w:hAnsi="Times New Roman" w:cs="Times New Roman"/>
          <w:color w:val="000000"/>
          <w:sz w:val="24"/>
          <w:szCs w:val="24"/>
          <w:highlight w:val="green"/>
        </w:rPr>
        <w:t>N-</w:t>
      </w:r>
      <w:r w:rsidR="00D9488D" w:rsidRPr="00D9488D">
        <w:rPr>
          <w:rStyle w:val="GreekCharacters"/>
          <w:rFonts w:ascii="Times New Roman" w:hAnsi="Times New Roman" w:cs="Times New Roman"/>
          <w:color w:val="000000"/>
          <w:sz w:val="24"/>
          <w:szCs w:val="24"/>
          <w:highlight w:val="green"/>
        </w:rPr>
        <w:t>γ</w:t>
      </w:r>
      <w:r w:rsidRPr="00D9488D">
        <w:rPr>
          <w:rStyle w:val="GreekCharacters"/>
          <w:rFonts w:ascii="Times New Roman" w:hAnsi="Times New Roman" w:cs="Times New Roman"/>
          <w:color w:val="000000"/>
          <w:sz w:val="24"/>
          <w:szCs w:val="24"/>
        </w:rPr>
        <w:t>,</w:t>
      </w:r>
      <w:r w:rsidRPr="00D9488D">
        <w:rPr>
          <w:rFonts w:ascii="Times New Roman" w:hAnsi="Times New Roman" w:cs="Times New Roman"/>
          <w:color w:val="000000"/>
          <w:sz w:val="24"/>
          <w:szCs w:val="24"/>
        </w:rPr>
        <w:t xml:space="preserve"> I</w:t>
      </w:r>
      <w:r w:rsidRPr="00D9488D">
        <w:rPr>
          <w:rFonts w:ascii="Times New Roman" w:hAnsi="Times New Roman" w:cs="Times New Roman"/>
          <w:color w:val="000000"/>
          <w:sz w:val="24"/>
          <w:szCs w:val="24"/>
          <w:highlight w:val="green"/>
        </w:rPr>
        <w:t>L-</w:t>
      </w:r>
      <w:r w:rsidRPr="00D9488D">
        <w:rPr>
          <w:rFonts w:ascii="Times New Roman" w:hAnsi="Times New Roman" w:cs="Times New Roman"/>
          <w:color w:val="000000"/>
          <w:sz w:val="24"/>
          <w:szCs w:val="24"/>
        </w:rPr>
        <w:t>4, and I</w:t>
      </w:r>
      <w:r w:rsidRPr="00D9488D">
        <w:rPr>
          <w:rFonts w:ascii="Times New Roman" w:hAnsi="Times New Roman" w:cs="Times New Roman"/>
          <w:color w:val="000000"/>
          <w:sz w:val="24"/>
          <w:szCs w:val="24"/>
          <w:highlight w:val="green"/>
        </w:rPr>
        <w:t>L-</w:t>
      </w:r>
      <w:r w:rsidRPr="00D9488D">
        <w:rPr>
          <w:rFonts w:ascii="Times New Roman" w:hAnsi="Times New Roman" w:cs="Times New Roman"/>
          <w:color w:val="000000"/>
          <w:sz w:val="24"/>
          <w:szCs w:val="24"/>
        </w:rPr>
        <w:t>13—drive immune activation and modulate the TM</w:t>
      </w:r>
      <w:r w:rsidRPr="00D9488D">
        <w:rPr>
          <w:rFonts w:ascii="Times New Roman" w:hAnsi="Times New Roman" w:cs="Times New Roman"/>
          <w:color w:val="000000"/>
          <w:sz w:val="24"/>
          <w:szCs w:val="24"/>
          <w:highlight w:val="green"/>
        </w:rPr>
        <w:t xml:space="preserve">E. </w:t>
      </w:r>
      <w:proofErr w:type="spellStart"/>
      <w:proofErr w:type="gramStart"/>
      <w:r w:rsidRPr="00D9488D">
        <w:rPr>
          <w:rFonts w:ascii="Times New Roman" w:hAnsi="Times New Roman" w:cs="Times New Roman"/>
          <w:color w:val="000000"/>
          <w:sz w:val="24"/>
          <w:szCs w:val="24"/>
        </w:rPr>
        <w:t>iNKT</w:t>
      </w:r>
      <w:proofErr w:type="spellEnd"/>
      <w:proofErr w:type="gramEnd"/>
      <w:r w:rsidRPr="00D9488D">
        <w:rPr>
          <w:rFonts w:ascii="Times New Roman" w:hAnsi="Times New Roman" w:cs="Times New Roman"/>
          <w:color w:val="000000"/>
          <w:sz w:val="24"/>
          <w:szCs w:val="24"/>
        </w:rPr>
        <w:t xml:space="preserve"> cells broadly stimulate immunity with minimal </w:t>
      </w:r>
      <w:proofErr w:type="spellStart"/>
      <w:r w:rsidRPr="00D9488D">
        <w:rPr>
          <w:rFonts w:ascii="Times New Roman" w:hAnsi="Times New Roman" w:cs="Times New Roman"/>
          <w:color w:val="000000"/>
          <w:sz w:val="24"/>
          <w:szCs w:val="24"/>
        </w:rPr>
        <w:t>GvHD</w:t>
      </w:r>
      <w:proofErr w:type="spellEnd"/>
      <w:r w:rsidRPr="00D9488D">
        <w:rPr>
          <w:rFonts w:ascii="Times New Roman" w:hAnsi="Times New Roman" w:cs="Times New Roman"/>
          <w:color w:val="000000"/>
          <w:sz w:val="24"/>
          <w:szCs w:val="24"/>
        </w:rPr>
        <w:t xml:space="preserve"> risk due to their innate and adaptive features (see </w:t>
      </w:r>
      <w:r w:rsidRPr="00D9488D">
        <w:rPr>
          <w:rStyle w:val="TableCitation"/>
          <w:rFonts w:ascii="Times New Roman" w:hAnsi="Times New Roman" w:cs="Times New Roman"/>
          <w:color w:val="000000"/>
          <w:sz w:val="24"/>
          <w:szCs w:val="24"/>
        </w:rPr>
        <w:t>Table 2.8</w:t>
      </w:r>
      <w:r w:rsidRPr="00D9488D">
        <w:rPr>
          <w:rFonts w:ascii="Times New Roman" w:hAnsi="Times New Roman" w:cs="Times New Roman"/>
          <w:color w:val="000000"/>
          <w:sz w:val="24"/>
          <w:szCs w:val="24"/>
        </w:rPr>
        <w:t>).</w:t>
      </w:r>
    </w:p>
    <w:p w:rsidR="008917CD" w:rsidRPr="00D9488D" w:rsidRDefault="000F3222" w:rsidP="0089433A">
      <w:pPr>
        <w:pStyle w:val="PMI"/>
      </w:pPr>
      <w:r w:rsidRPr="00D9488D">
        <w:rPr>
          <w:rFonts w:ascii="Times New Roman" w:hAnsi="Times New Roman" w:cs="Times New Roman"/>
          <w:color w:val="000000"/>
          <w:sz w:val="24"/>
          <w:szCs w:val="24"/>
        </w:rPr>
        <w:t xml:space="preserve">&lt;INSERT </w:t>
      </w:r>
      <w:sdt>
        <w:sdtPr>
          <w:rPr>
            <w:rFonts w:ascii="Times New Roman" w:hAnsi="Times New Roman" w:cs="Times New Roman"/>
            <w:color w:val="000000"/>
            <w:sz w:val="24"/>
            <w:szCs w:val="24"/>
          </w:rPr>
          <w:alias w:val="Table Citation"/>
          <w:tag w:val="tab_cite"/>
          <w:id w:val="-160317880"/>
          <w:placeholder>
            <w:docPart w:val="DefaultPlaceholder_1082065158"/>
          </w:placeholder>
        </w:sdtPr>
        <w:sdtEndPr/>
        <w:sdtContent>
          <w:r w:rsidRPr="00D9488D">
            <w:rPr>
              <w:rFonts w:ascii="Times New Roman" w:hAnsi="Times New Roman" w:cs="Times New Roman"/>
              <w:color w:val="000000"/>
              <w:sz w:val="24"/>
              <w:szCs w:val="24"/>
            </w:rPr>
            <w:t>TAB2.8</w:t>
          </w:r>
        </w:sdtContent>
      </w:sdt>
      <w:r w:rsidRPr="00D9488D">
        <w:rPr>
          <w:rFonts w:ascii="Times New Roman" w:hAnsi="Times New Roman" w:cs="Times New Roman"/>
          <w:color w:val="000000"/>
          <w:sz w:val="24"/>
          <w:szCs w:val="24"/>
        </w:rPr>
        <w:t>&gt;</w:t>
      </w:r>
    </w:p>
    <w:p w:rsidR="008917CD" w:rsidRPr="00D9488D" w:rsidRDefault="00D9488D">
      <w:pPr>
        <w:pStyle w:val="H20"/>
        <w:spacing w:line="480" w:lineRule="auto"/>
        <w:contextualSpacing/>
        <w:rPr>
          <w:rFonts w:ascii="Times New Roman" w:hAnsi="Times New Roman" w:cs="Times New Roman"/>
          <w:b/>
          <w:color w:val="000000"/>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hAnsi="Times New Roman" w:cs="Times New Roman"/>
          <w:b/>
          <w:color w:val="000000"/>
          <w:sz w:val="24"/>
          <w:szCs w:val="24"/>
          <w:highlight w:val="yellow"/>
        </w:rPr>
        <w:t>Cellular Characteristics</w:t>
      </w:r>
    </w:p>
    <w:p w:rsidR="008917CD" w:rsidRPr="00D9488D" w:rsidRDefault="000F3222" w:rsidP="0089433A">
      <w:pPr>
        <w:pStyle w:val="TXT-FLUSH"/>
        <w:spacing w:before="100" w:beforeAutospacing="1" w:after="100" w:afterAutospacing="1" w:line="480" w:lineRule="auto"/>
        <w:contextualSpacing/>
        <w:rPr>
          <w:rFonts w:ascii="Times New Roman" w:hAnsi="Times New Roman" w:cs="Times New Roman"/>
          <w:color w:val="000000"/>
          <w:sz w:val="24"/>
          <w:szCs w:val="24"/>
        </w:rPr>
      </w:pPr>
      <w:proofErr w:type="spellStart"/>
      <w:proofErr w:type="gramStart"/>
      <w:r w:rsidRPr="00D9488D">
        <w:rPr>
          <w:rFonts w:ascii="Times New Roman" w:hAnsi="Times New Roman" w:cs="Times New Roman"/>
          <w:color w:val="000000"/>
          <w:sz w:val="24"/>
          <w:szCs w:val="24"/>
        </w:rPr>
        <w:t>iNKT</w:t>
      </w:r>
      <w:proofErr w:type="spellEnd"/>
      <w:proofErr w:type="gramEnd"/>
      <w:r w:rsidRPr="00D9488D">
        <w:rPr>
          <w:rFonts w:ascii="Times New Roman" w:hAnsi="Times New Roman" w:cs="Times New Roman"/>
          <w:color w:val="000000"/>
          <w:sz w:val="24"/>
          <w:szCs w:val="24"/>
        </w:rPr>
        <w:t xml:space="preserve"> cells are characterized as CD3+ T lymphocytes, which can be derived either </w:t>
      </w:r>
      <w:proofErr w:type="spellStart"/>
      <w:r w:rsidRPr="00D9488D">
        <w:rPr>
          <w:rFonts w:ascii="Times New Roman" w:hAnsi="Times New Roman" w:cs="Times New Roman"/>
          <w:color w:val="000000"/>
          <w:sz w:val="24"/>
          <w:szCs w:val="24"/>
        </w:rPr>
        <w:t>autologously</w:t>
      </w:r>
      <w:proofErr w:type="spellEnd"/>
      <w:r w:rsidRPr="00D9488D">
        <w:rPr>
          <w:rFonts w:ascii="Times New Roman" w:hAnsi="Times New Roman" w:cs="Times New Roman"/>
          <w:color w:val="000000"/>
          <w:sz w:val="24"/>
          <w:szCs w:val="24"/>
        </w:rPr>
        <w:t xml:space="preserve"> or </w:t>
      </w:r>
      <w:proofErr w:type="spellStart"/>
      <w:r w:rsidRPr="00D9488D">
        <w:rPr>
          <w:rFonts w:ascii="Times New Roman" w:hAnsi="Times New Roman" w:cs="Times New Roman"/>
          <w:color w:val="000000"/>
          <w:sz w:val="24"/>
          <w:szCs w:val="24"/>
        </w:rPr>
        <w:t>allogeneically</w:t>
      </w:r>
      <w:proofErr w:type="spellEnd"/>
      <w:r w:rsidRPr="00D9488D">
        <w:rPr>
          <w:rFonts w:ascii="Times New Roman" w:hAnsi="Times New Roman" w:cs="Times New Roman"/>
          <w:color w:val="000000"/>
          <w:sz w:val="24"/>
          <w:szCs w:val="24"/>
        </w:rPr>
        <w:t>. These cells are typi</w:t>
      </w:r>
      <w:r w:rsidRPr="00D9488D">
        <w:rPr>
          <w:rFonts w:ascii="Times New Roman" w:hAnsi="Times New Roman" w:cs="Times New Roman"/>
          <w:color w:val="000000"/>
          <w:sz w:val="24"/>
          <w:szCs w:val="24"/>
          <w:highlight w:val="cyan"/>
        </w:rPr>
        <w:t>c</w:t>
      </w:r>
      <w:r w:rsidRPr="00D9488D">
        <w:rPr>
          <w:rFonts w:ascii="Times New Roman" w:hAnsi="Times New Roman" w:cs="Times New Roman"/>
          <w:color w:val="000000"/>
          <w:sz w:val="24"/>
          <w:szCs w:val="24"/>
        </w:rPr>
        <w:t xml:space="preserve">ally expanded </w:t>
      </w:r>
      <w:r w:rsidRPr="00D9488D">
        <w:rPr>
          <w:rFonts w:ascii="Times New Roman" w:hAnsi="Times New Roman" w:cs="Times New Roman"/>
          <w:i/>
          <w:color w:val="000000"/>
          <w:sz w:val="24"/>
          <w:szCs w:val="24"/>
        </w:rPr>
        <w:t>ex vivo</w:t>
      </w:r>
      <w:r w:rsidRPr="00D9488D">
        <w:rPr>
          <w:rFonts w:ascii="Times New Roman" w:hAnsi="Times New Roman" w:cs="Times New Roman"/>
          <w:color w:val="000000"/>
          <w:sz w:val="24"/>
          <w:szCs w:val="24"/>
          <w:highlight w:val="cyan"/>
        </w:rPr>
        <w:t xml:space="preserve"> </w:t>
      </w:r>
      <w:r w:rsidRPr="00D9488D">
        <w:rPr>
          <w:rFonts w:ascii="Times New Roman" w:hAnsi="Times New Roman" w:cs="Times New Roman"/>
          <w:color w:val="000000"/>
          <w:sz w:val="24"/>
          <w:szCs w:val="24"/>
        </w:rPr>
        <w:t xml:space="preserve">with </w:t>
      </w:r>
      <w:r w:rsidR="00D9488D" w:rsidRPr="00D9488D">
        <w:rPr>
          <w:rStyle w:val="GreekCharacters"/>
          <w:rFonts w:ascii="Times New Roman" w:hAnsi="Times New Roman" w:cs="Times New Roman"/>
          <w:color w:val="000000"/>
          <w:sz w:val="24"/>
          <w:szCs w:val="24"/>
          <w:highlight w:val="green"/>
        </w:rPr>
        <w:t>α</w:t>
      </w:r>
      <w:r w:rsidRPr="00D9488D">
        <w:rPr>
          <w:rStyle w:val="GreekCharacters"/>
          <w:rFonts w:ascii="Times New Roman" w:hAnsi="Times New Roman" w:cs="Times New Roman"/>
          <w:color w:val="000000"/>
          <w:sz w:val="24"/>
          <w:szCs w:val="24"/>
        </w:rPr>
        <w:t>-</w:t>
      </w:r>
      <w:proofErr w:type="spellStart"/>
      <w:r w:rsidRPr="00D9488D">
        <w:rPr>
          <w:rFonts w:ascii="Times New Roman" w:hAnsi="Times New Roman" w:cs="Times New Roman"/>
          <w:color w:val="000000"/>
          <w:sz w:val="24"/>
          <w:szCs w:val="24"/>
        </w:rPr>
        <w:t>galactosylceramide</w:t>
      </w:r>
      <w:proofErr w:type="spellEnd"/>
      <w:r w:rsidRPr="00D9488D">
        <w:rPr>
          <w:rFonts w:ascii="Times New Roman" w:hAnsi="Times New Roman" w:cs="Times New Roman"/>
          <w:color w:val="000000"/>
          <w:sz w:val="24"/>
          <w:szCs w:val="24"/>
        </w:rPr>
        <w:t xml:space="preserve"> (</w:t>
      </w:r>
      <w:r w:rsidR="00D9488D" w:rsidRPr="00D9488D">
        <w:rPr>
          <w:rStyle w:val="GreekCharacters"/>
          <w:rFonts w:ascii="Times New Roman" w:hAnsi="Times New Roman" w:cs="Times New Roman"/>
          <w:color w:val="000000"/>
          <w:sz w:val="24"/>
          <w:szCs w:val="24"/>
          <w:highlight w:val="green"/>
        </w:rPr>
        <w:t>α</w:t>
      </w:r>
      <w:r w:rsidRPr="00D9488D">
        <w:rPr>
          <w:rStyle w:val="GreekCharacters"/>
          <w:rFonts w:ascii="Times New Roman" w:hAnsi="Times New Roman" w:cs="Times New Roman"/>
          <w:color w:val="000000"/>
          <w:sz w:val="24"/>
          <w:szCs w:val="24"/>
        </w:rPr>
        <w:t>-</w:t>
      </w:r>
      <w:proofErr w:type="spellStart"/>
      <w:r w:rsidRPr="00D9488D">
        <w:rPr>
          <w:rFonts w:ascii="Times New Roman" w:hAnsi="Times New Roman" w:cs="Times New Roman"/>
          <w:color w:val="000000"/>
          <w:sz w:val="24"/>
          <w:szCs w:val="24"/>
        </w:rPr>
        <w:t>GalCer</w:t>
      </w:r>
      <w:proofErr w:type="spellEnd"/>
      <w:r w:rsidRPr="00D9488D">
        <w:rPr>
          <w:rFonts w:ascii="Times New Roman" w:hAnsi="Times New Roman" w:cs="Times New Roman"/>
          <w:color w:val="000000"/>
          <w:sz w:val="24"/>
          <w:szCs w:val="24"/>
        </w:rPr>
        <w:t>) and interleuki</w:t>
      </w:r>
      <w:r w:rsidRPr="00D9488D">
        <w:rPr>
          <w:rFonts w:ascii="Times New Roman" w:hAnsi="Times New Roman" w:cs="Times New Roman"/>
          <w:color w:val="000000"/>
          <w:sz w:val="24"/>
          <w:szCs w:val="24"/>
          <w:highlight w:val="green"/>
        </w:rPr>
        <w:t>n-</w:t>
      </w:r>
      <w:r w:rsidRPr="00D9488D">
        <w:rPr>
          <w:rFonts w:ascii="Times New Roman" w:hAnsi="Times New Roman" w:cs="Times New Roman"/>
          <w:color w:val="000000"/>
          <w:sz w:val="24"/>
          <w:szCs w:val="24"/>
        </w:rPr>
        <w:t>2 (I</w:t>
      </w:r>
      <w:r w:rsidRPr="00D9488D">
        <w:rPr>
          <w:rFonts w:ascii="Times New Roman" w:hAnsi="Times New Roman" w:cs="Times New Roman"/>
          <w:color w:val="000000"/>
          <w:sz w:val="24"/>
          <w:szCs w:val="24"/>
          <w:highlight w:val="green"/>
        </w:rPr>
        <w:t>L-</w:t>
      </w:r>
      <w:r w:rsidRPr="00D9488D">
        <w:rPr>
          <w:rFonts w:ascii="Times New Roman" w:hAnsi="Times New Roman" w:cs="Times New Roman"/>
          <w:color w:val="000000"/>
          <w:sz w:val="24"/>
          <w:szCs w:val="24"/>
        </w:rPr>
        <w:t>2). CAR-</w:t>
      </w:r>
      <w:proofErr w:type="spellStart"/>
      <w:r w:rsidRPr="00D9488D">
        <w:rPr>
          <w:rFonts w:ascii="Times New Roman" w:hAnsi="Times New Roman" w:cs="Times New Roman"/>
          <w:color w:val="000000"/>
          <w:sz w:val="24"/>
          <w:szCs w:val="24"/>
        </w:rPr>
        <w:t>iNKT</w:t>
      </w:r>
      <w:proofErr w:type="spellEnd"/>
      <w:r w:rsidRPr="00D9488D">
        <w:rPr>
          <w:rFonts w:ascii="Times New Roman" w:hAnsi="Times New Roman" w:cs="Times New Roman"/>
          <w:color w:val="000000"/>
          <w:sz w:val="24"/>
          <w:szCs w:val="24"/>
        </w:rPr>
        <w:t xml:space="preserve"> cells incorporate </w:t>
      </w:r>
      <w:proofErr w:type="spellStart"/>
      <w:r w:rsidRPr="00D9488D">
        <w:rPr>
          <w:rFonts w:ascii="Times New Roman" w:hAnsi="Times New Roman" w:cs="Times New Roman"/>
          <w:color w:val="000000"/>
          <w:sz w:val="24"/>
          <w:szCs w:val="24"/>
        </w:rPr>
        <w:t>costimulatory</w:t>
      </w:r>
      <w:proofErr w:type="spellEnd"/>
      <w:r w:rsidRPr="00D9488D">
        <w:rPr>
          <w:rFonts w:ascii="Times New Roman" w:hAnsi="Times New Roman" w:cs="Times New Roman"/>
          <w:color w:val="000000"/>
          <w:sz w:val="24"/>
          <w:szCs w:val="24"/>
        </w:rPr>
        <w:t xml:space="preserve"> domains (e.g. CD28 or 4-1BB), to enhance cellular activation and persistenc</w:t>
      </w:r>
      <w:r w:rsidRPr="00D9488D">
        <w:rPr>
          <w:rFonts w:ascii="Times New Roman" w:hAnsi="Times New Roman" w:cs="Times New Roman"/>
          <w:color w:val="000000"/>
          <w:sz w:val="24"/>
          <w:szCs w:val="24"/>
          <w:highlight w:val="green"/>
        </w:rPr>
        <w:t xml:space="preserve">e. </w:t>
      </w:r>
      <w:r w:rsidRPr="00D9488D">
        <w:rPr>
          <w:rFonts w:ascii="Times New Roman" w:hAnsi="Times New Roman" w:cs="Times New Roman"/>
          <w:color w:val="000000"/>
          <w:sz w:val="24"/>
          <w:szCs w:val="24"/>
        </w:rPr>
        <w:t xml:space="preserve">Despite their low abundance and associated scalability limitations, </w:t>
      </w:r>
      <w:proofErr w:type="spellStart"/>
      <w:r w:rsidRPr="00D9488D">
        <w:rPr>
          <w:rFonts w:ascii="Times New Roman" w:hAnsi="Times New Roman" w:cs="Times New Roman"/>
          <w:color w:val="000000"/>
          <w:sz w:val="24"/>
          <w:szCs w:val="24"/>
        </w:rPr>
        <w:t>iNKT</w:t>
      </w:r>
      <w:proofErr w:type="spellEnd"/>
      <w:r w:rsidRPr="00D9488D">
        <w:rPr>
          <w:rFonts w:ascii="Times New Roman" w:hAnsi="Times New Roman" w:cs="Times New Roman"/>
          <w:color w:val="000000"/>
          <w:sz w:val="24"/>
          <w:szCs w:val="24"/>
        </w:rPr>
        <w:t xml:space="preserve"> cells possess distinct immunological profiles with a reduced risk of </w:t>
      </w:r>
      <w:proofErr w:type="spellStart"/>
      <w:r w:rsidRPr="00D9488D">
        <w:rPr>
          <w:rFonts w:ascii="Times New Roman" w:hAnsi="Times New Roman" w:cs="Times New Roman"/>
          <w:color w:val="000000"/>
          <w:sz w:val="24"/>
          <w:szCs w:val="24"/>
        </w:rPr>
        <w:t>GvHD</w:t>
      </w:r>
      <w:proofErr w:type="spellEnd"/>
      <w:r w:rsidRPr="00D9488D">
        <w:rPr>
          <w:rFonts w:ascii="Times New Roman" w:hAnsi="Times New Roman" w:cs="Times New Roman"/>
          <w:color w:val="000000"/>
          <w:sz w:val="24"/>
          <w:szCs w:val="24"/>
        </w:rPr>
        <w:t>.</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Clinical Applications</w:t>
      </w:r>
    </w:p>
    <w:p w:rsidR="008917CD" w:rsidRPr="00D9488D" w:rsidRDefault="000F3222" w:rsidP="0089433A">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D9488D">
        <w:rPr>
          <w:rFonts w:ascii="Times New Roman" w:eastAsia="Times New Roman" w:hAnsi="Times New Roman" w:cs="Times New Roman"/>
          <w:sz w:val="24"/>
          <w:szCs w:val="24"/>
        </w:rPr>
        <w:t>iNKT</w:t>
      </w:r>
      <w:proofErr w:type="spellEnd"/>
      <w:proofErr w:type="gramEnd"/>
      <w:r w:rsidRPr="00D9488D">
        <w:rPr>
          <w:rFonts w:ascii="Times New Roman" w:eastAsia="Times New Roman" w:hAnsi="Times New Roman" w:cs="Times New Roman"/>
          <w:sz w:val="24"/>
          <w:szCs w:val="24"/>
        </w:rPr>
        <w:t xml:space="preserve"> cells are under investigation for several hematologic malignancies and solid tumors.</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Advantages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Limitations</w:t>
      </w:r>
    </w:p>
    <w:p w:rsidR="008917CD" w:rsidRPr="00D9488D" w:rsidRDefault="000F3222" w:rsidP="0089433A">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D9488D">
        <w:rPr>
          <w:rFonts w:ascii="Times New Roman" w:eastAsia="Times New Roman" w:hAnsi="Times New Roman" w:cs="Times New Roman"/>
          <w:sz w:val="24"/>
          <w:szCs w:val="24"/>
        </w:rPr>
        <w:lastRenderedPageBreak/>
        <w:t>iNKT</w:t>
      </w:r>
      <w:proofErr w:type="spellEnd"/>
      <w:proofErr w:type="gramEnd"/>
      <w:r w:rsidRPr="00D9488D">
        <w:rPr>
          <w:rFonts w:ascii="Times New Roman" w:eastAsia="Times New Roman" w:hAnsi="Times New Roman" w:cs="Times New Roman"/>
          <w:sz w:val="24"/>
          <w:szCs w:val="24"/>
        </w:rPr>
        <w:t xml:space="preserve"> cells offer the advantages of low </w:t>
      </w:r>
      <w:proofErr w:type="spellStart"/>
      <w:r w:rsidRPr="00D9488D">
        <w:rPr>
          <w:rFonts w:ascii="Times New Roman" w:eastAsia="Times New Roman" w:hAnsi="Times New Roman" w:cs="Times New Roman"/>
          <w:sz w:val="24"/>
          <w:szCs w:val="24"/>
        </w:rPr>
        <w:t>GvHD</w:t>
      </w:r>
      <w:proofErr w:type="spellEnd"/>
      <w:r w:rsidRPr="00D9488D">
        <w:rPr>
          <w:rFonts w:ascii="Times New Roman" w:eastAsia="Times New Roman" w:hAnsi="Times New Roman" w:cs="Times New Roman"/>
          <w:sz w:val="24"/>
          <w:szCs w:val="24"/>
        </w:rPr>
        <w:t xml:space="preserve"> risk and effective modulation of the tumor microenvironment through cytokine secretion. However, their clinical use is challenged by low natural abundance limiting scalability and potential off-target effects related to lipid antigen recognition.</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Active Research</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Current research on </w:t>
      </w:r>
      <w:proofErr w:type="spellStart"/>
      <w:r w:rsidRPr="00D9488D">
        <w:rPr>
          <w:rFonts w:ascii="Times New Roman" w:eastAsia="Times New Roman" w:hAnsi="Times New Roman" w:cs="Times New Roman"/>
          <w:sz w:val="24"/>
          <w:szCs w:val="24"/>
        </w:rPr>
        <w:t>iNKT</w:t>
      </w:r>
      <w:proofErr w:type="spellEnd"/>
      <w:r w:rsidRPr="00D9488D">
        <w:rPr>
          <w:rFonts w:ascii="Times New Roman" w:eastAsia="Times New Roman" w:hAnsi="Times New Roman" w:cs="Times New Roman"/>
          <w:sz w:val="24"/>
          <w:szCs w:val="24"/>
        </w:rPr>
        <w:t xml:space="preserve"> cells focuses on engineering CAR-</w:t>
      </w:r>
      <w:proofErr w:type="spellStart"/>
      <w:r w:rsidRPr="00D9488D">
        <w:rPr>
          <w:rFonts w:ascii="Times New Roman" w:eastAsia="Times New Roman" w:hAnsi="Times New Roman" w:cs="Times New Roman"/>
          <w:sz w:val="24"/>
          <w:szCs w:val="24"/>
        </w:rPr>
        <w:t>iNKT</w:t>
      </w:r>
      <w:proofErr w:type="spellEnd"/>
      <w:r w:rsidRPr="00D9488D">
        <w:rPr>
          <w:rFonts w:ascii="Times New Roman" w:eastAsia="Times New Roman" w:hAnsi="Times New Roman" w:cs="Times New Roman"/>
          <w:sz w:val="24"/>
          <w:szCs w:val="24"/>
        </w:rPr>
        <w:t xml:space="preserve"> therapies enhanced with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15 to improve cell expansion, persistence, and antitumor effica</w:t>
      </w:r>
      <w:r w:rsidRPr="00D9488D">
        <w:rPr>
          <w:rFonts w:ascii="Times New Roman" w:eastAsia="Times New Roman" w:hAnsi="Times New Roman" w:cs="Times New Roman"/>
          <w:sz w:val="24"/>
          <w:szCs w:val="24"/>
          <w:highlight w:val="cyan"/>
        </w:rPr>
        <w:t>c</w:t>
      </w:r>
      <w:r w:rsidRPr="00D9488D">
        <w:rPr>
          <w:rFonts w:ascii="Times New Roman" w:eastAsia="Times New Roman" w:hAnsi="Times New Roman" w:cs="Times New Roman"/>
          <w:sz w:val="24"/>
          <w:szCs w:val="24"/>
        </w:rPr>
        <w:t xml:space="preserve">y. Additionally, synthetic </w:t>
      </w:r>
      <w:r w:rsidR="00D9488D" w:rsidRPr="00D9488D">
        <w:rPr>
          <w:rStyle w:val="GreekCharacters"/>
          <w:rFonts w:ascii="Times New Roman" w:eastAsia="Times New Roman" w:hAnsi="Times New Roman" w:cs="Times New Roman"/>
          <w:sz w:val="24"/>
          <w:szCs w:val="24"/>
          <w:highlight w:val="green"/>
        </w:rPr>
        <w:t>α</w:t>
      </w:r>
      <w:r w:rsidRPr="00D9488D">
        <w:rPr>
          <w:rStyle w:val="GreekCharacters"/>
          <w:rFonts w:ascii="Times New Roman" w:eastAsia="Times New Roman" w:hAnsi="Times New Roman" w:cs="Times New Roman"/>
          <w:sz w:val="24"/>
          <w:szCs w:val="24"/>
        </w:rPr>
        <w:t>-</w:t>
      </w:r>
      <w:proofErr w:type="spellStart"/>
      <w:r w:rsidRPr="00D9488D">
        <w:rPr>
          <w:rFonts w:ascii="Times New Roman" w:eastAsia="Times New Roman" w:hAnsi="Times New Roman" w:cs="Times New Roman"/>
          <w:sz w:val="24"/>
          <w:szCs w:val="24"/>
        </w:rPr>
        <w:t>GalCer</w:t>
      </w:r>
      <w:proofErr w:type="spellEnd"/>
      <w:r w:rsidRPr="00D9488D">
        <w:rPr>
          <w:rFonts w:ascii="Times New Roman" w:eastAsia="Times New Roman" w:hAnsi="Times New Roman" w:cs="Times New Roman"/>
          <w:sz w:val="24"/>
          <w:szCs w:val="24"/>
        </w:rPr>
        <w:t xml:space="preserve"> analogs are being developed to more precisely activate </w:t>
      </w:r>
      <w:proofErr w:type="spellStart"/>
      <w:r w:rsidRPr="00D9488D">
        <w:rPr>
          <w:rFonts w:ascii="Times New Roman" w:eastAsia="Times New Roman" w:hAnsi="Times New Roman" w:cs="Times New Roman"/>
          <w:sz w:val="24"/>
          <w:szCs w:val="24"/>
        </w:rPr>
        <w:t>iNKT</w:t>
      </w:r>
      <w:proofErr w:type="spellEnd"/>
      <w:r w:rsidRPr="00D9488D">
        <w:rPr>
          <w:rFonts w:ascii="Times New Roman" w:eastAsia="Times New Roman" w:hAnsi="Times New Roman" w:cs="Times New Roman"/>
          <w:sz w:val="24"/>
          <w:szCs w:val="24"/>
        </w:rPr>
        <w:t xml:space="preserve"> cells while minimizing off-target effects. These strategies aim to overcome challenges related to limited cell numbers and optimize therapeutic potential across diverse malignancies.</w:t>
      </w:r>
    </w:p>
    <w:p w:rsidR="008917CD" w:rsidRPr="00D9488D" w:rsidRDefault="00D9488D">
      <w:pPr>
        <w:pStyle w:val="H1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&lt;H1&gt;</w:t>
      </w:r>
      <w:r w:rsidRPr="00D9488D">
        <w:rPr>
          <w:rFonts w:ascii="Times New Roman" w:eastAsia="Times New Roman" w:hAnsi="Times New Roman" w:cs="Times New Roman"/>
          <w:b/>
          <w:bCs/>
          <w:sz w:val="24"/>
          <w:szCs w:val="24"/>
          <w:highlight w:val="yellow"/>
        </w:rPr>
        <w:t>Car-Modified Macrophages (Car-M)</w:t>
      </w:r>
    </w:p>
    <w:p w:rsidR="008917CD" w:rsidRPr="00D9488D" w:rsidRDefault="00D9488D">
      <w:pPr>
        <w:pStyle w:val="H20"/>
        <w:spacing w:line="480" w:lineRule="auto"/>
        <w:contextualSpacing/>
        <w:rPr>
          <w:rFonts w:ascii="Times New Roman" w:hAnsi="Times New Roman" w:cs="Times New Roman"/>
          <w:color w:val="000000"/>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hAnsi="Times New Roman" w:cs="Times New Roman"/>
          <w:b/>
          <w:color w:val="000000"/>
          <w:sz w:val="24"/>
          <w:szCs w:val="24"/>
          <w:highlight w:val="yellow"/>
        </w:rPr>
        <w:t>Overview</w:t>
      </w:r>
    </w:p>
    <w:p w:rsidR="008917CD" w:rsidRPr="00D9488D" w:rsidRDefault="000F3222">
      <w:pPr>
        <w:pStyle w:val="TXT-FLUSH"/>
        <w:spacing w:line="480" w:lineRule="auto"/>
        <w:contextualSpacing/>
        <w:rPr>
          <w:rFonts w:ascii="Times New Roman" w:hAnsi="Times New Roman" w:cs="Times New Roman"/>
          <w:sz w:val="24"/>
          <w:szCs w:val="24"/>
        </w:rPr>
      </w:pPr>
      <w:r w:rsidRPr="00D9488D">
        <w:rPr>
          <w:rFonts w:ascii="Times New Roman" w:hAnsi="Times New Roman" w:cs="Times New Roman"/>
          <w:color w:val="000000"/>
          <w:sz w:val="24"/>
          <w:szCs w:val="24"/>
        </w:rPr>
        <w:t>CAR-engineered macrophage therapies are designed to recruit macrophages for the phagocytosis of solid tumors and address challenges associated with TME penetration in antige</w:t>
      </w:r>
      <w:r w:rsidRPr="00D9488D">
        <w:rPr>
          <w:rFonts w:ascii="Times New Roman" w:hAnsi="Times New Roman" w:cs="Times New Roman"/>
          <w:color w:val="000000"/>
          <w:sz w:val="24"/>
          <w:szCs w:val="24"/>
          <w:highlight w:val="green"/>
        </w:rPr>
        <w:t>n-</w:t>
      </w:r>
      <w:r w:rsidRPr="00D9488D">
        <w:rPr>
          <w:rFonts w:ascii="Times New Roman" w:hAnsi="Times New Roman" w:cs="Times New Roman"/>
          <w:color w:val="000000"/>
          <w:sz w:val="24"/>
          <w:szCs w:val="24"/>
        </w:rPr>
        <w:t xml:space="preserve">abundant cancers. </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Molecular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Functional Biology</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CAR-Ms are engineered to express CARs composed of tumor-targeting </w:t>
      </w:r>
      <w:proofErr w:type="spellStart"/>
      <w:r w:rsidRPr="00D9488D">
        <w:rPr>
          <w:rFonts w:ascii="Times New Roman" w:eastAsia="Times New Roman" w:hAnsi="Times New Roman" w:cs="Times New Roman"/>
          <w:sz w:val="24"/>
          <w:szCs w:val="24"/>
        </w:rPr>
        <w:t>scF</w:t>
      </w:r>
      <w:r w:rsidRPr="00D9488D">
        <w:rPr>
          <w:rFonts w:ascii="Times New Roman" w:eastAsia="Times New Roman" w:hAnsi="Times New Roman" w:cs="Times New Roman"/>
          <w:sz w:val="24"/>
          <w:szCs w:val="24"/>
          <w:highlight w:val="green"/>
        </w:rPr>
        <w:t>vs</w:t>
      </w:r>
      <w:proofErr w:type="spellEnd"/>
      <w:r w:rsidRPr="00D9488D">
        <w:rPr>
          <w:rFonts w:ascii="Times New Roman" w:eastAsia="Times New Roman" w:hAnsi="Times New Roman" w:cs="Times New Roman"/>
          <w:sz w:val="24"/>
          <w:szCs w:val="24"/>
        </w:rPr>
        <w:t xml:space="preserve"> coupled with intracellular signaling domains derived from phag</w:t>
      </w:r>
      <w:r w:rsidRPr="00D9488D">
        <w:rPr>
          <w:rFonts w:ascii="Times New Roman" w:eastAsia="Times New Roman" w:hAnsi="Times New Roman" w:cs="Times New Roman"/>
          <w:sz w:val="24"/>
          <w:szCs w:val="24"/>
          <w:highlight w:val="cyan"/>
        </w:rPr>
        <w:t>o</w:t>
      </w:r>
      <w:r w:rsidRPr="00D9488D">
        <w:rPr>
          <w:rFonts w:ascii="Times New Roman" w:eastAsia="Times New Roman" w:hAnsi="Times New Roman" w:cs="Times New Roman"/>
          <w:sz w:val="24"/>
          <w:szCs w:val="24"/>
        </w:rPr>
        <w:t>cytic</w:t>
      </w:r>
      <w:r w:rsidRPr="00D9488D">
        <w:rPr>
          <w:rFonts w:ascii="Times New Roman" w:eastAsia="Times New Roman" w:hAnsi="Times New Roman" w:cs="Times New Roman"/>
          <w:sz w:val="24"/>
          <w:szCs w:val="24"/>
          <w:highlight w:val="cyan"/>
        </w:rPr>
        <w:t xml:space="preserve"> </w:t>
      </w:r>
      <w:r w:rsidRPr="00D9488D">
        <w:rPr>
          <w:rFonts w:ascii="Times New Roman" w:eastAsia="Times New Roman" w:hAnsi="Times New Roman" w:cs="Times New Roman"/>
          <w:sz w:val="24"/>
          <w:szCs w:val="24"/>
        </w:rPr>
        <w:t xml:space="preserve">receptors such as </w:t>
      </w:r>
      <w:proofErr w:type="spellStart"/>
      <w:r w:rsidRPr="00D9488D">
        <w:rPr>
          <w:rFonts w:ascii="Times New Roman" w:eastAsia="Times New Roman" w:hAnsi="Times New Roman" w:cs="Times New Roman"/>
          <w:sz w:val="24"/>
          <w:szCs w:val="24"/>
        </w:rPr>
        <w:t>FcR</w:t>
      </w:r>
      <w:r w:rsidR="00D9488D" w:rsidRPr="00D9488D">
        <w:rPr>
          <w:rStyle w:val="GreekCharacters"/>
          <w:rFonts w:ascii="Times New Roman" w:eastAsia="Times New Roman" w:hAnsi="Times New Roman" w:cs="Times New Roman"/>
          <w:sz w:val="24"/>
          <w:szCs w:val="24"/>
          <w:highlight w:val="green"/>
        </w:rPr>
        <w:t>γ</w:t>
      </w:r>
      <w:proofErr w:type="spellEnd"/>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CD3</w:t>
      </w:r>
      <w:r w:rsidR="00D9488D" w:rsidRPr="00D9488D">
        <w:rPr>
          <w:rStyle w:val="GreekCharacters"/>
          <w:rFonts w:ascii="Times New Roman" w:eastAsia="Times New Roman" w:hAnsi="Times New Roman" w:cs="Times New Roman"/>
          <w:sz w:val="24"/>
          <w:szCs w:val="24"/>
          <w:highlight w:val="green"/>
        </w:rPr>
        <w:t>ζ</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or Megf1</w:t>
      </w:r>
      <w:r w:rsidRPr="00D9488D">
        <w:rPr>
          <w:rFonts w:ascii="Times New Roman" w:eastAsia="Times New Roman" w:hAnsi="Times New Roman" w:cs="Times New Roman"/>
          <w:sz w:val="24"/>
          <w:szCs w:val="24"/>
          <w:highlight w:val="green"/>
        </w:rPr>
        <w:t xml:space="preserve">0. </w:t>
      </w:r>
      <w:r w:rsidRPr="00D9488D">
        <w:rPr>
          <w:rFonts w:ascii="Times New Roman" w:eastAsia="Times New Roman" w:hAnsi="Times New Roman" w:cs="Times New Roman"/>
          <w:sz w:val="24"/>
          <w:szCs w:val="24"/>
        </w:rPr>
        <w:t xml:space="preserve">These domains activate phagocytosis through pathways including </w:t>
      </w:r>
      <w:proofErr w:type="spellStart"/>
      <w:r w:rsidRPr="00D9488D">
        <w:rPr>
          <w:rFonts w:ascii="Times New Roman" w:eastAsia="Times New Roman" w:hAnsi="Times New Roman" w:cs="Times New Roman"/>
          <w:sz w:val="24"/>
          <w:szCs w:val="24"/>
        </w:rPr>
        <w:t>Phosphoinositide</w:t>
      </w:r>
      <w:proofErr w:type="spellEnd"/>
      <w:r w:rsidRPr="00D9488D">
        <w:rPr>
          <w:rFonts w:ascii="Times New Roman" w:eastAsia="Times New Roman" w:hAnsi="Times New Roman" w:cs="Times New Roman"/>
          <w:sz w:val="24"/>
          <w:szCs w:val="24"/>
        </w:rPr>
        <w:t xml:space="preserve"> 3-kinase–</w:t>
      </w:r>
      <w:proofErr w:type="spellStart"/>
      <w:r w:rsidRPr="00D9488D">
        <w:rPr>
          <w:rFonts w:ascii="Times New Roman" w:hAnsi="Times New Roman" w:cs="Times New Roman"/>
          <w:sz w:val="24"/>
          <w:szCs w:val="24"/>
        </w:rPr>
        <w:t>Akt</w:t>
      </w:r>
      <w:proofErr w:type="spellEnd"/>
      <w:r w:rsidRPr="00D9488D">
        <w:rPr>
          <w:rFonts w:ascii="Times New Roman" w:hAnsi="Times New Roman" w:cs="Times New Roman"/>
          <w:sz w:val="24"/>
          <w:szCs w:val="24"/>
        </w:rPr>
        <w:t xml:space="preserve"> (PI3K–</w:t>
      </w:r>
      <w:proofErr w:type="spellStart"/>
      <w:r w:rsidRPr="00D9488D">
        <w:rPr>
          <w:rFonts w:ascii="Times New Roman" w:hAnsi="Times New Roman" w:cs="Times New Roman"/>
          <w:sz w:val="24"/>
          <w:szCs w:val="24"/>
        </w:rPr>
        <w:t>Akt</w:t>
      </w:r>
      <w:proofErr w:type="spellEnd"/>
      <w:r w:rsidRPr="00D9488D">
        <w:rPr>
          <w:rFonts w:ascii="Times New Roman" w:hAnsi="Times New Roman" w:cs="Times New Roman"/>
          <w:sz w:val="24"/>
          <w:szCs w:val="24"/>
        </w:rPr>
        <w:t>)</w:t>
      </w:r>
      <w:r w:rsidRPr="00D9488D">
        <w:rPr>
          <w:rFonts w:ascii="Times New Roman" w:eastAsia="Times New Roman" w:hAnsi="Times New Roman" w:cs="Times New Roman"/>
          <w:sz w:val="24"/>
          <w:szCs w:val="24"/>
        </w:rPr>
        <w:t xml:space="preserve"> signaling. CAR-Ms mediate direct tumor cell killing via phagocytosis and secretion of reactive oxygen species (ROS) and nitric oxide (NO) to induce cellular stress and apoptosis. In addition to cytotoxicity, CAR-Ms function as antige</w:t>
      </w:r>
      <w:r w:rsidRPr="00D9488D">
        <w:rPr>
          <w:rFonts w:ascii="Times New Roman" w:eastAsia="Times New Roman" w:hAnsi="Times New Roman" w:cs="Times New Roman"/>
          <w:sz w:val="24"/>
          <w:szCs w:val="24"/>
          <w:highlight w:val="green"/>
        </w:rPr>
        <w:t>n-</w:t>
      </w:r>
      <w:r w:rsidRPr="00D9488D">
        <w:rPr>
          <w:rFonts w:ascii="Times New Roman" w:eastAsia="Times New Roman" w:hAnsi="Times New Roman" w:cs="Times New Roman"/>
          <w:sz w:val="24"/>
          <w:szCs w:val="24"/>
        </w:rPr>
        <w:lastRenderedPageBreak/>
        <w:t>presenting cells, bridging innate and adap</w:t>
      </w:r>
      <w:r w:rsidRPr="00D9488D">
        <w:rPr>
          <w:rFonts w:ascii="Times New Roman" w:eastAsia="Times New Roman" w:hAnsi="Times New Roman" w:cs="Times New Roman"/>
          <w:sz w:val="24"/>
          <w:szCs w:val="24"/>
          <w:highlight w:val="cyan"/>
        </w:rPr>
        <w:t>t</w:t>
      </w:r>
      <w:r w:rsidRPr="00D9488D">
        <w:rPr>
          <w:rFonts w:ascii="Times New Roman" w:eastAsia="Times New Roman" w:hAnsi="Times New Roman" w:cs="Times New Roman"/>
          <w:sz w:val="24"/>
          <w:szCs w:val="24"/>
        </w:rPr>
        <w:t xml:space="preserve">ive immunity by engaging </w:t>
      </w:r>
      <w:proofErr w:type="spellStart"/>
      <w:r w:rsidRPr="00D9488D">
        <w:rPr>
          <w:rFonts w:ascii="Times New Roman" w:eastAsia="Times New Roman" w:hAnsi="Times New Roman" w:cs="Times New Roman"/>
          <w:sz w:val="24"/>
          <w:szCs w:val="24"/>
        </w:rPr>
        <w:t>Fc</w:t>
      </w:r>
      <w:r w:rsidR="00D9488D" w:rsidRPr="00D9488D">
        <w:rPr>
          <w:rStyle w:val="GreekCharacters"/>
          <w:rFonts w:ascii="Times New Roman" w:eastAsia="Times New Roman" w:hAnsi="Times New Roman" w:cs="Times New Roman"/>
          <w:sz w:val="24"/>
          <w:szCs w:val="24"/>
          <w:highlight w:val="green"/>
        </w:rPr>
        <w:t>γ</w:t>
      </w:r>
      <w:proofErr w:type="spellEnd"/>
      <w:r w:rsidRPr="00D9488D">
        <w:rPr>
          <w:rFonts w:ascii="Times New Roman" w:eastAsia="Times New Roman" w:hAnsi="Times New Roman" w:cs="Times New Roman"/>
          <w:sz w:val="24"/>
          <w:szCs w:val="24"/>
        </w:rPr>
        <w:t xml:space="preserve"> receptor pathways. They secrete pr</w:t>
      </w:r>
      <w:r w:rsidRPr="00D9488D">
        <w:rPr>
          <w:rFonts w:ascii="Times New Roman" w:eastAsia="Times New Roman" w:hAnsi="Times New Roman" w:cs="Times New Roman"/>
          <w:sz w:val="24"/>
          <w:szCs w:val="24"/>
          <w:highlight w:val="green"/>
        </w:rPr>
        <w:t>o-</w:t>
      </w:r>
      <w:r w:rsidRPr="00D9488D">
        <w:rPr>
          <w:rFonts w:ascii="Times New Roman" w:eastAsia="Times New Roman" w:hAnsi="Times New Roman" w:cs="Times New Roman"/>
          <w:sz w:val="24"/>
          <w:szCs w:val="24"/>
        </w:rPr>
        <w:t>inflammat</w:t>
      </w:r>
      <w:r w:rsidRPr="00D9488D">
        <w:rPr>
          <w:rFonts w:ascii="Times New Roman" w:eastAsia="Times New Roman" w:hAnsi="Times New Roman" w:cs="Times New Roman"/>
          <w:sz w:val="24"/>
          <w:szCs w:val="24"/>
          <w:highlight w:val="cyan"/>
        </w:rPr>
        <w:t>o</w:t>
      </w:r>
      <w:r w:rsidRPr="00D9488D">
        <w:rPr>
          <w:rFonts w:ascii="Times New Roman" w:eastAsia="Times New Roman" w:hAnsi="Times New Roman" w:cs="Times New Roman"/>
          <w:sz w:val="24"/>
          <w:szCs w:val="24"/>
        </w:rPr>
        <w:t xml:space="preserve">ry cytokines </w:t>
      </w:r>
      <w:r w:rsidRPr="00D9488D">
        <w:rPr>
          <w:rFonts w:ascii="Times New Roman" w:eastAsia="Times New Roman" w:hAnsi="Times New Roman" w:cs="Times New Roman"/>
          <w:sz w:val="24"/>
          <w:szCs w:val="24"/>
          <w:highlight w:val="cyan"/>
        </w:rPr>
        <w:t>i</w:t>
      </w:r>
      <w:r w:rsidRPr="00D9488D">
        <w:rPr>
          <w:rFonts w:ascii="Times New Roman" w:eastAsia="Times New Roman" w:hAnsi="Times New Roman" w:cs="Times New Roman"/>
          <w:sz w:val="24"/>
          <w:szCs w:val="24"/>
        </w:rPr>
        <w:t>ncluding TNF-</w:t>
      </w:r>
      <w:r w:rsidR="00D9488D" w:rsidRPr="00D9488D">
        <w:rPr>
          <w:rStyle w:val="GreekCharacters"/>
          <w:rFonts w:ascii="Times New Roman" w:eastAsia="Times New Roman" w:hAnsi="Times New Roman" w:cs="Times New Roman"/>
          <w:sz w:val="24"/>
          <w:szCs w:val="24"/>
          <w:highlight w:val="green"/>
        </w:rPr>
        <w:t>α</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12,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w:t>
      </w:r>
      <w:r w:rsidR="00D9488D" w:rsidRPr="00D9488D">
        <w:rPr>
          <w:rStyle w:val="GreekCharacters"/>
          <w:rFonts w:ascii="Times New Roman" w:eastAsia="Times New Roman" w:hAnsi="Times New Roman" w:cs="Times New Roman"/>
          <w:sz w:val="24"/>
          <w:szCs w:val="24"/>
          <w:highlight w:val="green"/>
        </w:rPr>
        <w:t>β</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and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18.</w:t>
      </w:r>
    </w:p>
    <w:p w:rsidR="008917CD" w:rsidRPr="00D9488D" w:rsidRDefault="000F3222">
      <w:pPr>
        <w:pStyle w:val="TXT"/>
        <w:spacing w:before="100" w:beforeAutospacing="1" w:after="100" w:afterAutospacing="1" w:line="480" w:lineRule="auto"/>
        <w:contextualSpacing/>
        <w:rPr>
          <w:rFonts w:ascii="Times New Roman" w:hAnsi="Times New Roman" w:cs="Times New Roman"/>
          <w:color w:val="000000"/>
          <w:sz w:val="24"/>
          <w:szCs w:val="24"/>
        </w:rPr>
      </w:pPr>
      <w:r w:rsidRPr="00D9488D">
        <w:rPr>
          <w:rFonts w:ascii="Times New Roman" w:hAnsi="Times New Roman" w:cs="Times New Roman"/>
          <w:color w:val="000000"/>
          <w:sz w:val="24"/>
          <w:szCs w:val="24"/>
        </w:rPr>
        <w:t xml:space="preserve">The sustained presence of an M1-like </w:t>
      </w:r>
      <w:proofErr w:type="gramStart"/>
      <w:r w:rsidRPr="00D9488D">
        <w:rPr>
          <w:rFonts w:ascii="Times New Roman" w:hAnsi="Times New Roman" w:cs="Times New Roman"/>
          <w:color w:val="000000"/>
          <w:sz w:val="24"/>
          <w:szCs w:val="24"/>
        </w:rPr>
        <w:t>phenotype,</w:t>
      </w:r>
      <w:proofErr w:type="gramEnd"/>
      <w:r w:rsidRPr="00D9488D">
        <w:rPr>
          <w:rFonts w:ascii="Times New Roman" w:hAnsi="Times New Roman" w:cs="Times New Roman"/>
          <w:color w:val="000000"/>
          <w:sz w:val="24"/>
          <w:szCs w:val="24"/>
        </w:rPr>
        <w:t xml:space="preserve"> indicated by markers CD80, CD86, and HLA-DR alo</w:t>
      </w:r>
      <w:r w:rsidRPr="00D9488D">
        <w:rPr>
          <w:rFonts w:ascii="Times New Roman" w:hAnsi="Times New Roman" w:cs="Times New Roman"/>
          <w:color w:val="000000"/>
          <w:sz w:val="24"/>
          <w:szCs w:val="24"/>
          <w:highlight w:val="cyan"/>
        </w:rPr>
        <w:t>n</w:t>
      </w:r>
      <w:r w:rsidRPr="00D9488D">
        <w:rPr>
          <w:rFonts w:ascii="Times New Roman" w:hAnsi="Times New Roman" w:cs="Times New Roman"/>
          <w:color w:val="000000"/>
          <w:sz w:val="24"/>
          <w:szCs w:val="24"/>
        </w:rPr>
        <w:t>gside the secretion of TNF-</w:t>
      </w:r>
      <w:r w:rsidR="00D9488D" w:rsidRPr="00D9488D">
        <w:rPr>
          <w:rStyle w:val="GreekCharacters"/>
          <w:rFonts w:ascii="Times New Roman" w:hAnsi="Times New Roman" w:cs="Times New Roman"/>
          <w:color w:val="000000"/>
          <w:sz w:val="24"/>
          <w:szCs w:val="24"/>
          <w:highlight w:val="green"/>
        </w:rPr>
        <w:t>α</w:t>
      </w:r>
      <w:r w:rsidRPr="00D9488D">
        <w:rPr>
          <w:rFonts w:ascii="Times New Roman" w:hAnsi="Times New Roman" w:cs="Times New Roman"/>
          <w:color w:val="000000"/>
          <w:sz w:val="24"/>
          <w:szCs w:val="24"/>
        </w:rPr>
        <w:t xml:space="preserve"> and I</w:t>
      </w:r>
      <w:r w:rsidRPr="00D9488D">
        <w:rPr>
          <w:rFonts w:ascii="Times New Roman" w:hAnsi="Times New Roman" w:cs="Times New Roman"/>
          <w:color w:val="000000"/>
          <w:sz w:val="24"/>
          <w:szCs w:val="24"/>
          <w:highlight w:val="green"/>
        </w:rPr>
        <w:t>L-</w:t>
      </w:r>
      <w:r w:rsidRPr="00D9488D">
        <w:rPr>
          <w:rFonts w:ascii="Times New Roman" w:hAnsi="Times New Roman" w:cs="Times New Roman"/>
          <w:color w:val="000000"/>
          <w:sz w:val="24"/>
          <w:szCs w:val="24"/>
        </w:rPr>
        <w:t xml:space="preserve">12, is associated with anti-tumor responses. In contrast, a transition to an M2 phenotype—characterized by expression of CD163 and CD206 and increased </w:t>
      </w:r>
      <w:r w:rsidRPr="00D9488D">
        <w:rPr>
          <w:rFonts w:ascii="Times New Roman" w:hAnsi="Times New Roman" w:cs="Times New Roman"/>
          <w:color w:val="000000"/>
          <w:sz w:val="24"/>
          <w:szCs w:val="24"/>
          <w:highlight w:val="cyan"/>
        </w:rPr>
        <w:t>p</w:t>
      </w:r>
      <w:r w:rsidRPr="00D9488D">
        <w:rPr>
          <w:rFonts w:ascii="Times New Roman" w:hAnsi="Times New Roman" w:cs="Times New Roman"/>
          <w:color w:val="000000"/>
          <w:sz w:val="24"/>
          <w:szCs w:val="24"/>
        </w:rPr>
        <w:t>roduction of I</w:t>
      </w:r>
      <w:r w:rsidRPr="00D9488D">
        <w:rPr>
          <w:rFonts w:ascii="Times New Roman" w:hAnsi="Times New Roman" w:cs="Times New Roman"/>
          <w:color w:val="000000"/>
          <w:sz w:val="24"/>
          <w:szCs w:val="24"/>
          <w:highlight w:val="green"/>
        </w:rPr>
        <w:t>L-</w:t>
      </w:r>
      <w:r w:rsidRPr="00D9488D">
        <w:rPr>
          <w:rFonts w:ascii="Times New Roman" w:hAnsi="Times New Roman" w:cs="Times New Roman"/>
          <w:color w:val="000000"/>
          <w:sz w:val="24"/>
          <w:szCs w:val="24"/>
        </w:rPr>
        <w:t>10 and TGF-</w:t>
      </w:r>
      <w:r w:rsidR="00D9488D" w:rsidRPr="00D9488D">
        <w:rPr>
          <w:rStyle w:val="GreekCharacters"/>
          <w:rFonts w:ascii="Times New Roman" w:hAnsi="Times New Roman" w:cs="Times New Roman"/>
          <w:color w:val="000000"/>
          <w:sz w:val="24"/>
          <w:szCs w:val="24"/>
          <w:highlight w:val="green"/>
        </w:rPr>
        <w:t>β</w:t>
      </w:r>
      <w:r w:rsidRPr="00D9488D">
        <w:rPr>
          <w:rStyle w:val="GreekCharacters"/>
          <w:rFonts w:ascii="Times New Roman" w:hAnsi="Times New Roman" w:cs="Times New Roman"/>
          <w:color w:val="000000"/>
          <w:sz w:val="24"/>
          <w:szCs w:val="24"/>
        </w:rPr>
        <w:t>—</w:t>
      </w:r>
      <w:r w:rsidRPr="00D9488D">
        <w:rPr>
          <w:rFonts w:ascii="Times New Roman" w:hAnsi="Times New Roman" w:cs="Times New Roman"/>
          <w:color w:val="000000"/>
          <w:sz w:val="24"/>
          <w:szCs w:val="24"/>
        </w:rPr>
        <w:t xml:space="preserve">may diminish therapeutic effectiveness by facilitating immunosuppression and tumor progression (refer to </w:t>
      </w:r>
      <w:r w:rsidRPr="00D9488D">
        <w:rPr>
          <w:rStyle w:val="TableCitation"/>
          <w:rFonts w:ascii="Times New Roman" w:hAnsi="Times New Roman" w:cs="Times New Roman"/>
          <w:color w:val="000000"/>
          <w:sz w:val="24"/>
          <w:szCs w:val="24"/>
        </w:rPr>
        <w:t>Table 2.9</w:t>
      </w:r>
      <w:r w:rsidRPr="00D9488D">
        <w:rPr>
          <w:rFonts w:ascii="Times New Roman" w:hAnsi="Times New Roman" w:cs="Times New Roman"/>
          <w:color w:val="000000"/>
          <w:sz w:val="24"/>
          <w:szCs w:val="24"/>
        </w:rPr>
        <w:t>).</w:t>
      </w:r>
    </w:p>
    <w:p w:rsidR="008917CD" w:rsidRPr="00D9488D" w:rsidRDefault="000F3222" w:rsidP="000F3222">
      <w:pPr>
        <w:pStyle w:val="PMI"/>
      </w:pPr>
      <w:r w:rsidRPr="00D9488D">
        <w:rPr>
          <w:rFonts w:ascii="Times New Roman" w:hAnsi="Times New Roman" w:cs="Times New Roman"/>
          <w:color w:val="000000" w:themeColor="text1"/>
          <w:sz w:val="24"/>
          <w:szCs w:val="24"/>
        </w:rPr>
        <w:t xml:space="preserve">&lt;INSERT </w:t>
      </w:r>
      <w:sdt>
        <w:sdtPr>
          <w:rPr>
            <w:rFonts w:ascii="Times New Roman" w:hAnsi="Times New Roman" w:cs="Times New Roman"/>
            <w:color w:val="000000" w:themeColor="text1"/>
            <w:sz w:val="24"/>
            <w:szCs w:val="24"/>
          </w:rPr>
          <w:alias w:val="Table Citation"/>
          <w:tag w:val="tab_cite"/>
          <w:id w:val="241841106"/>
          <w:placeholder>
            <w:docPart w:val="DefaultPlaceholder_1082065158"/>
          </w:placeholder>
        </w:sdtPr>
        <w:sdtEndPr/>
        <w:sdtContent>
          <w:r w:rsidRPr="00D9488D">
            <w:rPr>
              <w:rFonts w:ascii="Times New Roman" w:hAnsi="Times New Roman" w:cs="Times New Roman"/>
              <w:color w:val="000000" w:themeColor="text1"/>
              <w:sz w:val="24"/>
              <w:szCs w:val="24"/>
            </w:rPr>
            <w:t>TAB2.9</w:t>
          </w:r>
        </w:sdtContent>
      </w:sdt>
      <w:r w:rsidRPr="00D9488D">
        <w:rPr>
          <w:rFonts w:ascii="Times New Roman" w:hAnsi="Times New Roman" w:cs="Times New Roman"/>
          <w:color w:val="000000" w:themeColor="text1"/>
          <w:sz w:val="24"/>
          <w:szCs w:val="24"/>
        </w:rPr>
        <w:t>&gt;</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Cellular Characteristics</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CAR-Ms are typically generated from autologous CD14+ monocytes differentiated into </w:t>
      </w:r>
      <w:r w:rsidRPr="00D9488D">
        <w:rPr>
          <w:rFonts w:ascii="Times New Roman" w:eastAsia="Times New Roman" w:hAnsi="Times New Roman" w:cs="Times New Roman"/>
          <w:sz w:val="24"/>
          <w:szCs w:val="24"/>
          <w:highlight w:val="cyan"/>
        </w:rPr>
        <w:t>M</w:t>
      </w:r>
      <w:r w:rsidRPr="00D9488D">
        <w:rPr>
          <w:rFonts w:ascii="Times New Roman" w:eastAsia="Times New Roman" w:hAnsi="Times New Roman" w:cs="Times New Roman"/>
          <w:sz w:val="24"/>
          <w:szCs w:val="24"/>
        </w:rPr>
        <w:t>1-like macrophages using IF</w:t>
      </w:r>
      <w:r w:rsidRPr="00D9488D">
        <w:rPr>
          <w:rFonts w:ascii="Times New Roman" w:eastAsia="Times New Roman" w:hAnsi="Times New Roman" w:cs="Times New Roman"/>
          <w:sz w:val="24"/>
          <w:szCs w:val="24"/>
          <w:highlight w:val="green"/>
        </w:rPr>
        <w:t>N-</w:t>
      </w:r>
      <w:r w:rsidR="00D9488D" w:rsidRPr="00D9488D">
        <w:rPr>
          <w:rStyle w:val="GreekCharacters"/>
          <w:rFonts w:ascii="Times New Roman" w:eastAsia="Times New Roman" w:hAnsi="Times New Roman" w:cs="Times New Roman"/>
          <w:sz w:val="24"/>
          <w:szCs w:val="24"/>
          <w:highlight w:val="green"/>
        </w:rPr>
        <w:t>γ</w:t>
      </w:r>
      <w:r w:rsidRPr="00D9488D">
        <w:rPr>
          <w:rFonts w:ascii="Times New Roman" w:eastAsia="Times New Roman" w:hAnsi="Times New Roman" w:cs="Times New Roman"/>
          <w:sz w:val="24"/>
          <w:szCs w:val="24"/>
        </w:rPr>
        <w:t xml:space="preserve"> to promote a pr</w:t>
      </w:r>
      <w:r w:rsidRPr="00D9488D">
        <w:rPr>
          <w:rFonts w:ascii="Times New Roman" w:eastAsia="Times New Roman" w:hAnsi="Times New Roman" w:cs="Times New Roman"/>
          <w:sz w:val="24"/>
          <w:szCs w:val="24"/>
          <w:highlight w:val="green"/>
        </w:rPr>
        <w:t>o-</w:t>
      </w:r>
      <w:r w:rsidRPr="00D9488D">
        <w:rPr>
          <w:rFonts w:ascii="Times New Roman" w:eastAsia="Times New Roman" w:hAnsi="Times New Roman" w:cs="Times New Roman"/>
          <w:sz w:val="24"/>
          <w:szCs w:val="24"/>
        </w:rPr>
        <w:t>inflammatory phenotype and minimize M2 polarization. Their inherent ability to infiltrate the TME supports their therapeutic potential in solid tumors.</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Clinical Applications</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CAR-M therapies are being actively explored for the treatment of several solid tumors given their ability to infiltrate and modulate the tumor microenvironment. </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Advantages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Limitations</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CAR-M therapies offer superior infiltration and functional activity within the TM</w:t>
      </w:r>
      <w:r w:rsidRPr="00D9488D">
        <w:rPr>
          <w:rFonts w:ascii="Times New Roman" w:eastAsia="Times New Roman" w:hAnsi="Times New Roman" w:cs="Times New Roman"/>
          <w:sz w:val="24"/>
          <w:szCs w:val="24"/>
          <w:highlight w:val="green"/>
        </w:rPr>
        <w:t xml:space="preserve">E. </w:t>
      </w:r>
      <w:r w:rsidRPr="00D9488D">
        <w:rPr>
          <w:rFonts w:ascii="Times New Roman" w:eastAsia="Times New Roman" w:hAnsi="Times New Roman" w:cs="Times New Roman"/>
          <w:sz w:val="24"/>
          <w:szCs w:val="24"/>
        </w:rPr>
        <w:t xml:space="preserve">However, challenges remain due to limited </w:t>
      </w:r>
      <w:r w:rsidRPr="00D9488D">
        <w:rPr>
          <w:rFonts w:ascii="Times New Roman" w:eastAsia="Times New Roman" w:hAnsi="Times New Roman" w:cs="Times New Roman"/>
          <w:i/>
          <w:iCs/>
          <w:sz w:val="24"/>
          <w:szCs w:val="24"/>
        </w:rPr>
        <w:t>in vivo</w:t>
      </w:r>
      <w:r w:rsidRPr="00D9488D">
        <w:rPr>
          <w:rFonts w:ascii="Times New Roman" w:eastAsia="Times New Roman" w:hAnsi="Times New Roman" w:cs="Times New Roman"/>
          <w:sz w:val="24"/>
          <w:szCs w:val="24"/>
        </w:rPr>
        <w:t xml:space="preserve"> persistence, early clinical validation stages, and the potential for phenotypic shifts toward immunosuppressive M2 polarization.</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Active Research</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lastRenderedPageBreak/>
        <w:t>Current research focuses on engineering CAR-M cells to express cytokines to boost local immune activation and antitumor responses. Additionally, multi-antigen CAR constructs are being developed to target heterogeneous tumor populations more effectively and reduce immune escape across a broad range of solid tumors.</w:t>
      </w:r>
    </w:p>
    <w:p w:rsidR="008917CD" w:rsidRPr="00D9488D" w:rsidRDefault="00D9488D">
      <w:pPr>
        <w:pStyle w:val="H1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H1</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Allogeneic </w:t>
      </w:r>
      <w:r w:rsidRPr="00D9488D">
        <w:rPr>
          <w:rFonts w:ascii="Times New Roman" w:eastAsia="Times New Roman" w:hAnsi="Times New Roman" w:cs="Times New Roman"/>
          <w:b/>
          <w:bCs/>
          <w:sz w:val="24"/>
          <w:szCs w:val="24"/>
          <w:highlight w:val="green"/>
        </w:rPr>
        <w:t>Vs.</w:t>
      </w:r>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Autologous Cellular Therapies</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Autologous therapies including CAR T-cells, TCR T-cells, and TILs utilize patient-derived cells, which reduces the risk of </w:t>
      </w:r>
      <w:proofErr w:type="spellStart"/>
      <w:r w:rsidRPr="00D9488D">
        <w:rPr>
          <w:rFonts w:ascii="Times New Roman" w:eastAsia="Times New Roman" w:hAnsi="Times New Roman" w:cs="Times New Roman"/>
          <w:sz w:val="24"/>
          <w:szCs w:val="24"/>
        </w:rPr>
        <w:t>GvHD</w:t>
      </w:r>
      <w:proofErr w:type="spellEnd"/>
      <w:r w:rsidRPr="00D9488D">
        <w:rPr>
          <w:rFonts w:ascii="Times New Roman" w:eastAsia="Times New Roman" w:hAnsi="Times New Roman" w:cs="Times New Roman"/>
          <w:sz w:val="24"/>
          <w:szCs w:val="24"/>
        </w:rPr>
        <w:t xml:space="preserve">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w:t>
      </w:r>
      <w:r w:rsidRPr="00D9488D">
        <w:rPr>
          <w:rFonts w:ascii="Times New Roman" w:eastAsia="Times New Roman" w:hAnsi="Times New Roman" w:cs="Times New Roman"/>
          <w:sz w:val="24"/>
          <w:szCs w:val="24"/>
          <w:highlight w:val="cyan"/>
        </w:rPr>
        <w:t xml:space="preserve">. </w:t>
      </w:r>
      <w:proofErr w:type="spellStart"/>
      <w:r w:rsidRPr="00D9488D">
        <w:rPr>
          <w:rFonts w:ascii="Times New Roman" w:eastAsia="Times New Roman" w:hAnsi="Times New Roman" w:cs="Times New Roman"/>
          <w:sz w:val="24"/>
          <w:szCs w:val="24"/>
        </w:rPr>
        <w:t>all</w:t>
      </w:r>
      <w:r w:rsidRPr="00D9488D">
        <w:rPr>
          <w:rFonts w:ascii="Times New Roman" w:eastAsia="Times New Roman" w:hAnsi="Times New Roman" w:cs="Times New Roman"/>
          <w:sz w:val="24"/>
          <w:szCs w:val="24"/>
          <w:highlight w:val="green"/>
        </w:rPr>
        <w:t>o</w:t>
      </w:r>
      <w:proofErr w:type="spellEnd"/>
      <w:r w:rsidRPr="00D9488D">
        <w:rPr>
          <w:rFonts w:ascii="Times New Roman" w:eastAsia="Times New Roman" w:hAnsi="Times New Roman" w:cs="Times New Roman"/>
          <w:sz w:val="24"/>
          <w:szCs w:val="24"/>
          <w:highlight w:val="green"/>
        </w:rPr>
        <w:t>-</w:t>
      </w:r>
      <w:r w:rsidRPr="00D9488D">
        <w:rPr>
          <w:rFonts w:ascii="Times New Roman" w:eastAsia="Times New Roman" w:hAnsi="Times New Roman" w:cs="Times New Roman"/>
          <w:sz w:val="24"/>
          <w:szCs w:val="24"/>
        </w:rPr>
        <w:t xml:space="preserve">CAR T-cells, NK cells, </w:t>
      </w:r>
      <w:proofErr w:type="spellStart"/>
      <w:r w:rsidR="00D9488D" w:rsidRPr="00D9488D">
        <w:rPr>
          <w:rStyle w:val="GreekCharacters"/>
          <w:rFonts w:ascii="Times New Roman" w:eastAsia="Times New Roman" w:hAnsi="Times New Roman" w:cs="Times New Roman"/>
          <w:sz w:val="24"/>
          <w:szCs w:val="24"/>
          <w:highlight w:val="green"/>
        </w:rPr>
        <w:t>γδ</w:t>
      </w:r>
      <w:proofErr w:type="spellEnd"/>
      <w:r w:rsidRPr="00D9488D">
        <w:rPr>
          <w:rFonts w:ascii="Times New Roman" w:eastAsia="Times New Roman" w:hAnsi="Times New Roman" w:cs="Times New Roman"/>
          <w:sz w:val="24"/>
          <w:szCs w:val="24"/>
        </w:rPr>
        <w:t xml:space="preserve"> T-cells, </w:t>
      </w:r>
      <w:proofErr w:type="spellStart"/>
      <w:r w:rsidRPr="00D9488D">
        <w:rPr>
          <w:rFonts w:ascii="Times New Roman" w:eastAsia="Times New Roman" w:hAnsi="Times New Roman" w:cs="Times New Roman"/>
          <w:sz w:val="24"/>
          <w:szCs w:val="24"/>
        </w:rPr>
        <w:t>iNKT</w:t>
      </w:r>
      <w:proofErr w:type="spellEnd"/>
      <w:r w:rsidRPr="00D9488D">
        <w:rPr>
          <w:rFonts w:ascii="Times New Roman" w:eastAsia="Times New Roman" w:hAnsi="Times New Roman" w:cs="Times New Roman"/>
          <w:sz w:val="24"/>
          <w:szCs w:val="24"/>
        </w:rPr>
        <w:t xml:space="preserve"> cells) offer off-the-shelf availability with more consistent product quality and are clinically advantageous among patients with rapid disease progression. They generally show lower persistence which may reduce long-term toxicity but require gene editing (e.g., </w:t>
      </w:r>
      <w:r w:rsidRPr="00D9488D">
        <w:rPr>
          <w:rFonts w:ascii="Times New Roman" w:hAnsi="Times New Roman" w:cs="Times New Roman"/>
          <w:sz w:val="24"/>
          <w:szCs w:val="24"/>
        </w:rPr>
        <w:t xml:space="preserve">T-cell Receptor Alpha Constant., </w:t>
      </w:r>
      <w:r w:rsidRPr="00D9488D">
        <w:rPr>
          <w:rFonts w:ascii="Times New Roman" w:eastAsia="Times New Roman" w:hAnsi="Times New Roman" w:cs="Times New Roman"/>
          <w:sz w:val="24"/>
          <w:szCs w:val="24"/>
        </w:rPr>
        <w:t xml:space="preserve">HLA knockouts) to prevent </w:t>
      </w:r>
      <w:proofErr w:type="spellStart"/>
      <w:r w:rsidRPr="00D9488D">
        <w:rPr>
          <w:rFonts w:ascii="Times New Roman" w:eastAsia="Times New Roman" w:hAnsi="Times New Roman" w:cs="Times New Roman"/>
          <w:sz w:val="24"/>
          <w:szCs w:val="24"/>
        </w:rPr>
        <w:t>GvHD</w:t>
      </w:r>
      <w:proofErr w:type="spellEnd"/>
      <w:r w:rsidRPr="00D9488D">
        <w:rPr>
          <w:rFonts w:ascii="Times New Roman" w:eastAsia="Times New Roman" w:hAnsi="Times New Roman" w:cs="Times New Roman"/>
          <w:sz w:val="24"/>
          <w:szCs w:val="24"/>
        </w:rPr>
        <w:t xml:space="preserve"> and rejection. </w:t>
      </w:r>
    </w:p>
    <w:p w:rsidR="008917CD" w:rsidRPr="00D9488D" w:rsidRDefault="00D9488D">
      <w:pPr>
        <w:pStyle w:val="H1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H1</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Non</w:t>
      </w:r>
      <w:r w:rsidRPr="00D9488D">
        <w:rPr>
          <w:rFonts w:ascii="Times New Roman" w:eastAsia="Times New Roman" w:hAnsi="Times New Roman" w:cs="Times New Roman"/>
          <w:b/>
          <w:bCs/>
          <w:sz w:val="24"/>
          <w:szCs w:val="24"/>
          <w:highlight w:val="yellow"/>
        </w:rPr>
        <w:t>-</w:t>
      </w:r>
      <w:r w:rsidR="000F3222" w:rsidRPr="00D9488D">
        <w:rPr>
          <w:rFonts w:ascii="Times New Roman" w:eastAsia="Times New Roman" w:hAnsi="Times New Roman" w:cs="Times New Roman"/>
          <w:b/>
          <w:bCs/>
          <w:sz w:val="24"/>
          <w:szCs w:val="24"/>
          <w:highlight w:val="yellow"/>
        </w:rPr>
        <w:t>Cellular Adjuncts</w:t>
      </w:r>
      <w:r w:rsidRPr="00D9488D">
        <w:rPr>
          <w:rFonts w:ascii="Times New Roman" w:eastAsia="Times New Roman" w:hAnsi="Times New Roman" w:cs="Times New Roman"/>
          <w:b/>
          <w:bCs/>
          <w:sz w:val="24"/>
          <w:szCs w:val="24"/>
          <w:highlight w:val="yellow"/>
        </w:rPr>
        <w:t xml:space="preserve">: </w:t>
      </w:r>
      <w:proofErr w:type="spellStart"/>
      <w:r w:rsidR="000F3222" w:rsidRPr="00D9488D">
        <w:rPr>
          <w:rFonts w:ascii="Times New Roman" w:eastAsia="Times New Roman" w:hAnsi="Times New Roman" w:cs="Times New Roman"/>
          <w:b/>
          <w:bCs/>
          <w:sz w:val="24"/>
          <w:szCs w:val="24"/>
          <w:highlight w:val="yellow"/>
        </w:rPr>
        <w:t>Bispecific</w:t>
      </w:r>
      <w:proofErr w:type="spellEnd"/>
      <w:r w:rsidR="000F3222" w:rsidRPr="00D9488D">
        <w:rPr>
          <w:rFonts w:ascii="Times New Roman" w:eastAsia="Times New Roman" w:hAnsi="Times New Roman" w:cs="Times New Roman"/>
          <w:b/>
          <w:bCs/>
          <w:sz w:val="24"/>
          <w:szCs w:val="24"/>
          <w:highlight w:val="yellow"/>
        </w:rPr>
        <w:t xml:space="preserve"> T</w:t>
      </w:r>
      <w:r w:rsidRPr="00D9488D">
        <w:rPr>
          <w:rFonts w:ascii="Times New Roman" w:eastAsia="Times New Roman" w:hAnsi="Times New Roman" w:cs="Times New Roman"/>
          <w:b/>
          <w:bCs/>
          <w:sz w:val="24"/>
          <w:szCs w:val="24"/>
          <w:highlight w:val="yellow"/>
        </w:rPr>
        <w:t>-</w:t>
      </w:r>
      <w:r w:rsidR="000F3222" w:rsidRPr="00D9488D">
        <w:rPr>
          <w:rFonts w:ascii="Times New Roman" w:eastAsia="Times New Roman" w:hAnsi="Times New Roman" w:cs="Times New Roman"/>
          <w:b/>
          <w:bCs/>
          <w:sz w:val="24"/>
          <w:szCs w:val="24"/>
          <w:highlight w:val="yellow"/>
        </w:rPr>
        <w:t xml:space="preserve">Cell Engagers </w:t>
      </w:r>
      <w:r w:rsidRPr="00D9488D">
        <w:rPr>
          <w:rFonts w:ascii="Times New Roman" w:eastAsia="Times New Roman" w:hAnsi="Times New Roman" w:cs="Times New Roman"/>
          <w:b/>
          <w:bCs/>
          <w:sz w:val="24"/>
          <w:szCs w:val="24"/>
          <w:highlight w:val="yellow"/>
        </w:rPr>
        <w:t>(Bites)</w:t>
      </w:r>
    </w:p>
    <w:p w:rsidR="008917CD" w:rsidRPr="00D9488D" w:rsidRDefault="00D9488D">
      <w:pPr>
        <w:pStyle w:val="H20"/>
        <w:spacing w:line="480" w:lineRule="auto"/>
        <w:contextualSpacing/>
        <w:rPr>
          <w:rFonts w:ascii="Times New Roman" w:hAnsi="Times New Roman" w:cs="Times New Roman"/>
          <w:color w:val="000000"/>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hAnsi="Times New Roman" w:cs="Times New Roman"/>
          <w:b/>
          <w:color w:val="000000"/>
          <w:sz w:val="24"/>
          <w:szCs w:val="24"/>
          <w:highlight w:val="yellow"/>
        </w:rPr>
        <w:t>Overview</w:t>
      </w:r>
    </w:p>
    <w:p w:rsidR="008917CD" w:rsidRPr="00D9488D" w:rsidRDefault="000F3222">
      <w:pPr>
        <w:pStyle w:val="TXT-FLUSH"/>
        <w:spacing w:line="480" w:lineRule="auto"/>
        <w:contextualSpacing/>
        <w:rPr>
          <w:rFonts w:ascii="Times New Roman" w:hAnsi="Times New Roman" w:cs="Times New Roman"/>
          <w:sz w:val="24"/>
          <w:szCs w:val="24"/>
        </w:rPr>
      </w:pPr>
      <w:proofErr w:type="spellStart"/>
      <w:r w:rsidRPr="00D9488D">
        <w:rPr>
          <w:rFonts w:ascii="Times New Roman" w:hAnsi="Times New Roman" w:cs="Times New Roman"/>
          <w:color w:val="000000"/>
          <w:sz w:val="24"/>
          <w:szCs w:val="24"/>
        </w:rPr>
        <w:t>BiTEs</w:t>
      </w:r>
      <w:proofErr w:type="spellEnd"/>
      <w:r w:rsidRPr="00D9488D">
        <w:rPr>
          <w:rFonts w:ascii="Times New Roman" w:hAnsi="Times New Roman" w:cs="Times New Roman"/>
          <w:color w:val="000000"/>
          <w:sz w:val="24"/>
          <w:szCs w:val="24"/>
        </w:rPr>
        <w:t xml:space="preserve"> facilitate the redirection of endogenous T cells towards tumor-associated antigens, providing an efficient, readily available immunotherapeutic option for both hematologic malignancies and solid tumors. Their clinical benefit is balanced by toxicity profiles similar to those observed with CAR T-cell therapies.</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eastAsia="Times New Roman" w:hAnsi="Times New Roman" w:cs="Times New Roman"/>
          <w:b/>
          <w:bCs/>
          <w:sz w:val="24"/>
          <w:szCs w:val="24"/>
          <w:highlight w:val="yellow"/>
        </w:rPr>
        <w:t xml:space="preserve">Molecular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Functional Biology</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D9488D">
        <w:rPr>
          <w:rFonts w:ascii="Times New Roman" w:eastAsia="Times New Roman" w:hAnsi="Times New Roman" w:cs="Times New Roman"/>
          <w:sz w:val="24"/>
          <w:szCs w:val="24"/>
        </w:rPr>
        <w:lastRenderedPageBreak/>
        <w:t>BiTEs</w:t>
      </w:r>
      <w:proofErr w:type="spellEnd"/>
      <w:r w:rsidRPr="00D9488D">
        <w:rPr>
          <w:rFonts w:ascii="Times New Roman" w:eastAsia="Times New Roman" w:hAnsi="Times New Roman" w:cs="Times New Roman"/>
          <w:sz w:val="24"/>
          <w:szCs w:val="24"/>
        </w:rPr>
        <w:t xml:space="preserve"> cons</w:t>
      </w:r>
      <w:r w:rsidRPr="00D9488D">
        <w:rPr>
          <w:rFonts w:ascii="Times New Roman" w:eastAsia="Times New Roman" w:hAnsi="Times New Roman" w:cs="Times New Roman"/>
          <w:sz w:val="24"/>
          <w:szCs w:val="24"/>
          <w:highlight w:val="cyan"/>
        </w:rPr>
        <w:t>i</w:t>
      </w:r>
      <w:r w:rsidRPr="00D9488D">
        <w:rPr>
          <w:rFonts w:ascii="Times New Roman" w:eastAsia="Times New Roman" w:hAnsi="Times New Roman" w:cs="Times New Roman"/>
          <w:sz w:val="24"/>
          <w:szCs w:val="24"/>
        </w:rPr>
        <w:t xml:space="preserve">st of two </w:t>
      </w:r>
      <w:proofErr w:type="spellStart"/>
      <w:r w:rsidRPr="00D9488D">
        <w:rPr>
          <w:rFonts w:ascii="Times New Roman" w:eastAsia="Times New Roman" w:hAnsi="Times New Roman" w:cs="Times New Roman"/>
          <w:sz w:val="24"/>
          <w:szCs w:val="24"/>
        </w:rPr>
        <w:t>scF</w:t>
      </w:r>
      <w:r w:rsidRPr="00D9488D">
        <w:rPr>
          <w:rFonts w:ascii="Times New Roman" w:eastAsia="Times New Roman" w:hAnsi="Times New Roman" w:cs="Times New Roman"/>
          <w:sz w:val="24"/>
          <w:szCs w:val="24"/>
          <w:highlight w:val="green"/>
        </w:rPr>
        <w:t>vs</w:t>
      </w:r>
      <w:proofErr w:type="spellEnd"/>
      <w:r w:rsidRPr="00D9488D">
        <w:rPr>
          <w:rFonts w:ascii="Times New Roman" w:eastAsia="Times New Roman" w:hAnsi="Times New Roman" w:cs="Times New Roman"/>
          <w:sz w:val="24"/>
          <w:szCs w:val="24"/>
        </w:rPr>
        <w:t xml:space="preserve"> that link CD3</w:t>
      </w:r>
      <w:r w:rsidR="00D9488D" w:rsidRPr="00D9488D">
        <w:rPr>
          <w:rStyle w:val="GreekCharacters"/>
          <w:rFonts w:ascii="Times New Roman" w:eastAsia="Times New Roman" w:hAnsi="Times New Roman" w:cs="Times New Roman"/>
          <w:sz w:val="24"/>
          <w:szCs w:val="24"/>
          <w:highlight w:val="green"/>
        </w:rPr>
        <w:t>ε</w:t>
      </w:r>
      <w:r w:rsidRPr="00D9488D">
        <w:rPr>
          <w:rFonts w:ascii="Times New Roman" w:eastAsia="Times New Roman" w:hAnsi="Times New Roman" w:cs="Times New Roman"/>
          <w:sz w:val="24"/>
          <w:szCs w:val="24"/>
        </w:rPr>
        <w:t xml:space="preserve"> on T cells to tumor-associated antigens, enabling MHC-independen</w:t>
      </w:r>
      <w:r w:rsidRPr="00D9488D">
        <w:rPr>
          <w:rFonts w:ascii="Times New Roman" w:eastAsia="Times New Roman" w:hAnsi="Times New Roman" w:cs="Times New Roman"/>
          <w:sz w:val="24"/>
          <w:szCs w:val="24"/>
          <w:highlight w:val="cyan"/>
        </w:rPr>
        <w:t>t</w:t>
      </w:r>
      <w:r w:rsidRPr="00D9488D">
        <w:rPr>
          <w:rFonts w:ascii="Times New Roman" w:eastAsia="Times New Roman" w:hAnsi="Times New Roman" w:cs="Times New Roman"/>
          <w:sz w:val="24"/>
          <w:szCs w:val="24"/>
        </w:rPr>
        <w:t xml:space="preserve"> immune recognition. This CD3</w:t>
      </w:r>
      <w:r w:rsidR="00D9488D" w:rsidRPr="00D9488D">
        <w:rPr>
          <w:rStyle w:val="GreekCharacters"/>
          <w:rFonts w:ascii="Times New Roman" w:eastAsia="Times New Roman" w:hAnsi="Times New Roman" w:cs="Times New Roman"/>
          <w:sz w:val="24"/>
          <w:szCs w:val="24"/>
          <w:highlight w:val="green"/>
        </w:rPr>
        <w:t>ε</w:t>
      </w:r>
      <w:r w:rsidRPr="00D9488D">
        <w:rPr>
          <w:rFonts w:ascii="Times New Roman" w:eastAsia="Times New Roman" w:hAnsi="Times New Roman" w:cs="Times New Roman"/>
          <w:sz w:val="24"/>
          <w:szCs w:val="24"/>
        </w:rPr>
        <w:t xml:space="preserve"> engagement activates the TCR signaling cascade via ZAP70, leading to T-cell activation and the release of </w:t>
      </w:r>
      <w:proofErr w:type="spellStart"/>
      <w:r w:rsidRPr="00D9488D">
        <w:rPr>
          <w:rFonts w:ascii="Times New Roman" w:eastAsia="Times New Roman" w:hAnsi="Times New Roman" w:cs="Times New Roman"/>
          <w:sz w:val="24"/>
          <w:szCs w:val="24"/>
        </w:rPr>
        <w:t>perforin</w:t>
      </w:r>
      <w:proofErr w:type="spellEnd"/>
      <w:r w:rsidRPr="00D9488D">
        <w:rPr>
          <w:rFonts w:ascii="Times New Roman" w:eastAsia="Times New Roman" w:hAnsi="Times New Roman" w:cs="Times New Roman"/>
          <w:sz w:val="24"/>
          <w:szCs w:val="24"/>
        </w:rPr>
        <w:t xml:space="preserve"> and </w:t>
      </w:r>
      <w:proofErr w:type="spellStart"/>
      <w:r w:rsidRPr="00D9488D">
        <w:rPr>
          <w:rFonts w:ascii="Times New Roman" w:eastAsia="Times New Roman" w:hAnsi="Times New Roman" w:cs="Times New Roman"/>
          <w:sz w:val="24"/>
          <w:szCs w:val="24"/>
        </w:rPr>
        <w:t>granzymes</w:t>
      </w:r>
      <w:proofErr w:type="spellEnd"/>
      <w:r w:rsidRPr="00D9488D">
        <w:rPr>
          <w:rFonts w:ascii="Times New Roman" w:eastAsia="Times New Roman" w:hAnsi="Times New Roman" w:cs="Times New Roman"/>
          <w:sz w:val="24"/>
          <w:szCs w:val="24"/>
        </w:rPr>
        <w:t xml:space="preserve"> that mediate tumor cell </w:t>
      </w:r>
      <w:proofErr w:type="spellStart"/>
      <w:r w:rsidRPr="00D9488D">
        <w:rPr>
          <w:rFonts w:ascii="Times New Roman" w:eastAsia="Times New Roman" w:hAnsi="Times New Roman" w:cs="Times New Roman"/>
          <w:sz w:val="24"/>
          <w:szCs w:val="24"/>
        </w:rPr>
        <w:t>lysis</w:t>
      </w:r>
      <w:proofErr w:type="spellEnd"/>
      <w:r w:rsidRPr="00D9488D">
        <w:rPr>
          <w:rFonts w:ascii="Times New Roman" w:eastAsia="Times New Roman" w:hAnsi="Times New Roman" w:cs="Times New Roman"/>
          <w:sz w:val="24"/>
          <w:szCs w:val="24"/>
        </w:rPr>
        <w:t>. Activated T cells also sec</w:t>
      </w:r>
      <w:r w:rsidRPr="00D9488D">
        <w:rPr>
          <w:rFonts w:ascii="Times New Roman" w:eastAsia="Times New Roman" w:hAnsi="Times New Roman" w:cs="Times New Roman"/>
          <w:sz w:val="24"/>
          <w:szCs w:val="24"/>
          <w:highlight w:val="cyan"/>
        </w:rPr>
        <w:t>r</w:t>
      </w:r>
      <w:r w:rsidRPr="00D9488D">
        <w:rPr>
          <w:rFonts w:ascii="Times New Roman" w:eastAsia="Times New Roman" w:hAnsi="Times New Roman" w:cs="Times New Roman"/>
          <w:sz w:val="24"/>
          <w:szCs w:val="24"/>
        </w:rPr>
        <w:t>ete cy</w:t>
      </w:r>
      <w:r w:rsidRPr="00D9488D">
        <w:rPr>
          <w:rFonts w:ascii="Times New Roman" w:eastAsia="Times New Roman" w:hAnsi="Times New Roman" w:cs="Times New Roman"/>
          <w:sz w:val="24"/>
          <w:szCs w:val="24"/>
          <w:highlight w:val="cyan"/>
        </w:rPr>
        <w:t>t</w:t>
      </w:r>
      <w:r w:rsidRPr="00D9488D">
        <w:rPr>
          <w:rFonts w:ascii="Times New Roman" w:eastAsia="Times New Roman" w:hAnsi="Times New Roman" w:cs="Times New Roman"/>
          <w:sz w:val="24"/>
          <w:szCs w:val="24"/>
        </w:rPr>
        <w:t>okines, including IF</w:t>
      </w:r>
      <w:r w:rsidRPr="00D9488D">
        <w:rPr>
          <w:rFonts w:ascii="Times New Roman" w:eastAsia="Times New Roman" w:hAnsi="Times New Roman" w:cs="Times New Roman"/>
          <w:sz w:val="24"/>
          <w:szCs w:val="24"/>
          <w:highlight w:val="green"/>
        </w:rPr>
        <w:t>N-</w:t>
      </w:r>
      <w:r w:rsidR="00D9488D" w:rsidRPr="00D9488D">
        <w:rPr>
          <w:rStyle w:val="GreekCharacters"/>
          <w:rFonts w:ascii="Times New Roman" w:eastAsia="Times New Roman" w:hAnsi="Times New Roman" w:cs="Times New Roman"/>
          <w:sz w:val="24"/>
          <w:szCs w:val="24"/>
          <w:highlight w:val="green"/>
        </w:rPr>
        <w:t>γ</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TNF-</w:t>
      </w:r>
      <w:r w:rsidR="00D9488D" w:rsidRPr="00D9488D">
        <w:rPr>
          <w:rStyle w:val="GreekCharacters"/>
          <w:rFonts w:ascii="Times New Roman" w:eastAsia="Times New Roman" w:hAnsi="Times New Roman" w:cs="Times New Roman"/>
          <w:sz w:val="24"/>
          <w:szCs w:val="24"/>
          <w:highlight w:val="green"/>
        </w:rPr>
        <w:t>α</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and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2, which collectively support immune activation and T-cell proliferation. However, elevated production of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6 and GM-CSF are associated with cytokine-mediated toxicities such as CRS, as evidenced in the realm of CAR T-cell therapies (</w:t>
      </w:r>
      <w:r w:rsidRPr="00D9488D">
        <w:rPr>
          <w:rStyle w:val="TableCitation"/>
          <w:rFonts w:ascii="Times New Roman" w:eastAsia="Times New Roman" w:hAnsi="Times New Roman" w:cs="Times New Roman"/>
          <w:sz w:val="24"/>
          <w:szCs w:val="24"/>
        </w:rPr>
        <w:t>Table 2.10</w:t>
      </w:r>
      <w:r w:rsidRPr="00D9488D">
        <w:rPr>
          <w:rFonts w:ascii="Times New Roman" w:eastAsia="Times New Roman" w:hAnsi="Times New Roman" w:cs="Times New Roman"/>
          <w:sz w:val="24"/>
          <w:szCs w:val="24"/>
        </w:rPr>
        <w:t>).</w:t>
      </w:r>
    </w:p>
    <w:p w:rsidR="008917CD" w:rsidRPr="00D9488D" w:rsidRDefault="000F3222" w:rsidP="000C1940">
      <w:pPr>
        <w:pStyle w:val="PMI"/>
      </w:pPr>
      <w:r w:rsidRPr="00D9488D">
        <w:rPr>
          <w:rFonts w:ascii="Times New Roman" w:eastAsia="Times New Roman" w:hAnsi="Times New Roman" w:cs="Times New Roman"/>
          <w:sz w:val="24"/>
          <w:szCs w:val="24"/>
        </w:rPr>
        <w:t xml:space="preserve">&lt;INSERT </w:t>
      </w:r>
      <w:sdt>
        <w:sdtPr>
          <w:rPr>
            <w:rFonts w:ascii="Times New Roman" w:eastAsia="Times New Roman" w:hAnsi="Times New Roman" w:cs="Times New Roman"/>
            <w:sz w:val="24"/>
            <w:szCs w:val="24"/>
          </w:rPr>
          <w:alias w:val="Table Citation"/>
          <w:tag w:val="tab_cite"/>
          <w:id w:val="625048327"/>
          <w:placeholder>
            <w:docPart w:val="DefaultPlaceholder_1082065158"/>
          </w:placeholder>
        </w:sdtPr>
        <w:sdtEndPr/>
        <w:sdtContent>
          <w:r w:rsidRPr="00D9488D">
            <w:rPr>
              <w:rFonts w:ascii="Times New Roman" w:eastAsia="Times New Roman" w:hAnsi="Times New Roman" w:cs="Times New Roman"/>
              <w:sz w:val="24"/>
              <w:szCs w:val="24"/>
            </w:rPr>
            <w:t>TAB2.10</w:t>
          </w:r>
        </w:sdtContent>
      </w:sdt>
      <w:r w:rsidRPr="00D9488D">
        <w:rPr>
          <w:rFonts w:ascii="Times New Roman" w:eastAsia="Times New Roman" w:hAnsi="Times New Roman" w:cs="Times New Roman"/>
          <w:sz w:val="24"/>
          <w:szCs w:val="24"/>
        </w:rPr>
        <w:t>&gt;</w:t>
      </w:r>
    </w:p>
    <w:p w:rsidR="008917CD" w:rsidRPr="00D9488D" w:rsidRDefault="00D9488D">
      <w:pPr>
        <w:pStyle w:val="H20"/>
        <w:spacing w:before="100" w:beforeAutospacing="1" w:after="100" w:afterAutospacing="1" w:line="480" w:lineRule="auto"/>
        <w:contextualSpacing/>
        <w:rPr>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Cellular Characteristics</w:t>
      </w:r>
    </w:p>
    <w:p w:rsidR="008917CD" w:rsidRPr="00D9488D" w:rsidRDefault="000F3222">
      <w:pPr>
        <w:pStyle w:val="TXT-FLUSH"/>
        <w:spacing w:before="100" w:beforeAutospacing="1" w:after="100" w:afterAutospacing="1" w:line="480" w:lineRule="auto"/>
        <w:contextualSpacing/>
      </w:pPr>
      <w:proofErr w:type="spellStart"/>
      <w:r w:rsidRPr="00D9488D">
        <w:rPr>
          <w:rFonts w:ascii="Times New Roman" w:eastAsia="Times New Roman" w:hAnsi="Times New Roman" w:cs="Times New Roman"/>
          <w:sz w:val="24"/>
          <w:szCs w:val="24"/>
        </w:rPr>
        <w:t>BiTEs</w:t>
      </w:r>
      <w:proofErr w:type="spellEnd"/>
      <w:r w:rsidRPr="00D9488D">
        <w:rPr>
          <w:rFonts w:ascii="Times New Roman" w:eastAsia="Times New Roman" w:hAnsi="Times New Roman" w:cs="Times New Roman"/>
          <w:sz w:val="24"/>
          <w:szCs w:val="24"/>
        </w:rPr>
        <w:t xml:space="preserve"> are no</w:t>
      </w:r>
      <w:r w:rsidRPr="00D9488D">
        <w:rPr>
          <w:rFonts w:ascii="Times New Roman" w:eastAsia="Times New Roman" w:hAnsi="Times New Roman" w:cs="Times New Roman"/>
          <w:sz w:val="24"/>
          <w:szCs w:val="24"/>
          <w:highlight w:val="green"/>
        </w:rPr>
        <w:t>n-</w:t>
      </w:r>
      <w:r w:rsidRPr="00D9488D">
        <w:rPr>
          <w:rFonts w:ascii="Times New Roman" w:eastAsia="Times New Roman" w:hAnsi="Times New Roman" w:cs="Times New Roman"/>
          <w:sz w:val="24"/>
          <w:szCs w:val="24"/>
        </w:rPr>
        <w:t xml:space="preserve">cellular, </w:t>
      </w:r>
      <w:proofErr w:type="spellStart"/>
      <w:r w:rsidRPr="00D9488D">
        <w:rPr>
          <w:rFonts w:ascii="Times New Roman" w:eastAsia="Times New Roman" w:hAnsi="Times New Roman" w:cs="Times New Roman"/>
          <w:sz w:val="24"/>
          <w:szCs w:val="24"/>
        </w:rPr>
        <w:t>bispecific</w:t>
      </w:r>
      <w:proofErr w:type="spellEnd"/>
      <w:r w:rsidRPr="00D9488D">
        <w:rPr>
          <w:rFonts w:ascii="Times New Roman" w:eastAsia="Times New Roman" w:hAnsi="Times New Roman" w:cs="Times New Roman"/>
          <w:sz w:val="24"/>
          <w:szCs w:val="24"/>
        </w:rPr>
        <w:t xml:space="preserve"> synthetic proteins administered directly, requiring no cellular engineering. Their off-the-shelf nature supports rapid deployment when compared to CAR T-cell therapy (</w:t>
      </w:r>
      <w:r w:rsidRPr="00D9488D">
        <w:rPr>
          <w:rStyle w:val="TableCitation"/>
          <w:rFonts w:ascii="Times New Roman" w:eastAsia="Times New Roman" w:hAnsi="Times New Roman" w:cs="Times New Roman"/>
          <w:sz w:val="24"/>
          <w:szCs w:val="24"/>
        </w:rPr>
        <w:t>Table 2.11</w:t>
      </w:r>
      <w:r w:rsidRPr="00D9488D">
        <w:rPr>
          <w:rFonts w:ascii="Times New Roman" w:eastAsia="Times New Roman" w:hAnsi="Times New Roman" w:cs="Times New Roman"/>
          <w:sz w:val="24"/>
          <w:szCs w:val="24"/>
        </w:rPr>
        <w:t>).</w:t>
      </w:r>
    </w:p>
    <w:p w:rsidR="008917CD" w:rsidRPr="00D9488D" w:rsidRDefault="000F3222" w:rsidP="000C1940">
      <w:pPr>
        <w:pStyle w:val="PMI"/>
      </w:pPr>
      <w:r w:rsidRPr="00D9488D">
        <w:rPr>
          <w:rFonts w:ascii="Times New Roman" w:eastAsia="Times New Roman" w:hAnsi="Times New Roman" w:cs="Times New Roman"/>
          <w:sz w:val="24"/>
          <w:szCs w:val="24"/>
        </w:rPr>
        <w:t xml:space="preserve">&lt;INSERT </w:t>
      </w:r>
      <w:sdt>
        <w:sdtPr>
          <w:rPr>
            <w:rFonts w:ascii="Times New Roman" w:eastAsia="Times New Roman" w:hAnsi="Times New Roman" w:cs="Times New Roman"/>
            <w:sz w:val="24"/>
            <w:szCs w:val="24"/>
          </w:rPr>
          <w:alias w:val="Table Citation"/>
          <w:tag w:val="tab_cite"/>
          <w:id w:val="-286195601"/>
          <w:placeholder>
            <w:docPart w:val="DefaultPlaceholder_1082065158"/>
          </w:placeholder>
        </w:sdtPr>
        <w:sdtEndPr/>
        <w:sdtContent>
          <w:r w:rsidRPr="00D9488D">
            <w:rPr>
              <w:rFonts w:ascii="Times New Roman" w:eastAsia="Times New Roman" w:hAnsi="Times New Roman" w:cs="Times New Roman"/>
              <w:sz w:val="24"/>
              <w:szCs w:val="24"/>
            </w:rPr>
            <w:t>TAB2.11</w:t>
          </w:r>
        </w:sdtContent>
      </w:sdt>
      <w:r w:rsidRPr="00D9488D">
        <w:rPr>
          <w:rFonts w:ascii="Times New Roman" w:eastAsia="Times New Roman" w:hAnsi="Times New Roman" w:cs="Times New Roman"/>
          <w:sz w:val="24"/>
          <w:szCs w:val="24"/>
        </w:rPr>
        <w:t>&gt;</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b/>
          <w:bCs/>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Clinical Applications</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D9488D">
        <w:rPr>
          <w:rFonts w:ascii="Times New Roman" w:eastAsia="Times New Roman" w:hAnsi="Times New Roman" w:cs="Times New Roman"/>
          <w:sz w:val="24"/>
          <w:szCs w:val="24"/>
        </w:rPr>
        <w:t>BiTEs</w:t>
      </w:r>
      <w:proofErr w:type="spellEnd"/>
      <w:r w:rsidRPr="00D9488D">
        <w:rPr>
          <w:rFonts w:ascii="Times New Roman" w:eastAsia="Times New Roman" w:hAnsi="Times New Roman" w:cs="Times New Roman"/>
          <w:sz w:val="24"/>
          <w:szCs w:val="24"/>
        </w:rPr>
        <w:t xml:space="preserve"> have the capacity to target various hematologic and solid tumors with several approvals across tumor types.</w:t>
      </w:r>
    </w:p>
    <w:p w:rsidR="008917CD" w:rsidRPr="00D9488D" w:rsidRDefault="00D9488D">
      <w:pPr>
        <w:pStyle w:val="H20"/>
        <w:spacing w:line="480" w:lineRule="auto"/>
        <w:contextualSpacing/>
        <w:rPr>
          <w:rFonts w:ascii="Times New Roman" w:hAnsi="Times New Roman" w:cs="Times New Roman"/>
          <w:color w:val="000000"/>
          <w:sz w:val="24"/>
          <w:szCs w:val="24"/>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H2</w:t>
      </w:r>
      <w:r w:rsidRPr="00D9488D">
        <w:rPr>
          <w:rStyle w:val="Tag"/>
          <w:rFonts w:ascii="Times New Roman" w:eastAsia="Times New Roman" w:hAnsi="Times New Roman" w:cs="Times New Roman"/>
          <w:b/>
          <w:bCs/>
          <w:sz w:val="24"/>
          <w:szCs w:val="24"/>
          <w:highlight w:val="yellow"/>
        </w:rPr>
        <w:t>&gt;</w:t>
      </w:r>
      <w:r w:rsidR="000F3222" w:rsidRPr="00D9488D">
        <w:rPr>
          <w:rFonts w:ascii="Times New Roman" w:hAnsi="Times New Roman" w:cs="Times New Roman"/>
          <w:b/>
          <w:color w:val="000000"/>
          <w:sz w:val="24"/>
          <w:szCs w:val="24"/>
          <w:highlight w:val="yellow"/>
        </w:rPr>
        <w:t xml:space="preserve">Advantages </w:t>
      </w:r>
      <w:proofErr w:type="gramStart"/>
      <w:r w:rsidRPr="00D9488D">
        <w:rPr>
          <w:rFonts w:ascii="Times New Roman" w:hAnsi="Times New Roman" w:cs="Times New Roman"/>
          <w:b/>
          <w:color w:val="000000"/>
          <w:sz w:val="24"/>
          <w:szCs w:val="24"/>
          <w:highlight w:val="green"/>
        </w:rPr>
        <w:t>And</w:t>
      </w:r>
      <w:proofErr w:type="gramEnd"/>
      <w:r w:rsidRPr="00D9488D">
        <w:rPr>
          <w:rFonts w:ascii="Times New Roman" w:hAnsi="Times New Roman" w:cs="Times New Roman"/>
          <w:b/>
          <w:color w:val="000000"/>
          <w:sz w:val="24"/>
          <w:szCs w:val="24"/>
          <w:highlight w:val="yellow"/>
        </w:rPr>
        <w:t xml:space="preserve"> </w:t>
      </w:r>
      <w:r w:rsidR="000F3222" w:rsidRPr="00D9488D">
        <w:rPr>
          <w:rFonts w:ascii="Times New Roman" w:hAnsi="Times New Roman" w:cs="Times New Roman"/>
          <w:b/>
          <w:color w:val="000000"/>
          <w:sz w:val="24"/>
          <w:szCs w:val="24"/>
          <w:highlight w:val="yellow"/>
        </w:rPr>
        <w:t>Limitations</w:t>
      </w:r>
    </w:p>
    <w:p w:rsidR="008917CD" w:rsidRPr="00D9488D" w:rsidRDefault="000F3222">
      <w:pPr>
        <w:pStyle w:val="TXT-FLUSH"/>
        <w:spacing w:line="480" w:lineRule="auto"/>
        <w:contextualSpacing/>
        <w:rPr>
          <w:rFonts w:ascii="Times New Roman" w:hAnsi="Times New Roman" w:cs="Times New Roman"/>
          <w:sz w:val="24"/>
          <w:szCs w:val="24"/>
        </w:rPr>
      </w:pPr>
      <w:proofErr w:type="spellStart"/>
      <w:r w:rsidRPr="00D9488D">
        <w:rPr>
          <w:rFonts w:ascii="Times New Roman" w:hAnsi="Times New Roman" w:cs="Times New Roman"/>
          <w:color w:val="000000"/>
          <w:sz w:val="24"/>
          <w:szCs w:val="24"/>
        </w:rPr>
        <w:t>BiTEs</w:t>
      </w:r>
      <w:proofErr w:type="spellEnd"/>
      <w:r w:rsidRPr="00D9488D">
        <w:rPr>
          <w:rFonts w:ascii="Times New Roman" w:hAnsi="Times New Roman" w:cs="Times New Roman"/>
          <w:color w:val="000000"/>
          <w:sz w:val="24"/>
          <w:szCs w:val="24"/>
        </w:rPr>
        <w:t xml:space="preserve"> demonstrate a rapid onset of action; however, their efficacy is largely dependent on the presence and functional integrity of lymphocytes, as both the quantity and quality of T cells are pivotal to therapeutic success. Furthermore, it is essential to address safety considerations, including CRS, ICANS, and target-specific toxicities. In circumstances where </w:t>
      </w:r>
      <w:r w:rsidRPr="00D9488D">
        <w:rPr>
          <w:rFonts w:ascii="Times New Roman" w:hAnsi="Times New Roman" w:cs="Times New Roman"/>
          <w:color w:val="000000"/>
          <w:sz w:val="24"/>
          <w:szCs w:val="24"/>
        </w:rPr>
        <w:lastRenderedPageBreak/>
        <w:t xml:space="preserve">sequencing with CAR T cell therapy is appropriate, careful evaluation is necessary due to the potential for antigen escape following prior </w:t>
      </w:r>
      <w:proofErr w:type="spellStart"/>
      <w:r w:rsidRPr="00D9488D">
        <w:rPr>
          <w:rFonts w:ascii="Times New Roman" w:hAnsi="Times New Roman" w:cs="Times New Roman"/>
          <w:color w:val="000000"/>
          <w:sz w:val="24"/>
          <w:szCs w:val="24"/>
        </w:rPr>
        <w:t>BiTE</w:t>
      </w:r>
      <w:proofErr w:type="spellEnd"/>
      <w:r w:rsidRPr="00D9488D">
        <w:rPr>
          <w:rFonts w:ascii="Times New Roman" w:hAnsi="Times New Roman" w:cs="Times New Roman"/>
          <w:color w:val="000000"/>
          <w:sz w:val="24"/>
          <w:szCs w:val="24"/>
        </w:rPr>
        <w:t xml:space="preserve"> exposure.</w:t>
      </w:r>
    </w:p>
    <w:p w:rsidR="008917CD" w:rsidRPr="00D9488D" w:rsidRDefault="00D9488D">
      <w:pPr>
        <w:pStyle w:val="H20"/>
        <w:spacing w:before="100" w:beforeAutospacing="1" w:after="100" w:afterAutospacing="1" w:line="480" w:lineRule="auto"/>
        <w:contextualSpacing/>
        <w:rPr>
          <w:rFonts w:ascii="Times New Roman" w:eastAsia="Times New Roman" w:hAnsi="Times New Roman" w:cs="Times New Roman"/>
          <w:sz w:val="24"/>
          <w:szCs w:val="24"/>
          <w:highlight w:val="yellow"/>
        </w:rPr>
      </w:pPr>
      <w:r w:rsidRPr="00D9488D">
        <w:rPr>
          <w:rStyle w:val="Tag"/>
          <w:rFonts w:ascii="Times New Roman" w:eastAsia="Times New Roman" w:hAnsi="Times New Roman" w:cs="Times New Roman"/>
          <w:b/>
          <w:bCs/>
          <w:sz w:val="24"/>
          <w:szCs w:val="24"/>
          <w:highlight w:val="yellow"/>
        </w:rPr>
        <w:t>&lt;H2&gt;</w:t>
      </w:r>
      <w:r w:rsidRPr="00D9488D">
        <w:rPr>
          <w:rFonts w:ascii="Times New Roman" w:eastAsia="Times New Roman" w:hAnsi="Times New Roman" w:cs="Times New Roman"/>
          <w:b/>
          <w:bCs/>
          <w:sz w:val="24"/>
          <w:szCs w:val="24"/>
          <w:highlight w:val="yellow"/>
        </w:rPr>
        <w:t>Active Research</w:t>
      </w:r>
    </w:p>
    <w:p w:rsidR="008917CD" w:rsidRPr="00D9488D" w:rsidRDefault="000F3222">
      <w:pPr>
        <w:pStyle w:val="TXT-FLUSH"/>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Research explores multi-target </w:t>
      </w:r>
      <w:proofErr w:type="spellStart"/>
      <w:r w:rsidRPr="00D9488D">
        <w:rPr>
          <w:rFonts w:ascii="Times New Roman" w:eastAsia="Times New Roman" w:hAnsi="Times New Roman" w:cs="Times New Roman"/>
          <w:sz w:val="24"/>
          <w:szCs w:val="24"/>
        </w:rPr>
        <w:t>BiTEs</w:t>
      </w:r>
      <w:proofErr w:type="spellEnd"/>
      <w:r w:rsidRPr="00D9488D">
        <w:rPr>
          <w:rFonts w:ascii="Times New Roman" w:eastAsia="Times New Roman" w:hAnsi="Times New Roman" w:cs="Times New Roman"/>
          <w:sz w:val="24"/>
          <w:szCs w:val="24"/>
        </w:rPr>
        <w:t>, additional indications, and Fc-fusion proteins to expand indications.</w:t>
      </w:r>
    </w:p>
    <w:p w:rsidR="008917CD" w:rsidRPr="00D9488D" w:rsidRDefault="00CB1AFD">
      <w:pPr>
        <w:spacing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 xml:space="preserve"> </w:t>
      </w:r>
    </w:p>
    <w:p w:rsidR="008917CD" w:rsidRPr="00D9488D" w:rsidRDefault="000F3222" w:rsidP="000C1940">
      <w:pPr>
        <w:pStyle w:val="SRH1"/>
      </w:pPr>
      <w:r w:rsidRPr="00D9488D">
        <w:rPr>
          <w:rStyle w:val="Tag"/>
          <w:rFonts w:ascii="Times New Roman" w:eastAsia="Times New Roman" w:hAnsi="Times New Roman" w:cs="Times New Roman"/>
          <w:b/>
          <w:bCs/>
          <w:sz w:val="24"/>
          <w:szCs w:val="24"/>
        </w:rPr>
        <w:t>&lt;REF&gt;</w:t>
      </w:r>
      <w:r w:rsidRPr="00D9488D">
        <w:rPr>
          <w:rFonts w:ascii="Times New Roman" w:eastAsia="Times New Roman" w:hAnsi="Times New Roman" w:cs="Times New Roman"/>
          <w:b/>
          <w:bCs/>
          <w:sz w:val="24"/>
          <w:szCs w:val="24"/>
        </w:rPr>
        <w:t>Suggested Readings</w:t>
      </w:r>
    </w:p>
    <w:p w:rsidR="008917CD" w:rsidRPr="00B80FCC" w:rsidRDefault="000F3222">
      <w:pPr>
        <w:pStyle w:val="SR"/>
        <w:spacing w:line="480" w:lineRule="auto"/>
        <w:ind w:left="720" w:hanging="360"/>
      </w:pPr>
      <w:r w:rsidRPr="00D9488D">
        <w:rPr>
          <w:rStyle w:val="bibnumber"/>
        </w:rPr>
        <w:t>1</w:t>
      </w:r>
      <w:r w:rsidRPr="00D9488D">
        <w:t>.</w:t>
      </w:r>
      <w:r w:rsidRPr="00D9488D">
        <w:rPr>
          <w:rFonts w:ascii="Times New Roman" w:eastAsia="Times New Roman" w:hAnsi="Times New Roman" w:cs="Times New Roman"/>
        </w:rPr>
        <w:tab/>
      </w:r>
      <w:r w:rsidRPr="00D9488D">
        <w:rPr>
          <w:rStyle w:val="bibsurname"/>
          <w:rFonts w:eastAsia="Times New Roman" w:cs="Times New Roman"/>
          <w:szCs w:val="24"/>
        </w:rPr>
        <w:t>June</w:t>
      </w:r>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CH</w:t>
      </w:r>
      <w:r w:rsidRPr="00D9488D">
        <w:rPr>
          <w:rFonts w:ascii="Times New Roman" w:eastAsia="Times New Roman" w:hAnsi="Times New Roman" w:cs="Times New Roman"/>
          <w:sz w:val="24"/>
          <w:szCs w:val="24"/>
        </w:rPr>
        <w:t xml:space="preserve">, </w:t>
      </w:r>
      <w:proofErr w:type="spellStart"/>
      <w:r w:rsidRPr="00D9488D">
        <w:rPr>
          <w:rStyle w:val="bibsurname"/>
          <w:rFonts w:eastAsia="Times New Roman" w:cs="Times New Roman"/>
          <w:szCs w:val="24"/>
        </w:rPr>
        <w:t>Sadelain</w:t>
      </w:r>
      <w:proofErr w:type="spellEnd"/>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M.</w:t>
      </w:r>
      <w:r w:rsidRPr="00D9488D">
        <w:rPr>
          <w:rFonts w:ascii="Times New Roman" w:eastAsia="Times New Roman" w:hAnsi="Times New Roman" w:cs="Times New Roman"/>
          <w:sz w:val="24"/>
          <w:szCs w:val="24"/>
        </w:rPr>
        <w:t xml:space="preserve"> </w:t>
      </w:r>
      <w:r w:rsidRPr="00D9488D">
        <w:rPr>
          <w:rStyle w:val="bibarticle"/>
          <w:rFonts w:eastAsia="Times New Roman" w:cs="Times New Roman"/>
          <w:szCs w:val="24"/>
        </w:rPr>
        <w:t>Chimeric antigen receptor therapy</w:t>
      </w:r>
      <w:r w:rsidRPr="00D9488D">
        <w:rPr>
          <w:rFonts w:ascii="Times New Roman" w:eastAsia="Times New Roman" w:hAnsi="Times New Roman" w:cs="Times New Roman"/>
          <w:sz w:val="24"/>
          <w:szCs w:val="24"/>
        </w:rPr>
        <w:t>. </w:t>
      </w:r>
      <w:r w:rsidRPr="00D9488D">
        <w:rPr>
          <w:rStyle w:val="bibjournal"/>
          <w:rFonts w:eastAsia="Times New Roman" w:cs="Times New Roman"/>
          <w:szCs w:val="24"/>
        </w:rPr>
        <w:t>N Engl J Med</w:t>
      </w:r>
      <w:r w:rsidRPr="00D9488D">
        <w:rPr>
          <w:rFonts w:ascii="Times New Roman" w:eastAsia="Times New Roman" w:hAnsi="Times New Roman" w:cs="Times New Roman"/>
          <w:sz w:val="24"/>
          <w:szCs w:val="24"/>
        </w:rPr>
        <w:t xml:space="preserve">. </w:t>
      </w:r>
      <w:r w:rsidRPr="00D9488D">
        <w:rPr>
          <w:rStyle w:val="bibyear"/>
          <w:rFonts w:eastAsia="Times New Roman" w:cs="Times New Roman"/>
          <w:szCs w:val="24"/>
        </w:rPr>
        <w:t>2018</w:t>
      </w:r>
      <w:proofErr w:type="gramStart"/>
      <w:r w:rsidRPr="00D9488D">
        <w:rPr>
          <w:rFonts w:ascii="Times New Roman" w:eastAsia="Times New Roman" w:hAnsi="Times New Roman" w:cs="Times New Roman"/>
          <w:sz w:val="24"/>
          <w:szCs w:val="24"/>
        </w:rPr>
        <w:t>;</w:t>
      </w:r>
      <w:r w:rsidRPr="00D9488D">
        <w:rPr>
          <w:rStyle w:val="bibvolume"/>
          <w:rFonts w:eastAsia="Times New Roman" w:cs="Times New Roman"/>
          <w:szCs w:val="24"/>
        </w:rPr>
        <w:t>379</w:t>
      </w:r>
      <w:r w:rsidRPr="00D9488D">
        <w:rPr>
          <w:rFonts w:ascii="Times New Roman" w:eastAsia="Times New Roman" w:hAnsi="Times New Roman" w:cs="Times New Roman"/>
          <w:sz w:val="24"/>
          <w:szCs w:val="24"/>
        </w:rPr>
        <w:t>:</w:t>
      </w:r>
      <w:r w:rsidRPr="00D9488D">
        <w:rPr>
          <w:rStyle w:val="bibfpage"/>
          <w:rFonts w:eastAsia="Times New Roman" w:cs="Times New Roman"/>
          <w:szCs w:val="24"/>
        </w:rPr>
        <w:t>64</w:t>
      </w:r>
      <w:proofErr w:type="gramEnd"/>
      <w:r w:rsidR="002B69D1" w:rsidRPr="00D9488D">
        <w:t>-</w:t>
      </w:r>
      <w:r w:rsidRPr="00D9488D">
        <w:rPr>
          <w:rStyle w:val="biblpage"/>
        </w:rPr>
        <w:t>73</w:t>
      </w:r>
      <w:r w:rsidRPr="00D9488D">
        <w:rPr>
          <w:rFonts w:ascii="Times New Roman" w:eastAsia="Times New Roman" w:hAnsi="Times New Roman" w:cs="Times New Roman"/>
          <w:sz w:val="24"/>
          <w:szCs w:val="24"/>
        </w:rPr>
        <w:t>.</w:t>
      </w:r>
    </w:p>
    <w:p w:rsidR="008917CD" w:rsidRPr="00D9488D" w:rsidRDefault="000F3222">
      <w:pPr>
        <w:pStyle w:val="SR"/>
        <w:spacing w:line="480" w:lineRule="auto"/>
        <w:ind w:left="720" w:hanging="360"/>
        <w:rPr>
          <w:rFonts w:ascii="Times New Roman" w:eastAsia="Times New Roman" w:hAnsi="Times New Roman" w:cs="Times New Roman"/>
        </w:rPr>
      </w:pPr>
      <w:r w:rsidRPr="00D9488D">
        <w:rPr>
          <w:rStyle w:val="bibnumber"/>
        </w:rPr>
        <w:t>2</w:t>
      </w:r>
      <w:r w:rsidRPr="00D9488D">
        <w:t>.</w:t>
      </w:r>
      <w:r w:rsidRPr="00D9488D">
        <w:rPr>
          <w:rFonts w:ascii="Times New Roman" w:eastAsia="Times New Roman" w:hAnsi="Times New Roman" w:cs="Times New Roman"/>
        </w:rPr>
        <w:tab/>
      </w:r>
      <w:r w:rsidRPr="00D9488D">
        <w:rPr>
          <w:rStyle w:val="bibsurname"/>
          <w:rFonts w:eastAsia="Times New Roman" w:cs="Times New Roman"/>
          <w:szCs w:val="24"/>
        </w:rPr>
        <w:t>Rosenberg</w:t>
      </w:r>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SA</w:t>
      </w:r>
      <w:r w:rsidRPr="00D9488D">
        <w:rPr>
          <w:rFonts w:ascii="Times New Roman" w:eastAsia="Times New Roman" w:hAnsi="Times New Roman" w:cs="Times New Roman"/>
          <w:sz w:val="24"/>
          <w:szCs w:val="24"/>
        </w:rPr>
        <w:t xml:space="preserve">, </w:t>
      </w:r>
      <w:proofErr w:type="spellStart"/>
      <w:r w:rsidRPr="00D9488D">
        <w:rPr>
          <w:rStyle w:val="bibsurname"/>
          <w:rFonts w:eastAsia="Times New Roman" w:cs="Times New Roman"/>
          <w:szCs w:val="24"/>
        </w:rPr>
        <w:t>Restifo</w:t>
      </w:r>
      <w:proofErr w:type="spellEnd"/>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NP.</w:t>
      </w:r>
      <w:r w:rsidRPr="00D9488D">
        <w:rPr>
          <w:rFonts w:ascii="Times New Roman" w:eastAsia="Times New Roman" w:hAnsi="Times New Roman" w:cs="Times New Roman"/>
          <w:sz w:val="24"/>
          <w:szCs w:val="24"/>
        </w:rPr>
        <w:t xml:space="preserve"> </w:t>
      </w:r>
      <w:proofErr w:type="gramStart"/>
      <w:r w:rsidRPr="00D9488D">
        <w:rPr>
          <w:rStyle w:val="bibarticle"/>
          <w:rFonts w:eastAsia="Times New Roman" w:cs="Times New Roman"/>
          <w:szCs w:val="24"/>
        </w:rPr>
        <w:t>Adoptive cell transfer as personalized immunotherapy for human cancer</w:t>
      </w:r>
      <w:r w:rsidRPr="00D9488D">
        <w:rPr>
          <w:rFonts w:ascii="Times New Roman" w:eastAsia="Times New Roman" w:hAnsi="Times New Roman" w:cs="Times New Roman"/>
          <w:sz w:val="24"/>
          <w:szCs w:val="24"/>
        </w:rPr>
        <w:t>.</w:t>
      </w:r>
      <w:proofErr w:type="gramEnd"/>
      <w:r w:rsidRPr="00D9488D">
        <w:rPr>
          <w:rFonts w:ascii="Times New Roman" w:eastAsia="Times New Roman" w:hAnsi="Times New Roman" w:cs="Times New Roman"/>
          <w:sz w:val="24"/>
          <w:szCs w:val="24"/>
        </w:rPr>
        <w:t> </w:t>
      </w:r>
      <w:proofErr w:type="gramStart"/>
      <w:r w:rsidRPr="00D9488D">
        <w:rPr>
          <w:rStyle w:val="bibjournal"/>
          <w:rFonts w:eastAsia="Times New Roman" w:cs="Times New Roman"/>
          <w:szCs w:val="24"/>
        </w:rPr>
        <w:t>Science</w:t>
      </w:r>
      <w:r w:rsidRPr="00D9488D">
        <w:rPr>
          <w:rFonts w:ascii="Times New Roman" w:eastAsia="Times New Roman" w:hAnsi="Times New Roman" w:cs="Times New Roman"/>
          <w:sz w:val="24"/>
          <w:szCs w:val="24"/>
        </w:rPr>
        <w:t>.</w:t>
      </w:r>
      <w:proofErr w:type="gramEnd"/>
      <w:r w:rsidRPr="00D9488D">
        <w:rPr>
          <w:rFonts w:ascii="Times New Roman" w:eastAsia="Times New Roman" w:hAnsi="Times New Roman" w:cs="Times New Roman"/>
          <w:sz w:val="24"/>
          <w:szCs w:val="24"/>
        </w:rPr>
        <w:t xml:space="preserve"> </w:t>
      </w:r>
      <w:r w:rsidRPr="00D9488D">
        <w:rPr>
          <w:rStyle w:val="bibyear"/>
          <w:rFonts w:eastAsia="Times New Roman" w:cs="Times New Roman"/>
          <w:szCs w:val="24"/>
        </w:rPr>
        <w:t>2015</w:t>
      </w:r>
      <w:proofErr w:type="gramStart"/>
      <w:r w:rsidRPr="00D9488D">
        <w:rPr>
          <w:rFonts w:ascii="Times New Roman" w:eastAsia="Times New Roman" w:hAnsi="Times New Roman" w:cs="Times New Roman"/>
          <w:sz w:val="24"/>
          <w:szCs w:val="24"/>
        </w:rPr>
        <w:t>;</w:t>
      </w:r>
      <w:r w:rsidRPr="00D9488D">
        <w:rPr>
          <w:rStyle w:val="bibvolume"/>
          <w:rFonts w:eastAsia="Times New Roman" w:cs="Times New Roman"/>
          <w:szCs w:val="24"/>
        </w:rPr>
        <w:t>348</w:t>
      </w:r>
      <w:r w:rsidRPr="00D9488D">
        <w:rPr>
          <w:rFonts w:ascii="Times New Roman" w:eastAsia="Times New Roman" w:hAnsi="Times New Roman" w:cs="Times New Roman"/>
          <w:sz w:val="24"/>
          <w:szCs w:val="24"/>
        </w:rPr>
        <w:t>:</w:t>
      </w:r>
      <w:r w:rsidRPr="00D9488D">
        <w:rPr>
          <w:rStyle w:val="bibfpage"/>
          <w:rFonts w:eastAsia="Times New Roman" w:cs="Times New Roman"/>
          <w:szCs w:val="24"/>
        </w:rPr>
        <w:t>62</w:t>
      </w:r>
      <w:proofErr w:type="gramEnd"/>
      <w:r w:rsidR="002B69D1" w:rsidRPr="00D9488D">
        <w:t>-</w:t>
      </w:r>
      <w:r w:rsidRPr="00D9488D">
        <w:rPr>
          <w:rStyle w:val="biblpage"/>
        </w:rPr>
        <w:t>68</w:t>
      </w:r>
      <w:r w:rsidRPr="00D9488D">
        <w:rPr>
          <w:rFonts w:ascii="Times New Roman" w:eastAsia="Times New Roman" w:hAnsi="Times New Roman" w:cs="Times New Roman"/>
          <w:sz w:val="24"/>
          <w:szCs w:val="24"/>
        </w:rPr>
        <w:t>.</w:t>
      </w:r>
    </w:p>
    <w:p w:rsidR="008917CD" w:rsidRPr="00D9488D" w:rsidRDefault="000F3222">
      <w:pPr>
        <w:pStyle w:val="SR"/>
        <w:spacing w:line="480" w:lineRule="auto"/>
        <w:ind w:left="720" w:hanging="360"/>
        <w:rPr>
          <w:rFonts w:ascii="Times New Roman" w:eastAsia="Times New Roman" w:hAnsi="Times New Roman" w:cs="Times New Roman"/>
        </w:rPr>
      </w:pPr>
      <w:r w:rsidRPr="00D9488D">
        <w:rPr>
          <w:rStyle w:val="bibnumber"/>
        </w:rPr>
        <w:t>3</w:t>
      </w:r>
      <w:r w:rsidRPr="00D9488D">
        <w:t>.</w:t>
      </w:r>
      <w:r w:rsidRPr="00D9488D">
        <w:rPr>
          <w:rFonts w:ascii="Times New Roman" w:eastAsia="Times New Roman" w:hAnsi="Times New Roman" w:cs="Times New Roman"/>
        </w:rPr>
        <w:tab/>
      </w:r>
      <w:proofErr w:type="spellStart"/>
      <w:r w:rsidRPr="00D9488D">
        <w:rPr>
          <w:rStyle w:val="bibsurname"/>
          <w:rFonts w:eastAsia="Times New Roman" w:cs="Times New Roman"/>
          <w:szCs w:val="24"/>
        </w:rPr>
        <w:t>Vivier</w:t>
      </w:r>
      <w:proofErr w:type="spellEnd"/>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E</w:t>
      </w:r>
      <w:r w:rsidRPr="00D9488D">
        <w:rPr>
          <w:rFonts w:ascii="Times New Roman" w:eastAsia="Times New Roman" w:hAnsi="Times New Roman" w:cs="Times New Roman"/>
          <w:sz w:val="24"/>
          <w:szCs w:val="24"/>
        </w:rPr>
        <w:t xml:space="preserve">, </w:t>
      </w:r>
      <w:proofErr w:type="spellStart"/>
      <w:r w:rsidRPr="00D9488D">
        <w:rPr>
          <w:rStyle w:val="bibsurname"/>
          <w:rFonts w:eastAsia="Times New Roman" w:cs="Times New Roman"/>
          <w:szCs w:val="24"/>
        </w:rPr>
        <w:t>Raulet</w:t>
      </w:r>
      <w:proofErr w:type="spellEnd"/>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DH</w:t>
      </w:r>
      <w:r w:rsidRPr="00D9488D">
        <w:rPr>
          <w:rFonts w:ascii="Times New Roman" w:eastAsia="Times New Roman" w:hAnsi="Times New Roman" w:cs="Times New Roman"/>
          <w:sz w:val="24"/>
          <w:szCs w:val="24"/>
        </w:rPr>
        <w:t xml:space="preserve">, </w:t>
      </w:r>
      <w:proofErr w:type="spellStart"/>
      <w:r w:rsidRPr="00D9488D">
        <w:rPr>
          <w:rStyle w:val="bibsurname"/>
          <w:rFonts w:eastAsia="Times New Roman" w:cs="Times New Roman"/>
          <w:szCs w:val="24"/>
        </w:rPr>
        <w:t>Moretta</w:t>
      </w:r>
      <w:proofErr w:type="spellEnd"/>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A</w:t>
      </w:r>
      <w:r w:rsidRPr="00D9488D">
        <w:rPr>
          <w:rFonts w:ascii="Times New Roman" w:eastAsia="Times New Roman" w:hAnsi="Times New Roman" w:cs="Times New Roman"/>
          <w:sz w:val="24"/>
          <w:szCs w:val="24"/>
        </w:rPr>
        <w:t xml:space="preserve">, </w:t>
      </w:r>
      <w:r w:rsidRPr="00D9488D">
        <w:rPr>
          <w:rStyle w:val="bibetal"/>
          <w:rFonts w:eastAsia="Times New Roman" w:cs="Times New Roman"/>
          <w:szCs w:val="24"/>
        </w:rPr>
        <w:t>et al</w:t>
      </w:r>
      <w:r w:rsidRPr="00D9488D">
        <w:rPr>
          <w:rFonts w:ascii="Times New Roman" w:eastAsia="Times New Roman" w:hAnsi="Times New Roman" w:cs="Times New Roman"/>
          <w:sz w:val="24"/>
          <w:szCs w:val="24"/>
        </w:rPr>
        <w:t xml:space="preserve">. </w:t>
      </w:r>
      <w:r w:rsidRPr="00D9488D">
        <w:rPr>
          <w:rStyle w:val="bibarticle"/>
          <w:rFonts w:eastAsia="Times New Roman" w:cs="Times New Roman"/>
          <w:szCs w:val="24"/>
        </w:rPr>
        <w:t xml:space="preserve">Innate or adaptive immunity? </w:t>
      </w:r>
      <w:proofErr w:type="gramStart"/>
      <w:r w:rsidRPr="00D9488D">
        <w:rPr>
          <w:rStyle w:val="bibarticle"/>
          <w:rFonts w:eastAsia="Times New Roman" w:cs="Times New Roman"/>
          <w:szCs w:val="24"/>
        </w:rPr>
        <w:t>The example of natural killer cells</w:t>
      </w:r>
      <w:r w:rsidRPr="00D9488D">
        <w:rPr>
          <w:rFonts w:ascii="Times New Roman" w:eastAsia="Times New Roman" w:hAnsi="Times New Roman" w:cs="Times New Roman"/>
          <w:sz w:val="24"/>
          <w:szCs w:val="24"/>
        </w:rPr>
        <w:t>.</w:t>
      </w:r>
      <w:proofErr w:type="gramEnd"/>
      <w:r w:rsidRPr="00D9488D">
        <w:rPr>
          <w:rFonts w:ascii="Times New Roman" w:eastAsia="Times New Roman" w:hAnsi="Times New Roman" w:cs="Times New Roman"/>
          <w:sz w:val="24"/>
          <w:szCs w:val="24"/>
        </w:rPr>
        <w:t> </w:t>
      </w:r>
      <w:proofErr w:type="gramStart"/>
      <w:r w:rsidRPr="00D9488D">
        <w:rPr>
          <w:rStyle w:val="bibjournal"/>
          <w:rFonts w:eastAsia="Times New Roman" w:cs="Times New Roman"/>
          <w:szCs w:val="24"/>
        </w:rPr>
        <w:t>Science</w:t>
      </w:r>
      <w:r w:rsidRPr="00D9488D">
        <w:rPr>
          <w:rFonts w:ascii="Times New Roman" w:eastAsia="Times New Roman" w:hAnsi="Times New Roman" w:cs="Times New Roman"/>
          <w:sz w:val="24"/>
          <w:szCs w:val="24"/>
        </w:rPr>
        <w:t>.</w:t>
      </w:r>
      <w:proofErr w:type="gramEnd"/>
      <w:r w:rsidRPr="00D9488D">
        <w:rPr>
          <w:rFonts w:ascii="Times New Roman" w:eastAsia="Times New Roman" w:hAnsi="Times New Roman" w:cs="Times New Roman"/>
          <w:sz w:val="24"/>
          <w:szCs w:val="24"/>
        </w:rPr>
        <w:t xml:space="preserve"> </w:t>
      </w:r>
      <w:r w:rsidRPr="00D9488D">
        <w:rPr>
          <w:rStyle w:val="bibyear"/>
          <w:rFonts w:eastAsia="Times New Roman" w:cs="Times New Roman"/>
          <w:szCs w:val="24"/>
        </w:rPr>
        <w:t>2011</w:t>
      </w:r>
      <w:proofErr w:type="gramStart"/>
      <w:r w:rsidRPr="00D9488D">
        <w:rPr>
          <w:rFonts w:ascii="Times New Roman" w:eastAsia="Times New Roman" w:hAnsi="Times New Roman" w:cs="Times New Roman"/>
          <w:sz w:val="24"/>
          <w:szCs w:val="24"/>
        </w:rPr>
        <w:t>;</w:t>
      </w:r>
      <w:r w:rsidRPr="00D9488D">
        <w:rPr>
          <w:rStyle w:val="bibvolume"/>
          <w:rFonts w:eastAsia="Times New Roman" w:cs="Times New Roman"/>
          <w:szCs w:val="24"/>
        </w:rPr>
        <w:t>331</w:t>
      </w:r>
      <w:r w:rsidRPr="00D9488D">
        <w:rPr>
          <w:rFonts w:ascii="Times New Roman" w:eastAsia="Times New Roman" w:hAnsi="Times New Roman" w:cs="Times New Roman"/>
          <w:sz w:val="24"/>
          <w:szCs w:val="24"/>
        </w:rPr>
        <w:t>:</w:t>
      </w:r>
      <w:r w:rsidRPr="00D9488D">
        <w:rPr>
          <w:rStyle w:val="bibfpage"/>
          <w:rFonts w:eastAsia="Times New Roman" w:cs="Times New Roman"/>
          <w:szCs w:val="24"/>
        </w:rPr>
        <w:t>44</w:t>
      </w:r>
      <w:proofErr w:type="gramEnd"/>
      <w:r w:rsidR="002B69D1" w:rsidRPr="00D9488D">
        <w:t>-</w:t>
      </w:r>
      <w:r w:rsidRPr="00D9488D">
        <w:rPr>
          <w:rStyle w:val="biblpage"/>
        </w:rPr>
        <w:t>49</w:t>
      </w:r>
      <w:r w:rsidRPr="00D9488D">
        <w:rPr>
          <w:rFonts w:ascii="Times New Roman" w:eastAsia="Times New Roman" w:hAnsi="Times New Roman" w:cs="Times New Roman"/>
          <w:sz w:val="24"/>
          <w:szCs w:val="24"/>
        </w:rPr>
        <w:t>.</w:t>
      </w:r>
    </w:p>
    <w:p w:rsidR="008917CD" w:rsidRPr="00D9488D" w:rsidRDefault="000F3222">
      <w:pPr>
        <w:pStyle w:val="SR"/>
        <w:spacing w:line="480" w:lineRule="auto"/>
        <w:ind w:left="720" w:hanging="360"/>
        <w:rPr>
          <w:rFonts w:ascii="Times New Roman" w:eastAsia="Times New Roman" w:hAnsi="Times New Roman" w:cs="Times New Roman"/>
        </w:rPr>
      </w:pPr>
      <w:r w:rsidRPr="00D9488D">
        <w:rPr>
          <w:rStyle w:val="bibnumber"/>
        </w:rPr>
        <w:t>4</w:t>
      </w:r>
      <w:r w:rsidRPr="00D9488D">
        <w:t>.</w:t>
      </w:r>
      <w:r w:rsidRPr="00D9488D">
        <w:rPr>
          <w:rFonts w:ascii="Times New Roman" w:eastAsia="Times New Roman" w:hAnsi="Times New Roman" w:cs="Times New Roman"/>
        </w:rPr>
        <w:tab/>
      </w:r>
      <w:proofErr w:type="spellStart"/>
      <w:r w:rsidRPr="00D9488D">
        <w:rPr>
          <w:rStyle w:val="bibsurname"/>
          <w:rFonts w:eastAsia="Times New Roman" w:cs="Times New Roman"/>
          <w:szCs w:val="24"/>
        </w:rPr>
        <w:t>Sebestyen</w:t>
      </w:r>
      <w:proofErr w:type="spellEnd"/>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Z</w:t>
      </w:r>
      <w:r w:rsidRPr="00D9488D">
        <w:rPr>
          <w:rFonts w:ascii="Times New Roman" w:eastAsia="Times New Roman" w:hAnsi="Times New Roman" w:cs="Times New Roman"/>
          <w:sz w:val="24"/>
          <w:szCs w:val="24"/>
        </w:rPr>
        <w:t xml:space="preserve">, </w:t>
      </w:r>
      <w:proofErr w:type="spellStart"/>
      <w:r w:rsidRPr="00D9488D">
        <w:rPr>
          <w:rStyle w:val="bibsurname"/>
          <w:rFonts w:eastAsia="Times New Roman" w:cs="Times New Roman"/>
          <w:szCs w:val="24"/>
        </w:rPr>
        <w:t>Prinz</w:t>
      </w:r>
      <w:proofErr w:type="spellEnd"/>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I</w:t>
      </w:r>
      <w:r w:rsidRPr="00D9488D">
        <w:rPr>
          <w:rFonts w:ascii="Times New Roman" w:eastAsia="Times New Roman" w:hAnsi="Times New Roman" w:cs="Times New Roman"/>
          <w:sz w:val="24"/>
          <w:szCs w:val="24"/>
        </w:rPr>
        <w:t xml:space="preserve">, </w:t>
      </w:r>
      <w:proofErr w:type="spellStart"/>
      <w:r w:rsidRPr="00D9488D">
        <w:rPr>
          <w:rStyle w:val="bibsurname"/>
          <w:rFonts w:eastAsia="Times New Roman" w:cs="Times New Roman"/>
          <w:szCs w:val="24"/>
        </w:rPr>
        <w:t>D</w:t>
      </w:r>
      <w:r w:rsidR="00D9488D" w:rsidRPr="00D9488D">
        <w:rPr>
          <w:rStyle w:val="bibsurname"/>
          <w:rFonts w:eastAsia="Times New Roman" w:cs="Times New Roman"/>
          <w:szCs w:val="24"/>
          <w:highlight w:val="green"/>
        </w:rPr>
        <w:t>é</w:t>
      </w:r>
      <w:r w:rsidRPr="00D9488D">
        <w:rPr>
          <w:rStyle w:val="bibsurname"/>
          <w:rFonts w:eastAsia="Times New Roman" w:cs="Times New Roman"/>
          <w:szCs w:val="24"/>
        </w:rPr>
        <w:t>cha</w:t>
      </w:r>
      <w:r w:rsidRPr="00D9488D">
        <w:rPr>
          <w:rStyle w:val="bibsurname"/>
          <w:rFonts w:eastAsia="Times New Roman" w:cs="Times New Roman"/>
          <w:szCs w:val="24"/>
          <w:highlight w:val="cyan"/>
        </w:rPr>
        <w:t>ne</w:t>
      </w:r>
      <w:r w:rsidRPr="00D9488D">
        <w:rPr>
          <w:rStyle w:val="bibsurname"/>
          <w:rFonts w:eastAsia="Times New Roman" w:cs="Times New Roman"/>
          <w:szCs w:val="24"/>
        </w:rPr>
        <w:t>tMerville</w:t>
      </w:r>
      <w:proofErr w:type="spellEnd"/>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J</w:t>
      </w:r>
      <w:r w:rsidRPr="00D9488D">
        <w:rPr>
          <w:rFonts w:ascii="Times New Roman" w:eastAsia="Times New Roman" w:hAnsi="Times New Roman" w:cs="Times New Roman"/>
          <w:sz w:val="24"/>
          <w:szCs w:val="24"/>
        </w:rPr>
        <w:t xml:space="preserve">, </w:t>
      </w:r>
      <w:r w:rsidRPr="00D9488D">
        <w:rPr>
          <w:rStyle w:val="bibetal"/>
          <w:rFonts w:eastAsia="Times New Roman" w:cs="Times New Roman"/>
          <w:szCs w:val="24"/>
        </w:rPr>
        <w:t>et al</w:t>
      </w:r>
      <w:r w:rsidRPr="00D9488D">
        <w:rPr>
          <w:rFonts w:ascii="Times New Roman" w:eastAsia="Times New Roman" w:hAnsi="Times New Roman" w:cs="Times New Roman"/>
          <w:sz w:val="24"/>
          <w:szCs w:val="24"/>
        </w:rPr>
        <w:t xml:space="preserve">. </w:t>
      </w:r>
      <w:r w:rsidRPr="00D9488D">
        <w:rPr>
          <w:rStyle w:val="bibarticle"/>
          <w:rFonts w:eastAsia="Times New Roman" w:cs="Times New Roman"/>
          <w:szCs w:val="24"/>
        </w:rPr>
        <w:t xml:space="preserve">Translating </w:t>
      </w:r>
      <w:proofErr w:type="spellStart"/>
      <w:r w:rsidR="00D9488D" w:rsidRPr="00D9488D">
        <w:rPr>
          <w:rStyle w:val="bibarticle"/>
          <w:rFonts w:eastAsia="Times New Roman" w:cs="Times New Roman"/>
          <w:szCs w:val="24"/>
          <w:highlight w:val="green"/>
        </w:rPr>
        <w:t>γδ</w:t>
      </w:r>
      <w:proofErr w:type="spellEnd"/>
      <w:r w:rsidRPr="00D9488D">
        <w:rPr>
          <w:rStyle w:val="bibarticle"/>
          <w:rFonts w:eastAsia="Times New Roman" w:cs="Times New Roman"/>
          <w:szCs w:val="24"/>
        </w:rPr>
        <w:t xml:space="preserve"> T cells and their receptors into cancer cell therapies</w:t>
      </w:r>
      <w:r w:rsidRPr="00D9488D">
        <w:rPr>
          <w:rFonts w:ascii="Times New Roman" w:eastAsia="Times New Roman" w:hAnsi="Times New Roman" w:cs="Times New Roman"/>
          <w:sz w:val="24"/>
          <w:szCs w:val="24"/>
        </w:rPr>
        <w:t>. </w:t>
      </w:r>
      <w:proofErr w:type="gramStart"/>
      <w:r w:rsidRPr="00D9488D">
        <w:rPr>
          <w:rStyle w:val="bibjournal"/>
          <w:rFonts w:eastAsia="Times New Roman" w:cs="Times New Roman"/>
          <w:szCs w:val="24"/>
        </w:rPr>
        <w:t xml:space="preserve">Nat Rev Drug </w:t>
      </w:r>
      <w:proofErr w:type="spellStart"/>
      <w:r w:rsidRPr="00D9488D">
        <w:rPr>
          <w:rStyle w:val="bibjournal"/>
          <w:rFonts w:eastAsia="Times New Roman" w:cs="Times New Roman"/>
          <w:szCs w:val="24"/>
        </w:rPr>
        <w:t>Discov</w:t>
      </w:r>
      <w:proofErr w:type="spellEnd"/>
      <w:r w:rsidRPr="00D9488D">
        <w:rPr>
          <w:rFonts w:ascii="Times New Roman" w:eastAsia="Times New Roman" w:hAnsi="Times New Roman" w:cs="Times New Roman"/>
          <w:sz w:val="24"/>
          <w:szCs w:val="24"/>
        </w:rPr>
        <w:t>.</w:t>
      </w:r>
      <w:proofErr w:type="gramEnd"/>
      <w:r w:rsidRPr="00D9488D">
        <w:rPr>
          <w:rFonts w:ascii="Times New Roman" w:eastAsia="Times New Roman" w:hAnsi="Times New Roman" w:cs="Times New Roman"/>
          <w:sz w:val="24"/>
          <w:szCs w:val="24"/>
        </w:rPr>
        <w:t xml:space="preserve"> </w:t>
      </w:r>
      <w:r w:rsidRPr="00D9488D">
        <w:rPr>
          <w:rStyle w:val="bibyear"/>
          <w:rFonts w:eastAsia="Times New Roman" w:cs="Times New Roman"/>
          <w:szCs w:val="24"/>
        </w:rPr>
        <w:t>2020</w:t>
      </w:r>
      <w:proofErr w:type="gramStart"/>
      <w:r w:rsidRPr="00D9488D">
        <w:rPr>
          <w:rFonts w:ascii="Times New Roman" w:eastAsia="Times New Roman" w:hAnsi="Times New Roman" w:cs="Times New Roman"/>
          <w:sz w:val="24"/>
          <w:szCs w:val="24"/>
        </w:rPr>
        <w:t>;</w:t>
      </w:r>
      <w:r w:rsidRPr="00D9488D">
        <w:rPr>
          <w:rStyle w:val="bibvolume"/>
          <w:rFonts w:eastAsia="Times New Roman" w:cs="Times New Roman"/>
          <w:szCs w:val="24"/>
        </w:rPr>
        <w:t>19</w:t>
      </w:r>
      <w:r w:rsidRPr="00D9488D">
        <w:rPr>
          <w:rFonts w:ascii="Times New Roman" w:eastAsia="Times New Roman" w:hAnsi="Times New Roman" w:cs="Times New Roman"/>
          <w:sz w:val="24"/>
          <w:szCs w:val="24"/>
        </w:rPr>
        <w:t>:</w:t>
      </w:r>
      <w:r w:rsidRPr="00D9488D">
        <w:rPr>
          <w:rStyle w:val="bibfpage"/>
        </w:rPr>
        <w:t>169</w:t>
      </w:r>
      <w:proofErr w:type="gramEnd"/>
      <w:r w:rsidR="002B69D1" w:rsidRPr="00D9488D">
        <w:t>-</w:t>
      </w:r>
      <w:r w:rsidRPr="00D9488D">
        <w:rPr>
          <w:rStyle w:val="biblpage"/>
        </w:rPr>
        <w:t>184</w:t>
      </w:r>
      <w:r w:rsidRPr="00D9488D">
        <w:rPr>
          <w:rFonts w:ascii="Times New Roman" w:eastAsia="Times New Roman" w:hAnsi="Times New Roman" w:cs="Times New Roman"/>
          <w:sz w:val="24"/>
          <w:szCs w:val="24"/>
        </w:rPr>
        <w:t>.</w:t>
      </w:r>
    </w:p>
    <w:p w:rsidR="008917CD" w:rsidRPr="00D9488D" w:rsidRDefault="000F3222">
      <w:pPr>
        <w:pStyle w:val="SR"/>
        <w:spacing w:line="480" w:lineRule="auto"/>
        <w:ind w:left="720" w:hanging="360"/>
        <w:rPr>
          <w:rFonts w:ascii="Times New Roman" w:eastAsia="Times New Roman" w:hAnsi="Times New Roman" w:cs="Times New Roman"/>
        </w:rPr>
      </w:pPr>
      <w:r w:rsidRPr="00D9488D">
        <w:rPr>
          <w:rStyle w:val="bibnumber"/>
        </w:rPr>
        <w:t>5</w:t>
      </w:r>
      <w:r w:rsidRPr="00D9488D">
        <w:t>.</w:t>
      </w:r>
      <w:r w:rsidRPr="00D9488D">
        <w:rPr>
          <w:rFonts w:ascii="Times New Roman" w:eastAsia="Times New Roman" w:hAnsi="Times New Roman" w:cs="Times New Roman"/>
        </w:rPr>
        <w:tab/>
      </w:r>
      <w:proofErr w:type="spellStart"/>
      <w:r w:rsidRPr="00D9488D">
        <w:rPr>
          <w:rStyle w:val="bibsurname"/>
          <w:rFonts w:eastAsia="Times New Roman" w:cs="Times New Roman"/>
          <w:szCs w:val="24"/>
        </w:rPr>
        <w:t>Hudecek</w:t>
      </w:r>
      <w:proofErr w:type="spellEnd"/>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M</w:t>
      </w:r>
      <w:r w:rsidRPr="00D9488D">
        <w:rPr>
          <w:rFonts w:ascii="Times New Roman" w:eastAsia="Times New Roman" w:hAnsi="Times New Roman" w:cs="Times New Roman"/>
          <w:sz w:val="24"/>
          <w:szCs w:val="24"/>
        </w:rPr>
        <w:t xml:space="preserve">, </w:t>
      </w:r>
      <w:proofErr w:type="spellStart"/>
      <w:r w:rsidRPr="00D9488D">
        <w:rPr>
          <w:rStyle w:val="bibsurname"/>
          <w:rFonts w:eastAsia="Times New Roman" w:cs="Times New Roman"/>
          <w:szCs w:val="24"/>
        </w:rPr>
        <w:t>Ivics</w:t>
      </w:r>
      <w:proofErr w:type="spellEnd"/>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Z.</w:t>
      </w:r>
      <w:r w:rsidRPr="00D9488D">
        <w:rPr>
          <w:rFonts w:ascii="Times New Roman" w:eastAsia="Times New Roman" w:hAnsi="Times New Roman" w:cs="Times New Roman"/>
          <w:sz w:val="24"/>
          <w:szCs w:val="24"/>
        </w:rPr>
        <w:t xml:space="preserve"> </w:t>
      </w:r>
      <w:r w:rsidRPr="00D9488D">
        <w:rPr>
          <w:rStyle w:val="bibarticle"/>
          <w:rFonts w:eastAsia="Times New Roman" w:cs="Times New Roman"/>
          <w:szCs w:val="24"/>
        </w:rPr>
        <w:t>Non-viral therapeutic cell engineering with the Sleeping Beauty transposon system</w:t>
      </w:r>
      <w:r w:rsidRPr="00D9488D">
        <w:rPr>
          <w:rFonts w:ascii="Times New Roman" w:eastAsia="Times New Roman" w:hAnsi="Times New Roman" w:cs="Times New Roman"/>
          <w:sz w:val="24"/>
          <w:szCs w:val="24"/>
        </w:rPr>
        <w:t>. </w:t>
      </w:r>
      <w:r w:rsidRPr="00D9488D">
        <w:rPr>
          <w:rStyle w:val="bibjournal"/>
          <w:rFonts w:eastAsia="Times New Roman" w:cs="Times New Roman"/>
          <w:szCs w:val="24"/>
        </w:rPr>
        <w:t>Curr Opin Genet Dev</w:t>
      </w:r>
      <w:r w:rsidRPr="00D9488D">
        <w:rPr>
          <w:rFonts w:ascii="Times New Roman" w:eastAsia="Times New Roman" w:hAnsi="Times New Roman" w:cs="Times New Roman"/>
          <w:sz w:val="24"/>
          <w:szCs w:val="24"/>
        </w:rPr>
        <w:t xml:space="preserve">. </w:t>
      </w:r>
      <w:r w:rsidRPr="00D9488D">
        <w:rPr>
          <w:rStyle w:val="bibyear"/>
          <w:rFonts w:eastAsia="Times New Roman" w:cs="Times New Roman"/>
          <w:szCs w:val="24"/>
        </w:rPr>
        <w:t>2018</w:t>
      </w:r>
      <w:proofErr w:type="gramStart"/>
      <w:r w:rsidRPr="00D9488D">
        <w:rPr>
          <w:rFonts w:ascii="Times New Roman" w:eastAsia="Times New Roman" w:hAnsi="Times New Roman" w:cs="Times New Roman"/>
          <w:sz w:val="24"/>
          <w:szCs w:val="24"/>
        </w:rPr>
        <w:t>;</w:t>
      </w:r>
      <w:r w:rsidRPr="00D9488D">
        <w:rPr>
          <w:rStyle w:val="bibvolume"/>
          <w:rFonts w:eastAsia="Times New Roman" w:cs="Times New Roman"/>
          <w:szCs w:val="24"/>
        </w:rPr>
        <w:t>52</w:t>
      </w:r>
      <w:r w:rsidRPr="00D9488D">
        <w:rPr>
          <w:rFonts w:ascii="Times New Roman" w:eastAsia="Times New Roman" w:hAnsi="Times New Roman" w:cs="Times New Roman"/>
          <w:sz w:val="24"/>
          <w:szCs w:val="24"/>
        </w:rPr>
        <w:t>:</w:t>
      </w:r>
      <w:r w:rsidRPr="00D9488D">
        <w:rPr>
          <w:rStyle w:val="bibfpage"/>
        </w:rPr>
        <w:t>100</w:t>
      </w:r>
      <w:proofErr w:type="gramEnd"/>
      <w:r w:rsidR="002B69D1" w:rsidRPr="00D9488D">
        <w:t>-</w:t>
      </w:r>
      <w:r w:rsidRPr="00D9488D">
        <w:rPr>
          <w:rStyle w:val="biblpage"/>
        </w:rPr>
        <w:t>108</w:t>
      </w:r>
      <w:r w:rsidRPr="00D9488D">
        <w:rPr>
          <w:rFonts w:ascii="Times New Roman" w:eastAsia="Times New Roman" w:hAnsi="Times New Roman" w:cs="Times New Roman"/>
          <w:sz w:val="24"/>
          <w:szCs w:val="24"/>
        </w:rPr>
        <w:t>.</w:t>
      </w:r>
    </w:p>
    <w:p w:rsidR="008917CD" w:rsidRPr="00D9488D" w:rsidRDefault="000F3222">
      <w:pPr>
        <w:pStyle w:val="SR"/>
        <w:spacing w:line="480" w:lineRule="auto"/>
        <w:ind w:left="720" w:hanging="360"/>
        <w:rPr>
          <w:rFonts w:ascii="Times New Roman" w:eastAsia="Times New Roman" w:hAnsi="Times New Roman" w:cs="Times New Roman"/>
        </w:rPr>
      </w:pPr>
      <w:r w:rsidRPr="00D9488D">
        <w:rPr>
          <w:rStyle w:val="bibnumber"/>
        </w:rPr>
        <w:t>6</w:t>
      </w:r>
      <w:r w:rsidRPr="00D9488D">
        <w:t>.</w:t>
      </w:r>
      <w:r w:rsidRPr="00D9488D">
        <w:rPr>
          <w:rFonts w:ascii="Times New Roman" w:eastAsia="Times New Roman" w:hAnsi="Times New Roman" w:cs="Times New Roman"/>
        </w:rPr>
        <w:tab/>
      </w:r>
      <w:r w:rsidRPr="00D9488D">
        <w:rPr>
          <w:rStyle w:val="bibsurname"/>
          <w:rFonts w:eastAsia="Times New Roman" w:cs="Times New Roman"/>
          <w:szCs w:val="24"/>
        </w:rPr>
        <w:t>Weber</w:t>
      </w:r>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EW</w:t>
      </w:r>
      <w:r w:rsidRPr="00D9488D">
        <w:rPr>
          <w:rFonts w:ascii="Times New Roman" w:eastAsia="Times New Roman" w:hAnsi="Times New Roman" w:cs="Times New Roman"/>
          <w:sz w:val="24"/>
          <w:szCs w:val="24"/>
        </w:rPr>
        <w:t xml:space="preserve">, </w:t>
      </w:r>
      <w:proofErr w:type="spellStart"/>
      <w:r w:rsidRPr="00D9488D">
        <w:rPr>
          <w:rStyle w:val="bibsurname"/>
          <w:rFonts w:eastAsia="Times New Roman" w:cs="Times New Roman"/>
          <w:szCs w:val="24"/>
        </w:rPr>
        <w:t>Maus</w:t>
      </w:r>
      <w:proofErr w:type="spellEnd"/>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MV</w:t>
      </w:r>
      <w:r w:rsidRPr="00D9488D">
        <w:rPr>
          <w:rFonts w:ascii="Times New Roman" w:eastAsia="Times New Roman" w:hAnsi="Times New Roman" w:cs="Times New Roman"/>
          <w:sz w:val="24"/>
          <w:szCs w:val="24"/>
        </w:rPr>
        <w:t xml:space="preserve">, </w:t>
      </w:r>
      <w:proofErr w:type="spellStart"/>
      <w:r w:rsidRPr="00D9488D">
        <w:rPr>
          <w:rStyle w:val="bibsurname"/>
          <w:rFonts w:eastAsia="Times New Roman" w:cs="Times New Roman"/>
          <w:szCs w:val="24"/>
        </w:rPr>
        <w:t>Mackall</w:t>
      </w:r>
      <w:proofErr w:type="spellEnd"/>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CL.</w:t>
      </w:r>
      <w:r w:rsidRPr="00D9488D">
        <w:rPr>
          <w:rFonts w:ascii="Times New Roman" w:eastAsia="Times New Roman" w:hAnsi="Times New Roman" w:cs="Times New Roman"/>
          <w:sz w:val="24"/>
          <w:szCs w:val="24"/>
        </w:rPr>
        <w:t xml:space="preserve"> </w:t>
      </w:r>
      <w:proofErr w:type="gramStart"/>
      <w:r w:rsidRPr="00D9488D">
        <w:rPr>
          <w:rStyle w:val="bibarticle"/>
          <w:rFonts w:eastAsia="Times New Roman" w:cs="Times New Roman"/>
          <w:szCs w:val="24"/>
        </w:rPr>
        <w:t>The emerging landscape of immune cell therapies</w:t>
      </w:r>
      <w:r w:rsidRPr="00D9488D">
        <w:rPr>
          <w:rFonts w:ascii="Times New Roman" w:eastAsia="Times New Roman" w:hAnsi="Times New Roman" w:cs="Times New Roman"/>
          <w:sz w:val="24"/>
          <w:szCs w:val="24"/>
        </w:rPr>
        <w:t>.</w:t>
      </w:r>
      <w:proofErr w:type="gramEnd"/>
      <w:r w:rsidRPr="00D9488D">
        <w:rPr>
          <w:rFonts w:ascii="Times New Roman" w:eastAsia="Times New Roman" w:hAnsi="Times New Roman" w:cs="Times New Roman"/>
          <w:sz w:val="24"/>
          <w:szCs w:val="24"/>
        </w:rPr>
        <w:t> </w:t>
      </w:r>
      <w:proofErr w:type="gramStart"/>
      <w:r w:rsidRPr="00D9488D">
        <w:rPr>
          <w:rStyle w:val="bibjournal"/>
          <w:rFonts w:eastAsia="Times New Roman" w:cs="Times New Roman"/>
          <w:szCs w:val="24"/>
        </w:rPr>
        <w:t>Cell</w:t>
      </w:r>
      <w:r w:rsidRPr="00D9488D">
        <w:rPr>
          <w:rFonts w:ascii="Times New Roman" w:eastAsia="Times New Roman" w:hAnsi="Times New Roman" w:cs="Times New Roman"/>
          <w:sz w:val="24"/>
          <w:szCs w:val="24"/>
        </w:rPr>
        <w:t>.</w:t>
      </w:r>
      <w:proofErr w:type="gramEnd"/>
      <w:r w:rsidRPr="00D9488D">
        <w:rPr>
          <w:rFonts w:ascii="Times New Roman" w:eastAsia="Times New Roman" w:hAnsi="Times New Roman" w:cs="Times New Roman"/>
          <w:sz w:val="24"/>
          <w:szCs w:val="24"/>
        </w:rPr>
        <w:t xml:space="preserve"> </w:t>
      </w:r>
      <w:r w:rsidRPr="00D9488D">
        <w:rPr>
          <w:rStyle w:val="bibyear"/>
          <w:rFonts w:eastAsia="Times New Roman" w:cs="Times New Roman"/>
          <w:szCs w:val="24"/>
        </w:rPr>
        <w:t>2020</w:t>
      </w:r>
      <w:proofErr w:type="gramStart"/>
      <w:r w:rsidRPr="00D9488D">
        <w:rPr>
          <w:rFonts w:ascii="Times New Roman" w:eastAsia="Times New Roman" w:hAnsi="Times New Roman" w:cs="Times New Roman"/>
          <w:sz w:val="24"/>
          <w:szCs w:val="24"/>
        </w:rPr>
        <w:t>;</w:t>
      </w:r>
      <w:r w:rsidRPr="00D9488D">
        <w:rPr>
          <w:rStyle w:val="bibvolume"/>
          <w:rFonts w:eastAsia="Times New Roman" w:cs="Times New Roman"/>
          <w:szCs w:val="24"/>
        </w:rPr>
        <w:t>181</w:t>
      </w:r>
      <w:r w:rsidRPr="00D9488D">
        <w:rPr>
          <w:rFonts w:ascii="Times New Roman" w:eastAsia="Times New Roman" w:hAnsi="Times New Roman" w:cs="Times New Roman"/>
          <w:sz w:val="24"/>
          <w:szCs w:val="24"/>
        </w:rPr>
        <w:t>:</w:t>
      </w:r>
      <w:r w:rsidRPr="00D9488D">
        <w:rPr>
          <w:rStyle w:val="bibfpage"/>
          <w:rFonts w:eastAsia="Times New Roman" w:cs="Times New Roman"/>
          <w:szCs w:val="24"/>
        </w:rPr>
        <w:t>46</w:t>
      </w:r>
      <w:proofErr w:type="gramEnd"/>
      <w:r w:rsidR="002B69D1" w:rsidRPr="00D9488D">
        <w:t>-</w:t>
      </w:r>
      <w:r w:rsidRPr="00D9488D">
        <w:rPr>
          <w:rStyle w:val="biblpage"/>
        </w:rPr>
        <w:t>62</w:t>
      </w:r>
      <w:r w:rsidRPr="00D9488D">
        <w:rPr>
          <w:rFonts w:ascii="Times New Roman" w:eastAsia="Times New Roman" w:hAnsi="Times New Roman" w:cs="Times New Roman"/>
          <w:sz w:val="24"/>
          <w:szCs w:val="24"/>
        </w:rPr>
        <w:t>.</w:t>
      </w:r>
    </w:p>
    <w:p w:rsidR="008917CD" w:rsidRPr="00D9488D" w:rsidRDefault="000F3222">
      <w:pPr>
        <w:pStyle w:val="SR"/>
        <w:spacing w:line="480" w:lineRule="auto"/>
        <w:ind w:left="720" w:hanging="360"/>
        <w:rPr>
          <w:rFonts w:ascii="Times New Roman" w:hAnsi="Times New Roman" w:cs="Times New Roman"/>
        </w:rPr>
      </w:pPr>
      <w:r w:rsidRPr="00D9488D">
        <w:rPr>
          <w:rStyle w:val="bibnumber"/>
        </w:rPr>
        <w:t>7</w:t>
      </w:r>
      <w:r w:rsidRPr="00D9488D">
        <w:t>.</w:t>
      </w:r>
      <w:r w:rsidRPr="00D9488D">
        <w:rPr>
          <w:rFonts w:ascii="Times New Roman" w:hAnsi="Times New Roman" w:cs="Times New Roman"/>
        </w:rPr>
        <w:tab/>
      </w:r>
      <w:r w:rsidRPr="00D9488D">
        <w:rPr>
          <w:rStyle w:val="bibsurname"/>
          <w:rFonts w:eastAsia="Times New Roman" w:cs="Times New Roman"/>
          <w:szCs w:val="24"/>
        </w:rPr>
        <w:t>Lanier</w:t>
      </w:r>
      <w:r w:rsidRPr="00D9488D">
        <w:rPr>
          <w:rFonts w:ascii="Times New Roman" w:eastAsia="Times New Roman" w:hAnsi="Times New Roman" w:cs="Times New Roman"/>
          <w:sz w:val="24"/>
          <w:szCs w:val="24"/>
        </w:rPr>
        <w:t xml:space="preserve"> </w:t>
      </w:r>
      <w:r w:rsidRPr="00D9488D">
        <w:rPr>
          <w:rStyle w:val="bibfname"/>
          <w:rFonts w:eastAsia="Times New Roman" w:cs="Times New Roman"/>
          <w:szCs w:val="24"/>
        </w:rPr>
        <w:t>LL.</w:t>
      </w:r>
      <w:r w:rsidRPr="00D9488D">
        <w:rPr>
          <w:rFonts w:ascii="Times New Roman" w:eastAsia="Times New Roman" w:hAnsi="Times New Roman" w:cs="Times New Roman"/>
          <w:sz w:val="24"/>
          <w:szCs w:val="24"/>
        </w:rPr>
        <w:t xml:space="preserve"> </w:t>
      </w:r>
      <w:r w:rsidRPr="00D9488D">
        <w:rPr>
          <w:rStyle w:val="bibarticle"/>
          <w:rFonts w:eastAsia="Times New Roman" w:cs="Times New Roman"/>
          <w:szCs w:val="24"/>
        </w:rPr>
        <w:t>NK cell recognition</w:t>
      </w:r>
      <w:r w:rsidRPr="00D9488D">
        <w:rPr>
          <w:rFonts w:ascii="Times New Roman" w:eastAsia="Times New Roman" w:hAnsi="Times New Roman" w:cs="Times New Roman"/>
          <w:sz w:val="24"/>
          <w:szCs w:val="24"/>
        </w:rPr>
        <w:t>. </w:t>
      </w:r>
      <w:proofErr w:type="spellStart"/>
      <w:proofErr w:type="gramStart"/>
      <w:r w:rsidRPr="00D9488D">
        <w:rPr>
          <w:rStyle w:val="bibjournal"/>
          <w:rFonts w:eastAsia="Times New Roman" w:cs="Times New Roman"/>
          <w:szCs w:val="24"/>
        </w:rPr>
        <w:t>Annu</w:t>
      </w:r>
      <w:proofErr w:type="spellEnd"/>
      <w:r w:rsidRPr="00D9488D">
        <w:rPr>
          <w:rStyle w:val="bibjournal"/>
          <w:rFonts w:eastAsia="Times New Roman" w:cs="Times New Roman"/>
          <w:szCs w:val="24"/>
        </w:rPr>
        <w:t xml:space="preserve"> Rev </w:t>
      </w:r>
      <w:proofErr w:type="spellStart"/>
      <w:r w:rsidRPr="00D9488D">
        <w:rPr>
          <w:rStyle w:val="bibjournal"/>
          <w:rFonts w:eastAsia="Times New Roman" w:cs="Times New Roman"/>
          <w:szCs w:val="24"/>
        </w:rPr>
        <w:t>Immunol</w:t>
      </w:r>
      <w:proofErr w:type="spellEnd"/>
      <w:r w:rsidRPr="00D9488D">
        <w:rPr>
          <w:rFonts w:ascii="Times New Roman" w:eastAsia="Times New Roman" w:hAnsi="Times New Roman" w:cs="Times New Roman"/>
          <w:sz w:val="24"/>
          <w:szCs w:val="24"/>
        </w:rPr>
        <w:t>.</w:t>
      </w:r>
      <w:proofErr w:type="gramEnd"/>
      <w:r w:rsidRPr="00D9488D">
        <w:rPr>
          <w:rFonts w:ascii="Times New Roman" w:eastAsia="Times New Roman" w:hAnsi="Times New Roman" w:cs="Times New Roman"/>
          <w:sz w:val="24"/>
          <w:szCs w:val="24"/>
        </w:rPr>
        <w:t xml:space="preserve"> </w:t>
      </w:r>
      <w:r w:rsidRPr="00D9488D">
        <w:rPr>
          <w:rStyle w:val="bibyear"/>
          <w:rFonts w:eastAsia="Times New Roman" w:cs="Times New Roman"/>
          <w:szCs w:val="24"/>
        </w:rPr>
        <w:t>2005</w:t>
      </w:r>
      <w:proofErr w:type="gramStart"/>
      <w:r w:rsidRPr="00D9488D">
        <w:rPr>
          <w:rFonts w:ascii="Times New Roman" w:eastAsia="Times New Roman" w:hAnsi="Times New Roman" w:cs="Times New Roman"/>
          <w:sz w:val="24"/>
          <w:szCs w:val="24"/>
        </w:rPr>
        <w:t>;</w:t>
      </w:r>
      <w:r w:rsidRPr="00D9488D">
        <w:rPr>
          <w:rStyle w:val="bibvolume"/>
          <w:rFonts w:eastAsia="Times New Roman" w:cs="Times New Roman"/>
          <w:szCs w:val="24"/>
        </w:rPr>
        <w:t>23</w:t>
      </w:r>
      <w:r w:rsidRPr="00D9488D">
        <w:rPr>
          <w:rFonts w:ascii="Times New Roman" w:eastAsia="Times New Roman" w:hAnsi="Times New Roman" w:cs="Times New Roman"/>
          <w:sz w:val="24"/>
          <w:szCs w:val="24"/>
        </w:rPr>
        <w:t>:</w:t>
      </w:r>
      <w:r w:rsidRPr="00D9488D">
        <w:rPr>
          <w:rStyle w:val="bibfpage"/>
        </w:rPr>
        <w:t>225</w:t>
      </w:r>
      <w:proofErr w:type="gramEnd"/>
      <w:r w:rsidR="002B69D1" w:rsidRPr="00D9488D">
        <w:t>-</w:t>
      </w:r>
      <w:r w:rsidRPr="00D9488D">
        <w:rPr>
          <w:rStyle w:val="biblpage"/>
        </w:rPr>
        <w:t>274</w:t>
      </w:r>
      <w:r w:rsidRPr="00D9488D">
        <w:rPr>
          <w:rFonts w:ascii="Times New Roman" w:eastAsia="Times New Roman" w:hAnsi="Times New Roman" w:cs="Times New Roman"/>
          <w:sz w:val="24"/>
          <w:szCs w:val="24"/>
        </w:rPr>
        <w:t>.</w:t>
      </w:r>
    </w:p>
    <w:p w:rsidR="008917CD" w:rsidRPr="00D9488D" w:rsidRDefault="000F3222" w:rsidP="00EE0D42">
      <w:pPr>
        <w:pStyle w:val="PMI"/>
        <w:rPr>
          <w:b/>
        </w:rPr>
      </w:pPr>
      <w:r w:rsidRPr="00D9488D">
        <w:rPr>
          <w:b/>
        </w:rPr>
        <w:t>&lt;FIGURES&gt;</w:t>
      </w:r>
    </w:p>
    <w:p w:rsidR="008917CD" w:rsidRPr="00D9488D" w:rsidRDefault="000F3222" w:rsidP="00EE0D42">
      <w:pPr>
        <w:pStyle w:val="FIG-LEG"/>
      </w:pPr>
      <w:r w:rsidRPr="00D9488D">
        <w:rPr>
          <w:rStyle w:val="Tag"/>
          <w:rFonts w:ascii="Times New Roman" w:eastAsia="Times New Roman" w:hAnsi="Times New Roman" w:cs="Times New Roman"/>
          <w:b/>
          <w:bCs/>
          <w:sz w:val="24"/>
          <w:szCs w:val="24"/>
        </w:rPr>
        <w:lastRenderedPageBreak/>
        <w:t>&lt;DFIG2.1&gt;</w:t>
      </w:r>
      <w:r w:rsidRPr="00D9488D">
        <w:rPr>
          <w:rStyle w:val="FIG-NUM"/>
          <w:rFonts w:ascii="Times New Roman" w:eastAsia="Times New Roman" w:hAnsi="Times New Roman" w:cs="Times New Roman"/>
          <w:b/>
          <w:bCs/>
          <w:sz w:val="24"/>
          <w:szCs w:val="24"/>
        </w:rPr>
        <w:t>Figure 2.1</w:t>
      </w:r>
      <w:r w:rsidRPr="00D9488D">
        <w:rPr>
          <w:rStyle w:val="FIG-NUM"/>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Anatomy of a CAR Construct. Adapted from: </w:t>
      </w:r>
      <w:proofErr w:type="spellStart"/>
      <w:r w:rsidRPr="00D9488D">
        <w:rPr>
          <w:rFonts w:ascii="Times New Roman" w:eastAsia="Times New Roman" w:hAnsi="Times New Roman" w:cs="Times New Roman"/>
          <w:sz w:val="24"/>
          <w:szCs w:val="24"/>
        </w:rPr>
        <w:t>Acharya</w:t>
      </w:r>
      <w:proofErr w:type="spellEnd"/>
      <w:r w:rsidRPr="00D9488D">
        <w:rPr>
          <w:rFonts w:ascii="Times New Roman" w:eastAsia="Times New Roman" w:hAnsi="Times New Roman" w:cs="Times New Roman"/>
          <w:sz w:val="24"/>
          <w:szCs w:val="24"/>
        </w:rPr>
        <w:t>, U.H.; Walter, R.</w:t>
      </w:r>
      <w:r w:rsidRPr="00D9488D">
        <w:rPr>
          <w:rFonts w:ascii="Times New Roman" w:eastAsia="Times New Roman" w:hAnsi="Times New Roman" w:cs="Times New Roman"/>
          <w:sz w:val="24"/>
          <w:szCs w:val="24"/>
          <w:highlight w:val="green"/>
        </w:rPr>
        <w:t xml:space="preserve">B. </w:t>
      </w:r>
      <w:r w:rsidRPr="00D9488D">
        <w:rPr>
          <w:rFonts w:ascii="Times New Roman" w:eastAsia="Times New Roman" w:hAnsi="Times New Roman" w:cs="Times New Roman"/>
          <w:sz w:val="24"/>
          <w:szCs w:val="24"/>
        </w:rPr>
        <w:t xml:space="preserve">Chimeric Antigen Receptor (CAR)-Modified Immune Effector Cell Therapy for Acute Myeloid Leukemia (AML). </w:t>
      </w:r>
      <w:proofErr w:type="gramStart"/>
      <w:r w:rsidRPr="00D9488D">
        <w:rPr>
          <w:rFonts w:ascii="Times New Roman" w:eastAsia="Times New Roman" w:hAnsi="Times New Roman" w:cs="Times New Roman"/>
          <w:sz w:val="24"/>
          <w:szCs w:val="24"/>
        </w:rPr>
        <w:t>Cancers 2020, 12, 361</w:t>
      </w:r>
      <w:r w:rsidRPr="00D9488D">
        <w:rPr>
          <w:rFonts w:ascii="Times New Roman" w:eastAsia="Times New Roman" w:hAnsi="Times New Roman" w:cs="Times New Roman"/>
          <w:sz w:val="24"/>
          <w:szCs w:val="24"/>
          <w:highlight w:val="green"/>
        </w:rPr>
        <w:t>7.</w:t>
      </w:r>
      <w:proofErr w:type="gramEnd"/>
      <w:r w:rsidRPr="00D9488D">
        <w:rPr>
          <w:rFonts w:ascii="Times New Roman" w:eastAsia="Times New Roman" w:hAnsi="Times New Roman" w:cs="Times New Roman"/>
          <w:sz w:val="24"/>
          <w:szCs w:val="24"/>
          <w:highlight w:val="green"/>
        </w:rPr>
        <w:t xml:space="preserve"> </w:t>
      </w:r>
      <w:r w:rsidRPr="00D9488D">
        <w:t>https://doi.org/10.3390/cancers12123617</w:t>
      </w:r>
      <w:r w:rsidRPr="00D9488D">
        <w:rPr>
          <w:rFonts w:ascii="Times New Roman" w:eastAsia="Times New Roman" w:hAnsi="Times New Roman" w:cs="Times New Roman"/>
          <w:b/>
          <w:bCs/>
          <w:sz w:val="24"/>
          <w:szCs w:val="24"/>
        </w:rPr>
        <w:t xml:space="preserve"> </w:t>
      </w:r>
    </w:p>
    <w:p w:rsidR="008917CD" w:rsidRPr="00D9488D" w:rsidRDefault="000F3222" w:rsidP="00EE0D42">
      <w:pPr>
        <w:pStyle w:val="FIG-LEG"/>
        <w:rPr>
          <w:rFonts w:ascii="Times New Roman" w:eastAsia="Times New Roman" w:hAnsi="Times New Roman" w:cs="Times New Roman"/>
          <w:sz w:val="24"/>
          <w:szCs w:val="24"/>
        </w:rPr>
      </w:pPr>
      <w:r w:rsidRPr="00D9488D">
        <w:rPr>
          <w:rStyle w:val="Tag"/>
          <w:rFonts w:ascii="Times New Roman" w:eastAsia="Times New Roman" w:hAnsi="Times New Roman" w:cs="Times New Roman"/>
          <w:b/>
          <w:bCs/>
          <w:sz w:val="24"/>
          <w:szCs w:val="24"/>
        </w:rPr>
        <w:t>&lt;DFIG2.2&gt;</w:t>
      </w:r>
      <w:bookmarkStart w:id="8" w:name="bm_fig_caption_Figure_2_2"/>
      <w:sdt>
        <w:sdtPr>
          <w:rPr>
            <w:rStyle w:val="Tag"/>
            <w:rFonts w:ascii="Times New Roman" w:eastAsia="Times New Roman" w:hAnsi="Times New Roman" w:cs="Times New Roman"/>
            <w:b/>
            <w:bCs/>
            <w:sz w:val="24"/>
            <w:szCs w:val="24"/>
          </w:rPr>
          <w:alias w:val="Figure Caption"/>
          <w:tag w:val="fig_caption"/>
          <w:id w:val="2118634036"/>
          <w:placeholder>
            <w:docPart w:val="DefaultPlaceholder_1082065158"/>
          </w:placeholder>
        </w:sdtPr>
        <w:sdtEndPr>
          <w:rPr>
            <w:rStyle w:val="FIG-NUM"/>
          </w:rPr>
        </w:sdtEndPr>
        <w:sdtContent>
          <w:r w:rsidRPr="00D9488D">
            <w:rPr>
              <w:rStyle w:val="FIG-NUM"/>
              <w:rFonts w:ascii="Times New Roman" w:eastAsia="Times New Roman" w:hAnsi="Times New Roman" w:cs="Times New Roman"/>
              <w:b/>
              <w:bCs/>
              <w:sz w:val="24"/>
              <w:szCs w:val="24"/>
            </w:rPr>
            <w:t>Figure 2.2</w:t>
          </w:r>
          <w:bookmarkEnd w:id="8"/>
        </w:sdtContent>
      </w:sdt>
      <w:r w:rsidRPr="00D9488D">
        <w:rPr>
          <w:rStyle w:val="FIG-NUM"/>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Differences between CAR T-cell construct and TCR T-cell constructs.</w:t>
      </w:r>
    </w:p>
    <w:p w:rsidR="008917CD" w:rsidRPr="00D9488D" w:rsidRDefault="000F3222">
      <w:pPr>
        <w:spacing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 xml:space="preserve"> </w:t>
      </w:r>
      <w:r w:rsidR="00CB1AFD" w:rsidRPr="00D9488D">
        <w:rPr>
          <w:rFonts w:ascii="Times New Roman" w:eastAsia="Times New Roman" w:hAnsi="Times New Roman" w:cs="Times New Roman"/>
          <w:b/>
          <w:bCs/>
          <w:sz w:val="24"/>
          <w:szCs w:val="24"/>
        </w:rPr>
        <w:t xml:space="preserve"> </w:t>
      </w:r>
    </w:p>
    <w:p w:rsidR="008917CD" w:rsidRPr="00D9488D" w:rsidRDefault="000F3222" w:rsidP="00EE0D42">
      <w:pPr>
        <w:pStyle w:val="PMI"/>
      </w:pPr>
      <w:r w:rsidRPr="00D9488D">
        <w:rPr>
          <w:rFonts w:ascii="Times New Roman" w:eastAsia="Times New Roman" w:hAnsi="Times New Roman" w:cs="Times New Roman"/>
          <w:b/>
          <w:bCs/>
          <w:sz w:val="24"/>
          <w:szCs w:val="24"/>
        </w:rPr>
        <w:t>&lt;TABLES&gt;</w:t>
      </w:r>
    </w:p>
    <w:p w:rsidR="008917CD" w:rsidRPr="00D9488D" w:rsidRDefault="00D9488D" w:rsidP="00EE0D42">
      <w:pPr>
        <w:pStyle w:val="T1"/>
        <w:rPr>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TAB</w:t>
      </w:r>
      <w:r w:rsidR="000F3222" w:rsidRPr="00D9488D">
        <w:rPr>
          <w:rStyle w:val="Tag"/>
          <w:rFonts w:ascii="Times New Roman" w:eastAsia="Times New Roman" w:hAnsi="Times New Roman" w:cs="Times New Roman"/>
          <w:b/>
          <w:bCs/>
          <w:sz w:val="24"/>
          <w:szCs w:val="24"/>
          <w:highlight w:val="green"/>
        </w:rPr>
        <w:t>2</w:t>
      </w:r>
      <w:r w:rsidRPr="00D9488D">
        <w:rPr>
          <w:rStyle w:val="Tag"/>
          <w:rFonts w:ascii="Times New Roman" w:eastAsia="Times New Roman" w:hAnsi="Times New Roman" w:cs="Times New Roman"/>
          <w:b/>
          <w:bCs/>
          <w:sz w:val="24"/>
          <w:szCs w:val="24"/>
          <w:highlight w:val="green"/>
        </w:rPr>
        <w:t>.1</w:t>
      </w:r>
      <w:r w:rsidRPr="00D9488D">
        <w:rPr>
          <w:rStyle w:val="Tag"/>
          <w:rFonts w:ascii="Times New Roman" w:eastAsia="Times New Roman" w:hAnsi="Times New Roman" w:cs="Times New Roman"/>
          <w:b/>
          <w:bCs/>
          <w:sz w:val="24"/>
          <w:szCs w:val="24"/>
          <w:highlight w:val="yellow"/>
        </w:rPr>
        <w:t>&gt;</w:t>
      </w:r>
      <w:r w:rsidR="000F3222" w:rsidRPr="00D9488D">
        <w:rPr>
          <w:rStyle w:val="TN"/>
          <w:rFonts w:ascii="Times New Roman" w:eastAsia="Times New Roman" w:hAnsi="Times New Roman" w:cs="Times New Roman"/>
          <w:b/>
          <w:bCs/>
          <w:sz w:val="24"/>
          <w:szCs w:val="24"/>
          <w:highlight w:val="yellow"/>
        </w:rPr>
        <w:t>Table</w:t>
      </w:r>
      <w:r w:rsidRPr="00D9488D">
        <w:rPr>
          <w:rStyle w:val="TN"/>
          <w:rFonts w:ascii="Times New Roman" w:eastAsia="Times New Roman" w:hAnsi="Times New Roman" w:cs="Times New Roman"/>
          <w:b/>
          <w:bCs/>
          <w:sz w:val="24"/>
          <w:szCs w:val="24"/>
          <w:highlight w:val="yellow"/>
        </w:rPr>
        <w:t xml:space="preserve"> </w:t>
      </w:r>
      <w:r w:rsidRPr="00D9488D">
        <w:rPr>
          <w:rStyle w:val="TN"/>
          <w:rFonts w:ascii="Times New Roman" w:eastAsia="Times New Roman" w:hAnsi="Times New Roman" w:cs="Times New Roman"/>
          <w:b/>
          <w:bCs/>
          <w:sz w:val="24"/>
          <w:szCs w:val="24"/>
          <w:highlight w:val="green"/>
        </w:rPr>
        <w:t>2.1</w:t>
      </w:r>
      <w:r w:rsidRPr="00D9488D">
        <w:rPr>
          <w:rStyle w:val="TN"/>
          <w:rFonts w:ascii="Times New Roman" w:eastAsia="Times New Roman" w:hAnsi="Times New Roman" w:cs="Times New Roman"/>
          <w:b/>
          <w:bCs/>
          <w:sz w:val="24"/>
          <w:szCs w:val="24"/>
          <w:highlight w:val="yellow"/>
        </w:rPr>
        <w:t xml:space="preserve"> </w:t>
      </w:r>
      <w:r w:rsidRPr="00D9488D">
        <w:rPr>
          <w:rStyle w:val="TN"/>
          <w:rFonts w:ascii="Times New Roman" w:eastAsia="Times New Roman" w:hAnsi="Times New Roman" w:cs="Times New Roman"/>
          <w:b/>
          <w:bCs/>
          <w:sz w:val="24"/>
          <w:szCs w:val="24"/>
          <w:highlight w:val="green"/>
        </w:rPr>
        <w:t>–</w:t>
      </w:r>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 xml:space="preserve">Comparative Overview </w:t>
      </w:r>
      <w:proofErr w:type="gramStart"/>
      <w:r w:rsidRPr="00D9488D">
        <w:rPr>
          <w:rFonts w:ascii="Times New Roman" w:eastAsia="Times New Roman" w:hAnsi="Times New Roman" w:cs="Times New Roman"/>
          <w:b/>
          <w:bCs/>
          <w:sz w:val="24"/>
          <w:szCs w:val="24"/>
          <w:highlight w:val="green"/>
        </w:rPr>
        <w:t>Of</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Cell</w:t>
      </w:r>
      <w:r w:rsidRPr="00D9488D">
        <w:rPr>
          <w:rFonts w:ascii="Times New Roman" w:eastAsia="Times New Roman" w:hAnsi="Times New Roman" w:cs="Times New Roman"/>
          <w:b/>
          <w:bCs/>
          <w:sz w:val="24"/>
          <w:szCs w:val="24"/>
          <w:highlight w:val="yellow"/>
        </w:rPr>
        <w:t>-</w:t>
      </w:r>
      <w:r w:rsidR="000F3222" w:rsidRPr="00D9488D">
        <w:rPr>
          <w:rFonts w:ascii="Times New Roman" w:eastAsia="Times New Roman" w:hAnsi="Times New Roman" w:cs="Times New Roman"/>
          <w:b/>
          <w:bCs/>
          <w:sz w:val="24"/>
          <w:szCs w:val="24"/>
          <w:highlight w:val="yellow"/>
        </w:rPr>
        <w:t xml:space="preserve">Based </w:t>
      </w:r>
      <w:r w:rsidRPr="00D9488D">
        <w:rPr>
          <w:rFonts w:ascii="Times New Roman" w:eastAsia="Times New Roman" w:hAnsi="Times New Roman" w:cs="Times New Roman"/>
          <w:b/>
          <w:bCs/>
          <w:sz w:val="24"/>
          <w:szCs w:val="24"/>
          <w:highlight w:val="green"/>
        </w:rPr>
        <w:t>And</w:t>
      </w:r>
      <w:r w:rsidRPr="00D9488D">
        <w:rPr>
          <w:rFonts w:ascii="Times New Roman" w:eastAsia="Times New Roman" w:hAnsi="Times New Roman" w:cs="Times New Roman"/>
          <w:b/>
          <w:bCs/>
          <w:sz w:val="24"/>
          <w:szCs w:val="24"/>
          <w:highlight w:val="yellow"/>
        </w:rPr>
        <w:t xml:space="preserve"> </w:t>
      </w:r>
      <w:proofErr w:type="spellStart"/>
      <w:r w:rsidR="000F3222" w:rsidRPr="00D9488D">
        <w:rPr>
          <w:rFonts w:ascii="Times New Roman" w:eastAsia="Times New Roman" w:hAnsi="Times New Roman" w:cs="Times New Roman"/>
          <w:b/>
          <w:bCs/>
          <w:sz w:val="24"/>
          <w:szCs w:val="24"/>
          <w:highlight w:val="yellow"/>
        </w:rPr>
        <w:t>Bispecific</w:t>
      </w:r>
      <w:proofErr w:type="spellEnd"/>
      <w:r w:rsidR="000F3222" w:rsidRPr="00D9488D">
        <w:rPr>
          <w:rFonts w:ascii="Times New Roman" w:eastAsia="Times New Roman" w:hAnsi="Times New Roman" w:cs="Times New Roman"/>
          <w:b/>
          <w:bCs/>
          <w:sz w:val="24"/>
          <w:szCs w:val="24"/>
          <w:highlight w:val="yellow"/>
        </w:rPr>
        <w:t xml:space="preserve"> Immunotherapies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1985"/>
        <w:gridCol w:w="3052"/>
        <w:gridCol w:w="3026"/>
      </w:tblGrid>
      <w:tr w:rsidR="008917CD" w:rsidRPr="00D9488D">
        <w:trPr>
          <w:tblHeader/>
          <w:tblCellSpacing w:w="15" w:type="dxa"/>
        </w:trPr>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Modality</w:t>
            </w:r>
          </w:p>
        </w:tc>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Recognition Mechanism</w:t>
            </w:r>
          </w:p>
        </w:tc>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Key Advantages</w:t>
            </w:r>
          </w:p>
        </w:tc>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Key Disadvantages</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CAR T-Cells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MHC-independent surface antigen binding</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High specificity, durable responses, clinically validated, allogeneic and autologous options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Antigen escape, off-target toxicities, CRS, ICANS, complex manufacturing</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TCR T-Cells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Peptide–MHC complex recognition</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Targets intracellular antigens, broad antigen repertoire</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MHC restriction, risk of off-target toxicity, complex manufacturing</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TILs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D9488D">
              <w:rPr>
                <w:rFonts w:ascii="Times New Roman" w:eastAsia="Times New Roman" w:hAnsi="Times New Roman" w:cs="Times New Roman"/>
                <w:sz w:val="24"/>
                <w:szCs w:val="24"/>
              </w:rPr>
              <w:t>Neoantigen</w:t>
            </w:r>
            <w:proofErr w:type="spellEnd"/>
            <w:r w:rsidRPr="00D9488D">
              <w:rPr>
                <w:rFonts w:ascii="Times New Roman" w:eastAsia="Times New Roman" w:hAnsi="Times New Roman" w:cs="Times New Roman"/>
                <w:sz w:val="24"/>
                <w:szCs w:val="24"/>
              </w:rPr>
              <w:t>–MHC complex recognition</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Naturally tumor-reactive, low off-target risk</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Requires tumor tissue, variable expansion success, protracted manufacturing time</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lastRenderedPageBreak/>
              <w:t>NK Cells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Stress ligands, missing-self recognition</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MHC-independent, low </w:t>
            </w:r>
            <w:proofErr w:type="spellStart"/>
            <w:r w:rsidRPr="00D9488D">
              <w:rPr>
                <w:rFonts w:ascii="Times New Roman" w:eastAsia="Times New Roman" w:hAnsi="Times New Roman" w:cs="Times New Roman"/>
                <w:sz w:val="24"/>
                <w:szCs w:val="24"/>
              </w:rPr>
              <w:t>GvHD</w:t>
            </w:r>
            <w:proofErr w:type="spellEnd"/>
            <w:r w:rsidRPr="00D9488D">
              <w:rPr>
                <w:rFonts w:ascii="Times New Roman" w:eastAsia="Times New Roman" w:hAnsi="Times New Roman" w:cs="Times New Roman"/>
                <w:sz w:val="24"/>
                <w:szCs w:val="24"/>
              </w:rPr>
              <w:t xml:space="preserve"> risk with allogeneic potential, innate tumor killing, lower CRS / ICANS potential</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Li</w:t>
            </w:r>
            <w:r w:rsidRPr="00D9488D">
              <w:rPr>
                <w:rFonts w:ascii="Times New Roman" w:eastAsia="Times New Roman" w:hAnsi="Times New Roman" w:cs="Times New Roman"/>
                <w:sz w:val="24"/>
                <w:szCs w:val="24"/>
                <w:highlight w:val="cyan"/>
              </w:rPr>
              <w:t>mi</w:t>
            </w:r>
            <w:r w:rsidRPr="00D9488D">
              <w:rPr>
                <w:rFonts w:ascii="Times New Roman" w:eastAsia="Times New Roman" w:hAnsi="Times New Roman" w:cs="Times New Roman"/>
                <w:sz w:val="24"/>
                <w:szCs w:val="24"/>
              </w:rPr>
              <w:t>ted persistence</w:t>
            </w:r>
          </w:p>
        </w:tc>
      </w:tr>
      <w:tr w:rsidR="008917CD" w:rsidRPr="00D9488D">
        <w:trPr>
          <w:tblCellSpacing w:w="15" w:type="dxa"/>
        </w:trPr>
        <w:tc>
          <w:tcPr>
            <w:tcW w:w="0" w:type="auto"/>
            <w:vAlign w:val="center"/>
            <w:hideMark/>
          </w:tcPr>
          <w:p w:rsidR="008917CD" w:rsidRPr="00D9488D" w:rsidRDefault="00D9488D">
            <w:pPr>
              <w:pStyle w:val="T"/>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D9488D">
              <w:rPr>
                <w:rStyle w:val="GreekCharacters"/>
                <w:rFonts w:ascii="Times New Roman" w:eastAsia="Times New Roman" w:hAnsi="Times New Roman" w:cs="Times New Roman"/>
                <w:b/>
                <w:bCs/>
                <w:sz w:val="24"/>
                <w:szCs w:val="24"/>
                <w:highlight w:val="green"/>
              </w:rPr>
              <w:t>γδ</w:t>
            </w:r>
            <w:proofErr w:type="spellEnd"/>
            <w:r w:rsidR="000F3222" w:rsidRPr="00D9488D">
              <w:rPr>
                <w:rFonts w:ascii="Times New Roman" w:eastAsia="Times New Roman" w:hAnsi="Times New Roman" w:cs="Times New Roman"/>
                <w:b/>
                <w:bCs/>
                <w:sz w:val="24"/>
                <w:szCs w:val="24"/>
              </w:rPr>
              <w:t xml:space="preserve"> T-Cells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D9488D">
              <w:rPr>
                <w:rFonts w:ascii="Times New Roman" w:eastAsia="Times New Roman" w:hAnsi="Times New Roman" w:cs="Times New Roman"/>
                <w:sz w:val="24"/>
                <w:szCs w:val="24"/>
              </w:rPr>
              <w:t>Phosphoantigens</w:t>
            </w:r>
            <w:proofErr w:type="spellEnd"/>
            <w:r w:rsidRPr="00D9488D">
              <w:rPr>
                <w:rFonts w:ascii="Times New Roman" w:eastAsia="Times New Roman" w:hAnsi="Times New Roman" w:cs="Times New Roman"/>
                <w:sz w:val="24"/>
                <w:szCs w:val="24"/>
              </w:rPr>
              <w:t xml:space="preserve"> and stress ligands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MHC-independent, broad reactivity, low </w:t>
            </w:r>
            <w:proofErr w:type="spellStart"/>
            <w:r w:rsidRPr="00D9488D">
              <w:rPr>
                <w:rFonts w:ascii="Times New Roman" w:eastAsia="Times New Roman" w:hAnsi="Times New Roman" w:cs="Times New Roman"/>
                <w:sz w:val="24"/>
                <w:szCs w:val="24"/>
              </w:rPr>
              <w:t>GvHD</w:t>
            </w:r>
            <w:proofErr w:type="spellEnd"/>
            <w:r w:rsidRPr="00D9488D">
              <w:rPr>
                <w:rFonts w:ascii="Times New Roman" w:eastAsia="Times New Roman" w:hAnsi="Times New Roman" w:cs="Times New Roman"/>
                <w:sz w:val="24"/>
                <w:szCs w:val="24"/>
              </w:rPr>
              <w:t xml:space="preserve"> with allogeneic uses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Low frequency in blood, manufacturing challenges</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D9488D">
              <w:rPr>
                <w:rFonts w:ascii="Times New Roman" w:eastAsia="Times New Roman" w:hAnsi="Times New Roman" w:cs="Times New Roman"/>
                <w:b/>
                <w:bCs/>
                <w:sz w:val="24"/>
                <w:szCs w:val="24"/>
              </w:rPr>
              <w:t>iNKT</w:t>
            </w:r>
            <w:proofErr w:type="spellEnd"/>
            <w:r w:rsidRPr="00D9488D">
              <w:rPr>
                <w:rFonts w:ascii="Times New Roman" w:eastAsia="Times New Roman" w:hAnsi="Times New Roman" w:cs="Times New Roman"/>
                <w:b/>
                <w:bCs/>
                <w:sz w:val="24"/>
                <w:szCs w:val="24"/>
              </w:rPr>
              <w:t xml:space="preserve"> Cells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CD1d–lipid antigen complexes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D9488D">
              <w:rPr>
                <w:rFonts w:ascii="Times New Roman" w:eastAsia="Times New Roman" w:hAnsi="Times New Roman" w:cs="Times New Roman"/>
                <w:sz w:val="24"/>
                <w:szCs w:val="24"/>
              </w:rPr>
              <w:t>Immunomodulatory</w:t>
            </w:r>
            <w:proofErr w:type="spellEnd"/>
            <w:r w:rsidRPr="00D9488D">
              <w:rPr>
                <w:rFonts w:ascii="Times New Roman" w:eastAsia="Times New Roman" w:hAnsi="Times New Roman" w:cs="Times New Roman"/>
                <w:sz w:val="24"/>
                <w:szCs w:val="24"/>
              </w:rPr>
              <w:t>, bridges innate/adaptive immunity</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Limited clinical data, niche antigen targets, limited scalability</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CAR-M</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MHC-independent surface antigen binding</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Enhanced TME penetration, antigen presentation capability</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Early-stage development, scalability under investigation</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D9488D">
              <w:rPr>
                <w:rFonts w:ascii="Times New Roman" w:eastAsia="Times New Roman" w:hAnsi="Times New Roman" w:cs="Times New Roman"/>
                <w:b/>
                <w:bCs/>
                <w:sz w:val="24"/>
                <w:szCs w:val="24"/>
              </w:rPr>
              <w:t>BiTEs</w:t>
            </w:r>
            <w:proofErr w:type="spellEnd"/>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CD3 + tumor antigen bridging</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Off-the-shelf, fast-acting T cell redirection</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Short half-life, requires functional T cells, CRS risk, ICANS risk, o</w:t>
            </w:r>
            <w:r w:rsidRPr="00D9488D">
              <w:rPr>
                <w:rFonts w:ascii="Times New Roman" w:eastAsia="Times New Roman" w:hAnsi="Times New Roman" w:cs="Times New Roman"/>
                <w:sz w:val="24"/>
                <w:szCs w:val="24"/>
                <w:highlight w:val="green"/>
              </w:rPr>
              <w:t>n-</w:t>
            </w:r>
            <w:r w:rsidRPr="00D9488D">
              <w:rPr>
                <w:rFonts w:ascii="Times New Roman" w:eastAsia="Times New Roman" w:hAnsi="Times New Roman" w:cs="Times New Roman"/>
                <w:sz w:val="24"/>
                <w:szCs w:val="24"/>
              </w:rPr>
              <w:t>target toxicities, potential from antigen escape due to repeated antigenic pressure</w:t>
            </w:r>
          </w:p>
        </w:tc>
      </w:tr>
    </w:tbl>
    <w:p w:rsidR="008917CD" w:rsidRPr="00D9488D" w:rsidRDefault="000F3222" w:rsidP="00207EB3">
      <w:pPr>
        <w:pStyle w:val="PMI"/>
      </w:pPr>
      <w:r w:rsidRPr="00D9488D">
        <w:rPr>
          <w:rStyle w:val="Tag"/>
          <w:rFonts w:ascii="Times New Roman" w:eastAsia="Times New Roman" w:hAnsi="Times New Roman" w:cs="Times New Roman"/>
          <w:b/>
          <w:bCs/>
          <w:sz w:val="24"/>
          <w:szCs w:val="24"/>
        </w:rPr>
        <w:t>&lt;/</w:t>
      </w:r>
      <w:bookmarkStart w:id="9" w:name="bm_tab_cite_TAB2_1"/>
      <w:sdt>
        <w:sdtPr>
          <w:rPr>
            <w:rStyle w:val="Tag"/>
            <w:rFonts w:ascii="Times New Roman" w:eastAsia="Times New Roman" w:hAnsi="Times New Roman" w:cs="Times New Roman"/>
            <w:b/>
            <w:bCs/>
            <w:sz w:val="24"/>
            <w:szCs w:val="24"/>
          </w:rPr>
          <w:alias w:val="Table Citation"/>
          <w:tag w:val="tab_cite"/>
          <w:id w:val="-1101796790"/>
          <w:placeholder>
            <w:docPart w:val="DefaultPlaceholder_1082065158"/>
          </w:placeholder>
        </w:sdtPr>
        <w:sdtEndPr>
          <w:rPr>
            <w:rStyle w:val="Tag"/>
          </w:rPr>
        </w:sdtEndPr>
        <w:sdtContent>
          <w:r w:rsidRPr="00D9488D">
            <w:rPr>
              <w:rStyle w:val="Tag"/>
              <w:rFonts w:ascii="Times New Roman" w:eastAsia="Times New Roman" w:hAnsi="Times New Roman" w:cs="Times New Roman"/>
              <w:b/>
              <w:bCs/>
              <w:sz w:val="24"/>
              <w:szCs w:val="24"/>
            </w:rPr>
            <w:t>TAB2.1</w:t>
          </w:r>
          <w:bookmarkEnd w:id="9"/>
        </w:sdtContent>
      </w:sdt>
      <w:r w:rsidRPr="00D9488D">
        <w:rPr>
          <w:rStyle w:val="Tag"/>
          <w:rFonts w:ascii="Times New Roman" w:eastAsia="Times New Roman" w:hAnsi="Times New Roman" w:cs="Times New Roman"/>
          <w:b/>
          <w:bCs/>
          <w:sz w:val="24"/>
          <w:szCs w:val="24"/>
        </w:rPr>
        <w:t>&gt;</w:t>
      </w:r>
    </w:p>
    <w:p w:rsidR="008917CD" w:rsidRPr="00D9488D" w:rsidRDefault="00CB1AFD">
      <w:pPr>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 xml:space="preserve"> </w:t>
      </w:r>
    </w:p>
    <w:p w:rsidR="008917CD" w:rsidRPr="00D9488D" w:rsidRDefault="00D9488D" w:rsidP="00207EB3">
      <w:pPr>
        <w:pStyle w:val="T1"/>
        <w:rPr>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TAB2</w:t>
      </w:r>
      <w:r w:rsidRPr="00D9488D">
        <w:rPr>
          <w:rStyle w:val="Tag"/>
          <w:rFonts w:ascii="Times New Roman" w:eastAsia="Times New Roman" w:hAnsi="Times New Roman" w:cs="Times New Roman"/>
          <w:b/>
          <w:bCs/>
          <w:sz w:val="24"/>
          <w:szCs w:val="24"/>
          <w:highlight w:val="yellow"/>
        </w:rPr>
        <w:t>.2&gt;</w:t>
      </w:r>
      <w:r w:rsidR="000F3222" w:rsidRPr="00D9488D">
        <w:rPr>
          <w:rStyle w:val="TN"/>
          <w:rFonts w:ascii="Times New Roman" w:eastAsia="Times New Roman" w:hAnsi="Times New Roman" w:cs="Times New Roman"/>
          <w:b/>
          <w:bCs/>
          <w:sz w:val="24"/>
          <w:szCs w:val="24"/>
          <w:highlight w:val="yellow"/>
        </w:rPr>
        <w:t>Table</w:t>
      </w:r>
      <w:r w:rsidRPr="00D9488D">
        <w:rPr>
          <w:rStyle w:val="TN"/>
          <w:rFonts w:ascii="Times New Roman" w:eastAsia="Times New Roman" w:hAnsi="Times New Roman" w:cs="Times New Roman"/>
          <w:b/>
          <w:bCs/>
          <w:sz w:val="24"/>
          <w:szCs w:val="24"/>
          <w:highlight w:val="yellow"/>
        </w:rPr>
        <w:t xml:space="preserve"> </w:t>
      </w:r>
      <w:r w:rsidRPr="00D9488D">
        <w:rPr>
          <w:rStyle w:val="TN"/>
          <w:rFonts w:ascii="Times New Roman" w:eastAsia="Times New Roman" w:hAnsi="Times New Roman" w:cs="Times New Roman"/>
          <w:b/>
          <w:bCs/>
          <w:sz w:val="24"/>
          <w:szCs w:val="24"/>
          <w:highlight w:val="green"/>
        </w:rPr>
        <w:t>2.2:</w:t>
      </w:r>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green"/>
        </w:rPr>
        <w:t>CAR</w:t>
      </w:r>
      <w:r w:rsidR="000F3222" w:rsidRPr="00D9488D">
        <w:rPr>
          <w:rFonts w:ascii="Times New Roman" w:eastAsia="Times New Roman" w:hAnsi="Times New Roman" w:cs="Times New Roman"/>
          <w:b/>
          <w:bCs/>
          <w:sz w:val="24"/>
          <w:szCs w:val="24"/>
          <w:highlight w:val="yellow"/>
        </w:rPr>
        <w:t xml:space="preserve"> T</w:t>
      </w:r>
      <w:r w:rsidRPr="00D9488D">
        <w:rPr>
          <w:rFonts w:ascii="Times New Roman" w:eastAsia="Times New Roman" w:hAnsi="Times New Roman" w:cs="Times New Roman"/>
          <w:b/>
          <w:bCs/>
          <w:sz w:val="24"/>
          <w:szCs w:val="24"/>
          <w:highlight w:val="yellow"/>
        </w:rPr>
        <w:t>-</w:t>
      </w:r>
      <w:r w:rsidR="000F3222" w:rsidRPr="00D9488D">
        <w:rPr>
          <w:rFonts w:ascii="Times New Roman" w:eastAsia="Times New Roman" w:hAnsi="Times New Roman" w:cs="Times New Roman"/>
          <w:b/>
          <w:bCs/>
          <w:sz w:val="24"/>
          <w:szCs w:val="24"/>
          <w:highlight w:val="yellow"/>
        </w:rPr>
        <w:t xml:space="preserve">Cell Molecular Components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Functional Effects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2927"/>
        <w:gridCol w:w="3494"/>
      </w:tblGrid>
      <w:tr w:rsidR="008917CD" w:rsidRPr="00D9488D">
        <w:trPr>
          <w:tblHeader/>
          <w:tblCellSpacing w:w="15" w:type="dxa"/>
        </w:trPr>
        <w:tc>
          <w:tcPr>
            <w:tcW w:w="0" w:type="auto"/>
            <w:vAlign w:val="center"/>
            <w:hideMark/>
          </w:tcPr>
          <w:p w:rsidR="008917CD" w:rsidRPr="00D9488D" w:rsidRDefault="000F3222">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lastRenderedPageBreak/>
              <w:t>Component</w:t>
            </w:r>
          </w:p>
        </w:tc>
        <w:tc>
          <w:tcPr>
            <w:tcW w:w="0" w:type="auto"/>
            <w:vAlign w:val="center"/>
            <w:hideMark/>
          </w:tcPr>
          <w:p w:rsidR="008917CD" w:rsidRPr="00D9488D" w:rsidRDefault="000F3222">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Function</w:t>
            </w:r>
          </w:p>
        </w:tc>
        <w:tc>
          <w:tcPr>
            <w:tcW w:w="0" w:type="auto"/>
            <w:vAlign w:val="center"/>
            <w:hideMark/>
          </w:tcPr>
          <w:p w:rsidR="008917CD" w:rsidRPr="00D9488D" w:rsidRDefault="000F3222">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Clinical Impact</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D9488D">
              <w:rPr>
                <w:rFonts w:ascii="Times New Roman" w:eastAsia="Times New Roman" w:hAnsi="Times New Roman" w:cs="Times New Roman"/>
                <w:b/>
                <w:bCs/>
                <w:sz w:val="24"/>
                <w:szCs w:val="24"/>
              </w:rPr>
              <w:t>scFv</w:t>
            </w:r>
            <w:proofErr w:type="spellEnd"/>
            <w:r w:rsidRPr="00D9488D">
              <w:rPr>
                <w:rFonts w:ascii="Times New Roman" w:eastAsia="Times New Roman" w:hAnsi="Times New Roman" w:cs="Times New Roman"/>
                <w:b/>
                <w:bCs/>
                <w:sz w:val="24"/>
                <w:szCs w:val="24"/>
              </w:rPr>
              <w:t xml:space="preserve"> (Single-chain variable fragment)</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Antigen recognition (e.g., CD19, BCMA)</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Determines target specificity</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 xml:space="preserve">Hinge and </w:t>
            </w:r>
            <w:proofErr w:type="spellStart"/>
            <w:r w:rsidRPr="00D9488D">
              <w:rPr>
                <w:rFonts w:ascii="Times New Roman" w:eastAsia="Times New Roman" w:hAnsi="Times New Roman" w:cs="Times New Roman"/>
                <w:b/>
                <w:bCs/>
                <w:sz w:val="24"/>
                <w:szCs w:val="24"/>
              </w:rPr>
              <w:t>Transmembrane</w:t>
            </w:r>
            <w:proofErr w:type="spellEnd"/>
            <w:r w:rsidRPr="00D9488D">
              <w:rPr>
                <w:rFonts w:ascii="Times New Roman" w:eastAsia="Times New Roman" w:hAnsi="Times New Roman" w:cs="Times New Roman"/>
                <w:b/>
                <w:bCs/>
                <w:sz w:val="24"/>
                <w:szCs w:val="24"/>
              </w:rPr>
              <w:t xml:space="preserve"> Domain</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Provides receptor stability and transduces external signals</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Maintains CAR structure and signal fidelity</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CD3</w:t>
            </w:r>
            <w:r w:rsidR="00D9488D" w:rsidRPr="00D9488D">
              <w:rPr>
                <w:rStyle w:val="GreekCharacters"/>
                <w:rFonts w:ascii="Times New Roman" w:eastAsia="Times New Roman" w:hAnsi="Times New Roman" w:cs="Times New Roman"/>
                <w:b/>
                <w:bCs/>
                <w:sz w:val="24"/>
                <w:szCs w:val="24"/>
                <w:highlight w:val="green"/>
              </w:rPr>
              <w:t>ζ</w:t>
            </w:r>
            <w:r w:rsidRPr="00D9488D">
              <w:rPr>
                <w:rFonts w:ascii="Times New Roman" w:eastAsia="Times New Roman" w:hAnsi="Times New Roman" w:cs="Times New Roman"/>
                <w:b/>
                <w:bCs/>
                <w:sz w:val="24"/>
                <w:szCs w:val="24"/>
              </w:rPr>
              <w:t xml:space="preserve"> </w:t>
            </w:r>
            <w:r w:rsidRPr="00D9488D">
              <w:rPr>
                <w:rFonts w:ascii="Times New Roman" w:eastAsia="Times New Roman" w:hAnsi="Times New Roman" w:cs="Times New Roman"/>
                <w:b/>
                <w:bCs/>
                <w:sz w:val="24"/>
                <w:szCs w:val="24"/>
                <w:highlight w:val="cyan"/>
              </w:rPr>
              <w:t>S</w:t>
            </w:r>
            <w:r w:rsidRPr="00D9488D">
              <w:rPr>
                <w:rFonts w:ascii="Times New Roman" w:eastAsia="Times New Roman" w:hAnsi="Times New Roman" w:cs="Times New Roman"/>
                <w:b/>
                <w:bCs/>
                <w:sz w:val="24"/>
                <w:szCs w:val="24"/>
              </w:rPr>
              <w:t>ignaling Domain</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Contains ITAMs to initiate T-cell activation</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Triggers cytotoxic activity</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w:t>
            </w:r>
            <w:r w:rsidRPr="00D9488D">
              <w:rPr>
                <w:rFonts w:ascii="Times New Roman" w:eastAsia="Times New Roman" w:hAnsi="Times New Roman" w:cs="Times New Roman"/>
                <w:b/>
                <w:bCs/>
                <w:sz w:val="24"/>
                <w:szCs w:val="24"/>
                <w:highlight w:val="green"/>
              </w:rPr>
              <w:t>o-</w:t>
            </w:r>
            <w:r w:rsidRPr="00D9488D">
              <w:rPr>
                <w:rFonts w:ascii="Times New Roman" w:eastAsia="Times New Roman" w:hAnsi="Times New Roman" w:cs="Times New Roman"/>
                <w:b/>
                <w:bCs/>
                <w:sz w:val="24"/>
                <w:szCs w:val="24"/>
              </w:rPr>
              <w:t>stimulatory Domain (CD28 or 4-1BB)</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Enhances T-cell expansion and survival</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CD28: rapid activation; 4-1BB: sustained persistence via central memory</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D9488D">
              <w:rPr>
                <w:rFonts w:ascii="Times New Roman" w:eastAsia="Times New Roman" w:hAnsi="Times New Roman" w:cs="Times New Roman"/>
                <w:b/>
                <w:bCs/>
                <w:sz w:val="24"/>
                <w:szCs w:val="24"/>
              </w:rPr>
              <w:t>Perforin</w:t>
            </w:r>
            <w:proofErr w:type="spellEnd"/>
            <w:r w:rsidRPr="00D9488D">
              <w:rPr>
                <w:rFonts w:ascii="Times New Roman" w:eastAsia="Times New Roman" w:hAnsi="Times New Roman" w:cs="Times New Roman"/>
                <w:b/>
                <w:bCs/>
                <w:sz w:val="24"/>
                <w:szCs w:val="24"/>
              </w:rPr>
              <w:t xml:space="preserve"> &amp; </w:t>
            </w:r>
            <w:proofErr w:type="spellStart"/>
            <w:r w:rsidRPr="00D9488D">
              <w:rPr>
                <w:rFonts w:ascii="Times New Roman" w:eastAsia="Times New Roman" w:hAnsi="Times New Roman" w:cs="Times New Roman"/>
                <w:b/>
                <w:bCs/>
                <w:sz w:val="24"/>
                <w:szCs w:val="24"/>
              </w:rPr>
              <w:t>Granzymes</w:t>
            </w:r>
            <w:proofErr w:type="spellEnd"/>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Induce apoptosis in tumor cells</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Direct tumor cell </w:t>
            </w:r>
            <w:proofErr w:type="spellStart"/>
            <w:r w:rsidRPr="00D9488D">
              <w:rPr>
                <w:rFonts w:ascii="Times New Roman" w:eastAsia="Times New Roman" w:hAnsi="Times New Roman" w:cs="Times New Roman"/>
                <w:sz w:val="24"/>
                <w:szCs w:val="24"/>
              </w:rPr>
              <w:t>lysis</w:t>
            </w:r>
            <w:proofErr w:type="spellEnd"/>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IF</w:t>
            </w:r>
            <w:r w:rsidRPr="00D9488D">
              <w:rPr>
                <w:rFonts w:ascii="Times New Roman" w:eastAsia="Times New Roman" w:hAnsi="Times New Roman" w:cs="Times New Roman"/>
                <w:b/>
                <w:bCs/>
                <w:sz w:val="24"/>
                <w:szCs w:val="24"/>
                <w:highlight w:val="green"/>
              </w:rPr>
              <w:t>N-</w:t>
            </w:r>
            <w:r w:rsidR="00D9488D" w:rsidRPr="00D9488D">
              <w:rPr>
                <w:rStyle w:val="GreekCharacters"/>
                <w:rFonts w:ascii="Times New Roman" w:eastAsia="Times New Roman" w:hAnsi="Times New Roman" w:cs="Times New Roman"/>
                <w:b/>
                <w:bCs/>
                <w:sz w:val="24"/>
                <w:szCs w:val="24"/>
                <w:highlight w:val="green"/>
              </w:rPr>
              <w:t>γ</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Increases MH</w:t>
            </w:r>
            <w:r w:rsidRPr="00D9488D">
              <w:rPr>
                <w:rFonts w:ascii="Times New Roman" w:eastAsia="Times New Roman" w:hAnsi="Times New Roman" w:cs="Times New Roman"/>
                <w:sz w:val="24"/>
                <w:szCs w:val="24"/>
                <w:highlight w:val="cyan"/>
              </w:rPr>
              <w:t>C</w:t>
            </w:r>
            <w:r w:rsidRPr="00D9488D">
              <w:rPr>
                <w:rFonts w:ascii="Times New Roman" w:eastAsia="Times New Roman" w:hAnsi="Times New Roman" w:cs="Times New Roman"/>
                <w:sz w:val="24"/>
                <w:szCs w:val="24"/>
              </w:rPr>
              <w:t xml:space="preserve"> expression; activates immune components</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Enhances antigen presentation and antitumor immunity</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TNF-</w:t>
            </w:r>
            <w:r w:rsidR="00D9488D" w:rsidRPr="00D9488D">
              <w:rPr>
                <w:rStyle w:val="GreekCharacters"/>
                <w:rFonts w:ascii="Times New Roman" w:eastAsia="Times New Roman" w:hAnsi="Times New Roman" w:cs="Times New Roman"/>
                <w:b/>
                <w:bCs/>
                <w:sz w:val="24"/>
                <w:szCs w:val="24"/>
                <w:highlight w:val="green"/>
              </w:rPr>
              <w:t>α</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Promotes inflamm</w:t>
            </w:r>
            <w:r w:rsidRPr="00D9488D">
              <w:rPr>
                <w:rFonts w:ascii="Times New Roman" w:eastAsia="Times New Roman" w:hAnsi="Times New Roman" w:cs="Times New Roman"/>
                <w:sz w:val="24"/>
                <w:szCs w:val="24"/>
                <w:highlight w:val="cyan"/>
              </w:rPr>
              <w:t>a</w:t>
            </w:r>
            <w:r w:rsidRPr="00D9488D">
              <w:rPr>
                <w:rFonts w:ascii="Times New Roman" w:eastAsia="Times New Roman" w:hAnsi="Times New Roman" w:cs="Times New Roman"/>
                <w:sz w:val="24"/>
                <w:szCs w:val="24"/>
              </w:rPr>
              <w:t>tion and apoptosis</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Supports tumor clearance; contributes to cytokine release syndrome</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I</w:t>
            </w:r>
            <w:r w:rsidRPr="00D9488D">
              <w:rPr>
                <w:rFonts w:ascii="Times New Roman" w:eastAsia="Times New Roman" w:hAnsi="Times New Roman" w:cs="Times New Roman"/>
                <w:b/>
                <w:bCs/>
                <w:sz w:val="24"/>
                <w:szCs w:val="24"/>
                <w:highlight w:val="green"/>
              </w:rPr>
              <w:t>L-</w:t>
            </w:r>
            <w:r w:rsidRPr="00D9488D">
              <w:rPr>
                <w:rFonts w:ascii="Times New Roman" w:eastAsia="Times New Roman" w:hAnsi="Times New Roman" w:cs="Times New Roman"/>
                <w:b/>
                <w:bCs/>
                <w:sz w:val="24"/>
                <w:szCs w:val="24"/>
              </w:rPr>
              <w:t>2</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Supports T-cell proliferation</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Maintains T-cell expansion and persistence</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GM-CSF &amp; I</w:t>
            </w:r>
            <w:r w:rsidRPr="00D9488D">
              <w:rPr>
                <w:rFonts w:ascii="Times New Roman" w:eastAsia="Times New Roman" w:hAnsi="Times New Roman" w:cs="Times New Roman"/>
                <w:b/>
                <w:bCs/>
                <w:sz w:val="24"/>
                <w:szCs w:val="24"/>
                <w:highlight w:val="green"/>
              </w:rPr>
              <w:t>L-</w:t>
            </w:r>
            <w:r w:rsidRPr="00D9488D">
              <w:rPr>
                <w:rFonts w:ascii="Times New Roman" w:eastAsia="Times New Roman" w:hAnsi="Times New Roman" w:cs="Times New Roman"/>
                <w:b/>
                <w:bCs/>
                <w:sz w:val="24"/>
                <w:szCs w:val="24"/>
              </w:rPr>
              <w:t>6</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Amplify immune responses; drive inflammation</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Support efficacy but contribute to toxicities (CRS, neurotoxicity)</w:t>
            </w:r>
          </w:p>
        </w:tc>
      </w:tr>
    </w:tbl>
    <w:p w:rsidR="008917CD" w:rsidRPr="00D9488D" w:rsidRDefault="000F3222" w:rsidP="00CB1AFD">
      <w:pPr>
        <w:pStyle w:val="PMI"/>
      </w:pPr>
      <w:r w:rsidRPr="00D9488D">
        <w:rPr>
          <w:rStyle w:val="Tag"/>
          <w:rFonts w:ascii="Times New Roman" w:eastAsia="Times New Roman" w:hAnsi="Times New Roman" w:cs="Times New Roman"/>
          <w:b/>
          <w:bCs/>
          <w:sz w:val="24"/>
          <w:szCs w:val="24"/>
        </w:rPr>
        <w:t>&lt;/</w:t>
      </w:r>
      <w:bookmarkStart w:id="10" w:name="bm_tab_cite_TAB2_2"/>
      <w:sdt>
        <w:sdtPr>
          <w:rPr>
            <w:rStyle w:val="Tag"/>
            <w:rFonts w:ascii="Times New Roman" w:eastAsia="Times New Roman" w:hAnsi="Times New Roman" w:cs="Times New Roman"/>
            <w:b/>
            <w:bCs/>
            <w:sz w:val="24"/>
            <w:szCs w:val="24"/>
          </w:rPr>
          <w:alias w:val="Table Citation"/>
          <w:tag w:val="tab_cite"/>
          <w:id w:val="1013644899"/>
          <w:placeholder>
            <w:docPart w:val="DefaultPlaceholder_1082065158"/>
          </w:placeholder>
        </w:sdtPr>
        <w:sdtEndPr>
          <w:rPr>
            <w:rStyle w:val="Tag"/>
          </w:rPr>
        </w:sdtEndPr>
        <w:sdtContent>
          <w:r w:rsidRPr="00D9488D">
            <w:rPr>
              <w:rStyle w:val="Tag"/>
              <w:rFonts w:ascii="Times New Roman" w:eastAsia="Times New Roman" w:hAnsi="Times New Roman" w:cs="Times New Roman"/>
              <w:b/>
              <w:bCs/>
              <w:sz w:val="24"/>
              <w:szCs w:val="24"/>
            </w:rPr>
            <w:t>TAB2.2</w:t>
          </w:r>
          <w:bookmarkEnd w:id="10"/>
        </w:sdtContent>
      </w:sdt>
      <w:r w:rsidRPr="00D9488D">
        <w:rPr>
          <w:rStyle w:val="Tag"/>
          <w:rFonts w:ascii="Times New Roman" w:eastAsia="Times New Roman" w:hAnsi="Times New Roman" w:cs="Times New Roman"/>
          <w:b/>
          <w:bCs/>
          <w:sz w:val="24"/>
          <w:szCs w:val="24"/>
        </w:rPr>
        <w:t>&gt;</w:t>
      </w:r>
      <w:r w:rsidR="00CB1AFD" w:rsidRPr="00D9488D">
        <w:rPr>
          <w:rFonts w:ascii="Times New Roman" w:eastAsia="Times New Roman" w:hAnsi="Times New Roman" w:cs="Times New Roman"/>
          <w:b/>
          <w:bCs/>
          <w:sz w:val="24"/>
          <w:szCs w:val="24"/>
        </w:rPr>
        <w:t xml:space="preserve"> </w:t>
      </w:r>
    </w:p>
    <w:p w:rsidR="008917CD" w:rsidRPr="00D9488D" w:rsidRDefault="00D9488D" w:rsidP="00207EB3">
      <w:pPr>
        <w:pStyle w:val="T1"/>
        <w:rPr>
          <w:highlight w:val="yellow"/>
        </w:rPr>
      </w:pPr>
      <w:r w:rsidRPr="00D9488D">
        <w:rPr>
          <w:rStyle w:val="Tag"/>
          <w:rFonts w:ascii="Times New Roman" w:eastAsia="Times New Roman" w:hAnsi="Times New Roman" w:cs="Times New Roman"/>
          <w:b/>
          <w:bCs/>
          <w:sz w:val="24"/>
          <w:szCs w:val="24"/>
          <w:highlight w:val="yellow"/>
        </w:rPr>
        <w:lastRenderedPageBreak/>
        <w:t>&lt;</w:t>
      </w:r>
      <w:r w:rsidR="000F3222" w:rsidRPr="00D9488D">
        <w:rPr>
          <w:rStyle w:val="Tag"/>
          <w:rFonts w:ascii="Times New Roman" w:eastAsia="Times New Roman" w:hAnsi="Times New Roman" w:cs="Times New Roman"/>
          <w:b/>
          <w:bCs/>
          <w:sz w:val="24"/>
          <w:szCs w:val="24"/>
          <w:highlight w:val="yellow"/>
        </w:rPr>
        <w:t>TAB2</w:t>
      </w:r>
      <w:r w:rsidRPr="00D9488D">
        <w:rPr>
          <w:rStyle w:val="Tag"/>
          <w:rFonts w:ascii="Times New Roman" w:eastAsia="Times New Roman" w:hAnsi="Times New Roman" w:cs="Times New Roman"/>
          <w:b/>
          <w:bCs/>
          <w:sz w:val="24"/>
          <w:szCs w:val="24"/>
          <w:highlight w:val="yellow"/>
        </w:rPr>
        <w:t>.3&gt;</w:t>
      </w:r>
      <w:r w:rsidR="000F3222" w:rsidRPr="00D9488D">
        <w:rPr>
          <w:rStyle w:val="TN"/>
          <w:rFonts w:ascii="Times New Roman" w:eastAsia="Times New Roman" w:hAnsi="Times New Roman" w:cs="Times New Roman"/>
          <w:b/>
          <w:bCs/>
          <w:sz w:val="24"/>
          <w:szCs w:val="24"/>
          <w:highlight w:val="yellow"/>
        </w:rPr>
        <w:t>Table</w:t>
      </w:r>
      <w:r w:rsidRPr="00D9488D">
        <w:rPr>
          <w:rStyle w:val="TN"/>
          <w:rFonts w:ascii="Times New Roman" w:eastAsia="Times New Roman" w:hAnsi="Times New Roman" w:cs="Times New Roman"/>
          <w:b/>
          <w:bCs/>
          <w:sz w:val="24"/>
          <w:szCs w:val="24"/>
          <w:highlight w:val="yellow"/>
        </w:rPr>
        <w:t xml:space="preserve"> </w:t>
      </w:r>
      <w:r w:rsidRPr="00D9488D">
        <w:rPr>
          <w:rStyle w:val="TN"/>
          <w:rFonts w:ascii="Times New Roman" w:eastAsia="Times New Roman" w:hAnsi="Times New Roman" w:cs="Times New Roman"/>
          <w:b/>
          <w:bCs/>
          <w:sz w:val="24"/>
          <w:szCs w:val="24"/>
          <w:highlight w:val="green"/>
        </w:rPr>
        <w:t>2.3:</w:t>
      </w:r>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green"/>
        </w:rPr>
        <w:t>TCR</w:t>
      </w:r>
      <w:r w:rsidR="000F3222" w:rsidRPr="00D9488D">
        <w:rPr>
          <w:rFonts w:ascii="Times New Roman" w:eastAsia="Times New Roman" w:hAnsi="Times New Roman" w:cs="Times New Roman"/>
          <w:b/>
          <w:bCs/>
          <w:sz w:val="24"/>
          <w:szCs w:val="24"/>
          <w:highlight w:val="yellow"/>
        </w:rPr>
        <w:t xml:space="preserve"> T</w:t>
      </w:r>
      <w:r w:rsidRPr="00D9488D">
        <w:rPr>
          <w:rFonts w:ascii="Times New Roman" w:eastAsia="Times New Roman" w:hAnsi="Times New Roman" w:cs="Times New Roman"/>
          <w:b/>
          <w:bCs/>
          <w:sz w:val="24"/>
          <w:szCs w:val="24"/>
          <w:highlight w:val="yellow"/>
        </w:rPr>
        <w:t>-</w:t>
      </w:r>
      <w:r w:rsidR="000F3222" w:rsidRPr="00D9488D">
        <w:rPr>
          <w:rFonts w:ascii="Times New Roman" w:eastAsia="Times New Roman" w:hAnsi="Times New Roman" w:cs="Times New Roman"/>
          <w:b/>
          <w:bCs/>
          <w:sz w:val="24"/>
          <w:szCs w:val="24"/>
          <w:highlight w:val="yellow"/>
        </w:rPr>
        <w:t xml:space="preserve">Cell Molecular Components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Functional Effects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7278"/>
      </w:tblGrid>
      <w:tr w:rsidR="008917CD" w:rsidRPr="00D9488D">
        <w:trPr>
          <w:tblHeader/>
          <w:tblCellSpacing w:w="15" w:type="dxa"/>
        </w:trPr>
        <w:tc>
          <w:tcPr>
            <w:tcW w:w="0" w:type="auto"/>
            <w:vAlign w:val="center"/>
            <w:hideMark/>
          </w:tcPr>
          <w:p w:rsidR="008917CD" w:rsidRPr="00D9488D" w:rsidRDefault="000F3222">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Component</w:t>
            </w:r>
          </w:p>
        </w:tc>
        <w:tc>
          <w:tcPr>
            <w:tcW w:w="0" w:type="auto"/>
            <w:vAlign w:val="center"/>
            <w:hideMark/>
          </w:tcPr>
          <w:p w:rsidR="008917CD" w:rsidRPr="00D9488D" w:rsidRDefault="000F3222">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Description</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TCR Structure</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Express </w:t>
            </w:r>
            <w:r w:rsidR="00D9488D" w:rsidRPr="00D9488D">
              <w:rPr>
                <w:rStyle w:val="GreekCharacters"/>
                <w:rFonts w:ascii="Times New Roman" w:eastAsia="Times New Roman" w:hAnsi="Times New Roman" w:cs="Times New Roman"/>
                <w:sz w:val="24"/>
                <w:szCs w:val="24"/>
                <w:highlight w:val="green"/>
              </w:rPr>
              <w:t>α</w:t>
            </w:r>
            <w:r w:rsidRPr="00D9488D">
              <w:rPr>
                <w:rStyle w:val="GreekCharacters"/>
                <w:rFonts w:ascii="Times New Roman" w:eastAsia="Times New Roman" w:hAnsi="Times New Roman" w:cs="Times New Roman"/>
                <w:sz w:val="24"/>
                <w:szCs w:val="24"/>
              </w:rPr>
              <w:t>/</w:t>
            </w:r>
            <w:r w:rsidR="00D9488D" w:rsidRPr="00D9488D">
              <w:rPr>
                <w:rStyle w:val="GreekCharacters"/>
                <w:rFonts w:ascii="Times New Roman" w:eastAsia="Times New Roman" w:hAnsi="Times New Roman" w:cs="Times New Roman"/>
                <w:sz w:val="24"/>
                <w:szCs w:val="24"/>
                <w:highlight w:val="green"/>
              </w:rPr>
              <w:t>β</w:t>
            </w:r>
            <w:r w:rsidRPr="00D9488D">
              <w:rPr>
                <w:rFonts w:ascii="Times New Roman" w:eastAsia="Times New Roman" w:hAnsi="Times New Roman" w:cs="Times New Roman"/>
                <w:sz w:val="24"/>
                <w:szCs w:val="24"/>
              </w:rPr>
              <w:t xml:space="preserve"> chains recognizing pepti</w:t>
            </w:r>
            <w:r w:rsidRPr="00D9488D">
              <w:rPr>
                <w:rFonts w:ascii="Times New Roman" w:eastAsia="Times New Roman" w:hAnsi="Times New Roman" w:cs="Times New Roman"/>
                <w:sz w:val="24"/>
                <w:szCs w:val="24"/>
                <w:highlight w:val="cyan"/>
              </w:rPr>
              <w:t>d</w:t>
            </w:r>
            <w:r w:rsidRPr="00D9488D">
              <w:rPr>
                <w:rFonts w:ascii="Times New Roman" w:eastAsia="Times New Roman" w:hAnsi="Times New Roman" w:cs="Times New Roman"/>
                <w:sz w:val="24"/>
                <w:szCs w:val="24"/>
              </w:rPr>
              <w:t>e</w:t>
            </w:r>
            <w:r w:rsidRPr="00D9488D">
              <w:rPr>
                <w:rFonts w:ascii="Times New Roman" w:eastAsia="Times New Roman" w:hAnsi="Times New Roman" w:cs="Times New Roman"/>
                <w:sz w:val="24"/>
                <w:szCs w:val="24"/>
                <w:highlight w:val="cyan"/>
              </w:rPr>
              <w:t>-</w:t>
            </w:r>
            <w:r w:rsidRPr="00D9488D">
              <w:rPr>
                <w:rFonts w:ascii="Times New Roman" w:eastAsia="Times New Roman" w:hAnsi="Times New Roman" w:cs="Times New Roman"/>
                <w:sz w:val="24"/>
                <w:szCs w:val="24"/>
              </w:rPr>
              <w:t>MHC complexes; stabilized by CD3 c</w:t>
            </w:r>
            <w:r w:rsidRPr="00D9488D">
              <w:rPr>
                <w:rFonts w:ascii="Times New Roman" w:eastAsia="Times New Roman" w:hAnsi="Times New Roman" w:cs="Times New Roman"/>
                <w:sz w:val="24"/>
                <w:szCs w:val="24"/>
                <w:highlight w:val="green"/>
              </w:rPr>
              <w:t>o-</w:t>
            </w:r>
            <w:r w:rsidRPr="00D9488D">
              <w:rPr>
                <w:rFonts w:ascii="Times New Roman" w:eastAsia="Times New Roman" w:hAnsi="Times New Roman" w:cs="Times New Roman"/>
                <w:sz w:val="24"/>
                <w:szCs w:val="24"/>
              </w:rPr>
              <w:t>receptors.</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Signaling</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TCR-CD3 complex initiates ITAM phosphorylation, activating ZAP70, MAPK, NFAT pathways for T-cell activation.</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Gene Editing Role</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Gene editing (e.g., CRISPR) can knockout endogenous TCR </w:t>
            </w:r>
            <w:r w:rsidR="00D9488D" w:rsidRPr="00D9488D">
              <w:rPr>
                <w:rStyle w:val="GreekCharacters"/>
                <w:rFonts w:ascii="Times New Roman" w:eastAsia="Times New Roman" w:hAnsi="Times New Roman" w:cs="Times New Roman"/>
                <w:sz w:val="24"/>
                <w:szCs w:val="24"/>
                <w:highlight w:val="green"/>
              </w:rPr>
              <w:t>α</w:t>
            </w:r>
            <w:r w:rsidRPr="00D9488D">
              <w:rPr>
                <w:rStyle w:val="GreekCharacters"/>
                <w:rFonts w:ascii="Times New Roman" w:eastAsia="Times New Roman" w:hAnsi="Times New Roman" w:cs="Times New Roman"/>
                <w:sz w:val="24"/>
                <w:szCs w:val="24"/>
              </w:rPr>
              <w:t>/</w:t>
            </w:r>
            <w:r w:rsidR="00D9488D" w:rsidRPr="00D9488D">
              <w:rPr>
                <w:rStyle w:val="GreekCharacters"/>
                <w:rFonts w:ascii="Times New Roman" w:eastAsia="Times New Roman" w:hAnsi="Times New Roman" w:cs="Times New Roman"/>
                <w:sz w:val="24"/>
                <w:szCs w:val="24"/>
                <w:highlight w:val="green"/>
              </w:rPr>
              <w:t>β</w:t>
            </w:r>
            <w:r w:rsidRPr="00D9488D">
              <w:rPr>
                <w:rFonts w:ascii="Times New Roman" w:eastAsia="Times New Roman" w:hAnsi="Times New Roman" w:cs="Times New Roman"/>
                <w:sz w:val="24"/>
                <w:szCs w:val="24"/>
              </w:rPr>
              <w:t xml:space="preserve"> to prevent </w:t>
            </w:r>
            <w:proofErr w:type="spellStart"/>
            <w:r w:rsidRPr="00D9488D">
              <w:rPr>
                <w:rFonts w:ascii="Times New Roman" w:eastAsia="Times New Roman" w:hAnsi="Times New Roman" w:cs="Times New Roman"/>
                <w:sz w:val="24"/>
                <w:szCs w:val="24"/>
              </w:rPr>
              <w:t>mispairing</w:t>
            </w:r>
            <w:proofErr w:type="spellEnd"/>
            <w:r w:rsidRPr="00D9488D">
              <w:rPr>
                <w:rFonts w:ascii="Times New Roman" w:eastAsia="Times New Roman" w:hAnsi="Times New Roman" w:cs="Times New Roman"/>
                <w:sz w:val="24"/>
                <w:szCs w:val="24"/>
              </w:rPr>
              <w:t xml:space="preserve"> with tra</w:t>
            </w:r>
            <w:r w:rsidRPr="00D9488D">
              <w:rPr>
                <w:rFonts w:ascii="Times New Roman" w:eastAsia="Times New Roman" w:hAnsi="Times New Roman" w:cs="Times New Roman"/>
                <w:sz w:val="24"/>
                <w:szCs w:val="24"/>
                <w:highlight w:val="cyan"/>
              </w:rPr>
              <w:t>n</w:t>
            </w:r>
            <w:r w:rsidRPr="00D9488D">
              <w:rPr>
                <w:rFonts w:ascii="Times New Roman" w:eastAsia="Times New Roman" w:hAnsi="Times New Roman" w:cs="Times New Roman"/>
                <w:sz w:val="24"/>
                <w:szCs w:val="24"/>
              </w:rPr>
              <w:t>s</w:t>
            </w:r>
            <w:r w:rsidRPr="00D9488D">
              <w:rPr>
                <w:rFonts w:ascii="Times New Roman" w:eastAsia="Times New Roman" w:hAnsi="Times New Roman" w:cs="Times New Roman"/>
                <w:sz w:val="24"/>
                <w:szCs w:val="24"/>
                <w:highlight w:val="cyan"/>
              </w:rPr>
              <w:t>g</w:t>
            </w:r>
            <w:r w:rsidRPr="00D9488D">
              <w:rPr>
                <w:rFonts w:ascii="Times New Roman" w:eastAsia="Times New Roman" w:hAnsi="Times New Roman" w:cs="Times New Roman"/>
                <w:sz w:val="24"/>
                <w:szCs w:val="24"/>
              </w:rPr>
              <w:t>enic TCRs, reducing off-target effects. However, many therapies (e.g., MAGE-A4 directed TCR T-cells) retain endogenous TCRs without knockout.</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Cytotoxic Mechanisms</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Release </w:t>
            </w:r>
            <w:proofErr w:type="spellStart"/>
            <w:r w:rsidRPr="00D9488D">
              <w:rPr>
                <w:rFonts w:ascii="Times New Roman" w:eastAsia="Times New Roman" w:hAnsi="Times New Roman" w:cs="Times New Roman"/>
                <w:sz w:val="24"/>
                <w:szCs w:val="24"/>
              </w:rPr>
              <w:t>perforins</w:t>
            </w:r>
            <w:proofErr w:type="spellEnd"/>
            <w:r w:rsidRPr="00D9488D">
              <w:rPr>
                <w:rFonts w:ascii="Times New Roman" w:eastAsia="Times New Roman" w:hAnsi="Times New Roman" w:cs="Times New Roman"/>
                <w:sz w:val="24"/>
                <w:szCs w:val="24"/>
              </w:rPr>
              <w:t xml:space="preserve"> and </w:t>
            </w:r>
            <w:proofErr w:type="spellStart"/>
            <w:r w:rsidRPr="00D9488D">
              <w:rPr>
                <w:rFonts w:ascii="Times New Roman" w:eastAsia="Times New Roman" w:hAnsi="Times New Roman" w:cs="Times New Roman"/>
                <w:sz w:val="24"/>
                <w:szCs w:val="24"/>
              </w:rPr>
              <w:t>granzymes</w:t>
            </w:r>
            <w:proofErr w:type="spellEnd"/>
            <w:r w:rsidRPr="00D9488D">
              <w:rPr>
                <w:rFonts w:ascii="Times New Roman" w:eastAsia="Times New Roman" w:hAnsi="Times New Roman" w:cs="Times New Roman"/>
                <w:sz w:val="24"/>
                <w:szCs w:val="24"/>
              </w:rPr>
              <w:t xml:space="preserve"> to induce tumor apoptosis.</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Cytokines</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Secretion of IF</w:t>
            </w:r>
            <w:r w:rsidRPr="00D9488D">
              <w:rPr>
                <w:rFonts w:ascii="Times New Roman" w:eastAsia="Times New Roman" w:hAnsi="Times New Roman" w:cs="Times New Roman"/>
                <w:sz w:val="24"/>
                <w:szCs w:val="24"/>
                <w:highlight w:val="green"/>
              </w:rPr>
              <w:t>N-</w:t>
            </w:r>
            <w:r w:rsidR="00D9488D" w:rsidRPr="00D9488D">
              <w:rPr>
                <w:rStyle w:val="GreekCharacters"/>
                <w:rFonts w:ascii="Times New Roman" w:eastAsia="Times New Roman" w:hAnsi="Times New Roman" w:cs="Times New Roman"/>
                <w:sz w:val="24"/>
                <w:szCs w:val="24"/>
                <w:highlight w:val="green"/>
              </w:rPr>
              <w:t>γ</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TNF-</w:t>
            </w:r>
            <w:r w:rsidR="00D9488D" w:rsidRPr="00D9488D">
              <w:rPr>
                <w:rStyle w:val="GreekCharacters"/>
                <w:rFonts w:ascii="Times New Roman" w:eastAsia="Times New Roman" w:hAnsi="Times New Roman" w:cs="Times New Roman"/>
                <w:sz w:val="24"/>
                <w:szCs w:val="24"/>
                <w:highlight w:val="green"/>
              </w:rPr>
              <w:t>α</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2, GM-CSF to enhance immune</w:t>
            </w:r>
            <w:r w:rsidRPr="00D9488D">
              <w:rPr>
                <w:rFonts w:ascii="Times New Roman" w:eastAsia="Times New Roman" w:hAnsi="Times New Roman" w:cs="Times New Roman"/>
                <w:sz w:val="24"/>
                <w:szCs w:val="24"/>
                <w:highlight w:val="cyan"/>
              </w:rPr>
              <w:t xml:space="preserve"> </w:t>
            </w:r>
            <w:r w:rsidRPr="00D9488D">
              <w:rPr>
                <w:rFonts w:ascii="Times New Roman" w:eastAsia="Times New Roman" w:hAnsi="Times New Roman" w:cs="Times New Roman"/>
                <w:sz w:val="24"/>
                <w:szCs w:val="24"/>
              </w:rPr>
              <w:t>respon</w:t>
            </w:r>
            <w:r w:rsidRPr="00D9488D">
              <w:rPr>
                <w:rFonts w:ascii="Times New Roman" w:eastAsia="Times New Roman" w:hAnsi="Times New Roman" w:cs="Times New Roman"/>
                <w:sz w:val="24"/>
                <w:szCs w:val="24"/>
                <w:highlight w:val="cyan"/>
              </w:rPr>
              <w:t>s</w:t>
            </w:r>
            <w:r w:rsidRPr="00D9488D">
              <w:rPr>
                <w:rFonts w:ascii="Times New Roman" w:eastAsia="Times New Roman" w:hAnsi="Times New Roman" w:cs="Times New Roman"/>
                <w:sz w:val="24"/>
                <w:szCs w:val="24"/>
              </w:rPr>
              <w:t>es.</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Clinical Considerations</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HLA-restriction limits therapy to compatible patients; </w:t>
            </w:r>
            <w:proofErr w:type="spellStart"/>
            <w:r w:rsidRPr="00D9488D">
              <w:rPr>
                <w:rFonts w:ascii="Times New Roman" w:eastAsia="Times New Roman" w:hAnsi="Times New Roman" w:cs="Times New Roman"/>
                <w:sz w:val="24"/>
                <w:szCs w:val="24"/>
              </w:rPr>
              <w:t>mispairing</w:t>
            </w:r>
            <w:proofErr w:type="spellEnd"/>
            <w:r w:rsidRPr="00D9488D">
              <w:rPr>
                <w:rFonts w:ascii="Times New Roman" w:eastAsia="Times New Roman" w:hAnsi="Times New Roman" w:cs="Times New Roman"/>
                <w:sz w:val="24"/>
                <w:szCs w:val="24"/>
              </w:rPr>
              <w:t xml:space="preserve"> risk varies depending on gene editing use.</w:t>
            </w:r>
          </w:p>
        </w:tc>
      </w:tr>
    </w:tbl>
    <w:p w:rsidR="008917CD" w:rsidRPr="00D9488D" w:rsidRDefault="000F3222" w:rsidP="00207EB3">
      <w:pPr>
        <w:pStyle w:val="PMI"/>
      </w:pPr>
      <w:r w:rsidRPr="00D9488D">
        <w:rPr>
          <w:rStyle w:val="Tag"/>
          <w:rFonts w:ascii="Times New Roman" w:eastAsia="Times New Roman" w:hAnsi="Times New Roman" w:cs="Times New Roman"/>
          <w:b/>
          <w:bCs/>
          <w:sz w:val="24"/>
          <w:szCs w:val="24"/>
        </w:rPr>
        <w:t>&lt;/</w:t>
      </w:r>
      <w:bookmarkStart w:id="11" w:name="bm_tab_cite_TAB2_3"/>
      <w:sdt>
        <w:sdtPr>
          <w:rPr>
            <w:rStyle w:val="Tag"/>
            <w:rFonts w:ascii="Times New Roman" w:eastAsia="Times New Roman" w:hAnsi="Times New Roman" w:cs="Times New Roman"/>
            <w:b/>
            <w:bCs/>
            <w:sz w:val="24"/>
            <w:szCs w:val="24"/>
          </w:rPr>
          <w:alias w:val="Table Citation"/>
          <w:tag w:val="tab_cite"/>
          <w:id w:val="853460342"/>
          <w:placeholder>
            <w:docPart w:val="DefaultPlaceholder_1082065158"/>
          </w:placeholder>
        </w:sdtPr>
        <w:sdtEndPr>
          <w:rPr>
            <w:rStyle w:val="Tag"/>
          </w:rPr>
        </w:sdtEndPr>
        <w:sdtContent>
          <w:r w:rsidRPr="00D9488D">
            <w:rPr>
              <w:rStyle w:val="Tag"/>
              <w:rFonts w:ascii="Times New Roman" w:eastAsia="Times New Roman" w:hAnsi="Times New Roman" w:cs="Times New Roman"/>
              <w:b/>
              <w:bCs/>
              <w:sz w:val="24"/>
              <w:szCs w:val="24"/>
            </w:rPr>
            <w:t>TAB2.3</w:t>
          </w:r>
          <w:bookmarkEnd w:id="11"/>
        </w:sdtContent>
      </w:sdt>
      <w:r w:rsidRPr="00D9488D">
        <w:rPr>
          <w:rStyle w:val="Tag"/>
          <w:rFonts w:ascii="Times New Roman" w:eastAsia="Times New Roman" w:hAnsi="Times New Roman" w:cs="Times New Roman"/>
          <w:b/>
          <w:bCs/>
          <w:sz w:val="24"/>
          <w:szCs w:val="24"/>
        </w:rPr>
        <w:t>&gt;</w:t>
      </w:r>
    </w:p>
    <w:p w:rsidR="008917CD" w:rsidRPr="00D9488D" w:rsidRDefault="00CB1AFD">
      <w:pPr>
        <w:spacing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 xml:space="preserve"> </w:t>
      </w:r>
    </w:p>
    <w:p w:rsidR="008917CD" w:rsidRPr="00D9488D" w:rsidRDefault="00D9488D" w:rsidP="00207EB3">
      <w:pPr>
        <w:pStyle w:val="T1"/>
        <w:rPr>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TAB2</w:t>
      </w:r>
      <w:r w:rsidRPr="00D9488D">
        <w:rPr>
          <w:rStyle w:val="Tag"/>
          <w:rFonts w:ascii="Times New Roman" w:eastAsia="Times New Roman" w:hAnsi="Times New Roman" w:cs="Times New Roman"/>
          <w:b/>
          <w:bCs/>
          <w:sz w:val="24"/>
          <w:szCs w:val="24"/>
          <w:highlight w:val="yellow"/>
        </w:rPr>
        <w:t>.4&gt;</w:t>
      </w:r>
      <w:r w:rsidR="000F3222" w:rsidRPr="00D9488D">
        <w:rPr>
          <w:rStyle w:val="TN"/>
          <w:rFonts w:ascii="Times New Roman" w:eastAsia="Times New Roman" w:hAnsi="Times New Roman" w:cs="Times New Roman"/>
          <w:b/>
          <w:bCs/>
          <w:sz w:val="24"/>
          <w:szCs w:val="24"/>
          <w:highlight w:val="yellow"/>
        </w:rPr>
        <w:t>Table</w:t>
      </w:r>
      <w:r w:rsidRPr="00D9488D">
        <w:rPr>
          <w:rStyle w:val="TN"/>
          <w:rFonts w:ascii="Times New Roman" w:eastAsia="Times New Roman" w:hAnsi="Times New Roman" w:cs="Times New Roman"/>
          <w:b/>
          <w:bCs/>
          <w:sz w:val="24"/>
          <w:szCs w:val="24"/>
          <w:highlight w:val="yellow"/>
        </w:rPr>
        <w:t xml:space="preserve"> </w:t>
      </w:r>
      <w:r w:rsidRPr="00D9488D">
        <w:rPr>
          <w:rStyle w:val="TN"/>
          <w:rFonts w:ascii="Times New Roman" w:eastAsia="Times New Roman" w:hAnsi="Times New Roman" w:cs="Times New Roman"/>
          <w:b/>
          <w:bCs/>
          <w:sz w:val="24"/>
          <w:szCs w:val="24"/>
          <w:highlight w:val="green"/>
        </w:rPr>
        <w:t>2.4:</w:t>
      </w:r>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green"/>
        </w:rPr>
        <w:t>TIL</w:t>
      </w:r>
      <w:r w:rsidR="000F3222" w:rsidRPr="00D9488D">
        <w:rPr>
          <w:rFonts w:ascii="Times New Roman" w:eastAsia="Times New Roman" w:hAnsi="Times New Roman" w:cs="Times New Roman"/>
          <w:b/>
          <w:bCs/>
          <w:sz w:val="24"/>
          <w:szCs w:val="24"/>
          <w:highlight w:val="yellow"/>
        </w:rPr>
        <w:t xml:space="preserve"> Molecular Components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Functional Effects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086"/>
        <w:gridCol w:w="3361"/>
      </w:tblGrid>
      <w:tr w:rsidR="008917CD" w:rsidRPr="00D9488D">
        <w:trPr>
          <w:tblHeader/>
          <w:tblCellSpacing w:w="15" w:type="dxa"/>
        </w:trPr>
        <w:tc>
          <w:tcPr>
            <w:tcW w:w="0" w:type="auto"/>
            <w:vAlign w:val="center"/>
            <w:hideMark/>
          </w:tcPr>
          <w:p w:rsidR="008917CD" w:rsidRPr="00D9488D" w:rsidRDefault="000F3222">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Component</w:t>
            </w:r>
          </w:p>
        </w:tc>
        <w:tc>
          <w:tcPr>
            <w:tcW w:w="0" w:type="auto"/>
            <w:vAlign w:val="center"/>
            <w:hideMark/>
          </w:tcPr>
          <w:p w:rsidR="008917CD" w:rsidRPr="00D9488D" w:rsidRDefault="000F3222">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Function</w:t>
            </w:r>
          </w:p>
        </w:tc>
        <w:tc>
          <w:tcPr>
            <w:tcW w:w="0" w:type="auto"/>
            <w:vAlign w:val="center"/>
            <w:hideMark/>
          </w:tcPr>
          <w:p w:rsidR="008917CD" w:rsidRPr="00D9488D" w:rsidRDefault="000F3222">
            <w:pPr>
              <w:pStyle w:val="T2"/>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Clinical Impact</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CD4+ and CD8+ TILs</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Native T cells recognizing tumor </w:t>
            </w:r>
            <w:proofErr w:type="spellStart"/>
            <w:r w:rsidRPr="00D9488D">
              <w:rPr>
                <w:rFonts w:ascii="Times New Roman" w:eastAsia="Times New Roman" w:hAnsi="Times New Roman" w:cs="Times New Roman"/>
                <w:sz w:val="24"/>
                <w:szCs w:val="24"/>
              </w:rPr>
              <w:t>neoantigens</w:t>
            </w:r>
            <w:proofErr w:type="spellEnd"/>
            <w:r w:rsidRPr="00D9488D">
              <w:rPr>
                <w:rFonts w:ascii="Times New Roman" w:eastAsia="Times New Roman" w:hAnsi="Times New Roman" w:cs="Times New Roman"/>
                <w:sz w:val="24"/>
                <w:szCs w:val="24"/>
              </w:rPr>
              <w:t xml:space="preserve"> via TCR</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CD8+ mediates cytotoxicity; CD4+ provides immune support</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lastRenderedPageBreak/>
              <w:t>TCR-CD3 Complex</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Binds </w:t>
            </w:r>
            <w:proofErr w:type="spellStart"/>
            <w:r w:rsidRPr="00D9488D">
              <w:rPr>
                <w:rFonts w:ascii="Times New Roman" w:eastAsia="Times New Roman" w:hAnsi="Times New Roman" w:cs="Times New Roman"/>
                <w:sz w:val="24"/>
                <w:szCs w:val="24"/>
              </w:rPr>
              <w:t>neoantige</w:t>
            </w:r>
            <w:r w:rsidRPr="00D9488D">
              <w:rPr>
                <w:rFonts w:ascii="Times New Roman" w:eastAsia="Times New Roman" w:hAnsi="Times New Roman" w:cs="Times New Roman"/>
                <w:sz w:val="24"/>
                <w:szCs w:val="24"/>
                <w:highlight w:val="green"/>
              </w:rPr>
              <w:t>n</w:t>
            </w:r>
            <w:proofErr w:type="spellEnd"/>
            <w:r w:rsidRPr="00D9488D">
              <w:rPr>
                <w:rFonts w:ascii="Times New Roman" w:eastAsia="Times New Roman" w:hAnsi="Times New Roman" w:cs="Times New Roman"/>
                <w:sz w:val="24"/>
                <w:szCs w:val="24"/>
                <w:highlight w:val="green"/>
              </w:rPr>
              <w:t>-</w:t>
            </w:r>
            <w:r w:rsidRPr="00D9488D">
              <w:rPr>
                <w:rFonts w:ascii="Times New Roman" w:eastAsia="Times New Roman" w:hAnsi="Times New Roman" w:cs="Times New Roman"/>
                <w:sz w:val="24"/>
                <w:szCs w:val="24"/>
              </w:rPr>
              <w:t>MHC complexes; initiates ITAM-ZAP70 signaling</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Drives T-cell activation and antitumor response</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CD8:CD4 Ratio</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Indicator of TIL composition</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Higher CD8+ proportion often correlates with stronger tumor-killing activity</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P</w:t>
            </w:r>
            <w:r w:rsidRPr="00D9488D">
              <w:rPr>
                <w:rFonts w:ascii="Times New Roman" w:eastAsia="Times New Roman" w:hAnsi="Times New Roman" w:cs="Times New Roman"/>
                <w:b/>
                <w:bCs/>
                <w:sz w:val="24"/>
                <w:szCs w:val="24"/>
                <w:highlight w:val="green"/>
              </w:rPr>
              <w:t>D-</w:t>
            </w:r>
            <w:r w:rsidRPr="00D9488D">
              <w:rPr>
                <w:rFonts w:ascii="Times New Roman" w:eastAsia="Times New Roman" w:hAnsi="Times New Roman" w:cs="Times New Roman"/>
                <w:b/>
                <w:bCs/>
                <w:sz w:val="24"/>
                <w:szCs w:val="24"/>
              </w:rPr>
              <w:t>1 Expression</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Marker of </w:t>
            </w:r>
            <w:proofErr w:type="spellStart"/>
            <w:r w:rsidRPr="00D9488D">
              <w:rPr>
                <w:rFonts w:ascii="Times New Roman" w:eastAsia="Times New Roman" w:hAnsi="Times New Roman" w:cs="Times New Roman"/>
                <w:sz w:val="24"/>
                <w:szCs w:val="24"/>
              </w:rPr>
              <w:t>neoantige</w:t>
            </w:r>
            <w:r w:rsidRPr="00D9488D">
              <w:rPr>
                <w:rFonts w:ascii="Times New Roman" w:eastAsia="Times New Roman" w:hAnsi="Times New Roman" w:cs="Times New Roman"/>
                <w:sz w:val="24"/>
                <w:szCs w:val="24"/>
                <w:highlight w:val="green"/>
              </w:rPr>
              <w:t>n</w:t>
            </w:r>
            <w:proofErr w:type="spellEnd"/>
            <w:r w:rsidRPr="00D9488D">
              <w:rPr>
                <w:rFonts w:ascii="Times New Roman" w:eastAsia="Times New Roman" w:hAnsi="Times New Roman" w:cs="Times New Roman"/>
                <w:sz w:val="24"/>
                <w:szCs w:val="24"/>
                <w:highlight w:val="green"/>
              </w:rPr>
              <w:t>-</w:t>
            </w:r>
            <w:r w:rsidRPr="00D9488D">
              <w:rPr>
                <w:rFonts w:ascii="Times New Roman" w:eastAsia="Times New Roman" w:hAnsi="Times New Roman" w:cs="Times New Roman"/>
                <w:sz w:val="24"/>
                <w:szCs w:val="24"/>
              </w:rPr>
              <w:t>specific activation (or exhaustion)</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Reflects tumor engagement and potential response to checkpoint blockade</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D9488D">
              <w:rPr>
                <w:rFonts w:ascii="Times New Roman" w:eastAsia="Times New Roman" w:hAnsi="Times New Roman" w:cs="Times New Roman"/>
                <w:b/>
                <w:bCs/>
                <w:sz w:val="24"/>
                <w:szCs w:val="24"/>
              </w:rPr>
              <w:t>Perforin</w:t>
            </w:r>
            <w:proofErr w:type="spellEnd"/>
            <w:r w:rsidRPr="00D9488D">
              <w:rPr>
                <w:rFonts w:ascii="Times New Roman" w:eastAsia="Times New Roman" w:hAnsi="Times New Roman" w:cs="Times New Roman"/>
                <w:b/>
                <w:bCs/>
                <w:sz w:val="24"/>
                <w:szCs w:val="24"/>
              </w:rPr>
              <w:t xml:space="preserve"> &amp; </w:t>
            </w:r>
            <w:proofErr w:type="spellStart"/>
            <w:r w:rsidRPr="00D9488D">
              <w:rPr>
                <w:rFonts w:ascii="Times New Roman" w:eastAsia="Times New Roman" w:hAnsi="Times New Roman" w:cs="Times New Roman"/>
                <w:b/>
                <w:bCs/>
                <w:sz w:val="24"/>
                <w:szCs w:val="24"/>
              </w:rPr>
              <w:t>Granzymes</w:t>
            </w:r>
            <w:proofErr w:type="spellEnd"/>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Mediate apoptosis via membrane disruption and </w:t>
            </w:r>
            <w:proofErr w:type="spellStart"/>
            <w:r w:rsidRPr="00D9488D">
              <w:rPr>
                <w:rFonts w:ascii="Times New Roman" w:eastAsia="Times New Roman" w:hAnsi="Times New Roman" w:cs="Times New Roman"/>
                <w:sz w:val="24"/>
                <w:szCs w:val="24"/>
              </w:rPr>
              <w:t>caspase</w:t>
            </w:r>
            <w:proofErr w:type="spellEnd"/>
            <w:r w:rsidRPr="00D9488D">
              <w:rPr>
                <w:rFonts w:ascii="Times New Roman" w:eastAsia="Times New Roman" w:hAnsi="Times New Roman" w:cs="Times New Roman"/>
                <w:sz w:val="24"/>
                <w:szCs w:val="24"/>
              </w:rPr>
              <w:t xml:space="preserve"> activation</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Direct cytotoxic tumor cell death</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Cytokines (IF</w:t>
            </w:r>
            <w:r w:rsidRPr="00D9488D">
              <w:rPr>
                <w:rFonts w:ascii="Times New Roman" w:eastAsia="Times New Roman" w:hAnsi="Times New Roman" w:cs="Times New Roman"/>
                <w:b/>
                <w:bCs/>
                <w:sz w:val="24"/>
                <w:szCs w:val="24"/>
                <w:highlight w:val="green"/>
              </w:rPr>
              <w:t>N-</w:t>
            </w:r>
            <w:r w:rsidR="00D9488D" w:rsidRPr="00D9488D">
              <w:rPr>
                <w:rStyle w:val="GreekCharacters"/>
                <w:rFonts w:ascii="Times New Roman" w:eastAsia="Times New Roman" w:hAnsi="Times New Roman" w:cs="Times New Roman"/>
                <w:b/>
                <w:bCs/>
                <w:sz w:val="24"/>
                <w:szCs w:val="24"/>
                <w:highlight w:val="green"/>
              </w:rPr>
              <w:t>γ</w:t>
            </w:r>
            <w:r w:rsidRPr="00D9488D">
              <w:rPr>
                <w:rStyle w:val="GreekCharacters"/>
                <w:rFonts w:ascii="Times New Roman" w:eastAsia="Times New Roman" w:hAnsi="Times New Roman" w:cs="Times New Roman"/>
                <w:b/>
                <w:bCs/>
                <w:sz w:val="24"/>
                <w:szCs w:val="24"/>
              </w:rPr>
              <w:t>,</w:t>
            </w:r>
            <w:r w:rsidRPr="00D9488D">
              <w:rPr>
                <w:rFonts w:ascii="Times New Roman" w:eastAsia="Times New Roman" w:hAnsi="Times New Roman" w:cs="Times New Roman"/>
                <w:b/>
                <w:bCs/>
                <w:sz w:val="24"/>
                <w:szCs w:val="24"/>
              </w:rPr>
              <w:t xml:space="preserve"> TNF-</w:t>
            </w:r>
            <w:r w:rsidR="00D9488D" w:rsidRPr="00D9488D">
              <w:rPr>
                <w:rStyle w:val="GreekCharacters"/>
                <w:rFonts w:ascii="Times New Roman" w:eastAsia="Times New Roman" w:hAnsi="Times New Roman" w:cs="Times New Roman"/>
                <w:b/>
                <w:bCs/>
                <w:sz w:val="24"/>
                <w:szCs w:val="24"/>
                <w:highlight w:val="green"/>
              </w:rPr>
              <w:t>α</w:t>
            </w:r>
            <w:r w:rsidRPr="00D9488D">
              <w:rPr>
                <w:rStyle w:val="GreekCharacters"/>
                <w:rFonts w:ascii="Times New Roman" w:eastAsia="Times New Roman" w:hAnsi="Times New Roman" w:cs="Times New Roman"/>
                <w:b/>
                <w:bCs/>
                <w:sz w:val="24"/>
                <w:szCs w:val="24"/>
              </w:rPr>
              <w:t>,</w:t>
            </w:r>
            <w:r w:rsidRPr="00D9488D">
              <w:rPr>
                <w:rFonts w:ascii="Times New Roman" w:eastAsia="Times New Roman" w:hAnsi="Times New Roman" w:cs="Times New Roman"/>
                <w:b/>
                <w:bCs/>
                <w:sz w:val="24"/>
                <w:szCs w:val="24"/>
              </w:rPr>
              <w:t xml:space="preserve"> I</w:t>
            </w:r>
            <w:r w:rsidRPr="00D9488D">
              <w:rPr>
                <w:rFonts w:ascii="Times New Roman" w:eastAsia="Times New Roman" w:hAnsi="Times New Roman" w:cs="Times New Roman"/>
                <w:b/>
                <w:bCs/>
                <w:sz w:val="24"/>
                <w:szCs w:val="24"/>
                <w:highlight w:val="green"/>
              </w:rPr>
              <w:t>L-</w:t>
            </w:r>
            <w:r w:rsidRPr="00D9488D">
              <w:rPr>
                <w:rFonts w:ascii="Times New Roman" w:eastAsia="Times New Roman" w:hAnsi="Times New Roman" w:cs="Times New Roman"/>
                <w:b/>
                <w:bCs/>
                <w:sz w:val="24"/>
                <w:szCs w:val="24"/>
              </w:rPr>
              <w:t>2, I</w:t>
            </w:r>
            <w:r w:rsidRPr="00D9488D">
              <w:rPr>
                <w:rFonts w:ascii="Times New Roman" w:eastAsia="Times New Roman" w:hAnsi="Times New Roman" w:cs="Times New Roman"/>
                <w:b/>
                <w:bCs/>
                <w:sz w:val="24"/>
                <w:szCs w:val="24"/>
                <w:highlight w:val="green"/>
              </w:rPr>
              <w:t>L-</w:t>
            </w:r>
            <w:r w:rsidRPr="00D9488D">
              <w:rPr>
                <w:rFonts w:ascii="Times New Roman" w:eastAsia="Times New Roman" w:hAnsi="Times New Roman" w:cs="Times New Roman"/>
                <w:b/>
                <w:bCs/>
                <w:sz w:val="24"/>
                <w:szCs w:val="24"/>
              </w:rPr>
              <w:t>6)</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Amplify immune response; support T-</w:t>
            </w:r>
            <w:r w:rsidRPr="00D9488D">
              <w:rPr>
                <w:rFonts w:ascii="Times New Roman" w:eastAsia="Times New Roman" w:hAnsi="Times New Roman" w:cs="Times New Roman"/>
                <w:sz w:val="24"/>
                <w:szCs w:val="24"/>
                <w:highlight w:val="cyan"/>
              </w:rPr>
              <w:t>c</w:t>
            </w:r>
            <w:r w:rsidRPr="00D9488D">
              <w:rPr>
                <w:rFonts w:ascii="Times New Roman" w:eastAsia="Times New Roman" w:hAnsi="Times New Roman" w:cs="Times New Roman"/>
                <w:sz w:val="24"/>
                <w:szCs w:val="24"/>
              </w:rPr>
              <w:t>ell fu</w:t>
            </w:r>
            <w:r w:rsidRPr="00D9488D">
              <w:rPr>
                <w:rFonts w:ascii="Times New Roman" w:eastAsia="Times New Roman" w:hAnsi="Times New Roman" w:cs="Times New Roman"/>
                <w:sz w:val="24"/>
                <w:szCs w:val="24"/>
                <w:highlight w:val="cyan"/>
              </w:rPr>
              <w:t>n</w:t>
            </w:r>
            <w:r w:rsidRPr="00D9488D">
              <w:rPr>
                <w:rFonts w:ascii="Times New Roman" w:eastAsia="Times New Roman" w:hAnsi="Times New Roman" w:cs="Times New Roman"/>
                <w:sz w:val="24"/>
                <w:szCs w:val="24"/>
              </w:rPr>
              <w:t>ction</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Enhance efficacy;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2 linked to capillary leak syndrome</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Tumor Microenvironment Infiltration</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Natural infiltration of tumor tissue</w:t>
            </w:r>
          </w:p>
        </w:tc>
        <w:tc>
          <w:tcPr>
            <w:tcW w:w="0" w:type="auto"/>
            <w:vAlign w:val="center"/>
            <w:hideMark/>
          </w:tcPr>
          <w:p w:rsidR="008917CD" w:rsidRPr="00D9488D" w:rsidRDefault="000F3222">
            <w:pPr>
              <w:pStyle w:val="T"/>
              <w:spacing w:before="100" w:beforeAutospacing="1" w:after="100" w:afterAutospacing="1" w:line="480" w:lineRule="auto"/>
              <w:contextualSpacing/>
              <w:outlineLvl w:val="3"/>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Overcomes physical barriers in solid tumors; ensures target specificity</w:t>
            </w:r>
          </w:p>
        </w:tc>
      </w:tr>
    </w:tbl>
    <w:p w:rsidR="008917CD" w:rsidRPr="00D9488D" w:rsidRDefault="000F3222" w:rsidP="00207EB3">
      <w:pPr>
        <w:pStyle w:val="PMI"/>
      </w:pPr>
      <w:r w:rsidRPr="00D9488D">
        <w:rPr>
          <w:rStyle w:val="Tag"/>
          <w:rFonts w:ascii="Times New Roman" w:eastAsia="Times New Roman" w:hAnsi="Times New Roman" w:cs="Times New Roman"/>
          <w:b/>
          <w:bCs/>
          <w:sz w:val="24"/>
          <w:szCs w:val="24"/>
        </w:rPr>
        <w:t>&lt;/</w:t>
      </w:r>
      <w:bookmarkStart w:id="12" w:name="bm_tab_cite_TAB2_4"/>
      <w:sdt>
        <w:sdtPr>
          <w:rPr>
            <w:rStyle w:val="Tag"/>
            <w:rFonts w:ascii="Times New Roman" w:eastAsia="Times New Roman" w:hAnsi="Times New Roman" w:cs="Times New Roman"/>
            <w:b/>
            <w:bCs/>
            <w:sz w:val="24"/>
            <w:szCs w:val="24"/>
          </w:rPr>
          <w:alias w:val="Table Citation"/>
          <w:tag w:val="tab_cite"/>
          <w:id w:val="281004873"/>
          <w:placeholder>
            <w:docPart w:val="DefaultPlaceholder_1082065158"/>
          </w:placeholder>
        </w:sdtPr>
        <w:sdtEndPr>
          <w:rPr>
            <w:rStyle w:val="Tag"/>
          </w:rPr>
        </w:sdtEndPr>
        <w:sdtContent>
          <w:r w:rsidRPr="00D9488D">
            <w:rPr>
              <w:rStyle w:val="Tag"/>
              <w:rFonts w:ascii="Times New Roman" w:eastAsia="Times New Roman" w:hAnsi="Times New Roman" w:cs="Times New Roman"/>
              <w:b/>
              <w:bCs/>
              <w:sz w:val="24"/>
              <w:szCs w:val="24"/>
            </w:rPr>
            <w:t>TAB2.4</w:t>
          </w:r>
          <w:bookmarkEnd w:id="12"/>
        </w:sdtContent>
      </w:sdt>
      <w:r w:rsidRPr="00D9488D">
        <w:rPr>
          <w:rStyle w:val="Tag"/>
          <w:rFonts w:ascii="Times New Roman" w:eastAsia="Times New Roman" w:hAnsi="Times New Roman" w:cs="Times New Roman"/>
          <w:b/>
          <w:bCs/>
          <w:sz w:val="24"/>
          <w:szCs w:val="24"/>
        </w:rPr>
        <w:t>&gt;</w:t>
      </w:r>
    </w:p>
    <w:p w:rsidR="008917CD" w:rsidRPr="00D9488D" w:rsidRDefault="00CB1AFD">
      <w:pPr>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 xml:space="preserve"> </w:t>
      </w:r>
    </w:p>
    <w:p w:rsidR="008917CD" w:rsidRPr="00D9488D" w:rsidRDefault="00D9488D" w:rsidP="00207EB3">
      <w:pPr>
        <w:pStyle w:val="T1"/>
        <w:rPr>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TAB2</w:t>
      </w:r>
      <w:r w:rsidRPr="00D9488D">
        <w:rPr>
          <w:rStyle w:val="Tag"/>
          <w:rFonts w:ascii="Times New Roman" w:eastAsia="Times New Roman" w:hAnsi="Times New Roman" w:cs="Times New Roman"/>
          <w:b/>
          <w:bCs/>
          <w:sz w:val="24"/>
          <w:szCs w:val="24"/>
          <w:highlight w:val="yellow"/>
        </w:rPr>
        <w:t>.5&gt;</w:t>
      </w:r>
      <w:r w:rsidR="000F3222" w:rsidRPr="00D9488D">
        <w:rPr>
          <w:rStyle w:val="TN"/>
          <w:rFonts w:ascii="Times New Roman" w:eastAsia="Times New Roman" w:hAnsi="Times New Roman" w:cs="Times New Roman"/>
          <w:b/>
          <w:bCs/>
          <w:sz w:val="24"/>
          <w:szCs w:val="24"/>
          <w:highlight w:val="yellow"/>
        </w:rPr>
        <w:t>Table</w:t>
      </w:r>
      <w:r w:rsidRPr="00D9488D">
        <w:rPr>
          <w:rStyle w:val="TN"/>
          <w:rFonts w:ascii="Times New Roman" w:eastAsia="Times New Roman" w:hAnsi="Times New Roman" w:cs="Times New Roman"/>
          <w:b/>
          <w:bCs/>
          <w:sz w:val="24"/>
          <w:szCs w:val="24"/>
          <w:highlight w:val="yellow"/>
        </w:rPr>
        <w:t xml:space="preserve"> </w:t>
      </w:r>
      <w:r w:rsidRPr="00D9488D">
        <w:rPr>
          <w:rStyle w:val="TN"/>
          <w:rFonts w:ascii="Times New Roman" w:eastAsia="Times New Roman" w:hAnsi="Times New Roman" w:cs="Times New Roman"/>
          <w:b/>
          <w:bCs/>
          <w:sz w:val="24"/>
          <w:szCs w:val="24"/>
          <w:highlight w:val="green"/>
        </w:rPr>
        <w:t>2.5:</w:t>
      </w:r>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 xml:space="preserve">Molecular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 xml:space="preserve">Functional Features </w:t>
      </w:r>
      <w:r w:rsidRPr="00D9488D">
        <w:rPr>
          <w:rFonts w:ascii="Times New Roman" w:eastAsia="Times New Roman" w:hAnsi="Times New Roman" w:cs="Times New Roman"/>
          <w:b/>
          <w:bCs/>
          <w:sz w:val="24"/>
          <w:szCs w:val="24"/>
          <w:highlight w:val="green"/>
        </w:rPr>
        <w:t>Of</w:t>
      </w:r>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green"/>
        </w:rPr>
        <w:t>NK</w:t>
      </w:r>
      <w:r w:rsidR="000F3222" w:rsidRPr="00D9488D">
        <w:rPr>
          <w:rFonts w:ascii="Times New Roman" w:eastAsia="Times New Roman" w:hAnsi="Times New Roman" w:cs="Times New Roman"/>
          <w:b/>
          <w:bCs/>
          <w:sz w:val="24"/>
          <w:szCs w:val="24"/>
          <w:highlight w:val="yellow"/>
        </w:rPr>
        <w:t xml:space="preserve"> Cells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7039"/>
      </w:tblGrid>
      <w:tr w:rsidR="008917CD" w:rsidRPr="00D9488D">
        <w:trPr>
          <w:tblHeader/>
          <w:tblCellSpacing w:w="15" w:type="dxa"/>
        </w:trPr>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Feature</w:t>
            </w:r>
          </w:p>
        </w:tc>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Details</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lastRenderedPageBreak/>
              <w:t>Activating Receptors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NKG2D, NKp46 — recognize stress ligands (e.g., MICA/B)</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Inhibitory Receptors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Killer immunoglobuli</w:t>
            </w:r>
            <w:r w:rsidRPr="00D9488D">
              <w:rPr>
                <w:rFonts w:ascii="Times New Roman" w:eastAsia="Times New Roman" w:hAnsi="Times New Roman" w:cs="Times New Roman"/>
                <w:sz w:val="24"/>
                <w:szCs w:val="24"/>
                <w:highlight w:val="green"/>
              </w:rPr>
              <w:t>n-</w:t>
            </w:r>
            <w:r w:rsidRPr="00D9488D">
              <w:rPr>
                <w:rFonts w:ascii="Times New Roman" w:eastAsia="Times New Roman" w:hAnsi="Times New Roman" w:cs="Times New Roman"/>
                <w:sz w:val="24"/>
                <w:szCs w:val="24"/>
              </w:rPr>
              <w:t>like receptors (KIRs), NKG2A — sense MHC class I</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ADCC Mediator</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CD16 (</w:t>
            </w:r>
            <w:proofErr w:type="spellStart"/>
            <w:r w:rsidRPr="00D9488D">
              <w:rPr>
                <w:rFonts w:ascii="Times New Roman" w:eastAsia="Times New Roman" w:hAnsi="Times New Roman" w:cs="Times New Roman"/>
                <w:sz w:val="24"/>
                <w:szCs w:val="24"/>
              </w:rPr>
              <w:t>Fc</w:t>
            </w:r>
            <w:r w:rsidR="00D9488D" w:rsidRPr="00D9488D">
              <w:rPr>
                <w:rStyle w:val="GreekCharacters"/>
                <w:rFonts w:ascii="Times New Roman" w:eastAsia="Times New Roman" w:hAnsi="Times New Roman" w:cs="Times New Roman"/>
                <w:sz w:val="24"/>
                <w:szCs w:val="24"/>
                <w:highlight w:val="green"/>
              </w:rPr>
              <w:t>γ</w:t>
            </w:r>
            <w:r w:rsidRPr="00D9488D">
              <w:rPr>
                <w:rFonts w:ascii="Times New Roman" w:eastAsia="Times New Roman" w:hAnsi="Times New Roman" w:cs="Times New Roman"/>
                <w:sz w:val="24"/>
                <w:szCs w:val="24"/>
              </w:rPr>
              <w:t>RIII</w:t>
            </w:r>
            <w:r w:rsidRPr="00D9488D">
              <w:rPr>
                <w:rFonts w:ascii="Times New Roman" w:eastAsia="Times New Roman" w:hAnsi="Times New Roman" w:cs="Times New Roman"/>
                <w:sz w:val="24"/>
                <w:szCs w:val="24"/>
                <w:highlight w:val="green"/>
              </w:rPr>
              <w:t>a</w:t>
            </w:r>
            <w:proofErr w:type="spellEnd"/>
            <w:r w:rsidRPr="00D9488D">
              <w:rPr>
                <w:rFonts w:ascii="Times New Roman" w:eastAsia="Times New Roman" w:hAnsi="Times New Roman" w:cs="Times New Roman"/>
                <w:sz w:val="24"/>
                <w:szCs w:val="24"/>
                <w:highlight w:val="green"/>
              </w:rPr>
              <w:t xml:space="preserve">) </w:t>
            </w:r>
            <w:r w:rsidRPr="00D9488D">
              <w:rPr>
                <w:rFonts w:ascii="Times New Roman" w:eastAsia="Times New Roman" w:hAnsi="Times New Roman" w:cs="Times New Roman"/>
                <w:sz w:val="24"/>
                <w:szCs w:val="24"/>
              </w:rPr>
              <w:t>— binds antibody Fc for ADCC</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Cytotoxic Mechanisms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D9488D">
              <w:rPr>
                <w:rFonts w:ascii="Times New Roman" w:eastAsia="Times New Roman" w:hAnsi="Times New Roman" w:cs="Times New Roman"/>
                <w:sz w:val="24"/>
                <w:szCs w:val="24"/>
              </w:rPr>
              <w:t>Perf</w:t>
            </w:r>
            <w:r w:rsidRPr="00D9488D">
              <w:rPr>
                <w:rFonts w:ascii="Times New Roman" w:eastAsia="Times New Roman" w:hAnsi="Times New Roman" w:cs="Times New Roman"/>
                <w:sz w:val="24"/>
                <w:szCs w:val="24"/>
                <w:highlight w:val="cyan"/>
              </w:rPr>
              <w:t>o</w:t>
            </w:r>
            <w:r w:rsidRPr="00D9488D">
              <w:rPr>
                <w:rFonts w:ascii="Times New Roman" w:eastAsia="Times New Roman" w:hAnsi="Times New Roman" w:cs="Times New Roman"/>
                <w:sz w:val="24"/>
                <w:szCs w:val="24"/>
              </w:rPr>
              <w:t>rins</w:t>
            </w:r>
            <w:proofErr w:type="spellEnd"/>
            <w:r w:rsidRPr="00D9488D">
              <w:rPr>
                <w:rFonts w:ascii="Times New Roman" w:eastAsia="Times New Roman" w:hAnsi="Times New Roman" w:cs="Times New Roman"/>
                <w:sz w:val="24"/>
                <w:szCs w:val="24"/>
              </w:rPr>
              <w:t xml:space="preserve">, </w:t>
            </w:r>
            <w:proofErr w:type="spellStart"/>
            <w:r w:rsidRPr="00D9488D">
              <w:rPr>
                <w:rFonts w:ascii="Times New Roman" w:eastAsia="Times New Roman" w:hAnsi="Times New Roman" w:cs="Times New Roman"/>
                <w:sz w:val="24"/>
                <w:szCs w:val="24"/>
              </w:rPr>
              <w:t>granzymes</w:t>
            </w:r>
            <w:proofErr w:type="spellEnd"/>
            <w:r w:rsidRPr="00D9488D">
              <w:rPr>
                <w:rFonts w:ascii="Times New Roman" w:eastAsia="Times New Roman" w:hAnsi="Times New Roman" w:cs="Times New Roman"/>
                <w:sz w:val="24"/>
                <w:szCs w:val="24"/>
              </w:rPr>
              <w:t xml:space="preserve"> (induce apoptosis); </w:t>
            </w:r>
            <w:proofErr w:type="spellStart"/>
            <w:r w:rsidRPr="00D9488D">
              <w:rPr>
                <w:rFonts w:ascii="Times New Roman" w:eastAsia="Times New Roman" w:hAnsi="Times New Roman" w:cs="Times New Roman"/>
                <w:sz w:val="24"/>
                <w:szCs w:val="24"/>
              </w:rPr>
              <w:t>FasL</w:t>
            </w:r>
            <w:proofErr w:type="spellEnd"/>
            <w:r w:rsidRPr="00D9488D">
              <w:rPr>
                <w:rFonts w:ascii="Times New Roman" w:eastAsia="Times New Roman" w:hAnsi="Times New Roman" w:cs="Times New Roman"/>
                <w:sz w:val="24"/>
                <w:szCs w:val="24"/>
              </w:rPr>
              <w:t xml:space="preserve"> and TRAIL (extrinsic apoptosis pathways)</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CD56-bright NK Cells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High CD56, low CD16; secrete cytokines (IF</w:t>
            </w:r>
            <w:r w:rsidRPr="00D9488D">
              <w:rPr>
                <w:rFonts w:ascii="Times New Roman" w:eastAsia="Times New Roman" w:hAnsi="Times New Roman" w:cs="Times New Roman"/>
                <w:sz w:val="24"/>
                <w:szCs w:val="24"/>
                <w:highlight w:val="green"/>
              </w:rPr>
              <w:t>N-</w:t>
            </w:r>
            <w:r w:rsidR="00D9488D" w:rsidRPr="00D9488D">
              <w:rPr>
                <w:rStyle w:val="GreekCharacters"/>
                <w:rFonts w:ascii="Times New Roman" w:eastAsia="Times New Roman" w:hAnsi="Times New Roman" w:cs="Times New Roman"/>
                <w:sz w:val="24"/>
                <w:szCs w:val="24"/>
                <w:highlight w:val="green"/>
              </w:rPr>
              <w:t>γ</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TNF-</w:t>
            </w:r>
            <w:r w:rsidR="00D9488D" w:rsidRPr="00D9488D">
              <w:rPr>
                <w:rStyle w:val="GreekCharacters"/>
                <w:rFonts w:ascii="Times New Roman" w:eastAsia="Times New Roman" w:hAnsi="Times New Roman" w:cs="Times New Roman"/>
                <w:sz w:val="24"/>
                <w:szCs w:val="24"/>
                <w:highlight w:val="green"/>
              </w:rPr>
              <w:t>α</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10, GM-CSF); immune modulation</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CD56-dim NK Cells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Low CD</w:t>
            </w:r>
            <w:r w:rsidRPr="00D9488D">
              <w:rPr>
                <w:rFonts w:ascii="Times New Roman" w:eastAsia="Times New Roman" w:hAnsi="Times New Roman" w:cs="Times New Roman"/>
                <w:sz w:val="24"/>
                <w:szCs w:val="24"/>
                <w:highlight w:val="cyan"/>
              </w:rPr>
              <w:t>5</w:t>
            </w:r>
            <w:r w:rsidRPr="00D9488D">
              <w:rPr>
                <w:rFonts w:ascii="Times New Roman" w:eastAsia="Times New Roman" w:hAnsi="Times New Roman" w:cs="Times New Roman"/>
                <w:sz w:val="24"/>
                <w:szCs w:val="24"/>
              </w:rPr>
              <w:t>6, hig</w:t>
            </w:r>
            <w:r w:rsidRPr="00D9488D">
              <w:rPr>
                <w:rFonts w:ascii="Times New Roman" w:eastAsia="Times New Roman" w:hAnsi="Times New Roman" w:cs="Times New Roman"/>
                <w:sz w:val="24"/>
                <w:szCs w:val="24"/>
                <w:highlight w:val="cyan"/>
              </w:rPr>
              <w:t>h</w:t>
            </w:r>
            <w:r w:rsidRPr="00D9488D">
              <w:rPr>
                <w:rFonts w:ascii="Times New Roman" w:eastAsia="Times New Roman" w:hAnsi="Times New Roman" w:cs="Times New Roman"/>
                <w:sz w:val="24"/>
                <w:szCs w:val="24"/>
              </w:rPr>
              <w:t xml:space="preserve"> CD16; potent cytotoxicity and ADCC</w:t>
            </w:r>
          </w:p>
        </w:tc>
      </w:tr>
    </w:tbl>
    <w:p w:rsidR="008917CD" w:rsidRPr="00D9488D" w:rsidRDefault="000F3222" w:rsidP="00207EB3">
      <w:pPr>
        <w:pStyle w:val="PMI"/>
      </w:pPr>
      <w:r w:rsidRPr="00D9488D">
        <w:rPr>
          <w:rStyle w:val="Tag"/>
          <w:rFonts w:ascii="Times New Roman" w:eastAsia="Times New Roman" w:hAnsi="Times New Roman" w:cs="Times New Roman"/>
          <w:b/>
          <w:bCs/>
          <w:sz w:val="24"/>
          <w:szCs w:val="24"/>
        </w:rPr>
        <w:t>&lt;/</w:t>
      </w:r>
      <w:bookmarkStart w:id="13" w:name="bm_tab_cite_TAB2_5"/>
      <w:sdt>
        <w:sdtPr>
          <w:rPr>
            <w:rStyle w:val="Tag"/>
            <w:rFonts w:ascii="Times New Roman" w:eastAsia="Times New Roman" w:hAnsi="Times New Roman" w:cs="Times New Roman"/>
            <w:b/>
            <w:bCs/>
            <w:sz w:val="24"/>
            <w:szCs w:val="24"/>
          </w:rPr>
          <w:alias w:val="Table Citation"/>
          <w:tag w:val="tab_cite"/>
          <w:id w:val="-1648051348"/>
          <w:placeholder>
            <w:docPart w:val="DefaultPlaceholder_1082065158"/>
          </w:placeholder>
        </w:sdtPr>
        <w:sdtEndPr>
          <w:rPr>
            <w:rStyle w:val="Tag"/>
          </w:rPr>
        </w:sdtEndPr>
        <w:sdtContent>
          <w:r w:rsidRPr="00D9488D">
            <w:rPr>
              <w:rStyle w:val="Tag"/>
              <w:rFonts w:ascii="Times New Roman" w:eastAsia="Times New Roman" w:hAnsi="Times New Roman" w:cs="Times New Roman"/>
              <w:b/>
              <w:bCs/>
              <w:sz w:val="24"/>
              <w:szCs w:val="24"/>
            </w:rPr>
            <w:t>TAB2.5</w:t>
          </w:r>
          <w:bookmarkEnd w:id="13"/>
        </w:sdtContent>
      </w:sdt>
      <w:r w:rsidRPr="00D9488D">
        <w:rPr>
          <w:rStyle w:val="Tag"/>
          <w:rFonts w:ascii="Times New Roman" w:eastAsia="Times New Roman" w:hAnsi="Times New Roman" w:cs="Times New Roman"/>
          <w:b/>
          <w:bCs/>
          <w:sz w:val="24"/>
          <w:szCs w:val="24"/>
        </w:rPr>
        <w:t>&gt;</w:t>
      </w:r>
      <w:r w:rsidR="00CB1AFD" w:rsidRPr="00D9488D">
        <w:rPr>
          <w:rFonts w:ascii="Times New Roman" w:eastAsia="Times New Roman" w:hAnsi="Times New Roman" w:cs="Times New Roman"/>
          <w:b/>
          <w:bCs/>
          <w:sz w:val="24"/>
          <w:szCs w:val="24"/>
        </w:rPr>
        <w:t xml:space="preserve"> </w:t>
      </w:r>
    </w:p>
    <w:p w:rsidR="008917CD" w:rsidRPr="00D9488D" w:rsidRDefault="00D9488D" w:rsidP="00207EB3">
      <w:pPr>
        <w:pStyle w:val="T1"/>
        <w:rPr>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TAB2</w:t>
      </w:r>
      <w:r w:rsidRPr="00D9488D">
        <w:rPr>
          <w:rStyle w:val="Tag"/>
          <w:rFonts w:ascii="Times New Roman" w:eastAsia="Times New Roman" w:hAnsi="Times New Roman" w:cs="Times New Roman"/>
          <w:b/>
          <w:bCs/>
          <w:sz w:val="24"/>
          <w:szCs w:val="24"/>
          <w:highlight w:val="yellow"/>
        </w:rPr>
        <w:t>.6&gt;</w:t>
      </w:r>
      <w:r w:rsidR="000F3222" w:rsidRPr="00D9488D">
        <w:rPr>
          <w:rStyle w:val="TN"/>
          <w:rFonts w:ascii="Times New Roman" w:eastAsia="Times New Roman" w:hAnsi="Times New Roman" w:cs="Times New Roman"/>
          <w:b/>
          <w:bCs/>
          <w:sz w:val="24"/>
          <w:szCs w:val="24"/>
          <w:highlight w:val="yellow"/>
        </w:rPr>
        <w:t>Table</w:t>
      </w:r>
      <w:r w:rsidRPr="00D9488D">
        <w:rPr>
          <w:rStyle w:val="TN"/>
          <w:rFonts w:ascii="Times New Roman" w:eastAsia="Times New Roman" w:hAnsi="Times New Roman" w:cs="Times New Roman"/>
          <w:b/>
          <w:bCs/>
          <w:sz w:val="24"/>
          <w:szCs w:val="24"/>
          <w:highlight w:val="yellow"/>
        </w:rPr>
        <w:t xml:space="preserve"> </w:t>
      </w:r>
      <w:r w:rsidRPr="00D9488D">
        <w:rPr>
          <w:rStyle w:val="TN"/>
          <w:rFonts w:ascii="Times New Roman" w:eastAsia="Times New Roman" w:hAnsi="Times New Roman" w:cs="Times New Roman"/>
          <w:b/>
          <w:bCs/>
          <w:sz w:val="24"/>
          <w:szCs w:val="24"/>
          <w:highlight w:val="green"/>
        </w:rPr>
        <w:t>2.6:</w:t>
      </w:r>
      <w:r w:rsidRPr="00D9488D">
        <w:rPr>
          <w:rFonts w:ascii="Times New Roman" w:eastAsia="Times New Roman" w:hAnsi="Times New Roman" w:cs="Times New Roman"/>
          <w:sz w:val="24"/>
          <w:szCs w:val="24"/>
          <w:highlight w:val="yellow"/>
        </w:rPr>
        <w:t xml:space="preserve"> </w:t>
      </w:r>
      <w:r w:rsidR="000F3222" w:rsidRPr="00D9488D">
        <w:rPr>
          <w:rFonts w:ascii="Times New Roman" w:eastAsia="Times New Roman" w:hAnsi="Times New Roman" w:cs="Times New Roman"/>
          <w:sz w:val="24"/>
          <w:szCs w:val="24"/>
          <w:highlight w:val="yellow"/>
        </w:rPr>
        <w:t xml:space="preserve">Overview </w:t>
      </w:r>
      <w:proofErr w:type="gramStart"/>
      <w:r w:rsidRPr="00D9488D">
        <w:rPr>
          <w:rFonts w:ascii="Times New Roman" w:eastAsia="Times New Roman" w:hAnsi="Times New Roman" w:cs="Times New Roman"/>
          <w:sz w:val="24"/>
          <w:szCs w:val="24"/>
          <w:highlight w:val="green"/>
        </w:rPr>
        <w:t>Of</w:t>
      </w:r>
      <w:proofErr w:type="gramEnd"/>
      <w:r w:rsidRPr="00D9488D">
        <w:rPr>
          <w:rFonts w:ascii="Times New Roman" w:eastAsia="Times New Roman" w:hAnsi="Times New Roman" w:cs="Times New Roman"/>
          <w:sz w:val="24"/>
          <w:szCs w:val="24"/>
          <w:highlight w:val="yellow"/>
        </w:rPr>
        <w:t xml:space="preserve"> </w:t>
      </w:r>
      <w:r w:rsidR="000F3222" w:rsidRPr="00D9488D">
        <w:rPr>
          <w:rFonts w:ascii="Times New Roman" w:eastAsia="Times New Roman" w:hAnsi="Times New Roman" w:cs="Times New Roman"/>
          <w:sz w:val="24"/>
          <w:szCs w:val="24"/>
          <w:highlight w:val="yellow"/>
        </w:rPr>
        <w:t>CAR</w:t>
      </w:r>
      <w:r w:rsidRPr="00D9488D">
        <w:rPr>
          <w:rFonts w:ascii="Times New Roman" w:eastAsia="Times New Roman" w:hAnsi="Times New Roman" w:cs="Times New Roman"/>
          <w:sz w:val="24"/>
          <w:szCs w:val="24"/>
          <w:highlight w:val="yellow"/>
        </w:rPr>
        <w:t>-</w:t>
      </w:r>
      <w:r w:rsidR="000F3222" w:rsidRPr="00D9488D">
        <w:rPr>
          <w:rFonts w:ascii="Times New Roman" w:eastAsia="Times New Roman" w:hAnsi="Times New Roman" w:cs="Times New Roman"/>
          <w:sz w:val="24"/>
          <w:szCs w:val="24"/>
          <w:highlight w:val="yellow"/>
        </w:rPr>
        <w:t xml:space="preserve">NK </w:t>
      </w:r>
      <w:r w:rsidR="000F3222" w:rsidRPr="00D9488D">
        <w:rPr>
          <w:rFonts w:ascii="Times New Roman" w:eastAsia="Times New Roman" w:hAnsi="Times New Roman" w:cs="Times New Roman"/>
          <w:sz w:val="24"/>
          <w:szCs w:val="24"/>
          <w:highlight w:val="green"/>
        </w:rPr>
        <w:t>Cell</w:t>
      </w:r>
      <w:r w:rsidR="000F3222" w:rsidRPr="00D9488D">
        <w:rPr>
          <w:rFonts w:ascii="Times New Roman" w:eastAsia="Times New Roman" w:hAnsi="Times New Roman" w:cs="Times New Roman"/>
          <w:sz w:val="24"/>
          <w:szCs w:val="24"/>
          <w:highlight w:val="yellow"/>
        </w:rPr>
        <w:t xml:space="preserve">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4262"/>
        <w:gridCol w:w="2648"/>
      </w:tblGrid>
      <w:tr w:rsidR="008917CD" w:rsidRPr="00D9488D">
        <w:trPr>
          <w:tblHeader/>
          <w:tblCellSpacing w:w="15" w:type="dxa"/>
        </w:trPr>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CAR-NK Component</w:t>
            </w:r>
          </w:p>
        </w:tc>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Description</w:t>
            </w:r>
          </w:p>
        </w:tc>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Function</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D9488D">
              <w:rPr>
                <w:rFonts w:ascii="Times New Roman" w:eastAsia="Times New Roman" w:hAnsi="Times New Roman" w:cs="Times New Roman"/>
                <w:b/>
                <w:bCs/>
                <w:sz w:val="24"/>
                <w:szCs w:val="24"/>
              </w:rPr>
              <w:t>scFv</w:t>
            </w:r>
            <w:proofErr w:type="spellEnd"/>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Antige</w:t>
            </w:r>
            <w:r w:rsidRPr="00D9488D">
              <w:rPr>
                <w:rFonts w:ascii="Times New Roman" w:eastAsia="Times New Roman" w:hAnsi="Times New Roman" w:cs="Times New Roman"/>
                <w:sz w:val="24"/>
                <w:szCs w:val="24"/>
                <w:highlight w:val="green"/>
              </w:rPr>
              <w:t>n-</w:t>
            </w:r>
            <w:r w:rsidRPr="00D9488D">
              <w:rPr>
                <w:rFonts w:ascii="Times New Roman" w:eastAsia="Times New Roman" w:hAnsi="Times New Roman" w:cs="Times New Roman"/>
                <w:sz w:val="24"/>
                <w:szCs w:val="24"/>
              </w:rPr>
              <w:t>binding domain (antibody-derived)</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Targets tumor-specific antigens</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Hinge/Spacer</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Flexible linker</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Optimizes antigen binding distance</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D9488D">
              <w:rPr>
                <w:rFonts w:ascii="Times New Roman" w:eastAsia="Times New Roman" w:hAnsi="Times New Roman" w:cs="Times New Roman"/>
                <w:b/>
                <w:bCs/>
                <w:sz w:val="24"/>
                <w:szCs w:val="24"/>
              </w:rPr>
              <w:t>Transmembrane</w:t>
            </w:r>
            <w:proofErr w:type="spellEnd"/>
            <w:r w:rsidRPr="00D9488D">
              <w:rPr>
                <w:rFonts w:ascii="Times New Roman" w:eastAsia="Times New Roman" w:hAnsi="Times New Roman" w:cs="Times New Roman"/>
                <w:b/>
                <w:bCs/>
                <w:sz w:val="24"/>
                <w:szCs w:val="24"/>
              </w:rPr>
              <w:t xml:space="preserve"> Domain</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Membrane anchor (e.g., CD8</w:t>
            </w:r>
            <w:r w:rsidR="00D9488D" w:rsidRPr="00D9488D">
              <w:rPr>
                <w:rStyle w:val="GreekCharacters"/>
                <w:rFonts w:ascii="Times New Roman" w:eastAsia="Times New Roman" w:hAnsi="Times New Roman" w:cs="Times New Roman"/>
                <w:sz w:val="24"/>
                <w:szCs w:val="24"/>
                <w:highlight w:val="green"/>
              </w:rPr>
              <w:t>α</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CD28)</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Anchors CAR in NK cell membrane</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lastRenderedPageBreak/>
              <w:t>Signaling Domains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Intracellular do</w:t>
            </w:r>
            <w:r w:rsidRPr="00D9488D">
              <w:rPr>
                <w:rFonts w:ascii="Times New Roman" w:eastAsia="Times New Roman" w:hAnsi="Times New Roman" w:cs="Times New Roman"/>
                <w:sz w:val="24"/>
                <w:szCs w:val="24"/>
                <w:highlight w:val="cyan"/>
              </w:rPr>
              <w:t>m</w:t>
            </w:r>
            <w:r w:rsidRPr="00D9488D">
              <w:rPr>
                <w:rFonts w:ascii="Times New Roman" w:eastAsia="Times New Roman" w:hAnsi="Times New Roman" w:cs="Times New Roman"/>
                <w:sz w:val="24"/>
                <w:szCs w:val="24"/>
              </w:rPr>
              <w:t>ains (e.g., CD3</w:t>
            </w:r>
            <w:r w:rsidR="00D9488D" w:rsidRPr="00D9488D">
              <w:rPr>
                <w:rStyle w:val="GreekCharacters"/>
                <w:rFonts w:ascii="Times New Roman" w:eastAsia="Times New Roman" w:hAnsi="Times New Roman" w:cs="Times New Roman"/>
                <w:sz w:val="24"/>
                <w:szCs w:val="24"/>
                <w:highlight w:val="green"/>
              </w:rPr>
              <w:t>ζ</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DAP10, 2B4, DAP12, CD28, 4-1BB, </w:t>
            </w:r>
            <w:proofErr w:type="spellStart"/>
            <w:r w:rsidRPr="00D9488D">
              <w:rPr>
                <w:rFonts w:ascii="Times New Roman" w:eastAsia="Times New Roman" w:hAnsi="Times New Roman" w:cs="Times New Roman"/>
                <w:sz w:val="24"/>
                <w:szCs w:val="24"/>
              </w:rPr>
              <w:t>FcR</w:t>
            </w:r>
            <w:r w:rsidR="00D9488D" w:rsidRPr="00D9488D">
              <w:rPr>
                <w:rStyle w:val="GreekCharacters"/>
                <w:rFonts w:ascii="Times New Roman" w:eastAsia="Times New Roman" w:hAnsi="Times New Roman" w:cs="Times New Roman"/>
                <w:sz w:val="24"/>
                <w:szCs w:val="24"/>
                <w:highlight w:val="green"/>
              </w:rPr>
              <w:t>γ</w:t>
            </w:r>
            <w:proofErr w:type="spellEnd"/>
            <w:r w:rsidRPr="00D9488D">
              <w:rPr>
                <w:rFonts w:ascii="Times New Roman" w:eastAsia="Times New Roman" w:hAnsi="Times New Roman" w:cs="Times New Roman"/>
                <w:sz w:val="24"/>
                <w:szCs w:val="24"/>
              </w:rPr>
              <w:t>)</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Activate and c</w:t>
            </w:r>
            <w:r w:rsidRPr="00D9488D">
              <w:rPr>
                <w:rFonts w:ascii="Times New Roman" w:eastAsia="Times New Roman" w:hAnsi="Times New Roman" w:cs="Times New Roman"/>
                <w:sz w:val="24"/>
                <w:szCs w:val="24"/>
                <w:highlight w:val="green"/>
              </w:rPr>
              <w:t>o-</w:t>
            </w:r>
            <w:r w:rsidRPr="00D9488D">
              <w:rPr>
                <w:rFonts w:ascii="Times New Roman" w:eastAsia="Times New Roman" w:hAnsi="Times New Roman" w:cs="Times New Roman"/>
                <w:sz w:val="24"/>
                <w:szCs w:val="24"/>
              </w:rPr>
              <w:t>stimulate NK cell funct</w:t>
            </w:r>
            <w:r w:rsidRPr="00D9488D">
              <w:rPr>
                <w:rFonts w:ascii="Times New Roman" w:eastAsia="Times New Roman" w:hAnsi="Times New Roman" w:cs="Times New Roman"/>
                <w:sz w:val="24"/>
                <w:szCs w:val="24"/>
                <w:highlight w:val="cyan"/>
              </w:rPr>
              <w:t>i</w:t>
            </w:r>
            <w:r w:rsidRPr="00D9488D">
              <w:rPr>
                <w:rFonts w:ascii="Times New Roman" w:eastAsia="Times New Roman" w:hAnsi="Times New Roman" w:cs="Times New Roman"/>
                <w:sz w:val="24"/>
                <w:szCs w:val="24"/>
              </w:rPr>
              <w:t>ons</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Armoring Elements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Cytokines (e.g</w:t>
            </w:r>
            <w:r w:rsidRPr="00D9488D">
              <w:rPr>
                <w:rFonts w:ascii="Times New Roman" w:eastAsia="Times New Roman" w:hAnsi="Times New Roman" w:cs="Times New Roman"/>
                <w:sz w:val="24"/>
                <w:szCs w:val="24"/>
                <w:highlight w:val="cyan"/>
              </w:rPr>
              <w:t>.</w:t>
            </w:r>
            <w:r w:rsidRPr="00D9488D">
              <w:rPr>
                <w:rFonts w:ascii="Times New Roman" w:eastAsia="Times New Roman" w:hAnsi="Times New Roman" w:cs="Times New Roman"/>
                <w:sz w:val="24"/>
                <w:szCs w:val="24"/>
              </w:rPr>
              <w:t>,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15), chemokine receptors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Enhance persistence and tumor targeting</w:t>
            </w:r>
          </w:p>
        </w:tc>
      </w:tr>
    </w:tbl>
    <w:p w:rsidR="008917CD" w:rsidRPr="00D9488D" w:rsidRDefault="000F3222" w:rsidP="00207EB3">
      <w:pPr>
        <w:pStyle w:val="PMI"/>
      </w:pPr>
      <w:r w:rsidRPr="00D9488D">
        <w:rPr>
          <w:rStyle w:val="Tag"/>
          <w:rFonts w:ascii="Times New Roman" w:eastAsia="Times New Roman" w:hAnsi="Times New Roman" w:cs="Times New Roman"/>
          <w:sz w:val="24"/>
          <w:szCs w:val="24"/>
        </w:rPr>
        <w:t>&lt;/</w:t>
      </w:r>
      <w:bookmarkStart w:id="14" w:name="bm_tab_cite_TAB2_6"/>
      <w:sdt>
        <w:sdtPr>
          <w:rPr>
            <w:rStyle w:val="Tag"/>
            <w:rFonts w:ascii="Times New Roman" w:eastAsia="Times New Roman" w:hAnsi="Times New Roman" w:cs="Times New Roman"/>
            <w:sz w:val="24"/>
            <w:szCs w:val="24"/>
          </w:rPr>
          <w:alias w:val="Table Citation"/>
          <w:tag w:val="tab_cite"/>
          <w:id w:val="-2036347072"/>
          <w:placeholder>
            <w:docPart w:val="DefaultPlaceholder_1082065158"/>
          </w:placeholder>
        </w:sdtPr>
        <w:sdtEndPr>
          <w:rPr>
            <w:rStyle w:val="Tag"/>
          </w:rPr>
        </w:sdtEndPr>
        <w:sdtContent>
          <w:r w:rsidRPr="00D9488D">
            <w:rPr>
              <w:rStyle w:val="Tag"/>
              <w:rFonts w:ascii="Times New Roman" w:eastAsia="Times New Roman" w:hAnsi="Times New Roman" w:cs="Times New Roman"/>
              <w:sz w:val="24"/>
              <w:szCs w:val="24"/>
            </w:rPr>
            <w:t>TAB2.6</w:t>
          </w:r>
          <w:bookmarkEnd w:id="14"/>
        </w:sdtContent>
      </w:sdt>
      <w:r w:rsidRPr="00D9488D">
        <w:rPr>
          <w:rStyle w:val="Tag"/>
          <w:rFonts w:ascii="Times New Roman" w:eastAsia="Times New Roman" w:hAnsi="Times New Roman" w:cs="Times New Roman"/>
          <w:sz w:val="24"/>
          <w:szCs w:val="24"/>
        </w:rPr>
        <w:t>&gt;</w:t>
      </w:r>
    </w:p>
    <w:p w:rsidR="008917CD" w:rsidRPr="00D9488D" w:rsidRDefault="00CB1AFD">
      <w:pPr>
        <w:spacing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 xml:space="preserve"> </w:t>
      </w:r>
    </w:p>
    <w:p w:rsidR="008917CD" w:rsidRPr="00D9488D" w:rsidRDefault="00D9488D" w:rsidP="00207EB3">
      <w:pPr>
        <w:pStyle w:val="T1"/>
        <w:rPr>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TAB2</w:t>
      </w:r>
      <w:r w:rsidRPr="00D9488D">
        <w:rPr>
          <w:rStyle w:val="Tag"/>
          <w:rFonts w:ascii="Times New Roman" w:eastAsia="Times New Roman" w:hAnsi="Times New Roman" w:cs="Times New Roman"/>
          <w:b/>
          <w:bCs/>
          <w:sz w:val="24"/>
          <w:szCs w:val="24"/>
          <w:highlight w:val="yellow"/>
        </w:rPr>
        <w:t>.7&gt;</w:t>
      </w:r>
      <w:r w:rsidR="000F3222" w:rsidRPr="00D9488D">
        <w:rPr>
          <w:rStyle w:val="TN"/>
          <w:rFonts w:ascii="Times New Roman" w:eastAsia="Times New Roman" w:hAnsi="Times New Roman" w:cs="Times New Roman"/>
          <w:b/>
          <w:bCs/>
          <w:sz w:val="24"/>
          <w:szCs w:val="24"/>
          <w:highlight w:val="yellow"/>
        </w:rPr>
        <w:t>Table</w:t>
      </w:r>
      <w:r w:rsidRPr="00D9488D">
        <w:rPr>
          <w:rStyle w:val="TN"/>
          <w:rFonts w:ascii="Times New Roman" w:eastAsia="Times New Roman" w:hAnsi="Times New Roman" w:cs="Times New Roman"/>
          <w:b/>
          <w:bCs/>
          <w:sz w:val="24"/>
          <w:szCs w:val="24"/>
          <w:highlight w:val="yellow"/>
        </w:rPr>
        <w:t xml:space="preserve"> </w:t>
      </w:r>
      <w:r w:rsidRPr="00D9488D">
        <w:rPr>
          <w:rStyle w:val="TN"/>
          <w:rFonts w:ascii="Times New Roman" w:eastAsia="Times New Roman" w:hAnsi="Times New Roman" w:cs="Times New Roman"/>
          <w:b/>
          <w:bCs/>
          <w:sz w:val="24"/>
          <w:szCs w:val="24"/>
          <w:highlight w:val="green"/>
        </w:rPr>
        <w:t>2.7:</w:t>
      </w:r>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 xml:space="preserve">Molecular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 xml:space="preserve">Functional Features </w:t>
      </w:r>
      <w:r w:rsidRPr="00D9488D">
        <w:rPr>
          <w:rFonts w:ascii="Times New Roman" w:eastAsia="Times New Roman" w:hAnsi="Times New Roman" w:cs="Times New Roman"/>
          <w:b/>
          <w:bCs/>
          <w:sz w:val="24"/>
          <w:szCs w:val="24"/>
          <w:highlight w:val="green"/>
        </w:rPr>
        <w:t>Of</w:t>
      </w:r>
      <w:r w:rsidRPr="00D9488D">
        <w:rPr>
          <w:rFonts w:ascii="Times New Roman" w:eastAsia="Times New Roman" w:hAnsi="Times New Roman" w:cs="Times New Roman"/>
          <w:b/>
          <w:bCs/>
          <w:sz w:val="24"/>
          <w:szCs w:val="24"/>
          <w:highlight w:val="yellow"/>
        </w:rPr>
        <w:t xml:space="preserve"> </w:t>
      </w:r>
      <w:proofErr w:type="spellStart"/>
      <w:r w:rsidRPr="00D9488D">
        <w:rPr>
          <w:rStyle w:val="GreekCharacters"/>
          <w:rFonts w:ascii="Times New Roman" w:eastAsia="Times New Roman" w:hAnsi="Times New Roman" w:cs="Times New Roman"/>
          <w:b/>
          <w:bCs/>
          <w:sz w:val="24"/>
          <w:szCs w:val="24"/>
          <w:highlight w:val="green"/>
        </w:rPr>
        <w:t>Γδ</w:t>
      </w:r>
      <w:proofErr w:type="spell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green"/>
        </w:rPr>
        <w:t>T</w:t>
      </w:r>
      <w:r w:rsidR="000F3222" w:rsidRPr="00D9488D">
        <w:rPr>
          <w:rFonts w:ascii="Times New Roman" w:eastAsia="Times New Roman" w:hAnsi="Times New Roman" w:cs="Times New Roman"/>
          <w:b/>
          <w:bCs/>
          <w:sz w:val="24"/>
          <w:szCs w:val="24"/>
          <w:highlight w:val="yellow"/>
        </w:rPr>
        <w:t xml:space="preserve"> Cells</w:t>
      </w:r>
    </w:p>
    <w:tbl>
      <w:tblPr>
        <w:tblW w:w="101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3291"/>
        <w:gridCol w:w="4748"/>
      </w:tblGrid>
      <w:tr w:rsidR="008917CD" w:rsidRPr="00D9488D">
        <w:trPr>
          <w:trHeight w:val="283"/>
          <w:tblHeader/>
          <w:tblCellSpacing w:w="15" w:type="dxa"/>
        </w:trPr>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Feature</w:t>
            </w:r>
          </w:p>
        </w:tc>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V</w:t>
            </w:r>
            <w:r w:rsidR="00D9488D" w:rsidRPr="00D9488D">
              <w:rPr>
                <w:rStyle w:val="GreekCharacters"/>
                <w:rFonts w:ascii="Times New Roman" w:eastAsia="Times New Roman" w:hAnsi="Times New Roman" w:cs="Times New Roman"/>
                <w:b/>
                <w:bCs/>
                <w:sz w:val="24"/>
                <w:szCs w:val="24"/>
                <w:highlight w:val="green"/>
              </w:rPr>
              <w:t>γ</w:t>
            </w:r>
            <w:r w:rsidRPr="00D9488D">
              <w:rPr>
                <w:rFonts w:ascii="Times New Roman" w:eastAsia="Times New Roman" w:hAnsi="Times New Roman" w:cs="Times New Roman"/>
                <w:b/>
                <w:bCs/>
                <w:sz w:val="24"/>
                <w:szCs w:val="24"/>
              </w:rPr>
              <w:t>9V</w:t>
            </w:r>
            <w:r w:rsidR="00D9488D" w:rsidRPr="00D9488D">
              <w:rPr>
                <w:rStyle w:val="GreekCharacters"/>
                <w:rFonts w:ascii="Times New Roman" w:eastAsia="Times New Roman" w:hAnsi="Times New Roman" w:cs="Times New Roman"/>
                <w:b/>
                <w:bCs/>
                <w:sz w:val="24"/>
                <w:szCs w:val="24"/>
                <w:highlight w:val="green"/>
              </w:rPr>
              <w:t>δ</w:t>
            </w:r>
            <w:r w:rsidRPr="00D9488D">
              <w:rPr>
                <w:rFonts w:ascii="Times New Roman" w:eastAsia="Times New Roman" w:hAnsi="Times New Roman" w:cs="Times New Roman"/>
                <w:b/>
                <w:bCs/>
                <w:sz w:val="24"/>
                <w:szCs w:val="24"/>
              </w:rPr>
              <w:t xml:space="preserve">2 </w:t>
            </w:r>
            <w:proofErr w:type="spellStart"/>
            <w:r w:rsidR="00D9488D" w:rsidRPr="00D9488D">
              <w:rPr>
                <w:rStyle w:val="GreekCharacters"/>
                <w:rFonts w:ascii="Times New Roman" w:eastAsia="Times New Roman" w:hAnsi="Times New Roman" w:cs="Times New Roman"/>
                <w:b/>
                <w:bCs/>
                <w:sz w:val="24"/>
                <w:szCs w:val="24"/>
                <w:highlight w:val="green"/>
              </w:rPr>
              <w:t>γδ</w:t>
            </w:r>
            <w:proofErr w:type="spellEnd"/>
            <w:r w:rsidRPr="00D9488D">
              <w:rPr>
                <w:rFonts w:ascii="Times New Roman" w:eastAsia="Times New Roman" w:hAnsi="Times New Roman" w:cs="Times New Roman"/>
                <w:b/>
                <w:bCs/>
                <w:sz w:val="24"/>
                <w:szCs w:val="24"/>
              </w:rPr>
              <w:t xml:space="preserve"> T Cells</w:t>
            </w:r>
          </w:p>
        </w:tc>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V</w:t>
            </w:r>
            <w:r w:rsidR="00D9488D" w:rsidRPr="00D9488D">
              <w:rPr>
                <w:rStyle w:val="GreekCharacters"/>
                <w:rFonts w:ascii="Times New Roman" w:eastAsia="Times New Roman" w:hAnsi="Times New Roman" w:cs="Times New Roman"/>
                <w:b/>
                <w:bCs/>
                <w:sz w:val="24"/>
                <w:szCs w:val="24"/>
                <w:highlight w:val="green"/>
              </w:rPr>
              <w:t>δ</w:t>
            </w:r>
            <w:r w:rsidRPr="00D9488D">
              <w:rPr>
                <w:rFonts w:ascii="Times New Roman" w:eastAsia="Times New Roman" w:hAnsi="Times New Roman" w:cs="Times New Roman"/>
                <w:b/>
                <w:bCs/>
                <w:sz w:val="24"/>
                <w:szCs w:val="24"/>
              </w:rPr>
              <w:t xml:space="preserve">1⁺ </w:t>
            </w:r>
            <w:proofErr w:type="spellStart"/>
            <w:r w:rsidR="00D9488D" w:rsidRPr="00D9488D">
              <w:rPr>
                <w:rStyle w:val="GreekCharacters"/>
                <w:rFonts w:ascii="Times New Roman" w:eastAsia="Times New Roman" w:hAnsi="Times New Roman" w:cs="Times New Roman"/>
                <w:b/>
                <w:bCs/>
                <w:sz w:val="24"/>
                <w:szCs w:val="24"/>
                <w:highlight w:val="green"/>
              </w:rPr>
              <w:t>γδ</w:t>
            </w:r>
            <w:proofErr w:type="spellEnd"/>
            <w:r w:rsidRPr="00D9488D">
              <w:rPr>
                <w:rFonts w:ascii="Times New Roman" w:eastAsia="Times New Roman" w:hAnsi="Times New Roman" w:cs="Times New Roman"/>
                <w:b/>
                <w:bCs/>
                <w:sz w:val="24"/>
                <w:szCs w:val="24"/>
              </w:rPr>
              <w:t xml:space="preserve"> T Cells</w:t>
            </w:r>
          </w:p>
        </w:tc>
      </w:tr>
      <w:tr w:rsidR="008917CD" w:rsidRPr="00D9488D">
        <w:trPr>
          <w:trHeight w:val="583"/>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TCR Composition</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V</w:t>
            </w:r>
            <w:r w:rsidR="00D9488D" w:rsidRPr="00D9488D">
              <w:rPr>
                <w:rStyle w:val="GreekCharacters"/>
                <w:rFonts w:ascii="Times New Roman" w:eastAsia="Times New Roman" w:hAnsi="Times New Roman" w:cs="Times New Roman"/>
                <w:sz w:val="24"/>
                <w:szCs w:val="24"/>
                <w:highlight w:val="green"/>
              </w:rPr>
              <w:t>γ</w:t>
            </w:r>
            <w:r w:rsidRPr="00D9488D">
              <w:rPr>
                <w:rFonts w:ascii="Times New Roman" w:eastAsia="Times New Roman" w:hAnsi="Times New Roman" w:cs="Times New Roman"/>
                <w:sz w:val="24"/>
                <w:szCs w:val="24"/>
              </w:rPr>
              <w:t>9 + V</w:t>
            </w:r>
            <w:r w:rsidR="00D9488D" w:rsidRPr="00D9488D">
              <w:rPr>
                <w:rStyle w:val="GreekCharacters"/>
                <w:rFonts w:ascii="Times New Roman" w:eastAsia="Times New Roman" w:hAnsi="Times New Roman" w:cs="Times New Roman"/>
                <w:sz w:val="24"/>
                <w:szCs w:val="24"/>
                <w:highlight w:val="green"/>
              </w:rPr>
              <w:t>δ</w:t>
            </w:r>
            <w:r w:rsidRPr="00D9488D">
              <w:rPr>
                <w:rFonts w:ascii="Times New Roman" w:eastAsia="Times New Roman" w:hAnsi="Times New Roman" w:cs="Times New Roman"/>
                <w:sz w:val="24"/>
                <w:szCs w:val="24"/>
              </w:rPr>
              <w:t>2</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Typic</w:t>
            </w:r>
            <w:r w:rsidRPr="00D9488D">
              <w:rPr>
                <w:rFonts w:ascii="Times New Roman" w:eastAsia="Times New Roman" w:hAnsi="Times New Roman" w:cs="Times New Roman"/>
                <w:sz w:val="24"/>
                <w:szCs w:val="24"/>
                <w:highlight w:val="cyan"/>
              </w:rPr>
              <w:t>al</w:t>
            </w:r>
            <w:r w:rsidRPr="00D9488D">
              <w:rPr>
                <w:rFonts w:ascii="Times New Roman" w:eastAsia="Times New Roman" w:hAnsi="Times New Roman" w:cs="Times New Roman"/>
                <w:sz w:val="24"/>
                <w:szCs w:val="24"/>
              </w:rPr>
              <w:t>ly V</w:t>
            </w:r>
            <w:r w:rsidR="00D9488D" w:rsidRPr="00D9488D">
              <w:rPr>
                <w:rStyle w:val="GreekCharacters"/>
                <w:rFonts w:ascii="Times New Roman" w:eastAsia="Times New Roman" w:hAnsi="Times New Roman" w:cs="Times New Roman"/>
                <w:sz w:val="24"/>
                <w:szCs w:val="24"/>
                <w:highlight w:val="green"/>
              </w:rPr>
              <w:t>δ</w:t>
            </w:r>
            <w:r w:rsidRPr="00D9488D">
              <w:rPr>
                <w:rFonts w:ascii="Times New Roman" w:eastAsia="Times New Roman" w:hAnsi="Times New Roman" w:cs="Times New Roman"/>
                <w:sz w:val="24"/>
                <w:szCs w:val="24"/>
              </w:rPr>
              <w:t>1 paired with</w:t>
            </w:r>
            <w:r w:rsidRPr="00D9488D">
              <w:rPr>
                <w:rFonts w:ascii="Times New Roman" w:eastAsia="Times New Roman" w:hAnsi="Times New Roman" w:cs="Times New Roman"/>
                <w:sz w:val="24"/>
                <w:szCs w:val="24"/>
                <w:highlight w:val="cyan"/>
              </w:rPr>
              <w:t xml:space="preserve"> </w:t>
            </w:r>
            <w:r w:rsidRPr="00D9488D">
              <w:rPr>
                <w:rFonts w:ascii="Times New Roman" w:eastAsia="Times New Roman" w:hAnsi="Times New Roman" w:cs="Times New Roman"/>
                <w:sz w:val="24"/>
                <w:szCs w:val="24"/>
              </w:rPr>
              <w:t>di</w:t>
            </w:r>
            <w:r w:rsidRPr="00D9488D">
              <w:rPr>
                <w:rFonts w:ascii="Times New Roman" w:eastAsia="Times New Roman" w:hAnsi="Times New Roman" w:cs="Times New Roman"/>
                <w:sz w:val="24"/>
                <w:szCs w:val="24"/>
                <w:highlight w:val="cyan"/>
              </w:rPr>
              <w:t>v</w:t>
            </w:r>
            <w:r w:rsidRPr="00D9488D">
              <w:rPr>
                <w:rFonts w:ascii="Times New Roman" w:eastAsia="Times New Roman" w:hAnsi="Times New Roman" w:cs="Times New Roman"/>
                <w:sz w:val="24"/>
                <w:szCs w:val="24"/>
              </w:rPr>
              <w:t>er</w:t>
            </w:r>
            <w:r w:rsidRPr="00D9488D">
              <w:rPr>
                <w:rFonts w:ascii="Times New Roman" w:eastAsia="Times New Roman" w:hAnsi="Times New Roman" w:cs="Times New Roman"/>
                <w:sz w:val="24"/>
                <w:szCs w:val="24"/>
                <w:highlight w:val="cyan"/>
              </w:rPr>
              <w:t>se</w:t>
            </w:r>
            <w:r w:rsidRPr="00D9488D">
              <w:rPr>
                <w:rFonts w:ascii="Times New Roman" w:eastAsia="Times New Roman" w:hAnsi="Times New Roman" w:cs="Times New Roman"/>
                <w:sz w:val="24"/>
                <w:szCs w:val="24"/>
              </w:rPr>
              <w:t xml:space="preserve"> </w:t>
            </w:r>
            <w:r w:rsidR="00D9488D" w:rsidRPr="00D9488D">
              <w:rPr>
                <w:rStyle w:val="GreekCharacters"/>
                <w:rFonts w:ascii="Times New Roman" w:eastAsia="Times New Roman" w:hAnsi="Times New Roman" w:cs="Times New Roman"/>
                <w:sz w:val="24"/>
                <w:szCs w:val="24"/>
                <w:highlight w:val="green"/>
              </w:rPr>
              <w:t>γ</w:t>
            </w:r>
            <w:r w:rsidRPr="00D9488D">
              <w:rPr>
                <w:rFonts w:ascii="Times New Roman" w:eastAsia="Times New Roman" w:hAnsi="Times New Roman" w:cs="Times New Roman"/>
                <w:sz w:val="24"/>
                <w:szCs w:val="24"/>
              </w:rPr>
              <w:t xml:space="preserve"> chains</w:t>
            </w:r>
          </w:p>
        </w:tc>
      </w:tr>
      <w:tr w:rsidR="008917CD" w:rsidRPr="00D9488D">
        <w:trPr>
          <w:trHeight w:val="567"/>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Maj</w:t>
            </w:r>
            <w:r w:rsidRPr="00D9488D">
              <w:rPr>
                <w:rFonts w:ascii="Times New Roman" w:eastAsia="Times New Roman" w:hAnsi="Times New Roman" w:cs="Times New Roman"/>
                <w:b/>
                <w:bCs/>
                <w:sz w:val="24"/>
                <w:szCs w:val="24"/>
                <w:highlight w:val="cyan"/>
              </w:rPr>
              <w:t>or</w:t>
            </w:r>
            <w:r w:rsidRPr="00D9488D">
              <w:rPr>
                <w:rFonts w:ascii="Times New Roman" w:eastAsia="Times New Roman" w:hAnsi="Times New Roman" w:cs="Times New Roman"/>
                <w:b/>
                <w:bCs/>
                <w:sz w:val="24"/>
                <w:szCs w:val="24"/>
              </w:rPr>
              <w:t xml:space="preserve"> Ligand Recognition</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D9488D">
              <w:rPr>
                <w:rFonts w:ascii="Times New Roman" w:eastAsia="Times New Roman" w:hAnsi="Times New Roman" w:cs="Times New Roman"/>
                <w:sz w:val="24"/>
                <w:szCs w:val="24"/>
              </w:rPr>
              <w:t>Phospho</w:t>
            </w:r>
            <w:r w:rsidRPr="00D9488D">
              <w:rPr>
                <w:rFonts w:ascii="Times New Roman" w:eastAsia="Times New Roman" w:hAnsi="Times New Roman" w:cs="Times New Roman"/>
                <w:sz w:val="24"/>
                <w:szCs w:val="24"/>
                <w:highlight w:val="cyan"/>
              </w:rPr>
              <w:t>a</w:t>
            </w:r>
            <w:r w:rsidRPr="00D9488D">
              <w:rPr>
                <w:rFonts w:ascii="Times New Roman" w:eastAsia="Times New Roman" w:hAnsi="Times New Roman" w:cs="Times New Roman"/>
                <w:sz w:val="24"/>
                <w:szCs w:val="24"/>
              </w:rPr>
              <w:t>ntige</w:t>
            </w:r>
            <w:r w:rsidRPr="00D9488D">
              <w:rPr>
                <w:rFonts w:ascii="Times New Roman" w:eastAsia="Times New Roman" w:hAnsi="Times New Roman" w:cs="Times New Roman"/>
                <w:sz w:val="24"/>
                <w:szCs w:val="24"/>
                <w:highlight w:val="cyan"/>
              </w:rPr>
              <w:t>n</w:t>
            </w:r>
            <w:r w:rsidRPr="00D9488D">
              <w:rPr>
                <w:rFonts w:ascii="Times New Roman" w:eastAsia="Times New Roman" w:hAnsi="Times New Roman" w:cs="Times New Roman"/>
                <w:sz w:val="24"/>
                <w:szCs w:val="24"/>
              </w:rPr>
              <w:t>s</w:t>
            </w:r>
            <w:proofErr w:type="spellEnd"/>
            <w:r w:rsidRPr="00D9488D">
              <w:rPr>
                <w:rFonts w:ascii="Times New Roman" w:eastAsia="Times New Roman" w:hAnsi="Times New Roman" w:cs="Times New Roman"/>
                <w:sz w:val="24"/>
                <w:szCs w:val="24"/>
              </w:rPr>
              <w:t xml:space="preserve"> via BTN2A1/B</w:t>
            </w:r>
            <w:r w:rsidRPr="00D9488D">
              <w:rPr>
                <w:rFonts w:ascii="Times New Roman" w:eastAsia="Times New Roman" w:hAnsi="Times New Roman" w:cs="Times New Roman"/>
                <w:sz w:val="24"/>
                <w:szCs w:val="24"/>
                <w:highlight w:val="cyan"/>
              </w:rPr>
              <w:t>T</w:t>
            </w:r>
            <w:r w:rsidRPr="00D9488D">
              <w:rPr>
                <w:rFonts w:ascii="Times New Roman" w:eastAsia="Times New Roman" w:hAnsi="Times New Roman" w:cs="Times New Roman"/>
                <w:sz w:val="24"/>
                <w:szCs w:val="24"/>
              </w:rPr>
              <w:t>N3A1</w:t>
            </w:r>
          </w:p>
        </w:tc>
        <w:tc>
          <w:tcPr>
            <w:tcW w:w="0" w:type="auto"/>
            <w:vAlign w:val="center"/>
            <w:hideMark/>
          </w:tcPr>
          <w:p w:rsidR="008917CD" w:rsidRPr="00D9488D" w:rsidRDefault="000F3222">
            <w:pPr>
              <w:pStyle w:val="T"/>
              <w:spacing w:line="480" w:lineRule="auto"/>
              <w:contextualSpacing/>
              <w:rPr>
                <w:rFonts w:ascii="Times New Roman" w:hAnsi="Times New Roman" w:cs="Times New Roman"/>
                <w:sz w:val="24"/>
                <w:szCs w:val="24"/>
              </w:rPr>
            </w:pPr>
            <w:r w:rsidRPr="00D9488D">
              <w:rPr>
                <w:rFonts w:ascii="Times New Roman" w:hAnsi="Times New Roman" w:cs="Times New Roman"/>
                <w:sz w:val="24"/>
                <w:szCs w:val="24"/>
              </w:rPr>
              <w:t>MHC-I–like molecu</w:t>
            </w:r>
            <w:r w:rsidRPr="00D9488D">
              <w:rPr>
                <w:rFonts w:ascii="Times New Roman" w:hAnsi="Times New Roman" w:cs="Times New Roman"/>
                <w:sz w:val="24"/>
                <w:szCs w:val="24"/>
                <w:highlight w:val="cyan"/>
              </w:rPr>
              <w:t>l</w:t>
            </w:r>
            <w:r w:rsidRPr="00D9488D">
              <w:rPr>
                <w:rFonts w:ascii="Times New Roman" w:hAnsi="Times New Roman" w:cs="Times New Roman"/>
                <w:sz w:val="24"/>
                <w:szCs w:val="24"/>
              </w:rPr>
              <w:t>es (e.g., CD1d), MICA/MICB, UL16-binding proteins (ULBPs)</w:t>
            </w:r>
          </w:p>
        </w:tc>
      </w:tr>
      <w:tr w:rsidR="008917CD" w:rsidRPr="00D9488D">
        <w:trPr>
          <w:trHeight w:val="567"/>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C</w:t>
            </w:r>
            <w:r w:rsidRPr="00D9488D">
              <w:rPr>
                <w:rFonts w:ascii="Times New Roman" w:eastAsia="Times New Roman" w:hAnsi="Times New Roman" w:cs="Times New Roman"/>
                <w:b/>
                <w:bCs/>
                <w:sz w:val="24"/>
                <w:szCs w:val="24"/>
                <w:highlight w:val="green"/>
              </w:rPr>
              <w:t>o-</w:t>
            </w:r>
            <w:r w:rsidRPr="00D9488D">
              <w:rPr>
                <w:rFonts w:ascii="Times New Roman" w:eastAsia="Times New Roman" w:hAnsi="Times New Roman" w:cs="Times New Roman"/>
                <w:b/>
                <w:bCs/>
                <w:sz w:val="24"/>
                <w:szCs w:val="24"/>
              </w:rPr>
              <w:t>receptors &amp; Sensors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NKG2D</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NKG2D, NKp30</w:t>
            </w:r>
          </w:p>
        </w:tc>
      </w:tr>
      <w:tr w:rsidR="008917CD" w:rsidRPr="00D9488D">
        <w:trPr>
          <w:trHeight w:val="567"/>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Signaling Pathway</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CD3 </w:t>
            </w:r>
            <w:r w:rsidR="00D9488D" w:rsidRPr="00D9488D">
              <w:rPr>
                <w:rFonts w:ascii="Times New Roman" w:eastAsia="Times New Roman" w:hAnsi="Times New Roman" w:cs="Times New Roman"/>
                <w:sz w:val="24"/>
                <w:szCs w:val="24"/>
                <w:highlight w:val="green"/>
              </w:rPr>
              <w:t>→</w:t>
            </w:r>
            <w:r w:rsidRPr="00D9488D">
              <w:rPr>
                <w:rFonts w:ascii="Times New Roman" w:eastAsia="Times New Roman" w:hAnsi="Times New Roman" w:cs="Times New Roman"/>
                <w:sz w:val="24"/>
                <w:szCs w:val="24"/>
              </w:rPr>
              <w:t xml:space="preserve"> ITAMs </w:t>
            </w:r>
            <w:r w:rsidR="00D9488D" w:rsidRPr="00D9488D">
              <w:rPr>
                <w:rFonts w:ascii="Times New Roman" w:eastAsia="Times New Roman" w:hAnsi="Times New Roman" w:cs="Times New Roman"/>
                <w:sz w:val="24"/>
                <w:szCs w:val="24"/>
                <w:highlight w:val="green"/>
              </w:rPr>
              <w:t>→</w:t>
            </w:r>
            <w:r w:rsidRPr="00D9488D">
              <w:rPr>
                <w:rFonts w:ascii="Times New Roman" w:eastAsia="Times New Roman" w:hAnsi="Times New Roman" w:cs="Times New Roman"/>
                <w:sz w:val="24"/>
                <w:szCs w:val="24"/>
              </w:rPr>
              <w:t xml:space="preserve"> ZAP70 activation</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Same as V</w:t>
            </w:r>
            <w:r w:rsidR="00D9488D" w:rsidRPr="00D9488D">
              <w:rPr>
                <w:rStyle w:val="GreekCharacters"/>
                <w:rFonts w:ascii="Times New Roman" w:eastAsia="Times New Roman" w:hAnsi="Times New Roman" w:cs="Times New Roman"/>
                <w:sz w:val="24"/>
                <w:szCs w:val="24"/>
                <w:highlight w:val="green"/>
              </w:rPr>
              <w:t>γ</w:t>
            </w:r>
            <w:r w:rsidRPr="00D9488D">
              <w:rPr>
                <w:rFonts w:ascii="Times New Roman" w:eastAsia="Times New Roman" w:hAnsi="Times New Roman" w:cs="Times New Roman"/>
                <w:sz w:val="24"/>
                <w:szCs w:val="24"/>
              </w:rPr>
              <w:t>9V</w:t>
            </w:r>
            <w:r w:rsidR="00D9488D" w:rsidRPr="00D9488D">
              <w:rPr>
                <w:rStyle w:val="GreekCharacters"/>
                <w:rFonts w:ascii="Times New Roman" w:eastAsia="Times New Roman" w:hAnsi="Times New Roman" w:cs="Times New Roman"/>
                <w:sz w:val="24"/>
                <w:szCs w:val="24"/>
                <w:highlight w:val="green"/>
              </w:rPr>
              <w:t>δ</w:t>
            </w:r>
            <w:r w:rsidRPr="00D9488D">
              <w:rPr>
                <w:rFonts w:ascii="Times New Roman" w:eastAsia="Times New Roman" w:hAnsi="Times New Roman" w:cs="Times New Roman"/>
                <w:sz w:val="24"/>
                <w:szCs w:val="24"/>
              </w:rPr>
              <w:t>2</w:t>
            </w:r>
          </w:p>
        </w:tc>
      </w:tr>
      <w:tr w:rsidR="008917CD" w:rsidRPr="00D9488D">
        <w:trPr>
          <w:trHeight w:val="567"/>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Cytotoxic Mechanism</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D9488D">
              <w:rPr>
                <w:rFonts w:ascii="Times New Roman" w:eastAsia="Times New Roman" w:hAnsi="Times New Roman" w:cs="Times New Roman"/>
                <w:sz w:val="24"/>
                <w:szCs w:val="24"/>
              </w:rPr>
              <w:t>Perforin</w:t>
            </w:r>
            <w:proofErr w:type="spellEnd"/>
            <w:r w:rsidRPr="00D9488D">
              <w:rPr>
                <w:rFonts w:ascii="Times New Roman" w:eastAsia="Times New Roman" w:hAnsi="Times New Roman" w:cs="Times New Roman"/>
                <w:sz w:val="24"/>
                <w:szCs w:val="24"/>
              </w:rPr>
              <w:t xml:space="preserve"> and </w:t>
            </w:r>
            <w:proofErr w:type="spellStart"/>
            <w:r w:rsidRPr="00D9488D">
              <w:rPr>
                <w:rFonts w:ascii="Times New Roman" w:eastAsia="Times New Roman" w:hAnsi="Times New Roman" w:cs="Times New Roman"/>
                <w:sz w:val="24"/>
                <w:szCs w:val="24"/>
              </w:rPr>
              <w:t>granzymes</w:t>
            </w:r>
            <w:proofErr w:type="spellEnd"/>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D9488D">
              <w:rPr>
                <w:rFonts w:ascii="Times New Roman" w:eastAsia="Times New Roman" w:hAnsi="Times New Roman" w:cs="Times New Roman"/>
                <w:sz w:val="24"/>
                <w:szCs w:val="24"/>
              </w:rPr>
              <w:t>Perforin</w:t>
            </w:r>
            <w:proofErr w:type="spellEnd"/>
            <w:r w:rsidRPr="00D9488D">
              <w:rPr>
                <w:rFonts w:ascii="Times New Roman" w:eastAsia="Times New Roman" w:hAnsi="Times New Roman" w:cs="Times New Roman"/>
                <w:sz w:val="24"/>
                <w:szCs w:val="24"/>
              </w:rPr>
              <w:t xml:space="preserve"> and </w:t>
            </w:r>
            <w:proofErr w:type="spellStart"/>
            <w:r w:rsidRPr="00D9488D">
              <w:rPr>
                <w:rFonts w:ascii="Times New Roman" w:eastAsia="Times New Roman" w:hAnsi="Times New Roman" w:cs="Times New Roman"/>
                <w:sz w:val="24"/>
                <w:szCs w:val="24"/>
              </w:rPr>
              <w:t>granzymes</w:t>
            </w:r>
            <w:proofErr w:type="spellEnd"/>
          </w:p>
        </w:tc>
      </w:tr>
      <w:tr w:rsidR="008917CD" w:rsidRPr="00D9488D">
        <w:trPr>
          <w:trHeight w:val="567"/>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Key Cytokines Produced</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I</w:t>
            </w:r>
            <w:r w:rsidRPr="00D9488D">
              <w:rPr>
                <w:rFonts w:ascii="Times New Roman" w:eastAsia="Times New Roman" w:hAnsi="Times New Roman" w:cs="Times New Roman"/>
                <w:sz w:val="24"/>
                <w:szCs w:val="24"/>
                <w:highlight w:val="cyan"/>
              </w:rPr>
              <w:t>F</w:t>
            </w:r>
            <w:r w:rsidRPr="00D9488D">
              <w:rPr>
                <w:rFonts w:ascii="Times New Roman" w:eastAsia="Times New Roman" w:hAnsi="Times New Roman" w:cs="Times New Roman"/>
                <w:sz w:val="24"/>
                <w:szCs w:val="24"/>
                <w:highlight w:val="green"/>
              </w:rPr>
              <w:t>N-</w:t>
            </w:r>
            <w:r w:rsidR="00D9488D" w:rsidRPr="00D9488D">
              <w:rPr>
                <w:rStyle w:val="GreekCharacters"/>
                <w:rFonts w:ascii="Times New Roman" w:eastAsia="Times New Roman" w:hAnsi="Times New Roman" w:cs="Times New Roman"/>
                <w:sz w:val="24"/>
                <w:szCs w:val="24"/>
                <w:highlight w:val="cyan"/>
              </w:rPr>
              <w:t>γ</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TNF-</w:t>
            </w:r>
            <w:r w:rsidR="00D9488D" w:rsidRPr="00D9488D">
              <w:rPr>
                <w:rStyle w:val="GreekCharacters"/>
                <w:rFonts w:ascii="Times New Roman" w:eastAsia="Times New Roman" w:hAnsi="Times New Roman" w:cs="Times New Roman"/>
                <w:sz w:val="24"/>
                <w:szCs w:val="24"/>
                <w:highlight w:val="green"/>
              </w:rPr>
              <w:t>α</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IF</w:t>
            </w:r>
            <w:r w:rsidRPr="00D9488D">
              <w:rPr>
                <w:rFonts w:ascii="Times New Roman" w:eastAsia="Times New Roman" w:hAnsi="Times New Roman" w:cs="Times New Roman"/>
                <w:sz w:val="24"/>
                <w:szCs w:val="24"/>
                <w:highlight w:val="green"/>
              </w:rPr>
              <w:t>N-</w:t>
            </w:r>
            <w:r w:rsidR="00D9488D" w:rsidRPr="00D9488D">
              <w:rPr>
                <w:rStyle w:val="GreekCharacters"/>
                <w:rFonts w:ascii="Times New Roman" w:eastAsia="Times New Roman" w:hAnsi="Times New Roman" w:cs="Times New Roman"/>
                <w:sz w:val="24"/>
                <w:szCs w:val="24"/>
                <w:highlight w:val="green"/>
              </w:rPr>
              <w:t>γ</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TNF-</w:t>
            </w:r>
            <w:r w:rsidR="00D9488D" w:rsidRPr="00D9488D">
              <w:rPr>
                <w:rStyle w:val="GreekCharacters"/>
                <w:rFonts w:ascii="Times New Roman" w:eastAsia="Times New Roman" w:hAnsi="Times New Roman" w:cs="Times New Roman"/>
                <w:sz w:val="24"/>
                <w:szCs w:val="24"/>
                <w:highlight w:val="green"/>
              </w:rPr>
              <w:t>α</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17 (notably)</w:t>
            </w:r>
          </w:p>
        </w:tc>
      </w:tr>
      <w:tr w:rsidR="008917CD" w:rsidRPr="00D9488D">
        <w:trPr>
          <w:trHeight w:val="567"/>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lastRenderedPageBreak/>
              <w:t>Primary Function</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highlight w:val="cyan"/>
              </w:rPr>
            </w:pPr>
            <w:r w:rsidRPr="00D9488D">
              <w:rPr>
                <w:rFonts w:ascii="Times New Roman" w:eastAsia="Times New Roman" w:hAnsi="Times New Roman" w:cs="Times New Roman"/>
                <w:sz w:val="24"/>
                <w:szCs w:val="24"/>
                <w:highlight w:val="cyan"/>
              </w:rPr>
              <w:t>Rapid response to microbial or transformed cells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Tissue</w:t>
            </w:r>
            <w:r w:rsidRPr="00D9488D">
              <w:rPr>
                <w:rFonts w:ascii="Times New Roman" w:eastAsia="Times New Roman" w:hAnsi="Times New Roman" w:cs="Times New Roman"/>
                <w:sz w:val="24"/>
                <w:szCs w:val="24"/>
                <w:highlight w:val="cyan"/>
              </w:rPr>
              <w:t xml:space="preserve"> </w:t>
            </w:r>
            <w:r w:rsidRPr="00D9488D">
              <w:rPr>
                <w:rFonts w:ascii="Times New Roman" w:eastAsia="Times New Roman" w:hAnsi="Times New Roman" w:cs="Times New Roman"/>
                <w:sz w:val="24"/>
                <w:szCs w:val="24"/>
              </w:rPr>
              <w:t>survei</w:t>
            </w:r>
            <w:r w:rsidRPr="00D9488D">
              <w:rPr>
                <w:rFonts w:ascii="Times New Roman" w:eastAsia="Times New Roman" w:hAnsi="Times New Roman" w:cs="Times New Roman"/>
                <w:sz w:val="24"/>
                <w:szCs w:val="24"/>
                <w:highlight w:val="cyan"/>
              </w:rPr>
              <w:t>l</w:t>
            </w:r>
            <w:r w:rsidRPr="00D9488D">
              <w:rPr>
                <w:rFonts w:ascii="Times New Roman" w:eastAsia="Times New Roman" w:hAnsi="Times New Roman" w:cs="Times New Roman"/>
                <w:sz w:val="24"/>
                <w:szCs w:val="24"/>
              </w:rPr>
              <w:t>lance;</w:t>
            </w:r>
            <w:r w:rsidRPr="00D9488D">
              <w:rPr>
                <w:rFonts w:ascii="Times New Roman" w:eastAsia="Times New Roman" w:hAnsi="Times New Roman" w:cs="Times New Roman"/>
                <w:sz w:val="24"/>
                <w:szCs w:val="24"/>
                <w:highlight w:val="cyan"/>
              </w:rPr>
              <w:t xml:space="preserve"> </w:t>
            </w:r>
            <w:r w:rsidRPr="00D9488D">
              <w:rPr>
                <w:rFonts w:ascii="Times New Roman" w:eastAsia="Times New Roman" w:hAnsi="Times New Roman" w:cs="Times New Roman"/>
                <w:sz w:val="24"/>
                <w:szCs w:val="24"/>
              </w:rPr>
              <w:t>response to stress and transformation</w:t>
            </w:r>
          </w:p>
        </w:tc>
      </w:tr>
      <w:tr w:rsidR="008917CD" w:rsidRPr="00D9488D">
        <w:trPr>
          <w:trHeight w:val="567"/>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Location</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Predominantly in peripheral blood</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Enriched in epithelial tissues (e.g., gut, skin, liver)</w:t>
            </w:r>
          </w:p>
        </w:tc>
      </w:tr>
      <w:tr w:rsidR="008917CD" w:rsidRPr="00D9488D">
        <w:trPr>
          <w:trHeight w:val="283"/>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MHC Dependency</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MHC-independent</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MHC-independent</w:t>
            </w:r>
          </w:p>
        </w:tc>
      </w:tr>
    </w:tbl>
    <w:p w:rsidR="008917CD" w:rsidRPr="00D9488D" w:rsidRDefault="000F3222" w:rsidP="00496AD7">
      <w:pPr>
        <w:pStyle w:val="PMI"/>
      </w:pPr>
      <w:r w:rsidRPr="00D9488D">
        <w:rPr>
          <w:rStyle w:val="Tag"/>
          <w:rFonts w:ascii="Times New Roman" w:eastAsia="Times New Roman" w:hAnsi="Times New Roman" w:cs="Times New Roman"/>
          <w:b/>
          <w:bCs/>
          <w:sz w:val="24"/>
          <w:szCs w:val="24"/>
        </w:rPr>
        <w:t>&lt;/</w:t>
      </w:r>
      <w:bookmarkStart w:id="15" w:name="bm_tab_cite_TAB2_7"/>
      <w:sdt>
        <w:sdtPr>
          <w:rPr>
            <w:rStyle w:val="Tag"/>
            <w:rFonts w:ascii="Times New Roman" w:eastAsia="Times New Roman" w:hAnsi="Times New Roman" w:cs="Times New Roman"/>
            <w:b/>
            <w:bCs/>
            <w:sz w:val="24"/>
            <w:szCs w:val="24"/>
          </w:rPr>
          <w:alias w:val="Table Citation"/>
          <w:tag w:val="tab_cite"/>
          <w:id w:val="844761655"/>
          <w:placeholder>
            <w:docPart w:val="DefaultPlaceholder_1082065158"/>
          </w:placeholder>
        </w:sdtPr>
        <w:sdtEndPr>
          <w:rPr>
            <w:rStyle w:val="Tag"/>
          </w:rPr>
        </w:sdtEndPr>
        <w:sdtContent>
          <w:r w:rsidRPr="00D9488D">
            <w:rPr>
              <w:rStyle w:val="Tag"/>
              <w:rFonts w:ascii="Times New Roman" w:eastAsia="Times New Roman" w:hAnsi="Times New Roman" w:cs="Times New Roman"/>
              <w:b/>
              <w:bCs/>
              <w:sz w:val="24"/>
              <w:szCs w:val="24"/>
            </w:rPr>
            <w:t>TAB2.7</w:t>
          </w:r>
          <w:bookmarkEnd w:id="15"/>
        </w:sdtContent>
      </w:sdt>
      <w:r w:rsidRPr="00D9488D">
        <w:rPr>
          <w:rStyle w:val="Tag"/>
          <w:rFonts w:ascii="Times New Roman" w:eastAsia="Times New Roman" w:hAnsi="Times New Roman" w:cs="Times New Roman"/>
          <w:b/>
          <w:bCs/>
          <w:sz w:val="24"/>
          <w:szCs w:val="24"/>
        </w:rPr>
        <w:t>&gt;</w:t>
      </w:r>
    </w:p>
    <w:p w:rsidR="008917CD" w:rsidRPr="00D9488D" w:rsidRDefault="00CB1AFD">
      <w:pPr>
        <w:spacing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 xml:space="preserve"> </w:t>
      </w:r>
    </w:p>
    <w:p w:rsidR="008917CD" w:rsidRPr="00D9488D" w:rsidRDefault="00D9488D" w:rsidP="00496AD7">
      <w:pPr>
        <w:pStyle w:val="T1"/>
        <w:rPr>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TAB2</w:t>
      </w:r>
      <w:r w:rsidRPr="00D9488D">
        <w:rPr>
          <w:rStyle w:val="Tag"/>
          <w:rFonts w:ascii="Times New Roman" w:eastAsia="Times New Roman" w:hAnsi="Times New Roman" w:cs="Times New Roman"/>
          <w:b/>
          <w:bCs/>
          <w:sz w:val="24"/>
          <w:szCs w:val="24"/>
          <w:highlight w:val="yellow"/>
        </w:rPr>
        <w:t>.8&gt;</w:t>
      </w:r>
      <w:r w:rsidR="000F3222" w:rsidRPr="00D9488D">
        <w:rPr>
          <w:rStyle w:val="TableCitation"/>
          <w:rFonts w:ascii="Times New Roman" w:eastAsia="Times New Roman" w:hAnsi="Times New Roman" w:cs="Times New Roman"/>
          <w:b/>
          <w:bCs/>
          <w:sz w:val="24"/>
          <w:szCs w:val="24"/>
          <w:highlight w:val="yellow"/>
        </w:rPr>
        <w:t>Table</w:t>
      </w:r>
      <w:r w:rsidRPr="00D9488D">
        <w:rPr>
          <w:rStyle w:val="TableCitation"/>
          <w:rFonts w:ascii="Times New Roman" w:eastAsia="Times New Roman" w:hAnsi="Times New Roman" w:cs="Times New Roman"/>
          <w:b/>
          <w:bCs/>
          <w:sz w:val="24"/>
          <w:szCs w:val="24"/>
          <w:highlight w:val="yellow"/>
        </w:rPr>
        <w:t xml:space="preserve"> </w:t>
      </w:r>
      <w:r w:rsidRPr="00D9488D">
        <w:rPr>
          <w:rStyle w:val="TableCitation"/>
          <w:rFonts w:ascii="Times New Roman" w:eastAsia="Times New Roman" w:hAnsi="Times New Roman" w:cs="Times New Roman"/>
          <w:b/>
          <w:bCs/>
          <w:sz w:val="24"/>
          <w:szCs w:val="24"/>
          <w:highlight w:val="green"/>
        </w:rPr>
        <w:t>2.8:</w:t>
      </w:r>
      <w:r w:rsidRPr="00D9488D">
        <w:rPr>
          <w:rFonts w:ascii="Times New Roman" w:eastAsia="Times New Roman" w:hAnsi="Times New Roman" w:cs="Times New Roman"/>
          <w:b/>
          <w:bCs/>
          <w:sz w:val="24"/>
          <w:szCs w:val="24"/>
          <w:highlight w:val="yellow"/>
        </w:rPr>
        <w:t xml:space="preserve"> </w:t>
      </w:r>
      <w:proofErr w:type="spellStart"/>
      <w:r w:rsidRPr="00D9488D">
        <w:rPr>
          <w:rFonts w:ascii="Times New Roman" w:eastAsia="Times New Roman" w:hAnsi="Times New Roman" w:cs="Times New Roman"/>
          <w:b/>
          <w:bCs/>
          <w:sz w:val="24"/>
          <w:szCs w:val="24"/>
          <w:highlight w:val="green"/>
        </w:rPr>
        <w:t>Inkt</w:t>
      </w:r>
      <w:proofErr w:type="spell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green"/>
        </w:rPr>
        <w:t>Cell</w:t>
      </w:r>
      <w:r w:rsidR="000F3222" w:rsidRPr="00D9488D">
        <w:rPr>
          <w:rFonts w:ascii="Times New Roman" w:eastAsia="Times New Roman" w:hAnsi="Times New Roman" w:cs="Times New Roman"/>
          <w:b/>
          <w:bCs/>
          <w:sz w:val="24"/>
          <w:szCs w:val="24"/>
          <w:highlight w:val="yellow"/>
        </w:rPr>
        <w:t xml:space="preserve"> Molecular Components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Functional Effects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1817"/>
        <w:gridCol w:w="5516"/>
      </w:tblGrid>
      <w:tr w:rsidR="008917CD" w:rsidRPr="00D9488D">
        <w:trPr>
          <w:tblHeader/>
          <w:tblCellSpacing w:w="15" w:type="dxa"/>
        </w:trPr>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Feature</w:t>
            </w:r>
          </w:p>
        </w:tc>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Description</w:t>
            </w:r>
          </w:p>
        </w:tc>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Clinical/Functional Impact</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TCR Type</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Invariant V</w:t>
            </w:r>
            <w:r w:rsidR="00D9488D" w:rsidRPr="00D9488D">
              <w:rPr>
                <w:rStyle w:val="GreekCharacters"/>
                <w:rFonts w:ascii="Times New Roman" w:eastAsia="Times New Roman" w:hAnsi="Times New Roman" w:cs="Times New Roman"/>
                <w:sz w:val="24"/>
                <w:szCs w:val="24"/>
                <w:highlight w:val="green"/>
              </w:rPr>
              <w:t>α</w:t>
            </w:r>
            <w:r w:rsidRPr="00D9488D">
              <w:rPr>
                <w:rFonts w:ascii="Times New Roman" w:eastAsia="Times New Roman" w:hAnsi="Times New Roman" w:cs="Times New Roman"/>
                <w:sz w:val="24"/>
                <w:szCs w:val="24"/>
              </w:rPr>
              <w:t>24-J</w:t>
            </w:r>
            <w:r w:rsidR="00D9488D" w:rsidRPr="00D9488D">
              <w:rPr>
                <w:rStyle w:val="GreekCharacters"/>
                <w:rFonts w:ascii="Times New Roman" w:eastAsia="Times New Roman" w:hAnsi="Times New Roman" w:cs="Times New Roman"/>
                <w:sz w:val="24"/>
                <w:szCs w:val="24"/>
                <w:highlight w:val="green"/>
              </w:rPr>
              <w:t>α</w:t>
            </w:r>
            <w:r w:rsidRPr="00D9488D">
              <w:rPr>
                <w:rFonts w:ascii="Times New Roman" w:eastAsia="Times New Roman" w:hAnsi="Times New Roman" w:cs="Times New Roman"/>
                <w:sz w:val="24"/>
                <w:szCs w:val="24"/>
              </w:rPr>
              <w:t>18 TCR</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Recognizes lipid antigens presented by CD1d</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w:t>
            </w:r>
            <w:r w:rsidRPr="00D9488D">
              <w:rPr>
                <w:rFonts w:ascii="Times New Roman" w:eastAsia="Times New Roman" w:hAnsi="Times New Roman" w:cs="Times New Roman"/>
                <w:b/>
                <w:bCs/>
                <w:sz w:val="24"/>
                <w:szCs w:val="24"/>
                <w:highlight w:val="green"/>
              </w:rPr>
              <w:t>o-</w:t>
            </w:r>
            <w:r w:rsidRPr="00D9488D">
              <w:rPr>
                <w:rFonts w:ascii="Times New Roman" w:eastAsia="Times New Roman" w:hAnsi="Times New Roman" w:cs="Times New Roman"/>
                <w:b/>
                <w:bCs/>
                <w:sz w:val="24"/>
                <w:szCs w:val="24"/>
              </w:rPr>
              <w:t>receptors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CD3 complex</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Stabilizes TCR signaling</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Activatin</w:t>
            </w:r>
            <w:r w:rsidRPr="00D9488D">
              <w:rPr>
                <w:rFonts w:ascii="Times New Roman" w:eastAsia="Times New Roman" w:hAnsi="Times New Roman" w:cs="Times New Roman"/>
                <w:b/>
                <w:bCs/>
                <w:sz w:val="24"/>
                <w:szCs w:val="24"/>
                <w:highlight w:val="cyan"/>
              </w:rPr>
              <w:t>g</w:t>
            </w:r>
            <w:r w:rsidRPr="00D9488D">
              <w:rPr>
                <w:rFonts w:ascii="Times New Roman" w:eastAsia="Times New Roman" w:hAnsi="Times New Roman" w:cs="Times New Roman"/>
                <w:b/>
                <w:bCs/>
                <w:sz w:val="24"/>
                <w:szCs w:val="24"/>
              </w:rPr>
              <w:t xml:space="preserve"> Rec</w:t>
            </w:r>
            <w:r w:rsidRPr="00D9488D">
              <w:rPr>
                <w:rFonts w:ascii="Times New Roman" w:eastAsia="Times New Roman" w:hAnsi="Times New Roman" w:cs="Times New Roman"/>
                <w:b/>
                <w:bCs/>
                <w:sz w:val="24"/>
                <w:szCs w:val="24"/>
                <w:highlight w:val="cyan"/>
              </w:rPr>
              <w:t>e</w:t>
            </w:r>
            <w:r w:rsidRPr="00D9488D">
              <w:rPr>
                <w:rFonts w:ascii="Times New Roman" w:eastAsia="Times New Roman" w:hAnsi="Times New Roman" w:cs="Times New Roman"/>
                <w:b/>
                <w:bCs/>
                <w:sz w:val="24"/>
                <w:szCs w:val="24"/>
              </w:rPr>
              <w:t>ptors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NKG2D, CD161</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Enhances stress ligand recognition; NK-like functions</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Cytotoxic Mechanisms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D9488D">
              <w:rPr>
                <w:rFonts w:ascii="Times New Roman" w:eastAsia="Times New Roman" w:hAnsi="Times New Roman" w:cs="Times New Roman"/>
                <w:sz w:val="24"/>
                <w:szCs w:val="24"/>
              </w:rPr>
              <w:t>Perforin</w:t>
            </w:r>
            <w:proofErr w:type="spellEnd"/>
            <w:r w:rsidRPr="00D9488D">
              <w:rPr>
                <w:rFonts w:ascii="Times New Roman" w:eastAsia="Times New Roman" w:hAnsi="Times New Roman" w:cs="Times New Roman"/>
                <w:sz w:val="24"/>
                <w:szCs w:val="24"/>
              </w:rPr>
              <w:t xml:space="preserve">, </w:t>
            </w:r>
            <w:proofErr w:type="spellStart"/>
            <w:r w:rsidRPr="00D9488D">
              <w:rPr>
                <w:rFonts w:ascii="Times New Roman" w:eastAsia="Times New Roman" w:hAnsi="Times New Roman" w:cs="Times New Roman"/>
                <w:sz w:val="24"/>
                <w:szCs w:val="24"/>
              </w:rPr>
              <w:t>granzymes</w:t>
            </w:r>
            <w:proofErr w:type="spellEnd"/>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Induces apoptosis in tumor cells</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Cytokine Secretion</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IF</w:t>
            </w:r>
            <w:r w:rsidRPr="00D9488D">
              <w:rPr>
                <w:rFonts w:ascii="Times New Roman" w:eastAsia="Times New Roman" w:hAnsi="Times New Roman" w:cs="Times New Roman"/>
                <w:sz w:val="24"/>
                <w:szCs w:val="24"/>
                <w:highlight w:val="green"/>
              </w:rPr>
              <w:t>N-</w:t>
            </w:r>
            <w:r w:rsidR="00D9488D" w:rsidRPr="00D9488D">
              <w:rPr>
                <w:rStyle w:val="GreekCharacters"/>
                <w:rFonts w:ascii="Times New Roman" w:eastAsia="Times New Roman" w:hAnsi="Times New Roman" w:cs="Times New Roman"/>
                <w:sz w:val="24"/>
                <w:szCs w:val="24"/>
                <w:highlight w:val="green"/>
              </w:rPr>
              <w:t>γ</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4,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13</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IF</w:t>
            </w:r>
            <w:r w:rsidRPr="00D9488D">
              <w:rPr>
                <w:rFonts w:ascii="Times New Roman" w:eastAsia="Times New Roman" w:hAnsi="Times New Roman" w:cs="Times New Roman"/>
                <w:sz w:val="24"/>
                <w:szCs w:val="24"/>
                <w:highlight w:val="green"/>
              </w:rPr>
              <w:t>N-</w:t>
            </w:r>
            <w:r w:rsidR="00D9488D" w:rsidRPr="00D9488D">
              <w:rPr>
                <w:rStyle w:val="GreekCharacters"/>
                <w:rFonts w:ascii="Times New Roman" w:eastAsia="Times New Roman" w:hAnsi="Times New Roman" w:cs="Times New Roman"/>
                <w:sz w:val="24"/>
                <w:szCs w:val="24"/>
                <w:highlight w:val="green"/>
              </w:rPr>
              <w:t>γ</w:t>
            </w:r>
            <w:r w:rsidRPr="00D9488D">
              <w:rPr>
                <w:rFonts w:ascii="Times New Roman" w:eastAsia="Times New Roman" w:hAnsi="Times New Roman" w:cs="Times New Roman"/>
                <w:sz w:val="24"/>
                <w:szCs w:val="24"/>
              </w:rPr>
              <w:t xml:space="preserve"> activates immunity;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4 and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13 modulate tumor microenvironment and recruit adaptive immunity</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Immune</w:t>
            </w:r>
            <w:r w:rsidRPr="00D9488D">
              <w:rPr>
                <w:rFonts w:ascii="Times New Roman" w:eastAsia="Times New Roman" w:hAnsi="Times New Roman" w:cs="Times New Roman"/>
                <w:b/>
                <w:bCs/>
                <w:sz w:val="24"/>
                <w:szCs w:val="24"/>
                <w:highlight w:val="cyan"/>
              </w:rPr>
              <w:t xml:space="preserve"> </w:t>
            </w:r>
            <w:r w:rsidRPr="00D9488D">
              <w:rPr>
                <w:rFonts w:ascii="Times New Roman" w:eastAsia="Times New Roman" w:hAnsi="Times New Roman" w:cs="Times New Roman"/>
                <w:b/>
                <w:bCs/>
                <w:sz w:val="24"/>
                <w:szCs w:val="24"/>
              </w:rPr>
              <w:t>Properties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Innate a</w:t>
            </w:r>
            <w:r w:rsidRPr="00D9488D">
              <w:rPr>
                <w:rFonts w:ascii="Times New Roman" w:eastAsia="Times New Roman" w:hAnsi="Times New Roman" w:cs="Times New Roman"/>
                <w:sz w:val="24"/>
                <w:szCs w:val="24"/>
                <w:highlight w:val="cyan"/>
              </w:rPr>
              <w:t>n</w:t>
            </w:r>
            <w:r w:rsidRPr="00D9488D">
              <w:rPr>
                <w:rFonts w:ascii="Times New Roman" w:eastAsia="Times New Roman" w:hAnsi="Times New Roman" w:cs="Times New Roman"/>
                <w:sz w:val="24"/>
                <w:szCs w:val="24"/>
              </w:rPr>
              <w:t>d adaptive</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Broad immune activation with low </w:t>
            </w:r>
            <w:proofErr w:type="spellStart"/>
            <w:r w:rsidRPr="00D9488D">
              <w:rPr>
                <w:rFonts w:ascii="Times New Roman" w:eastAsia="Times New Roman" w:hAnsi="Times New Roman" w:cs="Times New Roman"/>
                <w:sz w:val="24"/>
                <w:szCs w:val="24"/>
              </w:rPr>
              <w:t>GvHD</w:t>
            </w:r>
            <w:proofErr w:type="spellEnd"/>
            <w:r w:rsidRPr="00D9488D">
              <w:rPr>
                <w:rFonts w:ascii="Times New Roman" w:eastAsia="Times New Roman" w:hAnsi="Times New Roman" w:cs="Times New Roman"/>
                <w:sz w:val="24"/>
                <w:szCs w:val="24"/>
              </w:rPr>
              <w:t xml:space="preserve"> risk</w:t>
            </w:r>
          </w:p>
        </w:tc>
      </w:tr>
    </w:tbl>
    <w:p w:rsidR="008917CD" w:rsidRPr="00D9488D" w:rsidRDefault="000F3222" w:rsidP="00496AD7">
      <w:pPr>
        <w:pStyle w:val="PMI"/>
      </w:pPr>
      <w:r w:rsidRPr="00D9488D">
        <w:rPr>
          <w:rStyle w:val="Tag"/>
          <w:rFonts w:ascii="Times New Roman" w:eastAsia="Times New Roman" w:hAnsi="Times New Roman" w:cs="Times New Roman"/>
          <w:b/>
          <w:bCs/>
          <w:sz w:val="24"/>
          <w:szCs w:val="24"/>
        </w:rPr>
        <w:t>&lt;/</w:t>
      </w:r>
      <w:bookmarkStart w:id="16" w:name="bm_tab_cite_TAB2_8"/>
      <w:sdt>
        <w:sdtPr>
          <w:rPr>
            <w:rStyle w:val="Tag"/>
            <w:rFonts w:ascii="Times New Roman" w:eastAsia="Times New Roman" w:hAnsi="Times New Roman" w:cs="Times New Roman"/>
            <w:b/>
            <w:bCs/>
            <w:sz w:val="24"/>
            <w:szCs w:val="24"/>
          </w:rPr>
          <w:alias w:val="Table Citation"/>
          <w:tag w:val="tab_cite"/>
          <w:id w:val="-183675188"/>
          <w:placeholder>
            <w:docPart w:val="DefaultPlaceholder_1082065158"/>
          </w:placeholder>
        </w:sdtPr>
        <w:sdtEndPr>
          <w:rPr>
            <w:rStyle w:val="Tag"/>
          </w:rPr>
        </w:sdtEndPr>
        <w:sdtContent>
          <w:r w:rsidRPr="00D9488D">
            <w:rPr>
              <w:rStyle w:val="Tag"/>
              <w:rFonts w:ascii="Times New Roman" w:eastAsia="Times New Roman" w:hAnsi="Times New Roman" w:cs="Times New Roman"/>
              <w:b/>
              <w:bCs/>
              <w:sz w:val="24"/>
              <w:szCs w:val="24"/>
            </w:rPr>
            <w:t>TAB2.8</w:t>
          </w:r>
          <w:bookmarkEnd w:id="16"/>
        </w:sdtContent>
      </w:sdt>
      <w:r w:rsidRPr="00D9488D">
        <w:rPr>
          <w:rStyle w:val="Tag"/>
          <w:rFonts w:ascii="Times New Roman" w:eastAsia="Times New Roman" w:hAnsi="Times New Roman" w:cs="Times New Roman"/>
          <w:b/>
          <w:bCs/>
          <w:sz w:val="24"/>
          <w:szCs w:val="24"/>
        </w:rPr>
        <w:t>&gt;</w:t>
      </w:r>
    </w:p>
    <w:p w:rsidR="008917CD" w:rsidRPr="00D9488D" w:rsidRDefault="00CB1AFD">
      <w:pPr>
        <w:spacing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lastRenderedPageBreak/>
        <w:t xml:space="preserve"> </w:t>
      </w:r>
    </w:p>
    <w:p w:rsidR="008917CD" w:rsidRPr="00D9488D" w:rsidRDefault="00D9488D" w:rsidP="00496AD7">
      <w:pPr>
        <w:pStyle w:val="T1"/>
        <w:rPr>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TAB2</w:t>
      </w:r>
      <w:r w:rsidRPr="00D9488D">
        <w:rPr>
          <w:rStyle w:val="Tag"/>
          <w:rFonts w:ascii="Times New Roman" w:eastAsia="Times New Roman" w:hAnsi="Times New Roman" w:cs="Times New Roman"/>
          <w:b/>
          <w:bCs/>
          <w:sz w:val="24"/>
          <w:szCs w:val="24"/>
          <w:highlight w:val="yellow"/>
        </w:rPr>
        <w:t>.9&gt;</w:t>
      </w:r>
      <w:r w:rsidR="000F3222" w:rsidRPr="00D9488D">
        <w:rPr>
          <w:rStyle w:val="TN"/>
          <w:rFonts w:ascii="Times New Roman" w:eastAsia="Times New Roman" w:hAnsi="Times New Roman" w:cs="Times New Roman"/>
          <w:b/>
          <w:bCs/>
          <w:sz w:val="24"/>
          <w:szCs w:val="24"/>
          <w:highlight w:val="yellow"/>
        </w:rPr>
        <w:t>Table</w:t>
      </w:r>
      <w:r w:rsidRPr="00D9488D">
        <w:rPr>
          <w:rStyle w:val="TN"/>
          <w:rFonts w:ascii="Times New Roman" w:eastAsia="Times New Roman" w:hAnsi="Times New Roman" w:cs="Times New Roman"/>
          <w:b/>
          <w:bCs/>
          <w:sz w:val="24"/>
          <w:szCs w:val="24"/>
          <w:highlight w:val="yellow"/>
        </w:rPr>
        <w:t xml:space="preserve"> </w:t>
      </w:r>
      <w:r w:rsidRPr="00D9488D">
        <w:rPr>
          <w:rStyle w:val="TN"/>
          <w:rFonts w:ascii="Times New Roman" w:eastAsia="Times New Roman" w:hAnsi="Times New Roman" w:cs="Times New Roman"/>
          <w:b/>
          <w:bCs/>
          <w:sz w:val="24"/>
          <w:szCs w:val="24"/>
          <w:highlight w:val="green"/>
        </w:rPr>
        <w:t>2.9:</w:t>
      </w:r>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 xml:space="preserve">Molecular </w:t>
      </w:r>
      <w:proofErr w:type="gramStart"/>
      <w:r w:rsidRPr="00D9488D">
        <w:rPr>
          <w:rFonts w:ascii="Times New Roman" w:eastAsia="Times New Roman" w:hAnsi="Times New Roman" w:cs="Times New Roman"/>
          <w:b/>
          <w:bCs/>
          <w:sz w:val="24"/>
          <w:szCs w:val="24"/>
          <w:highlight w:val="green"/>
        </w:rPr>
        <w:t>And</w:t>
      </w:r>
      <w:proofErr w:type="gramEnd"/>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 xml:space="preserve">Functional Features </w:t>
      </w:r>
      <w:r w:rsidRPr="00D9488D">
        <w:rPr>
          <w:rFonts w:ascii="Times New Roman" w:eastAsia="Times New Roman" w:hAnsi="Times New Roman" w:cs="Times New Roman"/>
          <w:b/>
          <w:bCs/>
          <w:sz w:val="24"/>
          <w:szCs w:val="24"/>
          <w:highlight w:val="green"/>
        </w:rPr>
        <w:t>Of</w:t>
      </w:r>
      <w:r w:rsidRPr="00D9488D">
        <w:rPr>
          <w:rFonts w:ascii="Times New Roman" w:eastAsia="Times New Roman" w:hAnsi="Times New Roman" w:cs="Times New Roman"/>
          <w:b/>
          <w:bCs/>
          <w:sz w:val="24"/>
          <w:szCs w:val="24"/>
          <w:highlight w:val="yellow"/>
        </w:rPr>
        <w:t xml:space="preserve"> </w:t>
      </w:r>
      <w:r w:rsidR="000F3222" w:rsidRPr="00D9488D">
        <w:rPr>
          <w:rFonts w:ascii="Times New Roman" w:eastAsia="Times New Roman" w:hAnsi="Times New Roman" w:cs="Times New Roman"/>
          <w:b/>
          <w:bCs/>
          <w:sz w:val="24"/>
          <w:szCs w:val="24"/>
          <w:highlight w:val="yellow"/>
        </w:rPr>
        <w:t>CAR</w:t>
      </w:r>
      <w:r w:rsidRPr="00D9488D">
        <w:rPr>
          <w:rFonts w:ascii="Times New Roman" w:eastAsia="Times New Roman" w:hAnsi="Times New Roman" w:cs="Times New Roman"/>
          <w:b/>
          <w:bCs/>
          <w:sz w:val="24"/>
          <w:szCs w:val="24"/>
          <w:highlight w:val="yellow"/>
        </w:rPr>
        <w:t>-</w:t>
      </w:r>
      <w:r w:rsidR="000F3222" w:rsidRPr="00D9488D">
        <w:rPr>
          <w:rFonts w:ascii="Times New Roman" w:eastAsia="Times New Roman" w:hAnsi="Times New Roman" w:cs="Times New Roman"/>
          <w:b/>
          <w:bCs/>
          <w:sz w:val="24"/>
          <w:szCs w:val="24"/>
          <w:highlight w:val="yellow"/>
        </w:rPr>
        <w:t>Macrophages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4"/>
        <w:gridCol w:w="6562"/>
      </w:tblGrid>
      <w:tr w:rsidR="008917CD" w:rsidRPr="00D9488D">
        <w:trPr>
          <w:tblHeader/>
          <w:tblCellSpacing w:w="15" w:type="dxa"/>
        </w:trPr>
        <w:tc>
          <w:tcPr>
            <w:tcW w:w="0" w:type="auto"/>
            <w:vAlign w:val="center"/>
            <w:hideMark/>
          </w:tcPr>
          <w:p w:rsidR="008917CD" w:rsidRPr="00D9488D" w:rsidRDefault="000F3222">
            <w:pPr>
              <w:pStyle w:val="T2"/>
              <w:spacing w:after="0" w:line="480" w:lineRule="auto"/>
              <w:contextualSpacing/>
              <w:jc w:val="center"/>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Feature</w:t>
            </w:r>
          </w:p>
        </w:tc>
        <w:tc>
          <w:tcPr>
            <w:tcW w:w="0" w:type="auto"/>
            <w:vAlign w:val="center"/>
            <w:hideMark/>
          </w:tcPr>
          <w:p w:rsidR="008917CD" w:rsidRPr="00D9488D" w:rsidRDefault="000F3222">
            <w:pPr>
              <w:pStyle w:val="T2"/>
              <w:spacing w:after="0" w:line="480" w:lineRule="auto"/>
              <w:contextualSpacing/>
              <w:jc w:val="center"/>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Description</w:t>
            </w:r>
          </w:p>
        </w:tc>
      </w:tr>
      <w:tr w:rsidR="008917CD" w:rsidRPr="00D9488D">
        <w:trPr>
          <w:tblCellSpacing w:w="15" w:type="dxa"/>
        </w:trPr>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Antigen Recognition</w:t>
            </w:r>
          </w:p>
        </w:tc>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Tumor-targeting </w:t>
            </w:r>
            <w:proofErr w:type="spellStart"/>
            <w:r w:rsidRPr="00D9488D">
              <w:rPr>
                <w:rFonts w:ascii="Times New Roman" w:eastAsia="Times New Roman" w:hAnsi="Times New Roman" w:cs="Times New Roman"/>
                <w:sz w:val="24"/>
                <w:szCs w:val="24"/>
              </w:rPr>
              <w:t>scF</w:t>
            </w:r>
            <w:r w:rsidRPr="00D9488D">
              <w:rPr>
                <w:rFonts w:ascii="Times New Roman" w:eastAsia="Times New Roman" w:hAnsi="Times New Roman" w:cs="Times New Roman"/>
                <w:sz w:val="24"/>
                <w:szCs w:val="24"/>
                <w:highlight w:val="green"/>
              </w:rPr>
              <w:t>vs</w:t>
            </w:r>
            <w:proofErr w:type="spellEnd"/>
            <w:r w:rsidRPr="00D9488D">
              <w:rPr>
                <w:rFonts w:ascii="Times New Roman" w:eastAsia="Times New Roman" w:hAnsi="Times New Roman" w:cs="Times New Roman"/>
                <w:sz w:val="24"/>
                <w:szCs w:val="24"/>
              </w:rPr>
              <w:t xml:space="preserve"> (e.g., against HER2)</w:t>
            </w:r>
          </w:p>
        </w:tc>
      </w:tr>
      <w:tr w:rsidR="008917CD" w:rsidRPr="00D9488D">
        <w:trPr>
          <w:tblCellSpacing w:w="15" w:type="dxa"/>
        </w:trPr>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Signaling Domains</w:t>
            </w:r>
          </w:p>
        </w:tc>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Intracellular domains from phagocytic receptors: </w:t>
            </w:r>
            <w:proofErr w:type="spellStart"/>
            <w:r w:rsidRPr="00D9488D">
              <w:rPr>
                <w:rFonts w:ascii="Times New Roman" w:eastAsia="Times New Roman" w:hAnsi="Times New Roman" w:cs="Times New Roman"/>
                <w:sz w:val="24"/>
                <w:szCs w:val="24"/>
              </w:rPr>
              <w:t>FcR</w:t>
            </w:r>
            <w:r w:rsidR="00D9488D" w:rsidRPr="00D9488D">
              <w:rPr>
                <w:rStyle w:val="GreekCharacters"/>
                <w:rFonts w:ascii="Times New Roman" w:eastAsia="Times New Roman" w:hAnsi="Times New Roman" w:cs="Times New Roman"/>
                <w:sz w:val="24"/>
                <w:szCs w:val="24"/>
                <w:highlight w:val="green"/>
              </w:rPr>
              <w:t>γ</w:t>
            </w:r>
            <w:proofErr w:type="spellEnd"/>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CD3</w:t>
            </w:r>
            <w:r w:rsidR="00D9488D" w:rsidRPr="00D9488D">
              <w:rPr>
                <w:rStyle w:val="GreekCharacters"/>
                <w:rFonts w:ascii="Times New Roman" w:eastAsia="Times New Roman" w:hAnsi="Times New Roman" w:cs="Times New Roman"/>
                <w:sz w:val="24"/>
                <w:szCs w:val="24"/>
                <w:highlight w:val="green"/>
              </w:rPr>
              <w:t>ζ</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Megf10</w:t>
            </w:r>
          </w:p>
        </w:tc>
      </w:tr>
      <w:tr w:rsidR="008917CD" w:rsidRPr="00D9488D">
        <w:trPr>
          <w:tblCellSpacing w:w="15" w:type="dxa"/>
        </w:trPr>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Phagocytosis Activation</w:t>
            </w:r>
          </w:p>
        </w:tc>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Triggered via signaling pathways including PI3K-Akt</w:t>
            </w:r>
          </w:p>
        </w:tc>
      </w:tr>
      <w:tr w:rsidR="008917CD" w:rsidRPr="00D9488D">
        <w:trPr>
          <w:tblCellSpacing w:w="15" w:type="dxa"/>
        </w:trPr>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Tumor Cell Killing Mechanisms</w:t>
            </w:r>
          </w:p>
        </w:tc>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Phagocy</w:t>
            </w:r>
            <w:r w:rsidRPr="00D9488D">
              <w:rPr>
                <w:rFonts w:ascii="Times New Roman" w:eastAsia="Times New Roman" w:hAnsi="Times New Roman" w:cs="Times New Roman"/>
                <w:sz w:val="24"/>
                <w:szCs w:val="24"/>
                <w:highlight w:val="cyan"/>
              </w:rPr>
              <w:t>t</w:t>
            </w:r>
            <w:r w:rsidRPr="00D9488D">
              <w:rPr>
                <w:rFonts w:ascii="Times New Roman" w:eastAsia="Times New Roman" w:hAnsi="Times New Roman" w:cs="Times New Roman"/>
                <w:sz w:val="24"/>
                <w:szCs w:val="24"/>
              </w:rPr>
              <w:t>osis;</w:t>
            </w:r>
            <w:r w:rsidRPr="00D9488D">
              <w:rPr>
                <w:rFonts w:ascii="Times New Roman" w:eastAsia="Times New Roman" w:hAnsi="Times New Roman" w:cs="Times New Roman"/>
                <w:sz w:val="24"/>
                <w:szCs w:val="24"/>
                <w:highlight w:val="cyan"/>
              </w:rPr>
              <w:t xml:space="preserve"> </w:t>
            </w:r>
            <w:r w:rsidRPr="00D9488D">
              <w:rPr>
                <w:rFonts w:ascii="Times New Roman" w:eastAsia="Times New Roman" w:hAnsi="Times New Roman" w:cs="Times New Roman"/>
                <w:sz w:val="24"/>
                <w:szCs w:val="24"/>
              </w:rPr>
              <w:t>secretion of ROS and NO causing stress/apoptosis</w:t>
            </w:r>
          </w:p>
        </w:tc>
      </w:tr>
      <w:tr w:rsidR="008917CD" w:rsidRPr="00D9488D">
        <w:trPr>
          <w:tblCellSpacing w:w="15" w:type="dxa"/>
        </w:trPr>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Immune Modulation</w:t>
            </w:r>
          </w:p>
        </w:tc>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Functions as antige</w:t>
            </w:r>
            <w:r w:rsidRPr="00D9488D">
              <w:rPr>
                <w:rFonts w:ascii="Times New Roman" w:eastAsia="Times New Roman" w:hAnsi="Times New Roman" w:cs="Times New Roman"/>
                <w:sz w:val="24"/>
                <w:szCs w:val="24"/>
                <w:highlight w:val="green"/>
              </w:rPr>
              <w:t>n-</w:t>
            </w:r>
            <w:r w:rsidRPr="00D9488D">
              <w:rPr>
                <w:rFonts w:ascii="Times New Roman" w:eastAsia="Times New Roman" w:hAnsi="Times New Roman" w:cs="Times New Roman"/>
                <w:sz w:val="24"/>
                <w:szCs w:val="24"/>
              </w:rPr>
              <w:t xml:space="preserve">presenting cells, bridging innate and adaptive immunity via </w:t>
            </w:r>
            <w:proofErr w:type="spellStart"/>
            <w:r w:rsidRPr="00D9488D">
              <w:rPr>
                <w:rFonts w:ascii="Times New Roman" w:eastAsia="Times New Roman" w:hAnsi="Times New Roman" w:cs="Times New Roman"/>
                <w:sz w:val="24"/>
                <w:szCs w:val="24"/>
              </w:rPr>
              <w:t>Fc</w:t>
            </w:r>
            <w:r w:rsidR="00D9488D" w:rsidRPr="00D9488D">
              <w:rPr>
                <w:rStyle w:val="GreekCharacters"/>
                <w:rFonts w:ascii="Times New Roman" w:eastAsia="Times New Roman" w:hAnsi="Times New Roman" w:cs="Times New Roman"/>
                <w:sz w:val="24"/>
                <w:szCs w:val="24"/>
                <w:highlight w:val="green"/>
              </w:rPr>
              <w:t>γ</w:t>
            </w:r>
            <w:proofErr w:type="spellEnd"/>
            <w:r w:rsidRPr="00D9488D">
              <w:rPr>
                <w:rFonts w:ascii="Times New Roman" w:eastAsia="Times New Roman" w:hAnsi="Times New Roman" w:cs="Times New Roman"/>
                <w:sz w:val="24"/>
                <w:szCs w:val="24"/>
              </w:rPr>
              <w:t xml:space="preserve"> receptor engagement</w:t>
            </w:r>
          </w:p>
        </w:tc>
      </w:tr>
      <w:tr w:rsidR="008917CD" w:rsidRPr="00D9488D">
        <w:trPr>
          <w:tblCellSpacing w:w="15" w:type="dxa"/>
        </w:trPr>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Pr</w:t>
            </w:r>
            <w:r w:rsidRPr="00D9488D">
              <w:rPr>
                <w:rFonts w:ascii="Times New Roman" w:eastAsia="Times New Roman" w:hAnsi="Times New Roman" w:cs="Times New Roman"/>
                <w:b/>
                <w:bCs/>
                <w:sz w:val="24"/>
                <w:szCs w:val="24"/>
                <w:highlight w:val="green"/>
              </w:rPr>
              <w:t>o-</w:t>
            </w:r>
            <w:r w:rsidRPr="00D9488D">
              <w:rPr>
                <w:rFonts w:ascii="Times New Roman" w:eastAsia="Times New Roman" w:hAnsi="Times New Roman" w:cs="Times New Roman"/>
                <w:b/>
                <w:bCs/>
                <w:sz w:val="24"/>
                <w:szCs w:val="24"/>
              </w:rPr>
              <w:t>inflammatory Cytokines</w:t>
            </w:r>
          </w:p>
        </w:tc>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TNF-</w:t>
            </w:r>
            <w:r w:rsidR="00D9488D" w:rsidRPr="00D9488D">
              <w:rPr>
                <w:rStyle w:val="GreekCharacters"/>
                <w:rFonts w:ascii="Times New Roman" w:eastAsia="Times New Roman" w:hAnsi="Times New Roman" w:cs="Times New Roman"/>
                <w:sz w:val="24"/>
                <w:szCs w:val="24"/>
                <w:highlight w:val="green"/>
              </w:rPr>
              <w:t>α</w:t>
            </w:r>
            <w:r w:rsidRPr="00D9488D">
              <w:rPr>
                <w:rFonts w:ascii="Times New Roman" w:eastAsia="Times New Roman" w:hAnsi="Times New Roman" w:cs="Times New Roman"/>
                <w:sz w:val="24"/>
                <w:szCs w:val="24"/>
              </w:rPr>
              <w:t xml:space="preserve"> (promotes inflammation),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12 (recruits/activates T cells),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w:t>
            </w:r>
            <w:r w:rsidR="00D9488D" w:rsidRPr="00D9488D">
              <w:rPr>
                <w:rStyle w:val="GreekCharacters"/>
                <w:rFonts w:ascii="Times New Roman" w:eastAsia="Times New Roman" w:hAnsi="Times New Roman" w:cs="Times New Roman"/>
                <w:sz w:val="24"/>
                <w:szCs w:val="24"/>
                <w:highlight w:val="green"/>
              </w:rPr>
              <w:t>β</w:t>
            </w:r>
            <w:r w:rsidRPr="00D9488D">
              <w:rPr>
                <w:rFonts w:ascii="Times New Roman" w:eastAsia="Times New Roman" w:hAnsi="Times New Roman" w:cs="Times New Roman"/>
                <w:sz w:val="24"/>
                <w:szCs w:val="24"/>
              </w:rPr>
              <w:t xml:space="preserve"> and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18 (enhanc</w:t>
            </w:r>
            <w:r w:rsidRPr="00D9488D">
              <w:rPr>
                <w:rFonts w:ascii="Times New Roman" w:eastAsia="Times New Roman" w:hAnsi="Times New Roman" w:cs="Times New Roman"/>
                <w:sz w:val="24"/>
                <w:szCs w:val="24"/>
                <w:highlight w:val="cyan"/>
              </w:rPr>
              <w:t>e</w:t>
            </w:r>
            <w:r w:rsidRPr="00D9488D">
              <w:rPr>
                <w:rFonts w:ascii="Times New Roman" w:eastAsia="Times New Roman" w:hAnsi="Times New Roman" w:cs="Times New Roman"/>
                <w:sz w:val="24"/>
                <w:szCs w:val="24"/>
              </w:rPr>
              <w:t xml:space="preserve"> innate immunity)</w:t>
            </w:r>
          </w:p>
        </w:tc>
      </w:tr>
      <w:tr w:rsidR="008917CD" w:rsidRPr="00D9488D">
        <w:trPr>
          <w:tblCellSpacing w:w="15" w:type="dxa"/>
        </w:trPr>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M1 Phenotype Markers &amp; Effects</w:t>
            </w:r>
          </w:p>
        </w:tc>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CD80, </w:t>
            </w:r>
            <w:r w:rsidRPr="00D9488D">
              <w:rPr>
                <w:rFonts w:ascii="Times New Roman" w:eastAsia="Times New Roman" w:hAnsi="Times New Roman" w:cs="Times New Roman"/>
                <w:sz w:val="24"/>
                <w:szCs w:val="24"/>
                <w:highlight w:val="cyan"/>
              </w:rPr>
              <w:t>C</w:t>
            </w:r>
            <w:r w:rsidRPr="00D9488D">
              <w:rPr>
                <w:rFonts w:ascii="Times New Roman" w:eastAsia="Times New Roman" w:hAnsi="Times New Roman" w:cs="Times New Roman"/>
                <w:sz w:val="24"/>
                <w:szCs w:val="24"/>
              </w:rPr>
              <w:t>D86, HLA-DR; secrete TNF-</w:t>
            </w:r>
            <w:r w:rsidR="00D9488D" w:rsidRPr="00D9488D">
              <w:rPr>
                <w:rStyle w:val="GreekCharacters"/>
                <w:rFonts w:ascii="Times New Roman" w:eastAsia="Times New Roman" w:hAnsi="Times New Roman" w:cs="Times New Roman"/>
                <w:sz w:val="24"/>
                <w:szCs w:val="24"/>
                <w:highlight w:val="green"/>
              </w:rPr>
              <w:t>α</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12; support anti-tumor immunity</w:t>
            </w:r>
          </w:p>
        </w:tc>
      </w:tr>
      <w:tr w:rsidR="008917CD" w:rsidRPr="00D9488D">
        <w:trPr>
          <w:tblCellSpacing w:w="15" w:type="dxa"/>
        </w:trPr>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M2</w:t>
            </w:r>
            <w:r w:rsidRPr="00D9488D">
              <w:rPr>
                <w:rFonts w:ascii="Times New Roman" w:eastAsia="Times New Roman" w:hAnsi="Times New Roman" w:cs="Times New Roman"/>
                <w:b/>
                <w:bCs/>
                <w:sz w:val="24"/>
                <w:szCs w:val="24"/>
                <w:highlight w:val="cyan"/>
              </w:rPr>
              <w:t xml:space="preserve"> </w:t>
            </w:r>
            <w:r w:rsidRPr="00D9488D">
              <w:rPr>
                <w:rFonts w:ascii="Times New Roman" w:eastAsia="Times New Roman" w:hAnsi="Times New Roman" w:cs="Times New Roman"/>
                <w:b/>
                <w:bCs/>
                <w:sz w:val="24"/>
                <w:szCs w:val="24"/>
              </w:rPr>
              <w:t>Phenotype Markers &amp; Effects</w:t>
            </w:r>
          </w:p>
        </w:tc>
        <w:tc>
          <w:tcPr>
            <w:tcW w:w="0" w:type="auto"/>
            <w:vAlign w:val="center"/>
            <w:hideMark/>
          </w:tcPr>
          <w:p w:rsidR="008917CD" w:rsidRPr="00D9488D" w:rsidRDefault="000F3222">
            <w:pPr>
              <w:pStyle w:val="T"/>
              <w:spacing w:after="0"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CD163, CD206; produce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10, TGF-</w:t>
            </w:r>
            <w:r w:rsidR="00D9488D" w:rsidRPr="00D9488D">
              <w:rPr>
                <w:rStyle w:val="GreekCharacters"/>
                <w:rFonts w:ascii="Times New Roman" w:eastAsia="Times New Roman" w:hAnsi="Times New Roman" w:cs="Times New Roman"/>
                <w:sz w:val="24"/>
                <w:szCs w:val="24"/>
                <w:highlight w:val="green"/>
              </w:rPr>
              <w:t>β</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promote immunosuppression and tumor prog</w:t>
            </w:r>
            <w:r w:rsidRPr="00D9488D">
              <w:rPr>
                <w:rFonts w:ascii="Times New Roman" w:eastAsia="Times New Roman" w:hAnsi="Times New Roman" w:cs="Times New Roman"/>
                <w:sz w:val="24"/>
                <w:szCs w:val="24"/>
                <w:highlight w:val="cyan"/>
              </w:rPr>
              <w:t>r</w:t>
            </w:r>
            <w:r w:rsidRPr="00D9488D">
              <w:rPr>
                <w:rFonts w:ascii="Times New Roman" w:eastAsia="Times New Roman" w:hAnsi="Times New Roman" w:cs="Times New Roman"/>
                <w:sz w:val="24"/>
                <w:szCs w:val="24"/>
              </w:rPr>
              <w:t>ession</w:t>
            </w:r>
          </w:p>
        </w:tc>
      </w:tr>
    </w:tbl>
    <w:p w:rsidR="008917CD" w:rsidRPr="00D9488D" w:rsidRDefault="000F3222" w:rsidP="00496AD7">
      <w:pPr>
        <w:pStyle w:val="PMI"/>
      </w:pPr>
      <w:r w:rsidRPr="00D9488D">
        <w:rPr>
          <w:rStyle w:val="Tag"/>
          <w:rFonts w:ascii="Times New Roman" w:eastAsia="Times New Roman" w:hAnsi="Times New Roman" w:cs="Times New Roman"/>
          <w:b/>
          <w:bCs/>
          <w:sz w:val="24"/>
          <w:szCs w:val="24"/>
        </w:rPr>
        <w:t>&lt;/</w:t>
      </w:r>
      <w:bookmarkStart w:id="17" w:name="bm_tab_cite_TAB2_9"/>
      <w:sdt>
        <w:sdtPr>
          <w:rPr>
            <w:rStyle w:val="Tag"/>
            <w:rFonts w:ascii="Times New Roman" w:eastAsia="Times New Roman" w:hAnsi="Times New Roman" w:cs="Times New Roman"/>
            <w:b/>
            <w:bCs/>
            <w:sz w:val="24"/>
            <w:szCs w:val="24"/>
          </w:rPr>
          <w:alias w:val="Table Citation"/>
          <w:tag w:val="tab_cite"/>
          <w:id w:val="406572851"/>
          <w:placeholder>
            <w:docPart w:val="DefaultPlaceholder_1082065158"/>
          </w:placeholder>
        </w:sdtPr>
        <w:sdtEndPr>
          <w:rPr>
            <w:rStyle w:val="Tag"/>
          </w:rPr>
        </w:sdtEndPr>
        <w:sdtContent>
          <w:r w:rsidRPr="00D9488D">
            <w:rPr>
              <w:rStyle w:val="Tag"/>
              <w:rFonts w:ascii="Times New Roman" w:eastAsia="Times New Roman" w:hAnsi="Times New Roman" w:cs="Times New Roman"/>
              <w:b/>
              <w:bCs/>
              <w:sz w:val="24"/>
              <w:szCs w:val="24"/>
            </w:rPr>
            <w:t>TAB2.9</w:t>
          </w:r>
          <w:bookmarkEnd w:id="17"/>
        </w:sdtContent>
      </w:sdt>
      <w:r w:rsidRPr="00D9488D">
        <w:rPr>
          <w:rStyle w:val="Tag"/>
          <w:rFonts w:ascii="Times New Roman" w:eastAsia="Times New Roman" w:hAnsi="Times New Roman" w:cs="Times New Roman"/>
          <w:b/>
          <w:bCs/>
          <w:sz w:val="24"/>
          <w:szCs w:val="24"/>
        </w:rPr>
        <w:t>&gt;</w:t>
      </w:r>
    </w:p>
    <w:p w:rsidR="008917CD" w:rsidRPr="00D9488D" w:rsidRDefault="00CB1AFD">
      <w:pPr>
        <w:spacing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 </w:t>
      </w:r>
    </w:p>
    <w:p w:rsidR="008917CD" w:rsidRPr="00D9488D" w:rsidRDefault="00D9488D" w:rsidP="00496AD7">
      <w:pPr>
        <w:pStyle w:val="T1"/>
        <w:rPr>
          <w:highlight w:val="yellow"/>
        </w:rPr>
      </w:pPr>
      <w:r w:rsidRPr="00D9488D">
        <w:rPr>
          <w:rStyle w:val="Tag"/>
          <w:rFonts w:ascii="Times New Roman" w:eastAsia="Times New Roman" w:hAnsi="Times New Roman" w:cs="Times New Roman"/>
          <w:sz w:val="24"/>
          <w:szCs w:val="24"/>
          <w:highlight w:val="yellow"/>
        </w:rPr>
        <w:t>&lt;</w:t>
      </w:r>
      <w:r w:rsidR="000F3222" w:rsidRPr="00D9488D">
        <w:rPr>
          <w:rStyle w:val="Tag"/>
          <w:rFonts w:ascii="Times New Roman" w:eastAsia="Times New Roman" w:hAnsi="Times New Roman" w:cs="Times New Roman"/>
          <w:sz w:val="24"/>
          <w:szCs w:val="24"/>
          <w:highlight w:val="yellow"/>
        </w:rPr>
        <w:t>TAB2</w:t>
      </w:r>
      <w:r w:rsidRPr="00D9488D">
        <w:rPr>
          <w:rStyle w:val="Tag"/>
          <w:rFonts w:ascii="Times New Roman" w:eastAsia="Times New Roman" w:hAnsi="Times New Roman" w:cs="Times New Roman"/>
          <w:sz w:val="24"/>
          <w:szCs w:val="24"/>
          <w:highlight w:val="yellow"/>
        </w:rPr>
        <w:t>.10&gt;</w:t>
      </w:r>
      <w:r w:rsidR="000F3222" w:rsidRPr="00D9488D">
        <w:rPr>
          <w:rStyle w:val="TN"/>
          <w:rFonts w:ascii="Times New Roman" w:eastAsia="Times New Roman" w:hAnsi="Times New Roman" w:cs="Times New Roman"/>
          <w:sz w:val="24"/>
          <w:szCs w:val="24"/>
          <w:highlight w:val="yellow"/>
        </w:rPr>
        <w:t>Table</w:t>
      </w:r>
      <w:r w:rsidRPr="00D9488D">
        <w:rPr>
          <w:rStyle w:val="TN"/>
          <w:rFonts w:ascii="Times New Roman" w:eastAsia="Times New Roman" w:hAnsi="Times New Roman" w:cs="Times New Roman"/>
          <w:sz w:val="24"/>
          <w:szCs w:val="24"/>
          <w:highlight w:val="yellow"/>
        </w:rPr>
        <w:t xml:space="preserve"> 2.10:</w:t>
      </w:r>
      <w:r w:rsidRPr="00D9488D">
        <w:rPr>
          <w:rFonts w:ascii="Times New Roman" w:eastAsia="Times New Roman" w:hAnsi="Times New Roman" w:cs="Times New Roman"/>
          <w:sz w:val="24"/>
          <w:szCs w:val="24"/>
          <w:highlight w:val="yellow"/>
        </w:rPr>
        <w:t xml:space="preserve"> </w:t>
      </w:r>
      <w:r w:rsidRPr="00D9488D">
        <w:rPr>
          <w:rFonts w:ascii="Times New Roman" w:eastAsia="Times New Roman" w:hAnsi="Times New Roman" w:cs="Times New Roman"/>
          <w:sz w:val="24"/>
          <w:szCs w:val="24"/>
          <w:highlight w:val="green"/>
        </w:rPr>
        <w:t>Bite</w:t>
      </w:r>
      <w:r w:rsidRPr="00D9488D">
        <w:rPr>
          <w:rFonts w:ascii="Times New Roman" w:eastAsia="Times New Roman" w:hAnsi="Times New Roman" w:cs="Times New Roman"/>
          <w:sz w:val="24"/>
          <w:szCs w:val="24"/>
          <w:highlight w:val="yellow"/>
        </w:rPr>
        <w:t xml:space="preserve"> </w:t>
      </w:r>
      <w:r w:rsidR="000F3222" w:rsidRPr="00D9488D">
        <w:rPr>
          <w:rFonts w:ascii="Times New Roman" w:eastAsia="Times New Roman" w:hAnsi="Times New Roman" w:cs="Times New Roman"/>
          <w:sz w:val="24"/>
          <w:szCs w:val="24"/>
          <w:highlight w:val="yellow"/>
        </w:rPr>
        <w:t xml:space="preserve">Molecular Components </w:t>
      </w:r>
      <w:proofErr w:type="gramStart"/>
      <w:r w:rsidRPr="00D9488D">
        <w:rPr>
          <w:rFonts w:ascii="Times New Roman" w:eastAsia="Times New Roman" w:hAnsi="Times New Roman" w:cs="Times New Roman"/>
          <w:sz w:val="24"/>
          <w:szCs w:val="24"/>
          <w:highlight w:val="green"/>
        </w:rPr>
        <w:t>And</w:t>
      </w:r>
      <w:proofErr w:type="gramEnd"/>
      <w:r w:rsidRPr="00D9488D">
        <w:rPr>
          <w:rFonts w:ascii="Times New Roman" w:eastAsia="Times New Roman" w:hAnsi="Times New Roman" w:cs="Times New Roman"/>
          <w:sz w:val="24"/>
          <w:szCs w:val="24"/>
          <w:highlight w:val="yellow"/>
        </w:rPr>
        <w:t xml:space="preserve"> </w:t>
      </w:r>
      <w:r w:rsidR="000F3222" w:rsidRPr="00D9488D">
        <w:rPr>
          <w:rFonts w:ascii="Times New Roman" w:eastAsia="Times New Roman" w:hAnsi="Times New Roman" w:cs="Times New Roman"/>
          <w:sz w:val="24"/>
          <w:szCs w:val="24"/>
          <w:highlight w:val="yellow"/>
        </w:rPr>
        <w:t>Functional Effects</w:t>
      </w:r>
    </w:p>
    <w:tbl>
      <w:tblPr>
        <w:tblStyle w:val="TableGrid"/>
        <w:tblW w:w="0" w:type="auto"/>
        <w:tblLook w:val="04A0" w:firstRow="1" w:lastRow="0" w:firstColumn="1" w:lastColumn="0" w:noHBand="0" w:noVBand="1"/>
      </w:tblPr>
      <w:tblGrid>
        <w:gridCol w:w="3080"/>
        <w:gridCol w:w="3085"/>
        <w:gridCol w:w="3077"/>
      </w:tblGrid>
      <w:tr w:rsidR="008917CD" w:rsidRPr="00D9488D">
        <w:tc>
          <w:tcPr>
            <w:tcW w:w="3116" w:type="dxa"/>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Component</w:t>
            </w:r>
          </w:p>
        </w:tc>
        <w:tc>
          <w:tcPr>
            <w:tcW w:w="3117" w:type="dxa"/>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Fun</w:t>
            </w:r>
            <w:r w:rsidRPr="00D9488D">
              <w:rPr>
                <w:rFonts w:ascii="Times New Roman" w:eastAsia="Times New Roman" w:hAnsi="Times New Roman" w:cs="Times New Roman"/>
                <w:b/>
                <w:bCs/>
                <w:sz w:val="24"/>
                <w:szCs w:val="24"/>
                <w:highlight w:val="cyan"/>
              </w:rPr>
              <w:t>c</w:t>
            </w:r>
            <w:r w:rsidRPr="00D9488D">
              <w:rPr>
                <w:rFonts w:ascii="Times New Roman" w:eastAsia="Times New Roman" w:hAnsi="Times New Roman" w:cs="Times New Roman"/>
                <w:b/>
                <w:bCs/>
                <w:sz w:val="24"/>
                <w:szCs w:val="24"/>
              </w:rPr>
              <w:t>tion</w:t>
            </w:r>
          </w:p>
        </w:tc>
        <w:tc>
          <w:tcPr>
            <w:tcW w:w="3117" w:type="dxa"/>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Clinical Impact</w:t>
            </w:r>
          </w:p>
        </w:tc>
      </w:tr>
      <w:tr w:rsidR="008917CD" w:rsidRPr="00D9488D">
        <w:tc>
          <w:tcPr>
            <w:tcW w:w="3116"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lastRenderedPageBreak/>
              <w:t>CD3</w:t>
            </w:r>
            <w:r w:rsidR="00D9488D" w:rsidRPr="00D9488D">
              <w:rPr>
                <w:rStyle w:val="GreekCharacters"/>
                <w:rFonts w:ascii="Times New Roman" w:eastAsia="Times New Roman" w:hAnsi="Times New Roman" w:cs="Times New Roman"/>
                <w:b/>
                <w:bCs/>
                <w:sz w:val="24"/>
                <w:szCs w:val="24"/>
                <w:highlight w:val="green"/>
              </w:rPr>
              <w:t>ε</w:t>
            </w:r>
            <w:r w:rsidRPr="00D9488D">
              <w:rPr>
                <w:rFonts w:ascii="Times New Roman" w:eastAsia="Times New Roman" w:hAnsi="Times New Roman" w:cs="Times New Roman"/>
                <w:b/>
                <w:bCs/>
                <w:sz w:val="24"/>
                <w:szCs w:val="24"/>
              </w:rPr>
              <w:t xml:space="preserve"> </w:t>
            </w:r>
            <w:proofErr w:type="spellStart"/>
            <w:r w:rsidRPr="00D9488D">
              <w:rPr>
                <w:rFonts w:ascii="Times New Roman" w:eastAsia="Times New Roman" w:hAnsi="Times New Roman" w:cs="Times New Roman"/>
                <w:b/>
                <w:bCs/>
                <w:sz w:val="24"/>
                <w:szCs w:val="24"/>
              </w:rPr>
              <w:t>scFv</w:t>
            </w:r>
            <w:proofErr w:type="spellEnd"/>
          </w:p>
        </w:tc>
        <w:tc>
          <w:tcPr>
            <w:tcW w:w="3117"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Binds T-cell CD3</w:t>
            </w:r>
            <w:r w:rsidR="00D9488D" w:rsidRPr="00D9488D">
              <w:rPr>
                <w:rStyle w:val="GreekCharacters"/>
                <w:rFonts w:ascii="Times New Roman" w:eastAsia="Times New Roman" w:hAnsi="Times New Roman" w:cs="Times New Roman"/>
                <w:sz w:val="24"/>
                <w:szCs w:val="24"/>
                <w:highlight w:val="green"/>
              </w:rPr>
              <w:t>ε</w:t>
            </w:r>
          </w:p>
        </w:tc>
        <w:tc>
          <w:tcPr>
            <w:tcW w:w="3117"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Activates T-cell signaling</w:t>
            </w:r>
          </w:p>
        </w:tc>
      </w:tr>
      <w:tr w:rsidR="008917CD" w:rsidRPr="00D9488D">
        <w:tc>
          <w:tcPr>
            <w:tcW w:w="3116"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 xml:space="preserve">Tumor Antigen </w:t>
            </w:r>
            <w:proofErr w:type="spellStart"/>
            <w:r w:rsidRPr="00D9488D">
              <w:rPr>
                <w:rFonts w:ascii="Times New Roman" w:eastAsia="Times New Roman" w:hAnsi="Times New Roman" w:cs="Times New Roman"/>
                <w:b/>
                <w:bCs/>
                <w:sz w:val="24"/>
                <w:szCs w:val="24"/>
              </w:rPr>
              <w:t>scFv</w:t>
            </w:r>
            <w:proofErr w:type="spellEnd"/>
          </w:p>
        </w:tc>
        <w:tc>
          <w:tcPr>
            <w:tcW w:w="3117"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Binds tumor antigen</w:t>
            </w:r>
          </w:p>
        </w:tc>
        <w:tc>
          <w:tcPr>
            <w:tcW w:w="3117"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Ensures specific targeting; risks o</w:t>
            </w:r>
            <w:r w:rsidRPr="00D9488D">
              <w:rPr>
                <w:rFonts w:ascii="Times New Roman" w:eastAsia="Times New Roman" w:hAnsi="Times New Roman" w:cs="Times New Roman"/>
                <w:sz w:val="24"/>
                <w:szCs w:val="24"/>
                <w:highlight w:val="green"/>
              </w:rPr>
              <w:t>n-</w:t>
            </w:r>
            <w:r w:rsidRPr="00D9488D">
              <w:rPr>
                <w:rFonts w:ascii="Times New Roman" w:eastAsia="Times New Roman" w:hAnsi="Times New Roman" w:cs="Times New Roman"/>
                <w:sz w:val="24"/>
                <w:szCs w:val="24"/>
              </w:rPr>
              <w:t>target/off-tumor tox</w:t>
            </w:r>
            <w:r w:rsidRPr="00D9488D">
              <w:rPr>
                <w:rFonts w:ascii="Times New Roman" w:eastAsia="Times New Roman" w:hAnsi="Times New Roman" w:cs="Times New Roman"/>
                <w:sz w:val="24"/>
                <w:szCs w:val="24"/>
                <w:highlight w:val="cyan"/>
              </w:rPr>
              <w:t>i</w:t>
            </w:r>
            <w:r w:rsidRPr="00D9488D">
              <w:rPr>
                <w:rFonts w:ascii="Times New Roman" w:eastAsia="Times New Roman" w:hAnsi="Times New Roman" w:cs="Times New Roman"/>
                <w:sz w:val="24"/>
                <w:szCs w:val="24"/>
              </w:rPr>
              <w:t>city</w:t>
            </w:r>
          </w:p>
        </w:tc>
      </w:tr>
      <w:tr w:rsidR="008917CD" w:rsidRPr="00D9488D">
        <w:tc>
          <w:tcPr>
            <w:tcW w:w="3116"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D9488D">
              <w:rPr>
                <w:rFonts w:ascii="Times New Roman" w:eastAsia="Times New Roman" w:hAnsi="Times New Roman" w:cs="Times New Roman"/>
                <w:b/>
                <w:bCs/>
                <w:sz w:val="24"/>
                <w:szCs w:val="24"/>
              </w:rPr>
              <w:t>Perforin</w:t>
            </w:r>
            <w:proofErr w:type="spellEnd"/>
          </w:p>
        </w:tc>
        <w:tc>
          <w:tcPr>
            <w:tcW w:w="3117"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Forms p</w:t>
            </w:r>
            <w:r w:rsidRPr="00D9488D">
              <w:rPr>
                <w:rFonts w:ascii="Times New Roman" w:eastAsia="Times New Roman" w:hAnsi="Times New Roman" w:cs="Times New Roman"/>
                <w:sz w:val="24"/>
                <w:szCs w:val="24"/>
                <w:highlight w:val="cyan"/>
              </w:rPr>
              <w:t>o</w:t>
            </w:r>
            <w:r w:rsidRPr="00D9488D">
              <w:rPr>
                <w:rFonts w:ascii="Times New Roman" w:eastAsia="Times New Roman" w:hAnsi="Times New Roman" w:cs="Times New Roman"/>
                <w:sz w:val="24"/>
                <w:szCs w:val="24"/>
              </w:rPr>
              <w:t>res in tumor cell membrane</w:t>
            </w:r>
          </w:p>
        </w:tc>
        <w:tc>
          <w:tcPr>
            <w:tcW w:w="3117"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Facilitates </w:t>
            </w:r>
            <w:proofErr w:type="spellStart"/>
            <w:r w:rsidRPr="00D9488D">
              <w:rPr>
                <w:rFonts w:ascii="Times New Roman" w:eastAsia="Times New Roman" w:hAnsi="Times New Roman" w:cs="Times New Roman"/>
                <w:sz w:val="24"/>
                <w:szCs w:val="24"/>
              </w:rPr>
              <w:t>granzyme</w:t>
            </w:r>
            <w:proofErr w:type="spellEnd"/>
            <w:r w:rsidRPr="00D9488D">
              <w:rPr>
                <w:rFonts w:ascii="Times New Roman" w:eastAsia="Times New Roman" w:hAnsi="Times New Roman" w:cs="Times New Roman"/>
                <w:sz w:val="24"/>
                <w:szCs w:val="24"/>
              </w:rPr>
              <w:t xml:space="preserve"> entry, tumor </w:t>
            </w:r>
            <w:proofErr w:type="spellStart"/>
            <w:r w:rsidRPr="00D9488D">
              <w:rPr>
                <w:rFonts w:ascii="Times New Roman" w:eastAsia="Times New Roman" w:hAnsi="Times New Roman" w:cs="Times New Roman"/>
                <w:sz w:val="24"/>
                <w:szCs w:val="24"/>
              </w:rPr>
              <w:t>lysis</w:t>
            </w:r>
            <w:proofErr w:type="spellEnd"/>
          </w:p>
        </w:tc>
      </w:tr>
      <w:tr w:rsidR="008917CD" w:rsidRPr="00D9488D">
        <w:tc>
          <w:tcPr>
            <w:tcW w:w="3116"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D9488D">
              <w:rPr>
                <w:rFonts w:ascii="Times New Roman" w:eastAsia="Times New Roman" w:hAnsi="Times New Roman" w:cs="Times New Roman"/>
                <w:b/>
                <w:bCs/>
                <w:sz w:val="24"/>
                <w:szCs w:val="24"/>
              </w:rPr>
              <w:t>Granzymes</w:t>
            </w:r>
            <w:proofErr w:type="spellEnd"/>
          </w:p>
        </w:tc>
        <w:tc>
          <w:tcPr>
            <w:tcW w:w="3117"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Induces apoptosis via </w:t>
            </w:r>
            <w:proofErr w:type="spellStart"/>
            <w:r w:rsidRPr="00D9488D">
              <w:rPr>
                <w:rFonts w:ascii="Times New Roman" w:eastAsia="Times New Roman" w:hAnsi="Times New Roman" w:cs="Times New Roman"/>
                <w:sz w:val="24"/>
                <w:szCs w:val="24"/>
              </w:rPr>
              <w:t>caspase</w:t>
            </w:r>
            <w:proofErr w:type="spellEnd"/>
            <w:r w:rsidRPr="00D9488D">
              <w:rPr>
                <w:rFonts w:ascii="Times New Roman" w:eastAsia="Times New Roman" w:hAnsi="Times New Roman" w:cs="Times New Roman"/>
                <w:sz w:val="24"/>
                <w:szCs w:val="24"/>
              </w:rPr>
              <w:t xml:space="preserve"> activation</w:t>
            </w:r>
          </w:p>
        </w:tc>
        <w:tc>
          <w:tcPr>
            <w:tcW w:w="3117"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Causes direct tumor cell death</w:t>
            </w:r>
          </w:p>
        </w:tc>
      </w:tr>
      <w:tr w:rsidR="008917CD" w:rsidRPr="00D9488D">
        <w:tc>
          <w:tcPr>
            <w:tcW w:w="3116"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Cytokines (IF</w:t>
            </w:r>
            <w:r w:rsidRPr="00D9488D">
              <w:rPr>
                <w:rFonts w:ascii="Times New Roman" w:eastAsia="Times New Roman" w:hAnsi="Times New Roman" w:cs="Times New Roman"/>
                <w:b/>
                <w:bCs/>
                <w:sz w:val="24"/>
                <w:szCs w:val="24"/>
                <w:highlight w:val="green"/>
              </w:rPr>
              <w:t>N-</w:t>
            </w:r>
            <w:r w:rsidR="00D9488D" w:rsidRPr="00D9488D">
              <w:rPr>
                <w:rStyle w:val="GreekCharacters"/>
                <w:rFonts w:ascii="Times New Roman" w:eastAsia="Times New Roman" w:hAnsi="Times New Roman" w:cs="Times New Roman"/>
                <w:b/>
                <w:bCs/>
                <w:sz w:val="24"/>
                <w:szCs w:val="24"/>
                <w:highlight w:val="green"/>
              </w:rPr>
              <w:t>γ</w:t>
            </w:r>
            <w:r w:rsidRPr="00D9488D">
              <w:rPr>
                <w:rStyle w:val="GreekCharacters"/>
                <w:rFonts w:ascii="Times New Roman" w:eastAsia="Times New Roman" w:hAnsi="Times New Roman" w:cs="Times New Roman"/>
                <w:b/>
                <w:bCs/>
                <w:sz w:val="24"/>
                <w:szCs w:val="24"/>
              </w:rPr>
              <w:t>,</w:t>
            </w:r>
            <w:r w:rsidRPr="00D9488D">
              <w:rPr>
                <w:rFonts w:ascii="Times New Roman" w:eastAsia="Times New Roman" w:hAnsi="Times New Roman" w:cs="Times New Roman"/>
                <w:b/>
                <w:bCs/>
                <w:sz w:val="24"/>
                <w:szCs w:val="24"/>
              </w:rPr>
              <w:t xml:space="preserve"> TNF-</w:t>
            </w:r>
            <w:r w:rsidR="00D9488D" w:rsidRPr="00D9488D">
              <w:rPr>
                <w:rStyle w:val="GreekCharacters"/>
                <w:rFonts w:ascii="Times New Roman" w:eastAsia="Times New Roman" w:hAnsi="Times New Roman" w:cs="Times New Roman"/>
                <w:b/>
                <w:bCs/>
                <w:sz w:val="24"/>
                <w:szCs w:val="24"/>
                <w:highlight w:val="green"/>
              </w:rPr>
              <w:t>α</w:t>
            </w:r>
            <w:r w:rsidRPr="00D9488D">
              <w:rPr>
                <w:rStyle w:val="GreekCharacters"/>
                <w:rFonts w:ascii="Times New Roman" w:eastAsia="Times New Roman" w:hAnsi="Times New Roman" w:cs="Times New Roman"/>
                <w:b/>
                <w:bCs/>
                <w:sz w:val="24"/>
                <w:szCs w:val="24"/>
              </w:rPr>
              <w:t>,</w:t>
            </w:r>
            <w:r w:rsidRPr="00D9488D">
              <w:rPr>
                <w:rFonts w:ascii="Times New Roman" w:eastAsia="Times New Roman" w:hAnsi="Times New Roman" w:cs="Times New Roman"/>
                <w:b/>
                <w:bCs/>
                <w:sz w:val="24"/>
                <w:szCs w:val="24"/>
              </w:rPr>
              <w:t xml:space="preserve"> I</w:t>
            </w:r>
            <w:r w:rsidRPr="00D9488D">
              <w:rPr>
                <w:rFonts w:ascii="Times New Roman" w:eastAsia="Times New Roman" w:hAnsi="Times New Roman" w:cs="Times New Roman"/>
                <w:b/>
                <w:bCs/>
                <w:sz w:val="24"/>
                <w:szCs w:val="24"/>
                <w:highlight w:val="green"/>
              </w:rPr>
              <w:t>L-</w:t>
            </w:r>
            <w:r w:rsidRPr="00D9488D">
              <w:rPr>
                <w:rFonts w:ascii="Times New Roman" w:eastAsia="Times New Roman" w:hAnsi="Times New Roman" w:cs="Times New Roman"/>
                <w:b/>
                <w:bCs/>
                <w:sz w:val="24"/>
                <w:szCs w:val="24"/>
              </w:rPr>
              <w:t>2, I</w:t>
            </w:r>
            <w:r w:rsidRPr="00D9488D">
              <w:rPr>
                <w:rFonts w:ascii="Times New Roman" w:eastAsia="Times New Roman" w:hAnsi="Times New Roman" w:cs="Times New Roman"/>
                <w:b/>
                <w:bCs/>
                <w:sz w:val="24"/>
                <w:szCs w:val="24"/>
                <w:highlight w:val="green"/>
              </w:rPr>
              <w:t>L-</w:t>
            </w:r>
            <w:r w:rsidRPr="00D9488D">
              <w:rPr>
                <w:rFonts w:ascii="Times New Roman" w:eastAsia="Times New Roman" w:hAnsi="Times New Roman" w:cs="Times New Roman"/>
                <w:b/>
                <w:bCs/>
                <w:sz w:val="24"/>
                <w:szCs w:val="24"/>
              </w:rPr>
              <w:t>6, GM-CSF)</w:t>
            </w:r>
          </w:p>
        </w:tc>
        <w:tc>
          <w:tcPr>
            <w:tcW w:w="3117"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Amplify immunity, inflammation, proliferation</w:t>
            </w:r>
          </w:p>
        </w:tc>
        <w:tc>
          <w:tcPr>
            <w:tcW w:w="3117" w:type="dxa"/>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Enhance antitumor response; drive CRS</w:t>
            </w:r>
          </w:p>
        </w:tc>
      </w:tr>
    </w:tbl>
    <w:p w:rsidR="008917CD" w:rsidRPr="00D9488D" w:rsidRDefault="000F3222" w:rsidP="00496AD7">
      <w:pPr>
        <w:pStyle w:val="PMI"/>
      </w:pPr>
      <w:r w:rsidRPr="00D9488D">
        <w:rPr>
          <w:rStyle w:val="Tag"/>
          <w:rFonts w:ascii="Times New Roman" w:eastAsia="Times New Roman" w:hAnsi="Times New Roman" w:cs="Times New Roman"/>
          <w:b/>
          <w:bCs/>
          <w:sz w:val="24"/>
          <w:szCs w:val="24"/>
        </w:rPr>
        <w:t>&lt;/</w:t>
      </w:r>
      <w:bookmarkStart w:id="18" w:name="bm_tab_cite_TAB2_10"/>
      <w:sdt>
        <w:sdtPr>
          <w:rPr>
            <w:rStyle w:val="Tag"/>
            <w:rFonts w:ascii="Times New Roman" w:eastAsia="Times New Roman" w:hAnsi="Times New Roman" w:cs="Times New Roman"/>
            <w:b/>
            <w:bCs/>
            <w:sz w:val="24"/>
            <w:szCs w:val="24"/>
          </w:rPr>
          <w:alias w:val="Table Citation"/>
          <w:tag w:val="tab_cite"/>
          <w:id w:val="1519978154"/>
          <w:placeholder>
            <w:docPart w:val="DefaultPlaceholder_1082065158"/>
          </w:placeholder>
        </w:sdtPr>
        <w:sdtEndPr>
          <w:rPr>
            <w:rStyle w:val="Tag"/>
          </w:rPr>
        </w:sdtEndPr>
        <w:sdtContent>
          <w:r w:rsidRPr="00D9488D">
            <w:rPr>
              <w:rStyle w:val="Tag"/>
              <w:rFonts w:ascii="Times New Roman" w:eastAsia="Times New Roman" w:hAnsi="Times New Roman" w:cs="Times New Roman"/>
              <w:b/>
              <w:bCs/>
              <w:sz w:val="24"/>
              <w:szCs w:val="24"/>
            </w:rPr>
            <w:t>TAB2.10</w:t>
          </w:r>
          <w:bookmarkEnd w:id="18"/>
        </w:sdtContent>
      </w:sdt>
      <w:r w:rsidRPr="00D9488D">
        <w:rPr>
          <w:rStyle w:val="Tag"/>
          <w:rFonts w:ascii="Times New Roman" w:eastAsia="Times New Roman" w:hAnsi="Times New Roman" w:cs="Times New Roman"/>
          <w:b/>
          <w:bCs/>
          <w:sz w:val="24"/>
          <w:szCs w:val="24"/>
        </w:rPr>
        <w:t>&gt;</w:t>
      </w:r>
    </w:p>
    <w:p w:rsidR="008917CD" w:rsidRPr="00D9488D" w:rsidRDefault="00CB1AFD">
      <w:pPr>
        <w:spacing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 xml:space="preserve"> </w:t>
      </w:r>
    </w:p>
    <w:p w:rsidR="008917CD" w:rsidRPr="00D9488D" w:rsidRDefault="00D9488D" w:rsidP="00496AD7">
      <w:pPr>
        <w:pStyle w:val="T1"/>
        <w:rPr>
          <w:highlight w:val="yellow"/>
        </w:rPr>
      </w:pPr>
      <w:r w:rsidRPr="00D9488D">
        <w:rPr>
          <w:rStyle w:val="Tag"/>
          <w:rFonts w:ascii="Times New Roman" w:eastAsia="Times New Roman" w:hAnsi="Times New Roman" w:cs="Times New Roman"/>
          <w:b/>
          <w:bCs/>
          <w:sz w:val="24"/>
          <w:szCs w:val="24"/>
          <w:highlight w:val="yellow"/>
        </w:rPr>
        <w:t>&lt;</w:t>
      </w:r>
      <w:r w:rsidR="000F3222" w:rsidRPr="00D9488D">
        <w:rPr>
          <w:rStyle w:val="Tag"/>
          <w:rFonts w:ascii="Times New Roman" w:eastAsia="Times New Roman" w:hAnsi="Times New Roman" w:cs="Times New Roman"/>
          <w:b/>
          <w:bCs/>
          <w:sz w:val="24"/>
          <w:szCs w:val="24"/>
          <w:highlight w:val="yellow"/>
        </w:rPr>
        <w:t>TAB2</w:t>
      </w:r>
      <w:r w:rsidRPr="00D9488D">
        <w:rPr>
          <w:rStyle w:val="Tag"/>
          <w:rFonts w:ascii="Times New Roman" w:eastAsia="Times New Roman" w:hAnsi="Times New Roman" w:cs="Times New Roman"/>
          <w:b/>
          <w:bCs/>
          <w:sz w:val="24"/>
          <w:szCs w:val="24"/>
          <w:highlight w:val="yellow"/>
        </w:rPr>
        <w:t>.11&gt;</w:t>
      </w:r>
      <w:r w:rsidR="000F3222" w:rsidRPr="00D9488D">
        <w:rPr>
          <w:rStyle w:val="TN"/>
          <w:rFonts w:ascii="Times New Roman" w:eastAsia="Times New Roman" w:hAnsi="Times New Roman" w:cs="Times New Roman"/>
          <w:b/>
          <w:bCs/>
          <w:sz w:val="24"/>
          <w:szCs w:val="24"/>
          <w:highlight w:val="yellow"/>
        </w:rPr>
        <w:t>Table</w:t>
      </w:r>
      <w:r w:rsidRPr="00D9488D">
        <w:rPr>
          <w:rStyle w:val="TN"/>
          <w:rFonts w:ascii="Times New Roman" w:eastAsia="Times New Roman" w:hAnsi="Times New Roman" w:cs="Times New Roman"/>
          <w:b/>
          <w:bCs/>
          <w:sz w:val="24"/>
          <w:szCs w:val="24"/>
          <w:highlight w:val="yellow"/>
        </w:rPr>
        <w:t xml:space="preserve"> 2.11</w:t>
      </w:r>
      <w:r w:rsidRPr="00D9488D">
        <w:rPr>
          <w:rStyle w:val="TN"/>
          <w:rFonts w:ascii="Times New Roman" w:eastAsia="Times New Roman" w:hAnsi="Times New Roman" w:cs="Times New Roman"/>
          <w:sz w:val="24"/>
          <w:szCs w:val="24"/>
          <w:highlight w:val="yellow"/>
        </w:rPr>
        <w:t>:</w:t>
      </w:r>
      <w:r w:rsidRPr="00D9488D">
        <w:rPr>
          <w:rFonts w:ascii="Times New Roman" w:eastAsia="Times New Roman" w:hAnsi="Times New Roman" w:cs="Times New Roman"/>
          <w:sz w:val="24"/>
          <w:szCs w:val="24"/>
          <w:highlight w:val="yellow"/>
        </w:rPr>
        <w:t xml:space="preserve"> </w:t>
      </w:r>
      <w:r w:rsidR="000F3222" w:rsidRPr="00D9488D">
        <w:rPr>
          <w:rFonts w:ascii="Times New Roman" w:eastAsia="Times New Roman" w:hAnsi="Times New Roman" w:cs="Times New Roman"/>
          <w:sz w:val="24"/>
          <w:szCs w:val="24"/>
          <w:highlight w:val="yellow"/>
        </w:rPr>
        <w:t>Mecha</w:t>
      </w:r>
      <w:r w:rsidR="000F3222" w:rsidRPr="00D9488D">
        <w:rPr>
          <w:rFonts w:ascii="Times New Roman" w:eastAsia="Times New Roman" w:hAnsi="Times New Roman" w:cs="Times New Roman"/>
          <w:sz w:val="24"/>
          <w:szCs w:val="24"/>
          <w:highlight w:val="cyan"/>
        </w:rPr>
        <w:t>n</w:t>
      </w:r>
      <w:r w:rsidR="000F3222" w:rsidRPr="00D9488D">
        <w:rPr>
          <w:rFonts w:ascii="Times New Roman" w:eastAsia="Times New Roman" w:hAnsi="Times New Roman" w:cs="Times New Roman"/>
          <w:sz w:val="24"/>
          <w:szCs w:val="24"/>
          <w:highlight w:val="yellow"/>
        </w:rPr>
        <w:t xml:space="preserve">istic </w:t>
      </w:r>
      <w:r w:rsidR="000F3222" w:rsidRPr="00D9488D">
        <w:rPr>
          <w:rFonts w:ascii="Times New Roman" w:eastAsia="Times New Roman" w:hAnsi="Times New Roman" w:cs="Times New Roman"/>
          <w:sz w:val="24"/>
          <w:szCs w:val="24"/>
          <w:highlight w:val="cyan"/>
        </w:rPr>
        <w:t>C</w:t>
      </w:r>
      <w:r w:rsidR="000F3222" w:rsidRPr="00D9488D">
        <w:rPr>
          <w:rFonts w:ascii="Times New Roman" w:eastAsia="Times New Roman" w:hAnsi="Times New Roman" w:cs="Times New Roman"/>
          <w:sz w:val="24"/>
          <w:szCs w:val="24"/>
          <w:highlight w:val="yellow"/>
        </w:rPr>
        <w:t xml:space="preserve">omparison </w:t>
      </w:r>
      <w:proofErr w:type="gramStart"/>
      <w:r w:rsidRPr="00D9488D">
        <w:rPr>
          <w:rFonts w:ascii="Times New Roman" w:eastAsia="Times New Roman" w:hAnsi="Times New Roman" w:cs="Times New Roman"/>
          <w:sz w:val="24"/>
          <w:szCs w:val="24"/>
          <w:highlight w:val="green"/>
        </w:rPr>
        <w:t>Of</w:t>
      </w:r>
      <w:proofErr w:type="gramEnd"/>
      <w:r w:rsidRPr="00D9488D">
        <w:rPr>
          <w:rFonts w:ascii="Times New Roman" w:eastAsia="Times New Roman" w:hAnsi="Times New Roman" w:cs="Times New Roman"/>
          <w:sz w:val="24"/>
          <w:szCs w:val="24"/>
          <w:highlight w:val="yellow"/>
        </w:rPr>
        <w:t xml:space="preserve"> Bites </w:t>
      </w:r>
      <w:r w:rsidRPr="00D9488D">
        <w:rPr>
          <w:rFonts w:ascii="Times New Roman" w:eastAsia="Times New Roman" w:hAnsi="Times New Roman" w:cs="Times New Roman"/>
          <w:sz w:val="24"/>
          <w:szCs w:val="24"/>
          <w:highlight w:val="green"/>
        </w:rPr>
        <w:t>Vs.</w:t>
      </w:r>
      <w:r w:rsidRPr="00D9488D">
        <w:rPr>
          <w:rFonts w:ascii="Times New Roman" w:eastAsia="Times New Roman" w:hAnsi="Times New Roman" w:cs="Times New Roman"/>
          <w:sz w:val="24"/>
          <w:szCs w:val="24"/>
          <w:highlight w:val="yellow"/>
        </w:rPr>
        <w:t xml:space="preserve"> </w:t>
      </w:r>
      <w:r w:rsidR="000F3222" w:rsidRPr="00D9488D">
        <w:rPr>
          <w:rFonts w:ascii="Times New Roman" w:eastAsia="Times New Roman" w:hAnsi="Times New Roman" w:cs="Times New Roman"/>
          <w:sz w:val="24"/>
          <w:szCs w:val="24"/>
          <w:highlight w:val="green"/>
        </w:rPr>
        <w:t>CAR</w:t>
      </w:r>
      <w:r w:rsidR="000F3222" w:rsidRPr="00D9488D">
        <w:rPr>
          <w:rFonts w:ascii="Times New Roman" w:eastAsia="Times New Roman" w:hAnsi="Times New Roman" w:cs="Times New Roman"/>
          <w:sz w:val="24"/>
          <w:szCs w:val="24"/>
          <w:highlight w:val="yellow"/>
        </w:rPr>
        <w:t xml:space="preserve"> </w:t>
      </w:r>
      <w:r w:rsidR="000F3222" w:rsidRPr="00D9488D">
        <w:rPr>
          <w:rFonts w:ascii="Times New Roman" w:eastAsia="Times New Roman" w:hAnsi="Times New Roman" w:cs="Times New Roman"/>
          <w:sz w:val="24"/>
          <w:szCs w:val="24"/>
          <w:highlight w:val="green"/>
        </w:rPr>
        <w:t>T</w:t>
      </w:r>
      <w:r w:rsidR="000F3222" w:rsidRPr="00D9488D">
        <w:rPr>
          <w:rFonts w:ascii="Times New Roman" w:eastAsia="Times New Roman" w:hAnsi="Times New Roman" w:cs="Times New Roman"/>
          <w:sz w:val="24"/>
          <w:szCs w:val="24"/>
          <w:highlight w:val="yellow"/>
        </w:rPr>
        <w:t xml:space="preserve"> Cells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7"/>
        <w:gridCol w:w="3343"/>
        <w:gridCol w:w="3746"/>
      </w:tblGrid>
      <w:tr w:rsidR="008917CD" w:rsidRPr="00D9488D">
        <w:trPr>
          <w:tblHeader/>
          <w:tblCellSpacing w:w="15" w:type="dxa"/>
        </w:trPr>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Feature</w:t>
            </w:r>
          </w:p>
        </w:tc>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D9488D">
              <w:rPr>
                <w:rFonts w:ascii="Times New Roman" w:eastAsia="Times New Roman" w:hAnsi="Times New Roman" w:cs="Times New Roman"/>
                <w:b/>
                <w:bCs/>
                <w:sz w:val="24"/>
                <w:szCs w:val="24"/>
              </w:rPr>
              <w:t>BiTEs</w:t>
            </w:r>
            <w:proofErr w:type="spellEnd"/>
          </w:p>
        </w:tc>
        <w:tc>
          <w:tcPr>
            <w:tcW w:w="0" w:type="auto"/>
            <w:vAlign w:val="center"/>
            <w:hideMark/>
          </w:tcPr>
          <w:p w:rsidR="008917CD" w:rsidRPr="00D9488D" w:rsidRDefault="000F3222">
            <w:pPr>
              <w:pStyle w:val="T2"/>
              <w:spacing w:before="100" w:beforeAutospacing="1" w:after="100" w:afterAutospacing="1" w:line="480" w:lineRule="auto"/>
              <w:contextualSpacing/>
              <w:rPr>
                <w:rFonts w:ascii="Times New Roman" w:eastAsia="Times New Roman" w:hAnsi="Times New Roman" w:cs="Times New Roman"/>
                <w:b/>
                <w:bCs/>
                <w:sz w:val="24"/>
                <w:szCs w:val="24"/>
              </w:rPr>
            </w:pPr>
            <w:r w:rsidRPr="00D9488D">
              <w:rPr>
                <w:rFonts w:ascii="Times New Roman" w:eastAsia="Times New Roman" w:hAnsi="Times New Roman" w:cs="Times New Roman"/>
                <w:b/>
                <w:bCs/>
                <w:sz w:val="24"/>
                <w:szCs w:val="24"/>
              </w:rPr>
              <w:t>CAR T Cells</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Recognition Mechanism</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Links native TCR via CD3</w:t>
            </w:r>
            <w:r w:rsidR="00D9488D" w:rsidRPr="00D9488D">
              <w:rPr>
                <w:rStyle w:val="GreekCharacters"/>
                <w:rFonts w:ascii="Times New Roman" w:eastAsia="Times New Roman" w:hAnsi="Times New Roman" w:cs="Times New Roman"/>
                <w:sz w:val="24"/>
                <w:szCs w:val="24"/>
                <w:highlight w:val="green"/>
              </w:rPr>
              <w:t>ε</w:t>
            </w:r>
            <w:r w:rsidRPr="00D9488D">
              <w:rPr>
                <w:rFonts w:ascii="Times New Roman" w:eastAsia="Times New Roman" w:hAnsi="Times New Roman" w:cs="Times New Roman"/>
                <w:sz w:val="24"/>
                <w:szCs w:val="24"/>
              </w:rPr>
              <w:t xml:space="preserve"> to tumor antigens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Synthetic receptor (CAR) directly binds tumor surface antigens</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MHC Dependence</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MHC-independent</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MHC-independent</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Cell Engineering Required</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highlight w:val="cyan"/>
              </w:rPr>
              <w:t>N</w:t>
            </w:r>
            <w:r w:rsidRPr="00D9488D">
              <w:rPr>
                <w:rFonts w:ascii="Times New Roman" w:eastAsia="Times New Roman" w:hAnsi="Times New Roman" w:cs="Times New Roman"/>
                <w:sz w:val="24"/>
                <w:szCs w:val="24"/>
              </w:rPr>
              <w:t>o (uses patient’s endogenous T cells)</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Yes (T cells must be genetically modified and expanded </w:t>
            </w:r>
            <w:r w:rsidRPr="00D9488D">
              <w:rPr>
                <w:rFonts w:ascii="Times New Roman" w:eastAsia="Times New Roman" w:hAnsi="Times New Roman" w:cs="Times New Roman"/>
                <w:i/>
                <w:iCs/>
                <w:sz w:val="24"/>
                <w:szCs w:val="24"/>
              </w:rPr>
              <w:t>ex vivo</w:t>
            </w:r>
            <w:r w:rsidRPr="00D9488D">
              <w:rPr>
                <w:rFonts w:ascii="Times New Roman" w:eastAsia="Times New Roman" w:hAnsi="Times New Roman" w:cs="Times New Roman"/>
                <w:sz w:val="24"/>
                <w:szCs w:val="24"/>
              </w:rPr>
              <w:t>)</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Onset of Action</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Rapid (immediate T-cell redirection upon administration)</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Delayed (requires cell infusion and </w:t>
            </w:r>
            <w:r w:rsidRPr="00D9488D">
              <w:rPr>
                <w:rFonts w:ascii="Times New Roman" w:eastAsia="Times New Roman" w:hAnsi="Times New Roman" w:cs="Times New Roman"/>
                <w:i/>
                <w:iCs/>
                <w:sz w:val="24"/>
                <w:szCs w:val="24"/>
              </w:rPr>
              <w:t>in vivo</w:t>
            </w:r>
            <w:r w:rsidRPr="00D9488D">
              <w:rPr>
                <w:rFonts w:ascii="Times New Roman" w:eastAsia="Times New Roman" w:hAnsi="Times New Roman" w:cs="Times New Roman"/>
                <w:sz w:val="24"/>
                <w:szCs w:val="24"/>
              </w:rPr>
              <w:t xml:space="preserve"> expansion)</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Duration of Effect</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Transient (short half-life, requires </w:t>
            </w:r>
            <w:r w:rsidRPr="00D9488D">
              <w:rPr>
                <w:rFonts w:ascii="Times New Roman" w:eastAsia="Times New Roman" w:hAnsi="Times New Roman" w:cs="Times New Roman"/>
                <w:sz w:val="24"/>
                <w:szCs w:val="24"/>
              </w:rPr>
              <w:lastRenderedPageBreak/>
              <w:t>continuous infusion or dosing)</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lastRenderedPageBreak/>
              <w:t xml:space="preserve">Prolonged (engineered T cells persist </w:t>
            </w:r>
            <w:r w:rsidRPr="00D9488D">
              <w:rPr>
                <w:rFonts w:ascii="Times New Roman" w:eastAsia="Times New Roman" w:hAnsi="Times New Roman" w:cs="Times New Roman"/>
                <w:sz w:val="24"/>
                <w:szCs w:val="24"/>
              </w:rPr>
              <w:lastRenderedPageBreak/>
              <w:t xml:space="preserve">and expand </w:t>
            </w:r>
            <w:r w:rsidRPr="00D9488D">
              <w:rPr>
                <w:rFonts w:ascii="Times New Roman" w:eastAsia="Times New Roman" w:hAnsi="Times New Roman" w:cs="Times New Roman"/>
                <w:i/>
                <w:iCs/>
                <w:sz w:val="24"/>
                <w:szCs w:val="24"/>
              </w:rPr>
              <w:t>in vivo</w:t>
            </w:r>
            <w:r w:rsidRPr="00D9488D">
              <w:rPr>
                <w:rFonts w:ascii="Times New Roman" w:eastAsia="Times New Roman" w:hAnsi="Times New Roman" w:cs="Times New Roman"/>
                <w:sz w:val="24"/>
                <w:szCs w:val="24"/>
              </w:rPr>
              <w:t>)</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lastRenderedPageBreak/>
              <w:t>Cytotoxic Mechanism</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TCR-CD3 signaling </w:t>
            </w:r>
            <w:r w:rsidR="00D9488D" w:rsidRPr="00D9488D">
              <w:rPr>
                <w:rFonts w:ascii="Times New Roman" w:eastAsia="Times New Roman" w:hAnsi="Times New Roman" w:cs="Times New Roman"/>
                <w:sz w:val="24"/>
                <w:szCs w:val="24"/>
                <w:highlight w:val="green"/>
              </w:rPr>
              <w:t>→</w:t>
            </w:r>
            <w:r w:rsidRPr="00D9488D">
              <w:rPr>
                <w:rFonts w:ascii="Times New Roman" w:eastAsia="Times New Roman" w:hAnsi="Times New Roman" w:cs="Times New Roman"/>
                <w:sz w:val="24"/>
                <w:szCs w:val="24"/>
              </w:rPr>
              <w:t xml:space="preserve"> </w:t>
            </w:r>
            <w:proofErr w:type="spellStart"/>
            <w:r w:rsidRPr="00D9488D">
              <w:rPr>
                <w:rFonts w:ascii="Times New Roman" w:eastAsia="Times New Roman" w:hAnsi="Times New Roman" w:cs="Times New Roman"/>
                <w:sz w:val="24"/>
                <w:szCs w:val="24"/>
              </w:rPr>
              <w:t>perforin</w:t>
            </w:r>
            <w:proofErr w:type="spellEnd"/>
            <w:r w:rsidRPr="00D9488D">
              <w:rPr>
                <w:rFonts w:ascii="Times New Roman" w:eastAsia="Times New Roman" w:hAnsi="Times New Roman" w:cs="Times New Roman"/>
                <w:sz w:val="24"/>
                <w:szCs w:val="24"/>
              </w:rPr>
              <w:t>/</w:t>
            </w:r>
            <w:proofErr w:type="spellStart"/>
            <w:r w:rsidRPr="00D9488D">
              <w:rPr>
                <w:rFonts w:ascii="Times New Roman" w:eastAsia="Times New Roman" w:hAnsi="Times New Roman" w:cs="Times New Roman"/>
                <w:sz w:val="24"/>
                <w:szCs w:val="24"/>
              </w:rPr>
              <w:t>granzyme</w:t>
            </w:r>
            <w:proofErr w:type="spellEnd"/>
            <w:r w:rsidRPr="00D9488D">
              <w:rPr>
                <w:rFonts w:ascii="Times New Roman" w:eastAsia="Times New Roman" w:hAnsi="Times New Roman" w:cs="Times New Roman"/>
                <w:sz w:val="24"/>
                <w:szCs w:val="24"/>
              </w:rPr>
              <w:t xml:space="preserve"> release</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 xml:space="preserve">CAR signaling </w:t>
            </w:r>
            <w:r w:rsidR="00D9488D" w:rsidRPr="00D9488D">
              <w:rPr>
                <w:rFonts w:ascii="Times New Roman" w:eastAsia="Times New Roman" w:hAnsi="Times New Roman" w:cs="Times New Roman"/>
                <w:sz w:val="24"/>
                <w:szCs w:val="24"/>
                <w:highlight w:val="green"/>
              </w:rPr>
              <w:t>→</w:t>
            </w:r>
            <w:r w:rsidRPr="00D9488D">
              <w:rPr>
                <w:rFonts w:ascii="Times New Roman" w:eastAsia="Times New Roman" w:hAnsi="Times New Roman" w:cs="Times New Roman"/>
                <w:sz w:val="24"/>
                <w:szCs w:val="24"/>
              </w:rPr>
              <w:t xml:space="preserve"> </w:t>
            </w:r>
            <w:proofErr w:type="spellStart"/>
            <w:r w:rsidRPr="00D9488D">
              <w:rPr>
                <w:rFonts w:ascii="Times New Roman" w:eastAsia="Times New Roman" w:hAnsi="Times New Roman" w:cs="Times New Roman"/>
                <w:sz w:val="24"/>
                <w:szCs w:val="24"/>
              </w:rPr>
              <w:t>perforin</w:t>
            </w:r>
            <w:proofErr w:type="spellEnd"/>
            <w:r w:rsidRPr="00D9488D">
              <w:rPr>
                <w:rFonts w:ascii="Times New Roman" w:eastAsia="Times New Roman" w:hAnsi="Times New Roman" w:cs="Times New Roman"/>
                <w:sz w:val="24"/>
                <w:szCs w:val="24"/>
              </w:rPr>
              <w:t>/</w:t>
            </w:r>
            <w:proofErr w:type="spellStart"/>
            <w:r w:rsidRPr="00D9488D">
              <w:rPr>
                <w:rFonts w:ascii="Times New Roman" w:eastAsia="Times New Roman" w:hAnsi="Times New Roman" w:cs="Times New Roman"/>
                <w:sz w:val="24"/>
                <w:szCs w:val="24"/>
              </w:rPr>
              <w:t>granzyme</w:t>
            </w:r>
            <w:proofErr w:type="spellEnd"/>
            <w:r w:rsidRPr="00D9488D">
              <w:rPr>
                <w:rFonts w:ascii="Times New Roman" w:eastAsia="Times New Roman" w:hAnsi="Times New Roman" w:cs="Times New Roman"/>
                <w:sz w:val="24"/>
                <w:szCs w:val="24"/>
              </w:rPr>
              <w:t xml:space="preserve"> release</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Cytokine Profile</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IF</w:t>
            </w:r>
            <w:r w:rsidRPr="00D9488D">
              <w:rPr>
                <w:rFonts w:ascii="Times New Roman" w:eastAsia="Times New Roman" w:hAnsi="Times New Roman" w:cs="Times New Roman"/>
                <w:sz w:val="24"/>
                <w:szCs w:val="24"/>
                <w:highlight w:val="green"/>
              </w:rPr>
              <w:t>N-</w:t>
            </w:r>
            <w:r w:rsidR="00D9488D" w:rsidRPr="00D9488D">
              <w:rPr>
                <w:rStyle w:val="GreekCharacters"/>
                <w:rFonts w:ascii="Times New Roman" w:eastAsia="Times New Roman" w:hAnsi="Times New Roman" w:cs="Times New Roman"/>
                <w:sz w:val="24"/>
                <w:szCs w:val="24"/>
                <w:highlight w:val="green"/>
              </w:rPr>
              <w:t>γ</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TNF-</w:t>
            </w:r>
            <w:r w:rsidR="00D9488D" w:rsidRPr="00D9488D">
              <w:rPr>
                <w:rStyle w:val="GreekCharacters"/>
                <w:rFonts w:ascii="Times New Roman" w:eastAsia="Times New Roman" w:hAnsi="Times New Roman" w:cs="Times New Roman"/>
                <w:sz w:val="24"/>
                <w:szCs w:val="24"/>
                <w:highlight w:val="green"/>
              </w:rPr>
              <w:t>α</w:t>
            </w:r>
            <w:r w:rsidRPr="00D9488D">
              <w:rPr>
                <w:rStyle w:val="GreekCharacters"/>
                <w:rFonts w:ascii="Times New Roman" w:eastAsia="Times New Roman" w:hAnsi="Times New Roman" w:cs="Times New Roman"/>
                <w:sz w:val="24"/>
                <w:szCs w:val="24"/>
              </w:rPr>
              <w:t>,</w:t>
            </w:r>
            <w:r w:rsidRPr="00D9488D">
              <w:rPr>
                <w:rFonts w:ascii="Times New Roman" w:eastAsia="Times New Roman" w:hAnsi="Times New Roman" w:cs="Times New Roman"/>
                <w:sz w:val="24"/>
                <w:szCs w:val="24"/>
              </w:rPr>
              <w:t xml:space="preserve">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2, I</w:t>
            </w:r>
            <w:r w:rsidRPr="00D9488D">
              <w:rPr>
                <w:rFonts w:ascii="Times New Roman" w:eastAsia="Times New Roman" w:hAnsi="Times New Roman" w:cs="Times New Roman"/>
                <w:sz w:val="24"/>
                <w:szCs w:val="24"/>
                <w:highlight w:val="green"/>
              </w:rPr>
              <w:t>L-</w:t>
            </w:r>
            <w:r w:rsidRPr="00D9488D">
              <w:rPr>
                <w:rFonts w:ascii="Times New Roman" w:eastAsia="Times New Roman" w:hAnsi="Times New Roman" w:cs="Times New Roman"/>
                <w:sz w:val="24"/>
                <w:szCs w:val="24"/>
              </w:rPr>
              <w:t>6, GM-CSF</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Similar cytokine release, often with more pronounced CRS and neurotoxicity</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Manufacturing</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Off-the-shelf biologic</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highlight w:val="cyan"/>
              </w:rPr>
            </w:pPr>
            <w:r w:rsidRPr="00D9488D">
              <w:rPr>
                <w:rFonts w:ascii="Times New Roman" w:eastAsia="Times New Roman" w:hAnsi="Times New Roman" w:cs="Times New Roman"/>
                <w:sz w:val="24"/>
                <w:szCs w:val="24"/>
                <w:highlight w:val="cyan"/>
              </w:rPr>
              <w:t>Autologous or allogeneic cell product</w:t>
            </w:r>
          </w:p>
        </w:tc>
      </w:tr>
      <w:tr w:rsidR="008917CD" w:rsidRPr="00D9488D">
        <w:trPr>
          <w:tblCellSpacing w:w="15" w:type="dxa"/>
        </w:trPr>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b/>
                <w:bCs/>
                <w:sz w:val="24"/>
                <w:szCs w:val="24"/>
              </w:rPr>
              <w:t>Clini</w:t>
            </w:r>
            <w:r w:rsidRPr="00D9488D">
              <w:rPr>
                <w:rFonts w:ascii="Times New Roman" w:eastAsia="Times New Roman" w:hAnsi="Times New Roman" w:cs="Times New Roman"/>
                <w:b/>
                <w:bCs/>
                <w:sz w:val="24"/>
                <w:szCs w:val="24"/>
                <w:highlight w:val="cyan"/>
              </w:rPr>
              <w:t>c</w:t>
            </w:r>
            <w:r w:rsidRPr="00D9488D">
              <w:rPr>
                <w:rFonts w:ascii="Times New Roman" w:eastAsia="Times New Roman" w:hAnsi="Times New Roman" w:cs="Times New Roman"/>
                <w:b/>
                <w:bCs/>
                <w:sz w:val="24"/>
                <w:szCs w:val="24"/>
              </w:rPr>
              <w:t>al Flexibility</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Broa</w:t>
            </w:r>
            <w:bookmarkStart w:id="19" w:name="_GoBack"/>
            <w:bookmarkEnd w:id="19"/>
            <w:r w:rsidRPr="00D9488D">
              <w:rPr>
                <w:rFonts w:ascii="Times New Roman" w:eastAsia="Times New Roman" w:hAnsi="Times New Roman" w:cs="Times New Roman"/>
                <w:sz w:val="24"/>
                <w:szCs w:val="24"/>
              </w:rPr>
              <w:t>d applicability and off the shelf advantage</w:t>
            </w:r>
          </w:p>
        </w:tc>
        <w:tc>
          <w:tcPr>
            <w:tcW w:w="0" w:type="auto"/>
            <w:vAlign w:val="center"/>
            <w:hideMark/>
          </w:tcPr>
          <w:p w:rsidR="008917CD" w:rsidRPr="00D9488D" w:rsidRDefault="000F3222">
            <w:pPr>
              <w:pStyle w:val="T"/>
              <w:spacing w:before="100" w:beforeAutospacing="1" w:after="100" w:afterAutospacing="1" w:line="480" w:lineRule="auto"/>
              <w:contextualSpacing/>
              <w:rPr>
                <w:rFonts w:ascii="Times New Roman" w:eastAsia="Times New Roman" w:hAnsi="Times New Roman" w:cs="Times New Roman"/>
                <w:sz w:val="24"/>
                <w:szCs w:val="24"/>
              </w:rPr>
            </w:pPr>
            <w:r w:rsidRPr="00D9488D">
              <w:rPr>
                <w:rFonts w:ascii="Times New Roman" w:eastAsia="Times New Roman" w:hAnsi="Times New Roman" w:cs="Times New Roman"/>
                <w:sz w:val="24"/>
                <w:szCs w:val="24"/>
              </w:rPr>
              <w:t>Determined by manufacturing timeline and patient T-cell fitness</w:t>
            </w:r>
          </w:p>
        </w:tc>
      </w:tr>
    </w:tbl>
    <w:p w:rsidR="008917CD" w:rsidRPr="00D9488D" w:rsidRDefault="000F3222" w:rsidP="00496AD7">
      <w:pPr>
        <w:pStyle w:val="PMI"/>
      </w:pPr>
      <w:r w:rsidRPr="00D9488D">
        <w:rPr>
          <w:rStyle w:val="Tag"/>
          <w:rFonts w:ascii="Times New Roman" w:eastAsia="Times New Roman" w:hAnsi="Times New Roman" w:cs="Times New Roman"/>
          <w:b/>
          <w:bCs/>
          <w:sz w:val="24"/>
          <w:szCs w:val="24"/>
        </w:rPr>
        <w:t>&lt;/</w:t>
      </w:r>
      <w:bookmarkStart w:id="20" w:name="bm_tab_cite_TAB2_11"/>
      <w:sdt>
        <w:sdtPr>
          <w:rPr>
            <w:rStyle w:val="Tag"/>
            <w:rFonts w:ascii="Times New Roman" w:eastAsia="Times New Roman" w:hAnsi="Times New Roman" w:cs="Times New Roman"/>
            <w:b/>
            <w:bCs/>
            <w:sz w:val="24"/>
            <w:szCs w:val="24"/>
          </w:rPr>
          <w:alias w:val="Table Citation"/>
          <w:tag w:val="tab_cite"/>
          <w:id w:val="-1960480296"/>
          <w:placeholder>
            <w:docPart w:val="DefaultPlaceholder_1082065158"/>
          </w:placeholder>
        </w:sdtPr>
        <w:sdtEndPr>
          <w:rPr>
            <w:rStyle w:val="Tag"/>
          </w:rPr>
        </w:sdtEndPr>
        <w:sdtContent>
          <w:r w:rsidRPr="00D9488D">
            <w:rPr>
              <w:rStyle w:val="Tag"/>
              <w:rFonts w:ascii="Times New Roman" w:eastAsia="Times New Roman" w:hAnsi="Times New Roman" w:cs="Times New Roman"/>
              <w:b/>
              <w:bCs/>
              <w:sz w:val="24"/>
              <w:szCs w:val="24"/>
            </w:rPr>
            <w:t>TAB2.11</w:t>
          </w:r>
          <w:bookmarkEnd w:id="20"/>
        </w:sdtContent>
      </w:sdt>
      <w:r w:rsidRPr="00D9488D">
        <w:rPr>
          <w:rStyle w:val="Tag"/>
          <w:rFonts w:ascii="Times New Roman" w:eastAsia="Times New Roman" w:hAnsi="Times New Roman" w:cs="Times New Roman"/>
          <w:b/>
          <w:bCs/>
          <w:sz w:val="24"/>
          <w:szCs w:val="24"/>
        </w:rPr>
        <w:t>&gt;</w:t>
      </w:r>
    </w:p>
    <w:p w:rsidR="008917CD" w:rsidRPr="00D9488D" w:rsidRDefault="008917CD">
      <w:pPr>
        <w:spacing w:before="100" w:beforeAutospacing="1" w:after="100" w:afterAutospacing="1" w:line="480" w:lineRule="auto"/>
        <w:contextualSpacing/>
        <w:rPr>
          <w:rFonts w:ascii="Times New Roman" w:hAnsi="Times New Roman" w:cs="Times New Roman"/>
          <w:sz w:val="24"/>
          <w:szCs w:val="24"/>
        </w:rPr>
      </w:pPr>
    </w:p>
    <w:sectPr w:rsidR="008917CD" w:rsidRPr="00D9488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 w:author="Winter, Ariel" w:date="2025-11-07T10:29:00Z" w:initials="AW">
    <w:p w:rsidR="000F3222" w:rsidRDefault="000F3222" w:rsidP="00C16908">
      <w:pPr>
        <w:pStyle w:val="CommentText"/>
      </w:pPr>
      <w:r>
        <w:rPr>
          <w:rStyle w:val="CommentReference"/>
        </w:rPr>
        <w:annotationRef/>
      </w:r>
      <w:r>
        <w:t>Comp: Query AU: Is the callout for Figure 2.1 okay here?</w:t>
      </w:r>
    </w:p>
  </w:comment>
</w:comments>
</file>

<file path=word/commentsExtended.xml><?xml version="1.0" encoding="utf-8"?>
<w15:commentsEx xmlns:w="http://schemas.openxmlformats.org/wordprocessingml/2006/main"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15:commentEx w15:paraId="2CD27B48" w15:done="0"/>
</w15:commentsEx>
</file>

<file path=word/commentsExtensible.xml><?xml version="1.0" encoding="utf-8"?>
<w16cex:commentsExtensible xmlns:w16cex="http://schemas.microsoft.com/office/word/2018/wordml/cex" xmlns:mc="http://schemas.openxmlformats.org/markup-compatibility/2006" xmlns:aink="http://schemas.microsoft.com/office/drawing/2016/ink" xmlns:am3d="http://schemas.microsoft.com/office/drawing/2017/model3d" xmlns:cr="http://schemas.microsoft.com/office/comments/2020/reactio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cr w16du wp14">
  <w16cex:commentExtensible w16cex:dateUtc="2025-10-01T16:43:00Z" w16cex:durableId="6D72B82D"/>
</w16cex:commentsExtensible>
</file>

<file path=word/commentsIds.xml><?xml version="1.0" encoding="utf-8"?>
<w16cid:commentsIds xmlns:w="http://schemas.openxmlformats.org/wordprocessingml/2006/main"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16cid:commentId w16cid:paraId="2CD27B48" w16cid:durableId="6D72B8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2DB87"/>
    <w:multiLevelType w:val="hybridMultilevel"/>
    <w:tmpl w:val="3BACAFAE"/>
    <w:lvl w:ilvl="0" w:tplc="37CCFF04">
      <w:start w:val="1"/>
      <w:numFmt w:val="decimal"/>
      <w:lvlText w:val="%1."/>
      <w:lvlJc w:val="left"/>
      <w:pPr>
        <w:ind w:left="720" w:hanging="360"/>
      </w:pPr>
    </w:lvl>
    <w:lvl w:ilvl="1" w:tplc="E4A64E4A">
      <w:start w:val="1"/>
      <w:numFmt w:val="lowerLetter"/>
      <w:lvlText w:val="%2."/>
      <w:lvlJc w:val="left"/>
      <w:pPr>
        <w:ind w:left="1440" w:hanging="360"/>
      </w:pPr>
    </w:lvl>
    <w:lvl w:ilvl="2" w:tplc="071E8D84">
      <w:start w:val="1"/>
      <w:numFmt w:val="lowerRoman"/>
      <w:lvlText w:val="%3."/>
      <w:lvlJc w:val="right"/>
      <w:pPr>
        <w:ind w:left="2160" w:hanging="180"/>
      </w:pPr>
    </w:lvl>
    <w:lvl w:ilvl="3" w:tplc="7370F048">
      <w:start w:val="1"/>
      <w:numFmt w:val="decimal"/>
      <w:lvlText w:val="%4."/>
      <w:lvlJc w:val="left"/>
      <w:pPr>
        <w:ind w:left="2880" w:hanging="360"/>
      </w:pPr>
    </w:lvl>
    <w:lvl w:ilvl="4" w:tplc="8B7A5D1A">
      <w:start w:val="1"/>
      <w:numFmt w:val="lowerLetter"/>
      <w:lvlText w:val="%5."/>
      <w:lvlJc w:val="left"/>
      <w:pPr>
        <w:ind w:left="3600" w:hanging="360"/>
      </w:pPr>
    </w:lvl>
    <w:lvl w:ilvl="5" w:tplc="43A0E3FE">
      <w:start w:val="1"/>
      <w:numFmt w:val="lowerRoman"/>
      <w:lvlText w:val="%6."/>
      <w:lvlJc w:val="right"/>
      <w:pPr>
        <w:ind w:left="4320" w:hanging="180"/>
      </w:pPr>
    </w:lvl>
    <w:lvl w:ilvl="6" w:tplc="468A9048">
      <w:start w:val="1"/>
      <w:numFmt w:val="decimal"/>
      <w:lvlText w:val="%7."/>
      <w:lvlJc w:val="left"/>
      <w:pPr>
        <w:ind w:left="5040" w:hanging="360"/>
      </w:pPr>
    </w:lvl>
    <w:lvl w:ilvl="7" w:tplc="B364884A">
      <w:start w:val="1"/>
      <w:numFmt w:val="lowerLetter"/>
      <w:lvlText w:val="%8."/>
      <w:lvlJc w:val="left"/>
      <w:pPr>
        <w:ind w:left="5760" w:hanging="360"/>
      </w:pPr>
    </w:lvl>
    <w:lvl w:ilvl="8" w:tplc="F3104450">
      <w:start w:val="1"/>
      <w:numFmt w:val="lowerRoman"/>
      <w:lvlText w:val="%9."/>
      <w:lvlJc w:val="right"/>
      <w:pPr>
        <w:ind w:left="6480" w:hanging="180"/>
      </w:pPr>
    </w:lvl>
  </w:abstractNum>
  <w:abstractNum w:abstractNumId="1">
    <w:nsid w:val="3F637B71"/>
    <w:multiLevelType w:val="multilevel"/>
    <w:tmpl w:val="4DA05A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DC432C"/>
    <w:multiLevelType w:val="hybridMultilevel"/>
    <w:tmpl w:val="80BE7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276D95"/>
    <w:multiLevelType w:val="hybridMultilevel"/>
    <w:tmpl w:val="6890E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people.xml><?xml version="1.0" encoding="utf-8"?>
<w15:people xmlns:w="http://schemas.openxmlformats.org/wordprocessingml/2006/main"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15:person w15:author="Winter, Ariel">
    <w15:presenceInfo w15:providerId="AD" w15:userId="S::Ariel.Winter@wolterskluwer.com::5cab0ecc-18c6-49e8-ac8f-306e4c1abc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4DB3"/>
    <w:rsid w:val="00004AA3"/>
    <w:rsid w:val="000411EC"/>
    <w:rsid w:val="000C1940"/>
    <w:rsid w:val="000E74F1"/>
    <w:rsid w:val="000F3222"/>
    <w:rsid w:val="00115003"/>
    <w:rsid w:val="00206D74"/>
    <w:rsid w:val="00207EB3"/>
    <w:rsid w:val="002115CD"/>
    <w:rsid w:val="002226DD"/>
    <w:rsid w:val="002B69D1"/>
    <w:rsid w:val="002D13B4"/>
    <w:rsid w:val="002D25DD"/>
    <w:rsid w:val="00323D57"/>
    <w:rsid w:val="00374DB3"/>
    <w:rsid w:val="003B53AF"/>
    <w:rsid w:val="00470D30"/>
    <w:rsid w:val="00496AD7"/>
    <w:rsid w:val="00506507"/>
    <w:rsid w:val="0069394F"/>
    <w:rsid w:val="006E6FDD"/>
    <w:rsid w:val="00750D08"/>
    <w:rsid w:val="00757394"/>
    <w:rsid w:val="00757C17"/>
    <w:rsid w:val="007A7CF4"/>
    <w:rsid w:val="00855C28"/>
    <w:rsid w:val="00861EBF"/>
    <w:rsid w:val="00871627"/>
    <w:rsid w:val="0087712C"/>
    <w:rsid w:val="008917CD"/>
    <w:rsid w:val="0089433A"/>
    <w:rsid w:val="008B282B"/>
    <w:rsid w:val="008B3834"/>
    <w:rsid w:val="00936D8A"/>
    <w:rsid w:val="00947F7C"/>
    <w:rsid w:val="00974065"/>
    <w:rsid w:val="009C5A95"/>
    <w:rsid w:val="00B4622A"/>
    <w:rsid w:val="00B80FCC"/>
    <w:rsid w:val="00C16908"/>
    <w:rsid w:val="00C24032"/>
    <w:rsid w:val="00C87092"/>
    <w:rsid w:val="00CB1AFD"/>
    <w:rsid w:val="00CE0038"/>
    <w:rsid w:val="00D36DCD"/>
    <w:rsid w:val="00D83AFA"/>
    <w:rsid w:val="00D9488D"/>
    <w:rsid w:val="00DA0180"/>
    <w:rsid w:val="00E044B1"/>
    <w:rsid w:val="00E44573"/>
    <w:rsid w:val="00E62F31"/>
    <w:rsid w:val="00EE0D42"/>
    <w:rsid w:val="00F12645"/>
    <w:rsid w:val="3BFEA0EC"/>
    <w:rsid w:val="40185874"/>
    <w:rsid w:val="60A5777B"/>
    <w:rsid w:val="6C74F64C"/>
    <w:rsid w:val="709E65E0"/>
    <w:rsid w:val="75BA199C"/>
    <w:rsid w:val="79BD8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9D1"/>
    <w:pPr>
      <w:spacing w:after="200" w:line="276" w:lineRule="auto"/>
    </w:p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Pr>
      <w:rFonts w:eastAsiaTheme="majorEastAsia" w:cstheme="majorBidi"/>
      <w:color w:val="2E74B5" w:themeColor="accent1" w:themeShade="BF"/>
      <w:sz w:val="28"/>
      <w:szCs w:val="28"/>
      <w:lang w:val="en-US"/>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n-US"/>
    </w:rPr>
  </w:style>
  <w:style w:type="table" w:styleId="TableGrid">
    <w:name w:val="Table Grid"/>
    <w:basedOn w:val="TableNormal"/>
    <w:uiPriority w:val="3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Revision">
    <w:name w:val="Revision"/>
    <w:hidden/>
    <w:uiPriority w:val="99"/>
    <w:semiHidden/>
    <w:pPr>
      <w:spacing w:after="0" w:line="240" w:lineRule="auto"/>
    </w:pPr>
    <w:rPr>
      <w:lang w:val="en-US"/>
    </w:rPr>
  </w:style>
  <w:style w:type="paragraph" w:customStyle="1" w:styleId="CN">
    <w:name w:val="CN"/>
    <w:basedOn w:val="Normal"/>
    <w:qFormat/>
    <w:pPr>
      <w:spacing w:before="100" w:beforeAutospacing="1" w:after="100" w:afterAutospacing="1" w:line="480" w:lineRule="auto"/>
      <w:contextualSpacing/>
      <w:outlineLvl w:val="0"/>
    </w:pPr>
  </w:style>
  <w:style w:type="paragraph" w:customStyle="1" w:styleId="CT">
    <w:name w:val="CT"/>
    <w:qFormat/>
    <w:rsid w:val="009C5A95"/>
    <w:pPr>
      <w:spacing w:before="100" w:beforeAutospacing="1" w:after="100" w:afterAutospacing="1" w:line="480" w:lineRule="auto"/>
      <w:contextualSpacing/>
      <w:outlineLvl w:val="0"/>
    </w:pPr>
    <w:rPr>
      <w:lang w:val="en-US"/>
    </w:rPr>
  </w:style>
  <w:style w:type="paragraph" w:customStyle="1" w:styleId="H1">
    <w:name w:val="H1"/>
    <w:basedOn w:val="Heading2"/>
    <w:qFormat/>
    <w:pPr>
      <w:spacing w:line="480" w:lineRule="auto"/>
      <w:contextualSpacing/>
    </w:pPr>
  </w:style>
  <w:style w:type="character" w:customStyle="1" w:styleId="Tag">
    <w:name w:val="Tag"/>
  </w:style>
  <w:style w:type="character" w:customStyle="1" w:styleId="CN0">
    <w:name w:val="CN"/>
  </w:style>
  <w:style w:type="character" w:customStyle="1" w:styleId="CW">
    <w:name w:val="CW"/>
  </w:style>
  <w:style w:type="paragraph" w:customStyle="1" w:styleId="PMI">
    <w:name w:val="PMI"/>
    <w:basedOn w:val="Normal"/>
    <w:qFormat/>
    <w:rsid w:val="009C5A95"/>
    <w:pPr>
      <w:spacing w:line="480" w:lineRule="auto"/>
      <w:contextualSpacing/>
    </w:pPr>
  </w:style>
  <w:style w:type="paragraph" w:customStyle="1" w:styleId="TXT-FLUSH">
    <w:name w:val="TXT-FLUSH"/>
    <w:qFormat/>
    <w:rPr>
      <w:lang w:val="en-US"/>
    </w:rPr>
  </w:style>
  <w:style w:type="paragraph" w:customStyle="1" w:styleId="H2">
    <w:name w:val="H2"/>
    <w:basedOn w:val="Normal"/>
    <w:next w:val="Normal"/>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character" w:customStyle="1" w:styleId="BulletManualBodyList">
    <w:name w:val="BulletManualBodyList"/>
  </w:style>
  <w:style w:type="paragraph" w:customStyle="1" w:styleId="BL-FIRST">
    <w:name w:val="BL-FIRST"/>
    <w:qFormat/>
    <w:rPr>
      <w:lang w:val="en-US"/>
    </w:rPr>
  </w:style>
  <w:style w:type="paragraph" w:customStyle="1" w:styleId="BL-MID">
    <w:name w:val="BL-MID"/>
    <w:qFormat/>
    <w:rPr>
      <w:lang w:val="en-US"/>
    </w:rPr>
  </w:style>
  <w:style w:type="character" w:customStyle="1" w:styleId="EgyptianCopticCharacters">
    <w:name w:val="EgyptianCopticCharacters"/>
  </w:style>
  <w:style w:type="character" w:customStyle="1" w:styleId="GreekCharacters">
    <w:name w:val="GreekCharacters"/>
  </w:style>
  <w:style w:type="paragraph" w:customStyle="1" w:styleId="BL-LAST">
    <w:name w:val="BL-LAST"/>
    <w:qFormat/>
    <w:rPr>
      <w:lang w:val="en-US"/>
    </w:rPr>
  </w:style>
  <w:style w:type="character" w:customStyle="1" w:styleId="TableCitation">
    <w:name w:val="TableCitation"/>
  </w:style>
  <w:style w:type="paragraph" w:customStyle="1" w:styleId="TablePlaceHolder">
    <w:name w:val="Table_Place_Holder"/>
    <w:qFormat/>
    <w:rPr>
      <w:lang w:val="en-US"/>
    </w:rPr>
  </w:style>
  <w:style w:type="paragraph" w:customStyle="1" w:styleId="H10">
    <w:name w:val="H1"/>
    <w:qFormat/>
    <w:rPr>
      <w:lang w:val="en-US"/>
    </w:rPr>
  </w:style>
  <w:style w:type="paragraph" w:customStyle="1" w:styleId="H20">
    <w:name w:val="H2"/>
    <w:qFormat/>
    <w:rPr>
      <w:lang w:val="en-US"/>
    </w:rPr>
  </w:style>
  <w:style w:type="paragraph" w:customStyle="1" w:styleId="H21">
    <w:name w:val="H2"/>
    <w:next w:val="Normal"/>
    <w:uiPriority w:val="9"/>
    <w:unhideWhenUsed/>
    <w:qFormat/>
    <w:rsid w:val="009C5A95"/>
    <w:pPr>
      <w:keepNext/>
      <w:keepLines/>
      <w:spacing w:before="160" w:after="80"/>
      <w:outlineLvl w:val="1"/>
    </w:pPr>
    <w:rPr>
      <w:rFonts w:asciiTheme="majorHAnsi" w:eastAsiaTheme="majorEastAsia" w:hAnsiTheme="majorHAnsi" w:cstheme="majorBidi"/>
      <w:color w:val="2E74B5" w:themeColor="accent1" w:themeShade="BF"/>
      <w:sz w:val="32"/>
      <w:szCs w:val="32"/>
      <w:lang w:val="en-US"/>
    </w:rPr>
  </w:style>
  <w:style w:type="paragraph" w:customStyle="1" w:styleId="H3">
    <w:name w:val="H3"/>
    <w:basedOn w:val="Normal"/>
    <w:next w:val="Normal"/>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paragraph" w:customStyle="1" w:styleId="TXT">
    <w:name w:val="TXT"/>
    <w:qFormat/>
    <w:rPr>
      <w:lang w:val="en-US"/>
    </w:rPr>
  </w:style>
  <w:style w:type="character" w:customStyle="1" w:styleId="FigureCitation">
    <w:name w:val="FigureCitation"/>
  </w:style>
  <w:style w:type="paragraph" w:customStyle="1" w:styleId="FigurePlaceHolder">
    <w:name w:val="Figure_Place_Holder"/>
    <w:qFormat/>
    <w:rPr>
      <w:lang w:val="en-US"/>
    </w:rPr>
  </w:style>
  <w:style w:type="paragraph" w:customStyle="1" w:styleId="REF">
    <w:name w:val="REF"/>
    <w:qFormat/>
    <w:rPr>
      <w:lang w:val="en-US"/>
    </w:rPr>
  </w:style>
  <w:style w:type="character" w:customStyle="1" w:styleId="ManualList">
    <w:name w:val="ManualList"/>
  </w:style>
  <w:style w:type="paragraph" w:customStyle="1" w:styleId="SR">
    <w:name w:val="SR"/>
    <w:qFormat/>
    <w:rPr>
      <w:lang w:val="en-US"/>
    </w:rPr>
  </w:style>
  <w:style w:type="character" w:customStyle="1" w:styleId="bibfpage">
    <w:name w:val="bib_fpage"/>
    <w:rsid w:val="002B69D1"/>
    <w:rPr>
      <w:rFonts w:ascii="Times New Roman" w:hAnsi="Times New Roman"/>
      <w:sz w:val="24"/>
      <w:bdr w:val="none" w:sz="0" w:space="0" w:color="auto"/>
      <w:shd w:val="clear" w:color="auto" w:fill="E6E6E6"/>
    </w:rPr>
  </w:style>
  <w:style w:type="character" w:customStyle="1" w:styleId="bibjournal">
    <w:name w:val="bib_journal"/>
    <w:rsid w:val="002B69D1"/>
    <w:rPr>
      <w:rFonts w:ascii="Times New Roman" w:hAnsi="Times New Roman"/>
      <w:sz w:val="24"/>
      <w:bdr w:val="none" w:sz="0" w:space="0" w:color="auto"/>
      <w:shd w:val="clear" w:color="auto" w:fill="F9DECF"/>
    </w:rPr>
  </w:style>
  <w:style w:type="character" w:customStyle="1" w:styleId="bibyear">
    <w:name w:val="bib_year"/>
    <w:rsid w:val="002B69D1"/>
    <w:rPr>
      <w:rFonts w:ascii="Times New Roman" w:hAnsi="Times New Roman"/>
      <w:sz w:val="24"/>
      <w:bdr w:val="none" w:sz="0" w:space="0" w:color="auto"/>
      <w:shd w:val="clear" w:color="auto" w:fill="FFCCFF"/>
    </w:rPr>
  </w:style>
  <w:style w:type="character" w:customStyle="1" w:styleId="bibvolume">
    <w:name w:val="bib_volume"/>
    <w:rsid w:val="002B69D1"/>
    <w:rPr>
      <w:rFonts w:ascii="Times New Roman" w:hAnsi="Times New Roman"/>
      <w:sz w:val="24"/>
      <w:bdr w:val="none" w:sz="0" w:space="0" w:color="auto"/>
      <w:shd w:val="clear" w:color="auto" w:fill="CCECFF"/>
    </w:rPr>
  </w:style>
  <w:style w:type="character" w:customStyle="1" w:styleId="bibfname">
    <w:name w:val="bib_fname"/>
    <w:rsid w:val="002B69D1"/>
    <w:rPr>
      <w:rFonts w:ascii="Times New Roman" w:hAnsi="Times New Roman"/>
      <w:sz w:val="24"/>
      <w:bdr w:val="none" w:sz="0" w:space="0" w:color="auto"/>
      <w:shd w:val="clear" w:color="auto" w:fill="FFFFCC"/>
    </w:rPr>
  </w:style>
  <w:style w:type="character" w:customStyle="1" w:styleId="bibsurname">
    <w:name w:val="bib_surname"/>
    <w:rsid w:val="002B69D1"/>
    <w:rPr>
      <w:rFonts w:ascii="Times New Roman" w:hAnsi="Times New Roman"/>
      <w:sz w:val="24"/>
      <w:bdr w:val="none" w:sz="0" w:space="0" w:color="auto"/>
      <w:shd w:val="clear" w:color="auto" w:fill="CCFF99"/>
    </w:rPr>
  </w:style>
  <w:style w:type="character" w:customStyle="1" w:styleId="bibarticle">
    <w:name w:val="bib_article"/>
    <w:rsid w:val="002B69D1"/>
    <w:rPr>
      <w:rFonts w:ascii="Times New Roman" w:hAnsi="Times New Roman"/>
      <w:sz w:val="24"/>
      <w:bdr w:val="none" w:sz="0" w:space="0" w:color="auto"/>
      <w:shd w:val="clear" w:color="auto" w:fill="CCFFFF"/>
    </w:rPr>
  </w:style>
  <w:style w:type="character" w:customStyle="1" w:styleId="bibetal">
    <w:name w:val="bib_etal"/>
    <w:rsid w:val="002B69D1"/>
    <w:rPr>
      <w:rFonts w:ascii="Times New Roman" w:hAnsi="Times New Roman"/>
      <w:sz w:val="24"/>
      <w:bdr w:val="none" w:sz="0" w:space="0" w:color="auto"/>
      <w:shd w:val="clear" w:color="auto" w:fill="CCFF99"/>
    </w:rPr>
  </w:style>
  <w:style w:type="paragraph" w:customStyle="1" w:styleId="REF-U">
    <w:name w:val="REF-U"/>
    <w:qFormat/>
    <w:rPr>
      <w:lang w:val="en-US"/>
    </w:rPr>
  </w:style>
  <w:style w:type="character" w:customStyle="1" w:styleId="bibissue">
    <w:name w:val="bib_issue"/>
    <w:rsid w:val="002B69D1"/>
    <w:rPr>
      <w:rFonts w:ascii="Times New Roman" w:hAnsi="Times New Roman"/>
      <w:sz w:val="24"/>
      <w:bdr w:val="none" w:sz="0" w:space="0" w:color="auto"/>
      <w:shd w:val="clear" w:color="auto" w:fill="FFFFAB"/>
    </w:rPr>
  </w:style>
  <w:style w:type="character" w:customStyle="1" w:styleId="FIG-NUM">
    <w:name w:val="FIG-NUM"/>
  </w:style>
  <w:style w:type="character" w:customStyle="1" w:styleId="biburl">
    <w:name w:val="bib_url"/>
    <w:rsid w:val="002B69D1"/>
    <w:rPr>
      <w:rFonts w:ascii="Times New Roman" w:hAnsi="Times New Roman"/>
      <w:sz w:val="24"/>
      <w:bdr w:val="none" w:sz="0" w:space="0" w:color="auto"/>
      <w:shd w:val="clear" w:color="auto" w:fill="CCFF66"/>
    </w:rPr>
  </w:style>
  <w:style w:type="paragraph" w:customStyle="1" w:styleId="DFIG21">
    <w:name w:val="DFIG2.1"/>
    <w:qFormat/>
    <w:rPr>
      <w:lang w:val="en-US"/>
    </w:rPr>
  </w:style>
  <w:style w:type="paragraph" w:customStyle="1" w:styleId="DFIG22">
    <w:name w:val="DFIG2.2"/>
    <w:qFormat/>
    <w:rPr>
      <w:lang w:val="en-US"/>
    </w:rPr>
  </w:style>
  <w:style w:type="character" w:customStyle="1" w:styleId="TN">
    <w:name w:val="TN"/>
  </w:style>
  <w:style w:type="paragraph" w:customStyle="1" w:styleId="TAB21">
    <w:name w:val="TAB2.1"/>
    <w:qFormat/>
    <w:rPr>
      <w:lang w:val="en-US"/>
    </w:rPr>
  </w:style>
  <w:style w:type="paragraph" w:customStyle="1" w:styleId="T2">
    <w:name w:val="T2"/>
    <w:qFormat/>
    <w:rPr>
      <w:lang w:val="en-US"/>
    </w:rPr>
  </w:style>
  <w:style w:type="paragraph" w:customStyle="1" w:styleId="T">
    <w:name w:val="T"/>
    <w:qFormat/>
    <w:rPr>
      <w:lang w:val="en-US"/>
    </w:rPr>
  </w:style>
  <w:style w:type="paragraph" w:customStyle="1" w:styleId="TAB22">
    <w:name w:val="TAB2.2"/>
    <w:qFormat/>
    <w:rPr>
      <w:lang w:val="en-US"/>
    </w:rPr>
  </w:style>
  <w:style w:type="paragraph" w:customStyle="1" w:styleId="TAB23">
    <w:name w:val="TAB2.3"/>
    <w:qFormat/>
    <w:rPr>
      <w:lang w:val="en-US"/>
    </w:rPr>
  </w:style>
  <w:style w:type="paragraph" w:customStyle="1" w:styleId="TAB24">
    <w:name w:val="TAB2.4"/>
    <w:qFormat/>
    <w:rPr>
      <w:lang w:val="en-US"/>
    </w:rPr>
  </w:style>
  <w:style w:type="paragraph" w:customStyle="1" w:styleId="TAB25">
    <w:name w:val="TAB2.5"/>
    <w:qFormat/>
    <w:rPr>
      <w:lang w:val="en-US"/>
    </w:rPr>
  </w:style>
  <w:style w:type="paragraph" w:customStyle="1" w:styleId="TAB26">
    <w:name w:val="TAB2.6"/>
    <w:qFormat/>
    <w:rPr>
      <w:lang w:val="en-US"/>
    </w:rPr>
  </w:style>
  <w:style w:type="paragraph" w:customStyle="1" w:styleId="TAB27">
    <w:name w:val="TAB2.7"/>
    <w:qFormat/>
    <w:rPr>
      <w:lang w:val="en-US"/>
    </w:rPr>
  </w:style>
  <w:style w:type="paragraph" w:customStyle="1" w:styleId="TAB28">
    <w:name w:val="TAB2.8"/>
    <w:qFormat/>
    <w:rPr>
      <w:lang w:val="en-US"/>
    </w:rPr>
  </w:style>
  <w:style w:type="paragraph" w:customStyle="1" w:styleId="TAB29">
    <w:name w:val="TAB2.9"/>
    <w:qFormat/>
    <w:rPr>
      <w:lang w:val="en-US"/>
    </w:rPr>
  </w:style>
  <w:style w:type="paragraph" w:customStyle="1" w:styleId="TAB210">
    <w:name w:val="TAB2.10"/>
    <w:qFormat/>
    <w:rPr>
      <w:lang w:val="en-US"/>
    </w:rPr>
  </w:style>
  <w:style w:type="paragraph" w:customStyle="1" w:styleId="TAB211">
    <w:name w:val="TAB2.11"/>
    <w:qFormat/>
    <w:rPr>
      <w:lang w:val="en-US"/>
    </w:rPr>
  </w:style>
  <w:style w:type="paragraph" w:customStyle="1" w:styleId="SRH1">
    <w:name w:val="SRH1"/>
    <w:basedOn w:val="REF"/>
    <w:qFormat/>
    <w:rsid w:val="000C1940"/>
    <w:pPr>
      <w:spacing w:before="100" w:beforeAutospacing="1" w:after="100" w:afterAutospacing="1" w:line="480" w:lineRule="auto"/>
      <w:contextualSpacing/>
    </w:pPr>
  </w:style>
  <w:style w:type="paragraph" w:customStyle="1" w:styleId="FIG-LEG">
    <w:name w:val="FIG-LEG"/>
    <w:basedOn w:val="DFIG21"/>
    <w:qFormat/>
    <w:rsid w:val="00EE0D42"/>
    <w:pPr>
      <w:spacing w:line="480" w:lineRule="auto"/>
      <w:contextualSpacing/>
    </w:pPr>
  </w:style>
  <w:style w:type="paragraph" w:customStyle="1" w:styleId="T1">
    <w:name w:val="T1"/>
    <w:basedOn w:val="TAB21"/>
    <w:qFormat/>
    <w:rsid w:val="00EE0D42"/>
    <w:pPr>
      <w:spacing w:before="100" w:beforeAutospacing="1" w:after="100" w:afterAutospacing="1" w:line="480" w:lineRule="auto"/>
      <w:contextualSpacing/>
    </w:pPr>
  </w:style>
  <w:style w:type="character" w:customStyle="1" w:styleId="bibalt-year">
    <w:name w:val="bib_alt-year"/>
    <w:rsid w:val="002B69D1"/>
    <w:rPr>
      <w:rFonts w:ascii="Times New Roman" w:hAnsi="Times New Roman"/>
      <w:sz w:val="24"/>
      <w:szCs w:val="24"/>
      <w:bdr w:val="none" w:sz="0" w:space="0" w:color="auto"/>
      <w:shd w:val="clear" w:color="auto" w:fill="CC99FF"/>
    </w:rPr>
  </w:style>
  <w:style w:type="character" w:customStyle="1" w:styleId="bibbase">
    <w:name w:val="bib_base"/>
    <w:rsid w:val="002B69D1"/>
    <w:rPr>
      <w:rFonts w:ascii="Times New Roman" w:hAnsi="Times New Roman"/>
      <w:sz w:val="24"/>
    </w:rPr>
  </w:style>
  <w:style w:type="character" w:customStyle="1" w:styleId="bibbook">
    <w:name w:val="bib_book"/>
    <w:rsid w:val="002B69D1"/>
    <w:rPr>
      <w:rFonts w:ascii="Times New Roman" w:hAnsi="Times New Roman"/>
      <w:sz w:val="24"/>
      <w:bdr w:val="none" w:sz="0" w:space="0" w:color="auto"/>
      <w:shd w:val="clear" w:color="auto" w:fill="99CCFF"/>
    </w:rPr>
  </w:style>
  <w:style w:type="character" w:customStyle="1" w:styleId="bibchapterno">
    <w:name w:val="bib_chapterno"/>
    <w:rsid w:val="002B69D1"/>
    <w:rPr>
      <w:rFonts w:ascii="Times New Roman" w:hAnsi="Times New Roman"/>
      <w:sz w:val="24"/>
      <w:bdr w:val="none" w:sz="0" w:space="0" w:color="auto"/>
      <w:shd w:val="clear" w:color="auto" w:fill="D9D9D9"/>
    </w:rPr>
  </w:style>
  <w:style w:type="character" w:customStyle="1" w:styleId="bibchaptertitle">
    <w:name w:val="bib_chaptertitle"/>
    <w:rsid w:val="002B69D1"/>
    <w:rPr>
      <w:rFonts w:ascii="Times New Roman" w:hAnsi="Times New Roman"/>
      <w:sz w:val="24"/>
      <w:bdr w:val="none" w:sz="0" w:space="0" w:color="auto"/>
      <w:shd w:val="clear" w:color="auto" w:fill="FF9D5B"/>
    </w:rPr>
  </w:style>
  <w:style w:type="character" w:customStyle="1" w:styleId="bibcomment">
    <w:name w:val="bib_comment"/>
    <w:rsid w:val="002B69D1"/>
    <w:rPr>
      <w:rFonts w:ascii="Times New Roman" w:hAnsi="Times New Roman"/>
      <w:sz w:val="24"/>
    </w:rPr>
  </w:style>
  <w:style w:type="character" w:customStyle="1" w:styleId="bibconfacronym">
    <w:name w:val="bib_confacronym"/>
    <w:rsid w:val="002B69D1"/>
    <w:rPr>
      <w:rFonts w:ascii="Times New Roman" w:hAnsi="Times New Roman"/>
      <w:sz w:val="24"/>
      <w:bdr w:val="none" w:sz="0" w:space="0" w:color="auto"/>
      <w:shd w:val="clear" w:color="auto" w:fill="FD77F3"/>
    </w:rPr>
  </w:style>
  <w:style w:type="character" w:customStyle="1" w:styleId="bibconfdate">
    <w:name w:val="bib_confdate"/>
    <w:rsid w:val="002B69D1"/>
    <w:rPr>
      <w:rFonts w:ascii="Times New Roman" w:hAnsi="Times New Roman"/>
      <w:sz w:val="24"/>
      <w:bdr w:val="none" w:sz="0" w:space="0" w:color="auto"/>
      <w:shd w:val="clear" w:color="auto" w:fill="3CE0C1"/>
    </w:rPr>
  </w:style>
  <w:style w:type="character" w:customStyle="1" w:styleId="bibconference">
    <w:name w:val="bib_conference"/>
    <w:rsid w:val="002B69D1"/>
    <w:rPr>
      <w:rFonts w:ascii="Times New Roman" w:hAnsi="Times New Roman"/>
      <w:sz w:val="24"/>
      <w:bdr w:val="none" w:sz="0" w:space="0" w:color="auto"/>
      <w:shd w:val="clear" w:color="auto" w:fill="9CB3FE"/>
    </w:rPr>
  </w:style>
  <w:style w:type="character" w:customStyle="1" w:styleId="bibconflocation">
    <w:name w:val="bib_conflocation"/>
    <w:rsid w:val="002B69D1"/>
    <w:rPr>
      <w:rFonts w:ascii="Times New Roman" w:hAnsi="Times New Roman"/>
      <w:sz w:val="24"/>
      <w:bdr w:val="none" w:sz="0" w:space="0" w:color="auto"/>
      <w:shd w:val="clear" w:color="auto" w:fill="EC493C"/>
    </w:rPr>
  </w:style>
  <w:style w:type="character" w:customStyle="1" w:styleId="bibconfpaper">
    <w:name w:val="bib_confpaper"/>
    <w:rsid w:val="002B69D1"/>
    <w:rPr>
      <w:rFonts w:ascii="Times New Roman" w:hAnsi="Times New Roman"/>
      <w:sz w:val="24"/>
      <w:bdr w:val="none" w:sz="0" w:space="0" w:color="auto"/>
      <w:shd w:val="clear" w:color="auto" w:fill="61FF65"/>
    </w:rPr>
  </w:style>
  <w:style w:type="character" w:customStyle="1" w:styleId="bibconfproceedings">
    <w:name w:val="bib_confproceedings"/>
    <w:rsid w:val="002B69D1"/>
    <w:rPr>
      <w:rFonts w:ascii="Times New Roman" w:hAnsi="Times New Roman"/>
      <w:sz w:val="24"/>
      <w:bdr w:val="none" w:sz="0" w:space="0" w:color="auto"/>
      <w:shd w:val="clear" w:color="auto" w:fill="FDBA35"/>
    </w:rPr>
  </w:style>
  <w:style w:type="character" w:customStyle="1" w:styleId="bibday">
    <w:name w:val="bib_day"/>
    <w:rsid w:val="002B69D1"/>
    <w:rPr>
      <w:rFonts w:ascii="Times New Roman" w:hAnsi="Times New Roman"/>
      <w:sz w:val="24"/>
      <w:bdr w:val="none" w:sz="0" w:space="0" w:color="auto"/>
      <w:shd w:val="clear" w:color="auto" w:fill="FFFF66"/>
    </w:rPr>
  </w:style>
  <w:style w:type="character" w:customStyle="1" w:styleId="bibdeg">
    <w:name w:val="bib_deg"/>
    <w:rsid w:val="002B69D1"/>
    <w:rPr>
      <w:rFonts w:ascii="Times New Roman" w:hAnsi="Times New Roman"/>
      <w:sz w:val="24"/>
    </w:rPr>
  </w:style>
  <w:style w:type="character" w:customStyle="1" w:styleId="bibdoi">
    <w:name w:val="bib_doi"/>
    <w:rsid w:val="002B69D1"/>
    <w:rPr>
      <w:rFonts w:ascii="Times New Roman" w:hAnsi="Times New Roman"/>
      <w:sz w:val="24"/>
      <w:bdr w:val="none" w:sz="0" w:space="0" w:color="auto"/>
      <w:shd w:val="clear" w:color="auto" w:fill="CCFFCC"/>
    </w:rPr>
  </w:style>
  <w:style w:type="character" w:customStyle="1" w:styleId="bibed-etal">
    <w:name w:val="bib_ed-etal"/>
    <w:rsid w:val="002B69D1"/>
    <w:rPr>
      <w:rFonts w:ascii="Times New Roman" w:hAnsi="Times New Roman"/>
      <w:sz w:val="24"/>
      <w:bdr w:val="none" w:sz="0" w:space="0" w:color="auto"/>
      <w:shd w:val="clear" w:color="auto" w:fill="00F4EE"/>
    </w:rPr>
  </w:style>
  <w:style w:type="character" w:customStyle="1" w:styleId="bibed-fname">
    <w:name w:val="bib_ed-fname"/>
    <w:rsid w:val="002B69D1"/>
    <w:rPr>
      <w:rFonts w:ascii="Times New Roman" w:hAnsi="Times New Roman"/>
      <w:sz w:val="24"/>
      <w:bdr w:val="none" w:sz="0" w:space="0" w:color="auto"/>
      <w:shd w:val="clear" w:color="auto" w:fill="FFFFB7"/>
    </w:rPr>
  </w:style>
  <w:style w:type="character" w:customStyle="1" w:styleId="bibeditionno">
    <w:name w:val="bib_editionno"/>
    <w:rsid w:val="002B69D1"/>
    <w:rPr>
      <w:rFonts w:ascii="Times New Roman" w:hAnsi="Times New Roman"/>
      <w:sz w:val="24"/>
      <w:bdr w:val="none" w:sz="0" w:space="0" w:color="auto"/>
      <w:shd w:val="clear" w:color="auto" w:fill="FFCC00"/>
    </w:rPr>
  </w:style>
  <w:style w:type="character" w:customStyle="1" w:styleId="bibed-organization">
    <w:name w:val="bib_ed-organization"/>
    <w:rsid w:val="002B69D1"/>
    <w:rPr>
      <w:rFonts w:ascii="Times New Roman" w:hAnsi="Times New Roman"/>
      <w:sz w:val="24"/>
      <w:bdr w:val="none" w:sz="0" w:space="0" w:color="auto"/>
      <w:shd w:val="clear" w:color="auto" w:fill="FCAAC3"/>
    </w:rPr>
  </w:style>
  <w:style w:type="character" w:customStyle="1" w:styleId="bibed-suffix">
    <w:name w:val="bib_ed-suffix"/>
    <w:rsid w:val="002B69D1"/>
    <w:rPr>
      <w:rFonts w:ascii="Times New Roman" w:hAnsi="Times New Roman"/>
      <w:sz w:val="24"/>
      <w:bdr w:val="none" w:sz="0" w:space="0" w:color="auto"/>
      <w:shd w:val="clear" w:color="auto" w:fill="CCFFCC"/>
    </w:rPr>
  </w:style>
  <w:style w:type="character" w:customStyle="1" w:styleId="bibed-surname">
    <w:name w:val="bib_ed-surname"/>
    <w:rsid w:val="002B69D1"/>
    <w:rPr>
      <w:rFonts w:ascii="Times New Roman" w:hAnsi="Times New Roman"/>
      <w:sz w:val="24"/>
      <w:bdr w:val="none" w:sz="0" w:space="0" w:color="auto"/>
      <w:shd w:val="clear" w:color="auto" w:fill="FFFF00"/>
    </w:rPr>
  </w:style>
  <w:style w:type="character" w:customStyle="1" w:styleId="bibextlink">
    <w:name w:val="bib_extlink"/>
    <w:rsid w:val="002B69D1"/>
    <w:rPr>
      <w:rFonts w:ascii="Times New Roman" w:hAnsi="Times New Roman"/>
      <w:sz w:val="20"/>
      <w:bdr w:val="none" w:sz="0" w:space="0" w:color="auto"/>
      <w:shd w:val="clear" w:color="auto" w:fill="6CCE9D"/>
    </w:rPr>
  </w:style>
  <w:style w:type="character" w:customStyle="1" w:styleId="bibinstitution">
    <w:name w:val="bib_institution"/>
    <w:rsid w:val="002B69D1"/>
    <w:rPr>
      <w:rFonts w:ascii="Times New Roman" w:hAnsi="Times New Roman"/>
      <w:sz w:val="24"/>
      <w:bdr w:val="none" w:sz="0" w:space="0" w:color="auto"/>
      <w:shd w:val="clear" w:color="auto" w:fill="CCFFCC"/>
    </w:rPr>
  </w:style>
  <w:style w:type="character" w:customStyle="1" w:styleId="bibisbn">
    <w:name w:val="bib_isbn"/>
    <w:rsid w:val="002B69D1"/>
    <w:rPr>
      <w:rFonts w:ascii="Times New Roman" w:hAnsi="Times New Roman"/>
      <w:sz w:val="24"/>
      <w:shd w:val="clear" w:color="auto" w:fill="D9D9D9"/>
    </w:rPr>
  </w:style>
  <w:style w:type="character" w:customStyle="1" w:styleId="biblocation">
    <w:name w:val="bib_location"/>
    <w:rsid w:val="002B69D1"/>
    <w:rPr>
      <w:rFonts w:ascii="Times New Roman" w:hAnsi="Times New Roman"/>
      <w:sz w:val="24"/>
      <w:bdr w:val="none" w:sz="0" w:space="0" w:color="auto"/>
      <w:shd w:val="clear" w:color="auto" w:fill="FFCCCC"/>
    </w:rPr>
  </w:style>
  <w:style w:type="character" w:customStyle="1" w:styleId="biblpage">
    <w:name w:val="bib_lpage"/>
    <w:rsid w:val="002B69D1"/>
    <w:rPr>
      <w:rFonts w:ascii="Times New Roman" w:hAnsi="Times New Roman"/>
      <w:sz w:val="24"/>
      <w:bdr w:val="none" w:sz="0" w:space="0" w:color="auto"/>
      <w:shd w:val="clear" w:color="auto" w:fill="D9D9D9"/>
    </w:rPr>
  </w:style>
  <w:style w:type="character" w:customStyle="1" w:styleId="bibmedline">
    <w:name w:val="bib_medline"/>
    <w:rsid w:val="002B69D1"/>
    <w:rPr>
      <w:rFonts w:ascii="Times New Roman" w:hAnsi="Times New Roman"/>
      <w:sz w:val="24"/>
    </w:rPr>
  </w:style>
  <w:style w:type="character" w:customStyle="1" w:styleId="bibmonth">
    <w:name w:val="bib_month"/>
    <w:rsid w:val="002B69D1"/>
    <w:rPr>
      <w:rFonts w:ascii="Times New Roman" w:hAnsi="Times New Roman"/>
      <w:sz w:val="24"/>
      <w:szCs w:val="24"/>
      <w:bdr w:val="none" w:sz="0" w:space="0" w:color="auto"/>
      <w:shd w:val="clear" w:color="auto" w:fill="CCFF33"/>
    </w:rPr>
  </w:style>
  <w:style w:type="character" w:customStyle="1" w:styleId="bibnumber">
    <w:name w:val="bib_number"/>
    <w:rsid w:val="002B69D1"/>
    <w:rPr>
      <w:rFonts w:ascii="Times New Roman" w:hAnsi="Times New Roman"/>
      <w:sz w:val="24"/>
      <w:bdr w:val="none" w:sz="0" w:space="0" w:color="auto"/>
      <w:shd w:val="clear" w:color="auto" w:fill="CCCCFF"/>
    </w:rPr>
  </w:style>
  <w:style w:type="character" w:customStyle="1" w:styleId="biborganization">
    <w:name w:val="bib_organization"/>
    <w:rsid w:val="002B69D1"/>
    <w:rPr>
      <w:rFonts w:ascii="Times New Roman" w:hAnsi="Times New Roman"/>
      <w:sz w:val="24"/>
      <w:bdr w:val="none" w:sz="0" w:space="0" w:color="auto"/>
      <w:shd w:val="clear" w:color="auto" w:fill="CCFF99"/>
    </w:rPr>
  </w:style>
  <w:style w:type="character" w:customStyle="1" w:styleId="bibpagecount">
    <w:name w:val="bib_pagecount"/>
    <w:rsid w:val="002B69D1"/>
    <w:rPr>
      <w:rFonts w:ascii="Times New Roman" w:hAnsi="Times New Roman"/>
      <w:sz w:val="24"/>
      <w:bdr w:val="none" w:sz="0" w:space="0" w:color="auto"/>
      <w:shd w:val="clear" w:color="auto" w:fill="00FF00"/>
    </w:rPr>
  </w:style>
  <w:style w:type="character" w:customStyle="1" w:styleId="bibpapernumber">
    <w:name w:val="bib_papernumber"/>
    <w:uiPriority w:val="1"/>
    <w:rsid w:val="002B69D1"/>
    <w:rPr>
      <w:rFonts w:ascii="Times New Roman" w:hAnsi="Times New Roman"/>
      <w:sz w:val="24"/>
      <w:bdr w:val="none" w:sz="0" w:space="0" w:color="auto"/>
      <w:shd w:val="clear" w:color="auto" w:fill="FFFF66"/>
    </w:rPr>
  </w:style>
  <w:style w:type="character" w:customStyle="1" w:styleId="bibpatent">
    <w:name w:val="bib_patent"/>
    <w:rsid w:val="002B69D1"/>
    <w:rPr>
      <w:rFonts w:ascii="Times New Roman" w:hAnsi="Times New Roman"/>
      <w:sz w:val="24"/>
      <w:bdr w:val="none" w:sz="0" w:space="0" w:color="auto"/>
      <w:shd w:val="clear" w:color="auto" w:fill="66FFCC"/>
    </w:rPr>
  </w:style>
  <w:style w:type="character" w:customStyle="1" w:styleId="bibpublisher">
    <w:name w:val="bib_publisher"/>
    <w:rsid w:val="002B69D1"/>
    <w:rPr>
      <w:rFonts w:ascii="Times New Roman" w:hAnsi="Times New Roman"/>
      <w:sz w:val="24"/>
      <w:bdr w:val="none" w:sz="0" w:space="0" w:color="auto"/>
      <w:shd w:val="clear" w:color="auto" w:fill="FF99CC"/>
    </w:rPr>
  </w:style>
  <w:style w:type="character" w:customStyle="1" w:styleId="bibreportnum">
    <w:name w:val="bib_reportnum"/>
    <w:rsid w:val="002B69D1"/>
    <w:rPr>
      <w:rFonts w:ascii="Times New Roman" w:hAnsi="Times New Roman"/>
      <w:sz w:val="24"/>
      <w:bdr w:val="none" w:sz="0" w:space="0" w:color="auto"/>
      <w:shd w:val="clear" w:color="auto" w:fill="CCCCFF"/>
    </w:rPr>
  </w:style>
  <w:style w:type="character" w:customStyle="1" w:styleId="bibschool">
    <w:name w:val="bib_school"/>
    <w:rsid w:val="002B69D1"/>
    <w:rPr>
      <w:rFonts w:ascii="Times New Roman" w:hAnsi="Times New Roman"/>
      <w:sz w:val="24"/>
      <w:bdr w:val="none" w:sz="0" w:space="0" w:color="auto"/>
      <w:shd w:val="clear" w:color="auto" w:fill="FFCC66"/>
    </w:rPr>
  </w:style>
  <w:style w:type="character" w:customStyle="1" w:styleId="bibseason">
    <w:name w:val="bib_season"/>
    <w:rsid w:val="002B69D1"/>
    <w:rPr>
      <w:rFonts w:ascii="Times New Roman" w:hAnsi="Times New Roman"/>
      <w:sz w:val="24"/>
      <w:szCs w:val="24"/>
      <w:bdr w:val="none" w:sz="0" w:space="0" w:color="auto"/>
      <w:shd w:val="clear" w:color="auto" w:fill="FF6600"/>
    </w:rPr>
  </w:style>
  <w:style w:type="character" w:customStyle="1" w:styleId="bibseries">
    <w:name w:val="bib_series"/>
    <w:rsid w:val="002B69D1"/>
    <w:rPr>
      <w:rFonts w:ascii="Times New Roman" w:hAnsi="Times New Roman"/>
      <w:sz w:val="24"/>
      <w:shd w:val="clear" w:color="auto" w:fill="FFCC99"/>
    </w:rPr>
  </w:style>
  <w:style w:type="character" w:customStyle="1" w:styleId="bibseriesno">
    <w:name w:val="bib_seriesno"/>
    <w:rsid w:val="002B69D1"/>
    <w:rPr>
      <w:rFonts w:ascii="Times New Roman" w:hAnsi="Times New Roman"/>
      <w:sz w:val="24"/>
      <w:shd w:val="clear" w:color="auto" w:fill="FFFF99"/>
    </w:rPr>
  </w:style>
  <w:style w:type="character" w:customStyle="1" w:styleId="bibsuffix">
    <w:name w:val="bib_suffix"/>
    <w:rsid w:val="002B69D1"/>
    <w:rPr>
      <w:rFonts w:ascii="Times New Roman" w:hAnsi="Times New Roman"/>
      <w:sz w:val="24"/>
    </w:rPr>
  </w:style>
  <w:style w:type="character" w:customStyle="1" w:styleId="bibsuppl">
    <w:name w:val="bib_suppl"/>
    <w:rsid w:val="002B69D1"/>
    <w:rPr>
      <w:rFonts w:ascii="Times New Roman" w:hAnsi="Times New Roman"/>
      <w:sz w:val="24"/>
      <w:bdr w:val="none" w:sz="0" w:space="0" w:color="auto"/>
      <w:shd w:val="clear" w:color="auto" w:fill="FFCC66"/>
    </w:rPr>
  </w:style>
  <w:style w:type="character" w:customStyle="1" w:styleId="bibtitle">
    <w:name w:val="bib_title"/>
    <w:rsid w:val="002B69D1"/>
    <w:rPr>
      <w:sz w:val="24"/>
      <w:effect w:val="none"/>
      <w:bdr w:val="none" w:sz="0" w:space="0" w:color="auto"/>
      <w:shd w:val="clear" w:color="auto" w:fill="D99594"/>
    </w:rPr>
  </w:style>
  <w:style w:type="character" w:customStyle="1" w:styleId="bibtrans">
    <w:name w:val="bib_trans"/>
    <w:rsid w:val="002B69D1"/>
    <w:rPr>
      <w:rFonts w:ascii="Times New Roman" w:hAnsi="Times New Roman"/>
      <w:sz w:val="24"/>
      <w:shd w:val="clear" w:color="auto" w:fill="99CC00"/>
    </w:rPr>
  </w:style>
  <w:style w:type="character" w:customStyle="1" w:styleId="bibunpubl">
    <w:name w:val="bib_unpubl"/>
    <w:rsid w:val="002B69D1"/>
    <w:rPr>
      <w:rFonts w:ascii="Times New Roman" w:hAnsi="Times New Roman"/>
      <w:sz w:val="24"/>
    </w:rPr>
  </w:style>
  <w:style w:type="character" w:customStyle="1" w:styleId="bibvolcount">
    <w:name w:val="bib_volcount"/>
    <w:rsid w:val="002B69D1"/>
    <w:rPr>
      <w:rFonts w:ascii="Times New Roman" w:hAnsi="Times New Roman"/>
      <w:sz w:val="20"/>
      <w:bdr w:val="none" w:sz="0" w:space="0" w:color="auto"/>
      <w:shd w:val="clear" w:color="auto" w:fill="00FF00"/>
    </w:rPr>
  </w:style>
  <w:style w:type="character" w:customStyle="1" w:styleId="citebib">
    <w:name w:val="cite_bib"/>
    <w:rsid w:val="002B69D1"/>
    <w:rPr>
      <w:sz w:val="24"/>
      <w:bdr w:val="none" w:sz="0" w:space="0" w:color="auto"/>
      <w:shd w:val="clear" w:color="auto" w:fill="CCFFFF"/>
    </w:rPr>
  </w:style>
  <w:style w:type="character" w:customStyle="1" w:styleId="Abbreviation">
    <w:name w:val="Abbreviation"/>
    <w:rsid w:val="002B69D1"/>
  </w:style>
  <w:style w:type="character" w:customStyle="1" w:styleId="AccessedDate">
    <w:name w:val="AccessedDate"/>
    <w:rsid w:val="002B69D1"/>
  </w:style>
  <w:style w:type="character" w:customStyle="1" w:styleId="italic">
    <w:name w:val="_italic"/>
    <w:uiPriority w:val="99"/>
    <w:rsid w:val="002B69D1"/>
    <w:rPr>
      <w:i/>
      <w:iCs/>
    </w:rPr>
  </w:style>
  <w:style w:type="character" w:styleId="PlaceholderText">
    <w:name w:val="Placeholder Text"/>
    <w:basedOn w:val="DefaultParagraphFont"/>
    <w:uiPriority w:val="99"/>
    <w:semiHidden/>
    <w:rsid w:val="00D9488D"/>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9D1"/>
    <w:pPr>
      <w:spacing w:after="200" w:line="276" w:lineRule="auto"/>
    </w:p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Pr>
      <w:rFonts w:eastAsiaTheme="majorEastAsia" w:cstheme="majorBidi"/>
      <w:color w:val="2E74B5" w:themeColor="accent1" w:themeShade="BF"/>
      <w:sz w:val="28"/>
      <w:szCs w:val="28"/>
      <w:lang w:val="en-US"/>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n-US"/>
    </w:rPr>
  </w:style>
  <w:style w:type="table" w:styleId="TableGrid">
    <w:name w:val="Table Grid"/>
    <w:basedOn w:val="TableNormal"/>
    <w:uiPriority w:val="3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Revision">
    <w:name w:val="Revision"/>
    <w:hidden/>
    <w:uiPriority w:val="99"/>
    <w:semiHidden/>
    <w:pPr>
      <w:spacing w:after="0" w:line="240" w:lineRule="auto"/>
    </w:pPr>
    <w:rPr>
      <w:lang w:val="en-US"/>
    </w:rPr>
  </w:style>
  <w:style w:type="paragraph" w:customStyle="1" w:styleId="CN">
    <w:name w:val="CN"/>
    <w:basedOn w:val="Normal"/>
    <w:qFormat/>
    <w:pPr>
      <w:spacing w:before="100" w:beforeAutospacing="1" w:after="100" w:afterAutospacing="1" w:line="480" w:lineRule="auto"/>
      <w:contextualSpacing/>
      <w:outlineLvl w:val="0"/>
    </w:pPr>
  </w:style>
  <w:style w:type="paragraph" w:customStyle="1" w:styleId="CT">
    <w:name w:val="CT"/>
    <w:qFormat/>
    <w:rsid w:val="009C5A95"/>
    <w:pPr>
      <w:spacing w:before="100" w:beforeAutospacing="1" w:after="100" w:afterAutospacing="1" w:line="480" w:lineRule="auto"/>
      <w:contextualSpacing/>
      <w:outlineLvl w:val="0"/>
    </w:pPr>
    <w:rPr>
      <w:lang w:val="en-US"/>
    </w:rPr>
  </w:style>
  <w:style w:type="paragraph" w:customStyle="1" w:styleId="H1">
    <w:name w:val="H1"/>
    <w:basedOn w:val="Heading2"/>
    <w:qFormat/>
    <w:pPr>
      <w:spacing w:line="480" w:lineRule="auto"/>
      <w:contextualSpacing/>
    </w:pPr>
  </w:style>
  <w:style w:type="character" w:customStyle="1" w:styleId="Tag">
    <w:name w:val="Tag"/>
  </w:style>
  <w:style w:type="character" w:customStyle="1" w:styleId="CN0">
    <w:name w:val="CN"/>
  </w:style>
  <w:style w:type="character" w:customStyle="1" w:styleId="CW">
    <w:name w:val="CW"/>
  </w:style>
  <w:style w:type="paragraph" w:customStyle="1" w:styleId="PMI">
    <w:name w:val="PMI"/>
    <w:basedOn w:val="Normal"/>
    <w:qFormat/>
    <w:rsid w:val="009C5A95"/>
    <w:pPr>
      <w:spacing w:line="480" w:lineRule="auto"/>
      <w:contextualSpacing/>
    </w:pPr>
  </w:style>
  <w:style w:type="paragraph" w:customStyle="1" w:styleId="TXT-FLUSH">
    <w:name w:val="TXT-FLUSH"/>
    <w:qFormat/>
    <w:rPr>
      <w:lang w:val="en-US"/>
    </w:rPr>
  </w:style>
  <w:style w:type="paragraph" w:customStyle="1" w:styleId="H2">
    <w:name w:val="H2"/>
    <w:basedOn w:val="Normal"/>
    <w:next w:val="Normal"/>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character" w:customStyle="1" w:styleId="BulletManualBodyList">
    <w:name w:val="BulletManualBodyList"/>
  </w:style>
  <w:style w:type="paragraph" w:customStyle="1" w:styleId="BL-FIRST">
    <w:name w:val="BL-FIRST"/>
    <w:qFormat/>
    <w:rPr>
      <w:lang w:val="en-US"/>
    </w:rPr>
  </w:style>
  <w:style w:type="paragraph" w:customStyle="1" w:styleId="BL-MID">
    <w:name w:val="BL-MID"/>
    <w:qFormat/>
    <w:rPr>
      <w:lang w:val="en-US"/>
    </w:rPr>
  </w:style>
  <w:style w:type="character" w:customStyle="1" w:styleId="EgyptianCopticCharacters">
    <w:name w:val="EgyptianCopticCharacters"/>
  </w:style>
  <w:style w:type="character" w:customStyle="1" w:styleId="GreekCharacters">
    <w:name w:val="GreekCharacters"/>
  </w:style>
  <w:style w:type="paragraph" w:customStyle="1" w:styleId="BL-LAST">
    <w:name w:val="BL-LAST"/>
    <w:qFormat/>
    <w:rPr>
      <w:lang w:val="en-US"/>
    </w:rPr>
  </w:style>
  <w:style w:type="character" w:customStyle="1" w:styleId="TableCitation">
    <w:name w:val="TableCitation"/>
  </w:style>
  <w:style w:type="paragraph" w:customStyle="1" w:styleId="TablePlaceHolder">
    <w:name w:val="Table_Place_Holder"/>
    <w:qFormat/>
    <w:rPr>
      <w:lang w:val="en-US"/>
    </w:rPr>
  </w:style>
  <w:style w:type="paragraph" w:customStyle="1" w:styleId="H10">
    <w:name w:val="H1"/>
    <w:qFormat/>
    <w:rPr>
      <w:lang w:val="en-US"/>
    </w:rPr>
  </w:style>
  <w:style w:type="paragraph" w:customStyle="1" w:styleId="H20">
    <w:name w:val="H2"/>
    <w:qFormat/>
    <w:rPr>
      <w:lang w:val="en-US"/>
    </w:rPr>
  </w:style>
  <w:style w:type="paragraph" w:customStyle="1" w:styleId="H21">
    <w:name w:val="H2"/>
    <w:next w:val="Normal"/>
    <w:uiPriority w:val="9"/>
    <w:unhideWhenUsed/>
    <w:qFormat/>
    <w:rsid w:val="009C5A95"/>
    <w:pPr>
      <w:keepNext/>
      <w:keepLines/>
      <w:spacing w:before="160" w:after="80"/>
      <w:outlineLvl w:val="1"/>
    </w:pPr>
    <w:rPr>
      <w:rFonts w:asciiTheme="majorHAnsi" w:eastAsiaTheme="majorEastAsia" w:hAnsiTheme="majorHAnsi" w:cstheme="majorBidi"/>
      <w:color w:val="2E74B5" w:themeColor="accent1" w:themeShade="BF"/>
      <w:sz w:val="32"/>
      <w:szCs w:val="32"/>
      <w:lang w:val="en-US"/>
    </w:rPr>
  </w:style>
  <w:style w:type="paragraph" w:customStyle="1" w:styleId="H3">
    <w:name w:val="H3"/>
    <w:basedOn w:val="Normal"/>
    <w:next w:val="Normal"/>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paragraph" w:customStyle="1" w:styleId="TXT">
    <w:name w:val="TXT"/>
    <w:qFormat/>
    <w:rPr>
      <w:lang w:val="en-US"/>
    </w:rPr>
  </w:style>
  <w:style w:type="character" w:customStyle="1" w:styleId="FigureCitation">
    <w:name w:val="FigureCitation"/>
  </w:style>
  <w:style w:type="paragraph" w:customStyle="1" w:styleId="FigurePlaceHolder">
    <w:name w:val="Figure_Place_Holder"/>
    <w:qFormat/>
    <w:rPr>
      <w:lang w:val="en-US"/>
    </w:rPr>
  </w:style>
  <w:style w:type="paragraph" w:customStyle="1" w:styleId="REF">
    <w:name w:val="REF"/>
    <w:qFormat/>
    <w:rPr>
      <w:lang w:val="en-US"/>
    </w:rPr>
  </w:style>
  <w:style w:type="character" w:customStyle="1" w:styleId="ManualList">
    <w:name w:val="ManualList"/>
  </w:style>
  <w:style w:type="paragraph" w:customStyle="1" w:styleId="SR">
    <w:name w:val="SR"/>
    <w:qFormat/>
    <w:rPr>
      <w:lang w:val="en-US"/>
    </w:rPr>
  </w:style>
  <w:style w:type="character" w:customStyle="1" w:styleId="bibfpage">
    <w:name w:val="bib_fpage"/>
    <w:rsid w:val="002B69D1"/>
    <w:rPr>
      <w:rFonts w:ascii="Times New Roman" w:hAnsi="Times New Roman"/>
      <w:sz w:val="24"/>
      <w:bdr w:val="none" w:sz="0" w:space="0" w:color="auto"/>
      <w:shd w:val="clear" w:color="auto" w:fill="E6E6E6"/>
    </w:rPr>
  </w:style>
  <w:style w:type="character" w:customStyle="1" w:styleId="bibjournal">
    <w:name w:val="bib_journal"/>
    <w:rsid w:val="002B69D1"/>
    <w:rPr>
      <w:rFonts w:ascii="Times New Roman" w:hAnsi="Times New Roman"/>
      <w:sz w:val="24"/>
      <w:bdr w:val="none" w:sz="0" w:space="0" w:color="auto"/>
      <w:shd w:val="clear" w:color="auto" w:fill="F9DECF"/>
    </w:rPr>
  </w:style>
  <w:style w:type="character" w:customStyle="1" w:styleId="bibyear">
    <w:name w:val="bib_year"/>
    <w:rsid w:val="002B69D1"/>
    <w:rPr>
      <w:rFonts w:ascii="Times New Roman" w:hAnsi="Times New Roman"/>
      <w:sz w:val="24"/>
      <w:bdr w:val="none" w:sz="0" w:space="0" w:color="auto"/>
      <w:shd w:val="clear" w:color="auto" w:fill="FFCCFF"/>
    </w:rPr>
  </w:style>
  <w:style w:type="character" w:customStyle="1" w:styleId="bibvolume">
    <w:name w:val="bib_volume"/>
    <w:rsid w:val="002B69D1"/>
    <w:rPr>
      <w:rFonts w:ascii="Times New Roman" w:hAnsi="Times New Roman"/>
      <w:sz w:val="24"/>
      <w:bdr w:val="none" w:sz="0" w:space="0" w:color="auto"/>
      <w:shd w:val="clear" w:color="auto" w:fill="CCECFF"/>
    </w:rPr>
  </w:style>
  <w:style w:type="character" w:customStyle="1" w:styleId="bibfname">
    <w:name w:val="bib_fname"/>
    <w:rsid w:val="002B69D1"/>
    <w:rPr>
      <w:rFonts w:ascii="Times New Roman" w:hAnsi="Times New Roman"/>
      <w:sz w:val="24"/>
      <w:bdr w:val="none" w:sz="0" w:space="0" w:color="auto"/>
      <w:shd w:val="clear" w:color="auto" w:fill="FFFFCC"/>
    </w:rPr>
  </w:style>
  <w:style w:type="character" w:customStyle="1" w:styleId="bibsurname">
    <w:name w:val="bib_surname"/>
    <w:rsid w:val="002B69D1"/>
    <w:rPr>
      <w:rFonts w:ascii="Times New Roman" w:hAnsi="Times New Roman"/>
      <w:sz w:val="24"/>
      <w:bdr w:val="none" w:sz="0" w:space="0" w:color="auto"/>
      <w:shd w:val="clear" w:color="auto" w:fill="CCFF99"/>
    </w:rPr>
  </w:style>
  <w:style w:type="character" w:customStyle="1" w:styleId="bibarticle">
    <w:name w:val="bib_article"/>
    <w:rsid w:val="002B69D1"/>
    <w:rPr>
      <w:rFonts w:ascii="Times New Roman" w:hAnsi="Times New Roman"/>
      <w:sz w:val="24"/>
      <w:bdr w:val="none" w:sz="0" w:space="0" w:color="auto"/>
      <w:shd w:val="clear" w:color="auto" w:fill="CCFFFF"/>
    </w:rPr>
  </w:style>
  <w:style w:type="character" w:customStyle="1" w:styleId="bibetal">
    <w:name w:val="bib_etal"/>
    <w:rsid w:val="002B69D1"/>
    <w:rPr>
      <w:rFonts w:ascii="Times New Roman" w:hAnsi="Times New Roman"/>
      <w:sz w:val="24"/>
      <w:bdr w:val="none" w:sz="0" w:space="0" w:color="auto"/>
      <w:shd w:val="clear" w:color="auto" w:fill="CCFF99"/>
    </w:rPr>
  </w:style>
  <w:style w:type="paragraph" w:customStyle="1" w:styleId="REF-U">
    <w:name w:val="REF-U"/>
    <w:qFormat/>
    <w:rPr>
      <w:lang w:val="en-US"/>
    </w:rPr>
  </w:style>
  <w:style w:type="character" w:customStyle="1" w:styleId="bibissue">
    <w:name w:val="bib_issue"/>
    <w:rsid w:val="002B69D1"/>
    <w:rPr>
      <w:rFonts w:ascii="Times New Roman" w:hAnsi="Times New Roman"/>
      <w:sz w:val="24"/>
      <w:bdr w:val="none" w:sz="0" w:space="0" w:color="auto"/>
      <w:shd w:val="clear" w:color="auto" w:fill="FFFFAB"/>
    </w:rPr>
  </w:style>
  <w:style w:type="character" w:customStyle="1" w:styleId="FIG-NUM">
    <w:name w:val="FIG-NUM"/>
  </w:style>
  <w:style w:type="character" w:customStyle="1" w:styleId="biburl">
    <w:name w:val="bib_url"/>
    <w:rsid w:val="002B69D1"/>
    <w:rPr>
      <w:rFonts w:ascii="Times New Roman" w:hAnsi="Times New Roman"/>
      <w:sz w:val="24"/>
      <w:bdr w:val="none" w:sz="0" w:space="0" w:color="auto"/>
      <w:shd w:val="clear" w:color="auto" w:fill="CCFF66"/>
    </w:rPr>
  </w:style>
  <w:style w:type="paragraph" w:customStyle="1" w:styleId="DFIG21">
    <w:name w:val="DFIG2.1"/>
    <w:qFormat/>
    <w:rPr>
      <w:lang w:val="en-US"/>
    </w:rPr>
  </w:style>
  <w:style w:type="paragraph" w:customStyle="1" w:styleId="DFIG22">
    <w:name w:val="DFIG2.2"/>
    <w:qFormat/>
    <w:rPr>
      <w:lang w:val="en-US"/>
    </w:rPr>
  </w:style>
  <w:style w:type="character" w:customStyle="1" w:styleId="TN">
    <w:name w:val="TN"/>
  </w:style>
  <w:style w:type="paragraph" w:customStyle="1" w:styleId="TAB21">
    <w:name w:val="TAB2.1"/>
    <w:qFormat/>
    <w:rPr>
      <w:lang w:val="en-US"/>
    </w:rPr>
  </w:style>
  <w:style w:type="paragraph" w:customStyle="1" w:styleId="T2">
    <w:name w:val="T2"/>
    <w:qFormat/>
    <w:rPr>
      <w:lang w:val="en-US"/>
    </w:rPr>
  </w:style>
  <w:style w:type="paragraph" w:customStyle="1" w:styleId="T">
    <w:name w:val="T"/>
    <w:qFormat/>
    <w:rPr>
      <w:lang w:val="en-US"/>
    </w:rPr>
  </w:style>
  <w:style w:type="paragraph" w:customStyle="1" w:styleId="TAB22">
    <w:name w:val="TAB2.2"/>
    <w:qFormat/>
    <w:rPr>
      <w:lang w:val="en-US"/>
    </w:rPr>
  </w:style>
  <w:style w:type="paragraph" w:customStyle="1" w:styleId="TAB23">
    <w:name w:val="TAB2.3"/>
    <w:qFormat/>
    <w:rPr>
      <w:lang w:val="en-US"/>
    </w:rPr>
  </w:style>
  <w:style w:type="paragraph" w:customStyle="1" w:styleId="TAB24">
    <w:name w:val="TAB2.4"/>
    <w:qFormat/>
    <w:rPr>
      <w:lang w:val="en-US"/>
    </w:rPr>
  </w:style>
  <w:style w:type="paragraph" w:customStyle="1" w:styleId="TAB25">
    <w:name w:val="TAB2.5"/>
    <w:qFormat/>
    <w:rPr>
      <w:lang w:val="en-US"/>
    </w:rPr>
  </w:style>
  <w:style w:type="paragraph" w:customStyle="1" w:styleId="TAB26">
    <w:name w:val="TAB2.6"/>
    <w:qFormat/>
    <w:rPr>
      <w:lang w:val="en-US"/>
    </w:rPr>
  </w:style>
  <w:style w:type="paragraph" w:customStyle="1" w:styleId="TAB27">
    <w:name w:val="TAB2.7"/>
    <w:qFormat/>
    <w:rPr>
      <w:lang w:val="en-US"/>
    </w:rPr>
  </w:style>
  <w:style w:type="paragraph" w:customStyle="1" w:styleId="TAB28">
    <w:name w:val="TAB2.8"/>
    <w:qFormat/>
    <w:rPr>
      <w:lang w:val="en-US"/>
    </w:rPr>
  </w:style>
  <w:style w:type="paragraph" w:customStyle="1" w:styleId="TAB29">
    <w:name w:val="TAB2.9"/>
    <w:qFormat/>
    <w:rPr>
      <w:lang w:val="en-US"/>
    </w:rPr>
  </w:style>
  <w:style w:type="paragraph" w:customStyle="1" w:styleId="TAB210">
    <w:name w:val="TAB2.10"/>
    <w:qFormat/>
    <w:rPr>
      <w:lang w:val="en-US"/>
    </w:rPr>
  </w:style>
  <w:style w:type="paragraph" w:customStyle="1" w:styleId="TAB211">
    <w:name w:val="TAB2.11"/>
    <w:qFormat/>
    <w:rPr>
      <w:lang w:val="en-US"/>
    </w:rPr>
  </w:style>
  <w:style w:type="paragraph" w:customStyle="1" w:styleId="SRH1">
    <w:name w:val="SRH1"/>
    <w:basedOn w:val="REF"/>
    <w:qFormat/>
    <w:rsid w:val="000C1940"/>
    <w:pPr>
      <w:spacing w:before="100" w:beforeAutospacing="1" w:after="100" w:afterAutospacing="1" w:line="480" w:lineRule="auto"/>
      <w:contextualSpacing/>
    </w:pPr>
  </w:style>
  <w:style w:type="paragraph" w:customStyle="1" w:styleId="FIG-LEG">
    <w:name w:val="FIG-LEG"/>
    <w:basedOn w:val="DFIG21"/>
    <w:qFormat/>
    <w:rsid w:val="00EE0D42"/>
    <w:pPr>
      <w:spacing w:line="480" w:lineRule="auto"/>
      <w:contextualSpacing/>
    </w:pPr>
  </w:style>
  <w:style w:type="paragraph" w:customStyle="1" w:styleId="T1">
    <w:name w:val="T1"/>
    <w:basedOn w:val="TAB21"/>
    <w:qFormat/>
    <w:rsid w:val="00EE0D42"/>
    <w:pPr>
      <w:spacing w:before="100" w:beforeAutospacing="1" w:after="100" w:afterAutospacing="1" w:line="480" w:lineRule="auto"/>
      <w:contextualSpacing/>
    </w:pPr>
  </w:style>
  <w:style w:type="character" w:customStyle="1" w:styleId="bibalt-year">
    <w:name w:val="bib_alt-year"/>
    <w:rsid w:val="002B69D1"/>
    <w:rPr>
      <w:rFonts w:ascii="Times New Roman" w:hAnsi="Times New Roman"/>
      <w:sz w:val="24"/>
      <w:szCs w:val="24"/>
      <w:bdr w:val="none" w:sz="0" w:space="0" w:color="auto"/>
      <w:shd w:val="clear" w:color="auto" w:fill="CC99FF"/>
    </w:rPr>
  </w:style>
  <w:style w:type="character" w:customStyle="1" w:styleId="bibbase">
    <w:name w:val="bib_base"/>
    <w:rsid w:val="002B69D1"/>
    <w:rPr>
      <w:rFonts w:ascii="Times New Roman" w:hAnsi="Times New Roman"/>
      <w:sz w:val="24"/>
    </w:rPr>
  </w:style>
  <w:style w:type="character" w:customStyle="1" w:styleId="bibbook">
    <w:name w:val="bib_book"/>
    <w:rsid w:val="002B69D1"/>
    <w:rPr>
      <w:rFonts w:ascii="Times New Roman" w:hAnsi="Times New Roman"/>
      <w:sz w:val="24"/>
      <w:bdr w:val="none" w:sz="0" w:space="0" w:color="auto"/>
      <w:shd w:val="clear" w:color="auto" w:fill="99CCFF"/>
    </w:rPr>
  </w:style>
  <w:style w:type="character" w:customStyle="1" w:styleId="bibchapterno">
    <w:name w:val="bib_chapterno"/>
    <w:rsid w:val="002B69D1"/>
    <w:rPr>
      <w:rFonts w:ascii="Times New Roman" w:hAnsi="Times New Roman"/>
      <w:sz w:val="24"/>
      <w:bdr w:val="none" w:sz="0" w:space="0" w:color="auto"/>
      <w:shd w:val="clear" w:color="auto" w:fill="D9D9D9"/>
    </w:rPr>
  </w:style>
  <w:style w:type="character" w:customStyle="1" w:styleId="bibchaptertitle">
    <w:name w:val="bib_chaptertitle"/>
    <w:rsid w:val="002B69D1"/>
    <w:rPr>
      <w:rFonts w:ascii="Times New Roman" w:hAnsi="Times New Roman"/>
      <w:sz w:val="24"/>
      <w:bdr w:val="none" w:sz="0" w:space="0" w:color="auto"/>
      <w:shd w:val="clear" w:color="auto" w:fill="FF9D5B"/>
    </w:rPr>
  </w:style>
  <w:style w:type="character" w:customStyle="1" w:styleId="bibcomment">
    <w:name w:val="bib_comment"/>
    <w:rsid w:val="002B69D1"/>
    <w:rPr>
      <w:rFonts w:ascii="Times New Roman" w:hAnsi="Times New Roman"/>
      <w:sz w:val="24"/>
    </w:rPr>
  </w:style>
  <w:style w:type="character" w:customStyle="1" w:styleId="bibconfacronym">
    <w:name w:val="bib_confacronym"/>
    <w:rsid w:val="002B69D1"/>
    <w:rPr>
      <w:rFonts w:ascii="Times New Roman" w:hAnsi="Times New Roman"/>
      <w:sz w:val="24"/>
      <w:bdr w:val="none" w:sz="0" w:space="0" w:color="auto"/>
      <w:shd w:val="clear" w:color="auto" w:fill="FD77F3"/>
    </w:rPr>
  </w:style>
  <w:style w:type="character" w:customStyle="1" w:styleId="bibconfdate">
    <w:name w:val="bib_confdate"/>
    <w:rsid w:val="002B69D1"/>
    <w:rPr>
      <w:rFonts w:ascii="Times New Roman" w:hAnsi="Times New Roman"/>
      <w:sz w:val="24"/>
      <w:bdr w:val="none" w:sz="0" w:space="0" w:color="auto"/>
      <w:shd w:val="clear" w:color="auto" w:fill="3CE0C1"/>
    </w:rPr>
  </w:style>
  <w:style w:type="character" w:customStyle="1" w:styleId="bibconference">
    <w:name w:val="bib_conference"/>
    <w:rsid w:val="002B69D1"/>
    <w:rPr>
      <w:rFonts w:ascii="Times New Roman" w:hAnsi="Times New Roman"/>
      <w:sz w:val="24"/>
      <w:bdr w:val="none" w:sz="0" w:space="0" w:color="auto"/>
      <w:shd w:val="clear" w:color="auto" w:fill="9CB3FE"/>
    </w:rPr>
  </w:style>
  <w:style w:type="character" w:customStyle="1" w:styleId="bibconflocation">
    <w:name w:val="bib_conflocation"/>
    <w:rsid w:val="002B69D1"/>
    <w:rPr>
      <w:rFonts w:ascii="Times New Roman" w:hAnsi="Times New Roman"/>
      <w:sz w:val="24"/>
      <w:bdr w:val="none" w:sz="0" w:space="0" w:color="auto"/>
      <w:shd w:val="clear" w:color="auto" w:fill="EC493C"/>
    </w:rPr>
  </w:style>
  <w:style w:type="character" w:customStyle="1" w:styleId="bibconfpaper">
    <w:name w:val="bib_confpaper"/>
    <w:rsid w:val="002B69D1"/>
    <w:rPr>
      <w:rFonts w:ascii="Times New Roman" w:hAnsi="Times New Roman"/>
      <w:sz w:val="24"/>
      <w:bdr w:val="none" w:sz="0" w:space="0" w:color="auto"/>
      <w:shd w:val="clear" w:color="auto" w:fill="61FF65"/>
    </w:rPr>
  </w:style>
  <w:style w:type="character" w:customStyle="1" w:styleId="bibconfproceedings">
    <w:name w:val="bib_confproceedings"/>
    <w:rsid w:val="002B69D1"/>
    <w:rPr>
      <w:rFonts w:ascii="Times New Roman" w:hAnsi="Times New Roman"/>
      <w:sz w:val="24"/>
      <w:bdr w:val="none" w:sz="0" w:space="0" w:color="auto"/>
      <w:shd w:val="clear" w:color="auto" w:fill="FDBA35"/>
    </w:rPr>
  </w:style>
  <w:style w:type="character" w:customStyle="1" w:styleId="bibday">
    <w:name w:val="bib_day"/>
    <w:rsid w:val="002B69D1"/>
    <w:rPr>
      <w:rFonts w:ascii="Times New Roman" w:hAnsi="Times New Roman"/>
      <w:sz w:val="24"/>
      <w:bdr w:val="none" w:sz="0" w:space="0" w:color="auto"/>
      <w:shd w:val="clear" w:color="auto" w:fill="FFFF66"/>
    </w:rPr>
  </w:style>
  <w:style w:type="character" w:customStyle="1" w:styleId="bibdeg">
    <w:name w:val="bib_deg"/>
    <w:rsid w:val="002B69D1"/>
    <w:rPr>
      <w:rFonts w:ascii="Times New Roman" w:hAnsi="Times New Roman"/>
      <w:sz w:val="24"/>
    </w:rPr>
  </w:style>
  <w:style w:type="character" w:customStyle="1" w:styleId="bibdoi">
    <w:name w:val="bib_doi"/>
    <w:rsid w:val="002B69D1"/>
    <w:rPr>
      <w:rFonts w:ascii="Times New Roman" w:hAnsi="Times New Roman"/>
      <w:sz w:val="24"/>
      <w:bdr w:val="none" w:sz="0" w:space="0" w:color="auto"/>
      <w:shd w:val="clear" w:color="auto" w:fill="CCFFCC"/>
    </w:rPr>
  </w:style>
  <w:style w:type="character" w:customStyle="1" w:styleId="bibed-etal">
    <w:name w:val="bib_ed-etal"/>
    <w:rsid w:val="002B69D1"/>
    <w:rPr>
      <w:rFonts w:ascii="Times New Roman" w:hAnsi="Times New Roman"/>
      <w:sz w:val="24"/>
      <w:bdr w:val="none" w:sz="0" w:space="0" w:color="auto"/>
      <w:shd w:val="clear" w:color="auto" w:fill="00F4EE"/>
    </w:rPr>
  </w:style>
  <w:style w:type="character" w:customStyle="1" w:styleId="bibed-fname">
    <w:name w:val="bib_ed-fname"/>
    <w:rsid w:val="002B69D1"/>
    <w:rPr>
      <w:rFonts w:ascii="Times New Roman" w:hAnsi="Times New Roman"/>
      <w:sz w:val="24"/>
      <w:bdr w:val="none" w:sz="0" w:space="0" w:color="auto"/>
      <w:shd w:val="clear" w:color="auto" w:fill="FFFFB7"/>
    </w:rPr>
  </w:style>
  <w:style w:type="character" w:customStyle="1" w:styleId="bibeditionno">
    <w:name w:val="bib_editionno"/>
    <w:rsid w:val="002B69D1"/>
    <w:rPr>
      <w:rFonts w:ascii="Times New Roman" w:hAnsi="Times New Roman"/>
      <w:sz w:val="24"/>
      <w:bdr w:val="none" w:sz="0" w:space="0" w:color="auto"/>
      <w:shd w:val="clear" w:color="auto" w:fill="FFCC00"/>
    </w:rPr>
  </w:style>
  <w:style w:type="character" w:customStyle="1" w:styleId="bibed-organization">
    <w:name w:val="bib_ed-organization"/>
    <w:rsid w:val="002B69D1"/>
    <w:rPr>
      <w:rFonts w:ascii="Times New Roman" w:hAnsi="Times New Roman"/>
      <w:sz w:val="24"/>
      <w:bdr w:val="none" w:sz="0" w:space="0" w:color="auto"/>
      <w:shd w:val="clear" w:color="auto" w:fill="FCAAC3"/>
    </w:rPr>
  </w:style>
  <w:style w:type="character" w:customStyle="1" w:styleId="bibed-suffix">
    <w:name w:val="bib_ed-suffix"/>
    <w:rsid w:val="002B69D1"/>
    <w:rPr>
      <w:rFonts w:ascii="Times New Roman" w:hAnsi="Times New Roman"/>
      <w:sz w:val="24"/>
      <w:bdr w:val="none" w:sz="0" w:space="0" w:color="auto"/>
      <w:shd w:val="clear" w:color="auto" w:fill="CCFFCC"/>
    </w:rPr>
  </w:style>
  <w:style w:type="character" w:customStyle="1" w:styleId="bibed-surname">
    <w:name w:val="bib_ed-surname"/>
    <w:rsid w:val="002B69D1"/>
    <w:rPr>
      <w:rFonts w:ascii="Times New Roman" w:hAnsi="Times New Roman"/>
      <w:sz w:val="24"/>
      <w:bdr w:val="none" w:sz="0" w:space="0" w:color="auto"/>
      <w:shd w:val="clear" w:color="auto" w:fill="FFFF00"/>
    </w:rPr>
  </w:style>
  <w:style w:type="character" w:customStyle="1" w:styleId="bibextlink">
    <w:name w:val="bib_extlink"/>
    <w:rsid w:val="002B69D1"/>
    <w:rPr>
      <w:rFonts w:ascii="Times New Roman" w:hAnsi="Times New Roman"/>
      <w:sz w:val="20"/>
      <w:bdr w:val="none" w:sz="0" w:space="0" w:color="auto"/>
      <w:shd w:val="clear" w:color="auto" w:fill="6CCE9D"/>
    </w:rPr>
  </w:style>
  <w:style w:type="character" w:customStyle="1" w:styleId="bibinstitution">
    <w:name w:val="bib_institution"/>
    <w:rsid w:val="002B69D1"/>
    <w:rPr>
      <w:rFonts w:ascii="Times New Roman" w:hAnsi="Times New Roman"/>
      <w:sz w:val="24"/>
      <w:bdr w:val="none" w:sz="0" w:space="0" w:color="auto"/>
      <w:shd w:val="clear" w:color="auto" w:fill="CCFFCC"/>
    </w:rPr>
  </w:style>
  <w:style w:type="character" w:customStyle="1" w:styleId="bibisbn">
    <w:name w:val="bib_isbn"/>
    <w:rsid w:val="002B69D1"/>
    <w:rPr>
      <w:rFonts w:ascii="Times New Roman" w:hAnsi="Times New Roman"/>
      <w:sz w:val="24"/>
      <w:shd w:val="clear" w:color="auto" w:fill="D9D9D9"/>
    </w:rPr>
  </w:style>
  <w:style w:type="character" w:customStyle="1" w:styleId="biblocation">
    <w:name w:val="bib_location"/>
    <w:rsid w:val="002B69D1"/>
    <w:rPr>
      <w:rFonts w:ascii="Times New Roman" w:hAnsi="Times New Roman"/>
      <w:sz w:val="24"/>
      <w:bdr w:val="none" w:sz="0" w:space="0" w:color="auto"/>
      <w:shd w:val="clear" w:color="auto" w:fill="FFCCCC"/>
    </w:rPr>
  </w:style>
  <w:style w:type="character" w:customStyle="1" w:styleId="biblpage">
    <w:name w:val="bib_lpage"/>
    <w:rsid w:val="002B69D1"/>
    <w:rPr>
      <w:rFonts w:ascii="Times New Roman" w:hAnsi="Times New Roman"/>
      <w:sz w:val="24"/>
      <w:bdr w:val="none" w:sz="0" w:space="0" w:color="auto"/>
      <w:shd w:val="clear" w:color="auto" w:fill="D9D9D9"/>
    </w:rPr>
  </w:style>
  <w:style w:type="character" w:customStyle="1" w:styleId="bibmedline">
    <w:name w:val="bib_medline"/>
    <w:rsid w:val="002B69D1"/>
    <w:rPr>
      <w:rFonts w:ascii="Times New Roman" w:hAnsi="Times New Roman"/>
      <w:sz w:val="24"/>
    </w:rPr>
  </w:style>
  <w:style w:type="character" w:customStyle="1" w:styleId="bibmonth">
    <w:name w:val="bib_month"/>
    <w:rsid w:val="002B69D1"/>
    <w:rPr>
      <w:rFonts w:ascii="Times New Roman" w:hAnsi="Times New Roman"/>
      <w:sz w:val="24"/>
      <w:szCs w:val="24"/>
      <w:bdr w:val="none" w:sz="0" w:space="0" w:color="auto"/>
      <w:shd w:val="clear" w:color="auto" w:fill="CCFF33"/>
    </w:rPr>
  </w:style>
  <w:style w:type="character" w:customStyle="1" w:styleId="bibnumber">
    <w:name w:val="bib_number"/>
    <w:rsid w:val="002B69D1"/>
    <w:rPr>
      <w:rFonts w:ascii="Times New Roman" w:hAnsi="Times New Roman"/>
      <w:sz w:val="24"/>
      <w:bdr w:val="none" w:sz="0" w:space="0" w:color="auto"/>
      <w:shd w:val="clear" w:color="auto" w:fill="CCCCFF"/>
    </w:rPr>
  </w:style>
  <w:style w:type="character" w:customStyle="1" w:styleId="biborganization">
    <w:name w:val="bib_organization"/>
    <w:rsid w:val="002B69D1"/>
    <w:rPr>
      <w:rFonts w:ascii="Times New Roman" w:hAnsi="Times New Roman"/>
      <w:sz w:val="24"/>
      <w:bdr w:val="none" w:sz="0" w:space="0" w:color="auto"/>
      <w:shd w:val="clear" w:color="auto" w:fill="CCFF99"/>
    </w:rPr>
  </w:style>
  <w:style w:type="character" w:customStyle="1" w:styleId="bibpagecount">
    <w:name w:val="bib_pagecount"/>
    <w:rsid w:val="002B69D1"/>
    <w:rPr>
      <w:rFonts w:ascii="Times New Roman" w:hAnsi="Times New Roman"/>
      <w:sz w:val="24"/>
      <w:bdr w:val="none" w:sz="0" w:space="0" w:color="auto"/>
      <w:shd w:val="clear" w:color="auto" w:fill="00FF00"/>
    </w:rPr>
  </w:style>
  <w:style w:type="character" w:customStyle="1" w:styleId="bibpapernumber">
    <w:name w:val="bib_papernumber"/>
    <w:uiPriority w:val="1"/>
    <w:rsid w:val="002B69D1"/>
    <w:rPr>
      <w:rFonts w:ascii="Times New Roman" w:hAnsi="Times New Roman"/>
      <w:sz w:val="24"/>
      <w:bdr w:val="none" w:sz="0" w:space="0" w:color="auto"/>
      <w:shd w:val="clear" w:color="auto" w:fill="FFFF66"/>
    </w:rPr>
  </w:style>
  <w:style w:type="character" w:customStyle="1" w:styleId="bibpatent">
    <w:name w:val="bib_patent"/>
    <w:rsid w:val="002B69D1"/>
    <w:rPr>
      <w:rFonts w:ascii="Times New Roman" w:hAnsi="Times New Roman"/>
      <w:sz w:val="24"/>
      <w:bdr w:val="none" w:sz="0" w:space="0" w:color="auto"/>
      <w:shd w:val="clear" w:color="auto" w:fill="66FFCC"/>
    </w:rPr>
  </w:style>
  <w:style w:type="character" w:customStyle="1" w:styleId="bibpublisher">
    <w:name w:val="bib_publisher"/>
    <w:rsid w:val="002B69D1"/>
    <w:rPr>
      <w:rFonts w:ascii="Times New Roman" w:hAnsi="Times New Roman"/>
      <w:sz w:val="24"/>
      <w:bdr w:val="none" w:sz="0" w:space="0" w:color="auto"/>
      <w:shd w:val="clear" w:color="auto" w:fill="FF99CC"/>
    </w:rPr>
  </w:style>
  <w:style w:type="character" w:customStyle="1" w:styleId="bibreportnum">
    <w:name w:val="bib_reportnum"/>
    <w:rsid w:val="002B69D1"/>
    <w:rPr>
      <w:rFonts w:ascii="Times New Roman" w:hAnsi="Times New Roman"/>
      <w:sz w:val="24"/>
      <w:bdr w:val="none" w:sz="0" w:space="0" w:color="auto"/>
      <w:shd w:val="clear" w:color="auto" w:fill="CCCCFF"/>
    </w:rPr>
  </w:style>
  <w:style w:type="character" w:customStyle="1" w:styleId="bibschool">
    <w:name w:val="bib_school"/>
    <w:rsid w:val="002B69D1"/>
    <w:rPr>
      <w:rFonts w:ascii="Times New Roman" w:hAnsi="Times New Roman"/>
      <w:sz w:val="24"/>
      <w:bdr w:val="none" w:sz="0" w:space="0" w:color="auto"/>
      <w:shd w:val="clear" w:color="auto" w:fill="FFCC66"/>
    </w:rPr>
  </w:style>
  <w:style w:type="character" w:customStyle="1" w:styleId="bibseason">
    <w:name w:val="bib_season"/>
    <w:rsid w:val="002B69D1"/>
    <w:rPr>
      <w:rFonts w:ascii="Times New Roman" w:hAnsi="Times New Roman"/>
      <w:sz w:val="24"/>
      <w:szCs w:val="24"/>
      <w:bdr w:val="none" w:sz="0" w:space="0" w:color="auto"/>
      <w:shd w:val="clear" w:color="auto" w:fill="FF6600"/>
    </w:rPr>
  </w:style>
  <w:style w:type="character" w:customStyle="1" w:styleId="bibseries">
    <w:name w:val="bib_series"/>
    <w:rsid w:val="002B69D1"/>
    <w:rPr>
      <w:rFonts w:ascii="Times New Roman" w:hAnsi="Times New Roman"/>
      <w:sz w:val="24"/>
      <w:shd w:val="clear" w:color="auto" w:fill="FFCC99"/>
    </w:rPr>
  </w:style>
  <w:style w:type="character" w:customStyle="1" w:styleId="bibseriesno">
    <w:name w:val="bib_seriesno"/>
    <w:rsid w:val="002B69D1"/>
    <w:rPr>
      <w:rFonts w:ascii="Times New Roman" w:hAnsi="Times New Roman"/>
      <w:sz w:val="24"/>
      <w:shd w:val="clear" w:color="auto" w:fill="FFFF99"/>
    </w:rPr>
  </w:style>
  <w:style w:type="character" w:customStyle="1" w:styleId="bibsuffix">
    <w:name w:val="bib_suffix"/>
    <w:rsid w:val="002B69D1"/>
    <w:rPr>
      <w:rFonts w:ascii="Times New Roman" w:hAnsi="Times New Roman"/>
      <w:sz w:val="24"/>
    </w:rPr>
  </w:style>
  <w:style w:type="character" w:customStyle="1" w:styleId="bibsuppl">
    <w:name w:val="bib_suppl"/>
    <w:rsid w:val="002B69D1"/>
    <w:rPr>
      <w:rFonts w:ascii="Times New Roman" w:hAnsi="Times New Roman"/>
      <w:sz w:val="24"/>
      <w:bdr w:val="none" w:sz="0" w:space="0" w:color="auto"/>
      <w:shd w:val="clear" w:color="auto" w:fill="FFCC66"/>
    </w:rPr>
  </w:style>
  <w:style w:type="character" w:customStyle="1" w:styleId="bibtitle">
    <w:name w:val="bib_title"/>
    <w:rsid w:val="002B69D1"/>
    <w:rPr>
      <w:sz w:val="24"/>
      <w:effect w:val="none"/>
      <w:bdr w:val="none" w:sz="0" w:space="0" w:color="auto"/>
      <w:shd w:val="clear" w:color="auto" w:fill="D99594"/>
    </w:rPr>
  </w:style>
  <w:style w:type="character" w:customStyle="1" w:styleId="bibtrans">
    <w:name w:val="bib_trans"/>
    <w:rsid w:val="002B69D1"/>
    <w:rPr>
      <w:rFonts w:ascii="Times New Roman" w:hAnsi="Times New Roman"/>
      <w:sz w:val="24"/>
      <w:shd w:val="clear" w:color="auto" w:fill="99CC00"/>
    </w:rPr>
  </w:style>
  <w:style w:type="character" w:customStyle="1" w:styleId="bibunpubl">
    <w:name w:val="bib_unpubl"/>
    <w:rsid w:val="002B69D1"/>
    <w:rPr>
      <w:rFonts w:ascii="Times New Roman" w:hAnsi="Times New Roman"/>
      <w:sz w:val="24"/>
    </w:rPr>
  </w:style>
  <w:style w:type="character" w:customStyle="1" w:styleId="bibvolcount">
    <w:name w:val="bib_volcount"/>
    <w:rsid w:val="002B69D1"/>
    <w:rPr>
      <w:rFonts w:ascii="Times New Roman" w:hAnsi="Times New Roman"/>
      <w:sz w:val="20"/>
      <w:bdr w:val="none" w:sz="0" w:space="0" w:color="auto"/>
      <w:shd w:val="clear" w:color="auto" w:fill="00FF00"/>
    </w:rPr>
  </w:style>
  <w:style w:type="character" w:customStyle="1" w:styleId="citebib">
    <w:name w:val="cite_bib"/>
    <w:rsid w:val="002B69D1"/>
    <w:rPr>
      <w:sz w:val="24"/>
      <w:bdr w:val="none" w:sz="0" w:space="0" w:color="auto"/>
      <w:shd w:val="clear" w:color="auto" w:fill="CCFFFF"/>
    </w:rPr>
  </w:style>
  <w:style w:type="character" w:customStyle="1" w:styleId="Abbreviation">
    <w:name w:val="Abbreviation"/>
    <w:rsid w:val="002B69D1"/>
  </w:style>
  <w:style w:type="character" w:customStyle="1" w:styleId="AccessedDate">
    <w:name w:val="AccessedDate"/>
    <w:rsid w:val="002B69D1"/>
  </w:style>
  <w:style w:type="character" w:customStyle="1" w:styleId="italic">
    <w:name w:val="_italic"/>
    <w:uiPriority w:val="99"/>
    <w:rsid w:val="002B69D1"/>
    <w:rPr>
      <w:i/>
      <w:iCs/>
    </w:rPr>
  </w:style>
  <w:style w:type="character" w:styleId="PlaceholderText">
    <w:name w:val="Placeholder Text"/>
    <w:basedOn w:val="DefaultParagraphFont"/>
    <w:uiPriority w:val="99"/>
    <w:semiHidden/>
    <w:rsid w:val="00D9488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30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microsoft.com/office/2011/relationships/commentsExtended" Target="commentsExtended.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customXml" Target="../customXml/item6.xml"/><Relationship Id="rId11" Type="http://schemas.microsoft.com/office/2007/relationships/stylesWithEffects" Target="stylesWithEffect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tyles" Target="styl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ickarajt\AppData\Roaming\Microsoft\Templates\Lww-REF.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66EBCB3D-4569-45AB-B16D-6DB6957183BD}"/>
      </w:docPartPr>
      <w:docPartBody>
        <w:p w:rsidR="004E7410" w:rsidRDefault="00930A87">
          <w:r w:rsidRPr="00105D2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A87"/>
    <w:rsid w:val="004E7410"/>
    <w:rsid w:val="00930A87"/>
    <w:rsid w:val="00D43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0A87"/>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0A8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w16cid="http://schemas.microsoft.com/office/word/2016/wordml/cid" xmlns:w16se="http://schemas.microsoft.com/office/word/2015/wordml/symex" xmlns:wpg="http://schemas.microsoft.com/office/word/2010/wordprocessingGroup" xmlns:wpc="http://schemas.microsoft.com/office/word/2010/wordprocessingCanvas" xmlns:wps="http://schemas.microsoft.com/office/word/2010/wordprocessingShape" xmlns:thm15="http://schemas.microsoft.com/office/thememl/2012/main" xmlns:iact="http://schemas.microsoft.com/office/powerpoint/2014/inkAction" xmlns:anam3d="http://schemas.microsoft.com/office/drawing/2018/animation/model3d" xmlns:an18="http://schemas.microsoft.com/office/drawing/2018/animation" xmlns:am3d="http://schemas.microsoft.com/office/drawing/2017/model3d" xmlns:c173="http://schemas.microsoft.com/office/drawing/2017/03/chart" xmlns:dgm1611="http://schemas.microsoft.com/office/drawing/2016/11/diagram" xmlns:c16="http://schemas.microsoft.com/office/drawing/2014/chart" xmlns:cx="http://schemas.microsoft.com/office/drawing/2014/chartex"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w10="urn:schemas-microsoft-com:office:word" xmlns:v="urn:schemas-microsoft-com:vml" xmlns:o="urn:schemas-microsoft-com:office:office"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wne="http://schemas.microsoft.com/office/word/2006/wordml" xmlns:sl="http://schemas.openxmlformats.org/schemaLibrary/2006/main" xmlns:a14="http://schemas.microsoft.com/office/drawing/2010/main" xmlns:mc="http://schemas.openxmlformats.org/markup-compatibility/2006" xmlns:w15="http://schemas.microsoft.com/office/word/2012/wordml" xmlns:wp14="http://schemas.microsoft.com/office/word/2010/wordprocessingDrawing" xmlns:wp="http://schemas.openxmlformats.org/drawingml/2006/wordprocessingDrawing" xmlns:r="http://schemas.openxmlformats.org/officeDocument/2006/relationships" xmlns:m="http://schemas.openxmlformats.org/officeDocument/2006/math" xmlns:w14="http://schemas.microsoft.com/office/word/2010/wordml" xmlns:w="http://schemas.openxmlformats.org/wordprocessingml/2006/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eedit xmlns="http://www.machineedit.net/AMOD/CustomXML/Inconsistencies.htm">[{"b-find":"anti-tumor","e-paracontent":"Tumor-Infiltrating Lymphocytes (TILs): TILs are isolated from the tumor microenvironment and expanded ex vivo before reinfusion to enhance the natural&lt;mark&gt;anti-tumor&lt;\/mark&gt; immune response.","c-replace":["antitumor","anti-tumor"],"a-name":"ComplexWord","g-rebookmarkname":"","i-wm":"anti-tumor","d-description":"Hyphenated / Open / Closed forms found.","l-hyphenWordCount":0,"f-bookmark":"BMHYPHEN100026","ab-name":"Inconsistencies","n-withOutSpaceCount":8,"m-withSpaceWordCount":0,"j-groupid":100001},{"b-find":"anti-tumor","e-paracontent":"Invariant Natural Killer T (iNKT) Cells: iNKT cells exhibit properties bridging innate and adaptive immunity, with potential for&lt;mark&gt;anti-tumor&lt;\/mark&gt; activity.","c-replace":["antitumor","anti-tumor"],"a-name":"ComplexWord","g-rebookmarkname":"","i-wm":"anti-tumor","d-description":"Hyphenated / Open / Closed forms found.","l-hyphenWordCount":0,"f-bookmark":"BMHYPHEN100049","ab-name":"Inconsistencies","n-withOutSpaceCount":8,"m-withSpaceWordCount":0,"j-groupid":100001},{"b-find":"co-stimulatory","e-paracontent":"Second-generation CARs: Added a&lt;mark&gt;co-stimulatory&lt;\/mark&gt; domain (CD28 or 4-1BB) to increase expansion and durability after infusion.","c-replace":["costimulatory","co-stimulatory"],"a-name":"ComplexWord","g-rebookmarkname":"","i-wm":"co-stimulatory","d-description":"Hyphenated / Open / Closed forms found.","l-hyphenWordCount":0,"f-bookmark":"BMHYPHEN100199","ab-name":"Inconsistencies","n-withOutSpaceCount":2,"m-withSpaceWordCount":0,"j-groupid":100003},{"b-find":"co-stimulatory","e-paracontent":"Third-generation CARs: Included two&lt;mark&gt;co-stimulatory&lt;\/mark&gt; domains for stronger signaling and greater T-cell activity.","c-replace":["costimulatory","co-stimulatory"],"a-name":"ComplexWord","g-rebookmarkname":"","i-wm":"co-stimulatory","d-description":"Hyphenated / Open / Closed forms found.","l-hyphenWordCount":0,"f-bookmark":"BMHYPHEN100205","ab-name":"Inconsistencies","n-withOutSpaceCount":2,"m-withSpaceWordCount":0,"j-groupid":100003},{"b-find":"antitumor","e-paracontent":"Fourth-generation CARs: Engineered to secrete cytokines, enhancing&lt;mark&gt;antitumor&lt;\/mark&gt; effects by modifying the tumor microenvironment.","c-replace":["antitumor","anti-tumor"],"a-name":"ComplexWord","g-rebookmarkname":"","i-wm":"antitumor","d-description":"Hyphenated / Open / Closed forms found.","l-hyphenWordCount":0,"f-bookmark":"BMHYPHEN100211","ab-name":"Inconsistencies","n-withOutSpaceCount":8,"m-withSpaceWordCount":0,"j-groupid":100001},{"b-find":"costimulatory","e-paracontent":"Current research includes the development of polyvalent CARs that target multiple antigens, allogeneic products with TRAC/HLA knockouts aimed at preventing GvHD, novel&lt;mark&gt;costimulatory&lt;\/mark&gt; domains to enhance expansion/persistence, PD-1 knockouts or reverse PDL1 targeting to address cellular exhaustion, intralesional administration to facilitate cellular trafficking, and combinations with checkpoint inhibitors to potentially improve efficacy.","c-replace":["costimulatory","co-stimulatory"],"a-name":"ComplexWord","g-rebookmarkname":"","i-wm":"costimulatory","d-description":"Hyphenated / Open / Closed forms found.","l-hyphenWordCount":0,"f-bookmark":"BMHYPHEN100251","ab-name":"Inconsistencies","n-withOutSpaceCount":2,"m-withSpaceWordCount":0,"j-groupid":100003},{"b-find":"HLA restriction","e-paracontent":"TCR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on&lt;mark&gt;HLA restriction&lt;\/mark&gt;, which limits therapeutic use to patients with compatible MHC haplotypes (Table 2.3). ","c-replace":["HLA-restriction","HLA restriction"],"a-name":"ComplexWord","g-rebookmarkname":"","i-wm":"HLA restriction","d-description":"Hyphenated / Open / Closed forms found.","l-hyphenWordCount":1,"f-bookmark":"BMHYPHEN100294","ab-name":"Inconsistencies","n-withOutSpaceCount":0,"m-withSpaceWordCount":2,"j-groupid":100010},{"b-find":"HLA restriction","e-paracontent":"TCR T-cell therapies offer high specificity by targeting intracellular antigens presented on MHC, minimizing off-tumor effects. However, their use is limited by&lt;mark&gt;HLA restriction&lt;\/mark&gt; precluding eligibility to patients with matching HLA types. Off-target toxicities from cross-reactivity remain a concern, and tumor resistance can arise through downregulation of MHC molecules. Additionally, the autologous manufacturing process causes treatment delays and variability which poses challenges for timely therapy.","c-replace":["HLA-restriction","HLA restriction"],"a-name":"ComplexWord","g-rebookmarkname":"","i-wm":"HLA restriction","d-description":"Hyphenated / Open / Closed forms found.","l-hyphenWordCount":1,"f-bookmark":"BMHYPHEN100351","ab-name":"Inconsistencies","n-withOutSpaceCount":0,"m-withSpaceWordCount":2,"j-groupid":100010},{"b-find":"antitumor","e-paracontent":"TILs, consisting of CD4+ and CD8+ T-cells with native TCRs, recognize neoantigen-MHC complexes on tumor cells. TCR-CD3 signaling via ITAMS activates ZAP70 and triggers effector functions. A higher CD8:CD4 ratio and PD-1 expression are linked to stronger&lt;mark&gt;antitumor&lt;\/mark&gt;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2.4).","c-replace":["antitumor","anti-tumor"],"a-name":"ComplexWord","g-rebookmarkname":"","i-wm":"antitumor","d-description":"Hyphenated / Open / Closed forms found.","l-hyphenWordCount":0,"f-bookmark":"BMHYPHEN100399","ab-name":"Inconsistencies","n-withOutSpaceCount":8,"m-withSpaceWordCount":0,"j-groupid":100001},{"b-find":"cytokine mediated","e-paracontent":"TILs,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cause&lt;mark&gt;cytokine mediated&lt;\/mark&gt; toxicities. Their ability to infiltrate the TME allows TILs to overcome solid tumor barriers and target tumor-specific antigens precisely (Table 2.4).","c-replace":["cytokine-mediated","cytokine mediated"],"a-name":"ComplexWord","g-rebookmarkname":"","i-wm":"cytokine mediated","d-description":"Hyphenated / Open / Closed forms found.","l-hyphenWordCount":1,"f-bookmark":"BMHYPHEN100400","ab-name":"Inconsistencies","n-withOutSpaceCount":0,"m-withSpaceWordCount":1,"j-groupid":100009},{"b-find":"antitumor","e-paracontent":"TILs are autologous CD3\u207a T-cells, usually enriched for a CD45RO\u207a memory phenotype, and are isolated from tumor biopsies through enzymatic digestion. Stem-like TILs (CD39\u207bCD69\u207b) are associated with persistence and expansion, while differentiated CD39\u207aCD69\u207a subsets are typically neoantigen-reactive and participate in tumor cell targeting. This functional variation allows for both extended presence and potent&lt;mark&gt;antitumor&lt;\/mark&gt; response. ","c-replace":["antitumor","anti-tumor"],"a-name":"ComplexWord","g-rebookmarkname":"","i-wm":"antitumor","d-description":"Hyphenated / Open / Closed forms found.","l-hyphenWordCount":0,"f-bookmark":"BMHYPHEN100428","ab-name":"Inconsistencies","n-withOutSpaceCount":8,"m-withSpaceWordCount":0,"j-groupid":100001},{"b-find":"off-the-shelf","e-paracontent":"NK cells constitute approximately 5-15% of peripheral blood lymphocytes and serve as innate immune effectors, targeting tumor cells primarily via \u201cmissing self\u201d recognition of those exhibiting decreased MHC class I expression. Their limited propensity to induce GvHD has facilitated the development of allogeneic,&lt;mark&gt;off-the-shelf&lt;\/mark&gt; NK cell therapies. This adaptability supports their utility in both hematological malignancies and solid tumors. ","c-replace":[""],"a-name":"ComplexWord","g-rebookmarkname":"","i-wm":"off-the-shelf","d-description":"Hyphenated / Open / Closed forms found.","l-hyphenWordCount":0,"f-bookmark":"BMHYPHEN100481","ab-name":"Inconsistencies","n-withOutSpaceCount":0,"m-withSpaceWordCount":0,"j-groupid":1},{"b-find":"anti-tumor","e-paracontent":"Both autologous and allogeneic NK cells\u2014via gene-modified and non-gene-modified approaches\u2014are being evaluated in hematologic malignancies and solid tumors. Non-gene-modified therapies include cytokine-induced memory-like (CIML) NK cells, which demonstrate improved persistence and&lt;mark&gt;anti-tumor&lt;\/mark&gt; activity through cytokine preactivation. Gene-modified therapies primarily focus on CAR-NK cells targeting tumor-specific antigens such as CD19 and HER2, with some constructs expressing supportive cytokines (e.g. IL-15).","c-replace":["antitumor","anti-tumor"],"a-name":"ComplexWord","g-rebookmarkname":"","i-wm":"anti-tumor","d-description":"Hyphenated / Open / Closed forms found.","l-hyphenWordCount":0,"f-bookmark":"BMHYPHEN100587","ab-name":"Inconsistencies","n-withOutSpaceCount":8,"m-withSpaceWordCount":0,"j-groupid":100001},{"b-find":"off-the-shelf","e-paracontent":"Ongoing research is investigating methods to enhance NK cell persistence and efficacy through strategies such as co-expression of cytokines such as IL-15 and IL-21 to boost survival and cytotoxicity; TGF-β receptor knockouts to resist immunosuppressive signaling; use of iPSC-derived NK cells for scalable, uniform&lt;mark&gt;off-the-shelf&lt;\/mark&gt; therapies; chemokine receptor engineering to improve tumor homing; combination with immune checkpoint inhibitors to overcome tumor evasion; and using in conjunction with monoclonal antibodies to accentuate ADCC.","c-replace":[""],"a-name":"ComplexWord","g-rebookmarkname":"","i-wm":"off-the-shelf","d-description":"Hyphenated / Open / Closed forms found.","l-hyphenWordCount":0,"f-bookmark":"BMHYPHEN100613","ab-name":"Inconsistencies","n-withOutSpaceCount":0,"m-withSpaceWordCount":0,"j-groupid":1},{"b-find":"anti-tumor","e-paracontent":"Functionally, γδ T cells are capable of tumor cell killing through the release of cytotoxic granules containing perforin and granzymes, which induce apoptosis. Their&lt;mark&gt;anti-tumor&lt;\/mark&gt; activity is further amplified by secretion of key cytokines including IFN-γ, TNF-α, and IL-17.","c-replace":["antitumor","anti-tumor"],"a-name":"ComplexWord","g-rebookmarkname":"","i-wm":"anti-tumor","d-description":"Hyphenated / Open / Closed forms found.","l-hyphenWordCount":0,"f-bookmark":"BMHYPHEN100672","ab-name":"Inconsistencies","n-withOutSpaceCount":8,"m-withSpaceWordCount":0,"j-groupid":100001},{"b-find":"tumor targeting","e-paracontent":"γδ T cells recognize target cells in an MHC-independent manner unlike conventional αβ T cells. This enables broad&lt;mark&gt;tumor targeting&lt;\/mark&gt; across diverse HLA backgrounds and significantly reduces the risk of GvHD, making them promising candidates for allogeneic approaches (Table 2.7).","c-replace":["tumor-targeting","tumor targeting"],"a-name":"ComplexWord","g-rebookmarkname":"","i-wm":"tumor targeting","d-description":"Hyphenated / Open / Closed forms found.","l-hyphenWordCount":1,"f-bookmark":"BMHYPHEN100682","ab-name":"Inconsistencies","n-withOutSpaceCount":0,"m-withSpaceWordCount":3,"j-groupid":100007},{"b-find":"off-the-shelf","e-paracontent":"γδ T cells represent a promising avenue for cellular therapy, owing to their MHC-independent targeting capabilities, reduced risk of graft-versus-host disease, and potential for&lt;mark&gt;off-the-shelf&lt;\/mark&gt; application. Nonetheless, challenges remain due to their limited abundance in peripheral blood, suboptimal persistence following transfer, and vulnerability to tumor-induced exhaustion.","c-replace":["off-the-shelf","off the shelf"],"a-name":"ComplexWord","g-rebookmarkname":"","i-wm":"off-the-shelf","d-description":"Hyphenated / Open / Closed forms found.","l-hyphenWordCount":0,"f-bookmark":"BMHYPHEN100706","ab-name":"Inconsistencies","n-withOutSpaceCount":0,"m-withSpaceWordCount":0,"j-groupid":1},{"b-find":"tumor targeting","e-paracontent":"Research is focused on improving γδ T cell effectiveness using chemokine receptor engineering to boost&lt;mark&gt;tumor targeting&lt;\/mark&gt;, creating dual-specific TCRs for wider antigen detection, and combining these cells with ICIs to counteract tumor immunosuppression.","c-replace":["tumor-targeting","tumor targeting"],"a-name":"ComplexWord","g-rebookmarkname":"","i-wm":"tumor targeting","d-description":"Hyphenated / Open / Closed forms found.","l-hyphenWordCount":1,"f-bookmark":"BMHYPHEN100712","ab-name":"Inconsistencies","n-withOutSpaceCount":0,"m-withSpaceWordCount":3,"j-groupid":100007},{"b-find":"costimulatory","e-paracontent":"iNKT cells are characterized as CD3+ T lymphocytes, which can be derived either autologously or allogeneically. These cells are typically expanded ex vivo with α-galactosylceramide (α-GalCer) and interleukin-2 (IL-2). CAR-iNKT cells incorporate&lt;mark&gt;costimulatory&lt;\/mark&gt; domains (e.g. CD28 or 4-1BB), to enhance cellular activation and persistence. Despite their low abundance and associated scalability limitations, iNKT cells possess distinct immunological profiles with a reduced risk of GvHD.","c-replace":["costimulatory","co-stimulatory"],"a-name":"ComplexWord","g-rebookmarkname":"","i-wm":"costimulatory","d-description":"Hyphenated / Open / Closed forms found.","l-hyphenWordCount":0,"f-bookmark":"BMHYPHEN100768","ab-name":"Inconsistencies","n-withOutSpaceCount":2,"m-withSpaceWordCount":0,"j-groupid":100003},{"b-find":"antitumor","e-paracontent":"Current research on iNKT cells focuses on engineering CAR-iNKT therapies enhanced with IL-15 to improve cell expansion, persistence, and&lt;mark&gt;antitumor&lt;\/mark&gt; efficacy. Additionally, synthetic α-GalCer analogs are being developed to more precisely activate iNKT cells while minimizing off-target effects. These strategies aim to overcome challenges related to limited cell numbers and optimize therapeutic potential across diverse malignancies.","c-replace":["antitumor","anti-tumor"],"a-name":"ComplexWord","g-rebookmarkname":"","i-wm":"antitumor","d-description":"Hyphenated / Open / Closed forms found.","l-hyphenWordCount":0,"f-bookmark":"BMHYPHEN100801","ab-name":"Inconsistencies","n-withOutSpaceCount":8,"m-withSpaceWordCount":0,"j-groupid":100001},{"b-find":"tumor-targeting","e-paracontent":"CAR-Ms are engineered to express CARs composed of&lt;mark&gt;tumor-targeting&lt;\/mark&gt;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IL-18.","c-replace":["tumor-targeting","tumor targeting"],"a-name":"ComplexWord","g-rebookmarkname":"","i-wm":"tumor-targeting","d-description":"Hyphenated / Open / Closed forms found.","l-hyphenWordCount":1,"f-bookmark":"BMHYPHEN100834","ab-name":"Inconsistencies","n-withOutSpaceCount":0,"m-withSpaceWordCount":3,"j-groupid":100007},{"b-find":"anti-tumor","e-paracontent":"The sustained presence of an M1-like phenotype, indicated by markers CD80, CD86, and HLA-DR alongside the secretion of TNF-α and IL-12, is associated with&lt;mark&gt;anti-tumor&lt;\/mark&gt; responses. In contrast, a transition to an M2 phenotype\u2014characterized by expression of CD163 and CD206 and increased production of IL-10 and TGF-β\u2014may diminish therapeutic effectiveness by facilitating immunosuppression and tumor progression (refer to Table 2.9).","c-replace":["antitumor","anti-tumor"],"a-name":"ComplexWord","g-rebookmarkname":"","i-wm":"anti-tumor","d-description":"Hyphenated / Open / Closed forms found.","l-hyphenWordCount":0,"f-bookmark":"BMHYPHEN100864","ab-name":"Inconsistencies","n-withOutSpaceCount":8,"m-withSpaceWordCount":0,"j-groupid":100001},{"b-find":"antitumor","e-paracontent":"Current research focuses on engineering CAR-M cells to express cytokines to boost local immune activation and&lt;mark&gt;antitumor&lt;\/mark&gt; responses. Additionally, multi-antigen CAR constructs are being developed to target heterogeneous tumor populations more effectively and reduce immune escape across a broad range of solid tumors.","c-replace":["antitumor","anti-tumor"],"a-name":"ComplexWord","g-rebookmarkname":"","i-wm":"antitumor","d-description":"Hyphenated / Open / Closed forms found.","l-hyphenWordCount":0,"f-bookmark":"BMHYPHEN100894","ab-name":"Inconsistencies","n-withOutSpaceCount":8,"m-withSpaceWordCount":0,"j-groupid":100001},{"b-find":"off-the-shelf","e-paracontent":"Autologous therapies including CAR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allo-CAR T-cells, NK cells, γδ T-cells, iNKT cells) offer&lt;mark&gt;off-the-shelf&lt;\/mark&gt;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","c-replace":["off-the-shelf","off the shelf"],"a-name":"ComplexWord","g-rebookmarkname":"","i-wm":"off-the-shelf","d-description":"Hyphenated / Open / Closed forms found.","l-hyphenWordCount":0,"f-bookmark":"BMHYPHEN100910","ab-name":"Inconsistencies","n-withOutSpaceCount":0,"m-withSpaceWordCount":0,"j-groupid":1},{"b-find":"cytokine-mediated","e-paracontent":"BiTEs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 GM-CSF are associated with&lt;mark&gt;cytokine-mediated&lt;\/mark&gt; toxicities such as CRS, as evidenced in the realm of CAR T-cell therapies (Table 2.10).","c-replace":["cytokine-mediated","cytokine mediated"],"a-name":"ComplexWord","g-rebookmarkname":"","i-wm":"cytokine-mediated","d-description":"Hyphenated / Open / Closed forms found.","l-hyphenWordCount":1,"f-bookmark":"BMHYPHEN100951","ab-name":"Inconsistencies","n-withOutSpaceCount":0,"m-withSpaceWordCount":1,"j-groupid":100009},{"b-find":"off-the-shelf","e-paracontent":"BiTEs are non-cellular, bispecific synthetic proteins administered directly, requiring no cellular engineering. Their&lt;mark&gt;off-the-shelf&lt;\/mark&gt; nature supports rapid deployment when compared to CAR T-cell therapy (Table 2.11).","c-replace":["off-the-shelf","off the shelf"],"a-name":"ComplexWord","g-rebookmarkname":"","i-wm":"off-the-shelf","d-description":"Hyphenated / Open / Closed forms found.","l-hyphenWordCount":0,"f-bookmark":"BMHYPHEN100966","ab-name":"Inconsistencies","n-withOutSpaceCount":0,"m-withSpaceWordCount":0,"j-groupid":1},{"b-find":"tumor killing","e-paracontent":"MHC-independent, low GvHD risk with allogeneic potential, innate&lt;mark&gt;tumor killing&lt;\/mark&gt;, lower CRS / ICANS potential","c-replace":["tumor-killing","tumor killing"],"a-name":"ComplexWord","g-rebookmarkname":"","i-wm":"tumor killing","d-description":"Hyphenated / Open / Closed forms found.","l-hyphenWordCount":1,"f-bookmark":"BMHYPHEN101046","ab-name":"Inconsistencies","n-withOutSpaceCount":0,"m-withSpaceWordCount":1,"j-groupid":100011},{"b-find":"antitumor","e-paracontent":"Enhances antigen presentation and&lt;mark&gt;antitumor&lt;\/mark&gt; immunity","c-replace":["antitumor","anti-tumor"],"a-name":"ComplexWord","g-rebookmarkname":"","i-wm":"antitumor","d-description":"Hyphenated / Open / Closed forms found.","l-hyphenWordCount":0,"f-bookmark":"BMHYPHEN101094","ab-name":"Inconsistencies","n-withOutSpaceCount":8,"m-withSpaceWordCount":0,"j-groupid":100001},{"b-find":"HLA-restriction","e-paracontent":"&lt;mark&gt;HLA-restriction&lt;\/mark&gt; limits therapy to compatible patients; mispairing risk varies depending on gene editing use.","c-replace":["HLA-restriction","HLA restriction"],"a-name":"ComplexWord","g-rebookmarkname":"","i-wm":"HLA-restriction","d-description":"Hyphenated / Open / Closed forms found.","l-hyphenWordCount":1,"f-bookmark":"BMHYPHEN101144","ab-name":"Inconsistencies","n-withOutSpaceCount":0,"m-withSpaceWordCount":2,"j-groupid":100010},{"b-find":"antitumor","e-paracontent":"Drives T-cell activation and&lt;mark&gt;antitumor&lt;\/mark&gt; response","c-replace":["antitumor","anti-tumor"],"a-name":"ComplexWord","g-rebookmarkname":"","i-wm":"antitumor","d-description":"Hyphenated / Open / Closed forms found.","l-hyphenWordCount":0,"f-bookmark":"BMHYPHEN101165","ab-name":"Inconsistencies","n-withOutSpaceCount":8,"m-withSpaceWordCount":0,"j-groupid":100001},{"b-find":"tumor-killing","e-paracontent":"Higher CD8+ proportion often correlates with stronger&lt;mark&gt;tumor-killing&lt;\/mark&gt; activity","c-replace":["tumor-killing","tumor killing"],"a-name":"ComplexWord","g-rebookmarkname":"","i-wm":"tumor-killing","d-description":"Hyphenated / Open / Closed forms found.","l-hyphenWordCount":1,"f-bookmark":"BMHYPHEN101170","ab-name":"Inconsistencies","n-withOutSpaceCount":0,"m-withSpaceWordCount":1,"j-groupid":100011},{"b-find":"tumor targeting","e-paracontent":"Enhance persistence and&lt;mark&gt;tumor targeting&lt;\/mark&gt;","c-replace":["tumor-targeting","tumor targeting"],"a-name":"ComplexWord","g-rebookmarkname":"","i-wm":"tumor targeting","d-description":"Hyphenated / Open / Closed forms found.","l-hyphenWordCount":1,"f-bookmark":"BMHYPHEN101259","ab-name":"Inconsistencies","n-withOutSpaceCount":0,"m-withSpaceWordCount":3,"j-groupid":100007},{"b-find":"anti-tumor","e-paracontent":"CD80, CD86, HLA-DR; secrete TNF-α, IL-12; support&lt;mark&gt;anti-tumor&lt;\/mark&gt; immunity","c-replace":["antitumor","anti-tumor"],"a-name":"ComplexWord","g-rebookmarkname":"","i-wm":"anti-tumor","d-description":"Hyphenated / Open / Closed forms found.","l-hyphenWordCount":0,"f-bookmark":"BMHYPHEN101359","ab-name":"Inconsistencies","n-withOutSpaceCount":8,"m-withSpaceWordCount":0,"j-groupid":100001},{"b-find":"antitumor","e-paracontent":"Enhance&lt;mark&gt;antitumor&lt;\/mark&gt; response; drive CRS","c-replace":["antitumor","anti-tumor"],"a-name":"ComplexWord","g-rebookmarkname":"","i-wm":"antitumor","d-description":"Hyphenated / Open / Closed forms found.","l-hyphenWordCount":0,"f-bookmark":"BMHYPHEN101390","ab-name":"Inconsistencies","n-withOutSpaceCount":8,"m-withSpaceWordCount":0,"j-groupid":100001},{"b-find":"off the shelf","e-paracontent":"Broad applicability and&lt;mark&gt;off the shelf&lt;\/mark&gt; advantage","c-replace":["off-the-shelf","off the shelf"],"a-name":"ComplexWord","g-rebookmarkname":"","i-wm":"off the shelf","d-description":"Hyphenated / Open / Closed forms found.","l-hyphenWordCount":0,"f-bookmark":"BMHYPHEN101435","ab-name":"Inconsistencies","n-withOutSpaceCount":0,"m-withSpaceWordCount":0,"j-groupid":1}]</preedit>
</file>

<file path=customXml/item2.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3.xml><?xml version="1.0" encoding="utf-8"?>
<group data-contentcontrol="true">
  <group EndBk="para10211_36110764120" StartBk="para10174_36110764120" Tag="TableGroup" Title="TableGroup"/>
  <group EndBk="para10245_36110764120" StartBk="para10214_36110764120" Tag="TableGroup" Title="TableGroup"/>
  <group EndBk="para10263_36110764120" StartBk="para10248_36110764120" Tag="TableGroup" Title="TableGroup"/>
  <group EndBk="para10292_36110764120" StartBk="para10267_36110764120" Tag="TableGroup" Title="TableGroup"/>
  <group EndBk="para10309_36110764120" StartBk="para10295_36110764120" Tag="TableGroup" Title="TableGroup"/>
  <group EndBk="para10330_36110764120" StartBk="para10312_36110764120" Tag="TableGroup" Title="TableGroup"/>
  <group EndBk="para10363_36110764120" StartBk="para10333_36110764120" Tag="TableGroup" Title="TableGroup"/>
  <group EndBk="para10409_36110764120" StartBk="para10391_36110764120" Tag="TableGroup" Title="TableGroup"/>
  <group EndBk="para10430_36110764120" StartBk="para10412_36110764120" Tag="TableGroup" Title="TableGroup"/>
  <group EndBk="para10463_36110764120" StartBk="para10433_36110764120" Tag="TableGroup" Title="TableGroup"/>
  <group EndBk="para10169_36110764120" StartBk="para10162_36110764120" Tag="RefGroup" Title="RefGroup"/>
  <group EndBk="para10162_36110764120" StartBk="para10162_36110764120" Tag="Reference1" Title="Reference1"/>
  <group EndBk="para10163_36110764120" StartBk="para10163_36110764120" Tag="Reference2" Title="Reference2"/>
  <group EndBk="para10164_36110764120" StartBk="para10164_36110764120" Tag="Reference3" Title="Reference3"/>
  <group EndBk="para10165_36110764120" StartBk="para10165_36110764120" Tag="Reference4" Title="Reference4"/>
  <group EndBk="para10166_36110764120" StartBk="para10166_36110764120" Tag="Reference5" Title="Reference5"/>
  <group EndBk="para10167_36110764120" StartBk="para10167_36110764120" Tag="Reference6" Title="Reference6"/>
  <group EndBk="para10168_36110764120" StartBk="para10168_36110764120" Tag="Reference7" Title="Reference7"/>
  <group EndBk="para10169_36110764120" StartBk="para10169_36110764120" Tag="Reference8" Title="Reference8"/>
  <group EndBk="para10170_36110764120" StartBk="para10170_36110764120" Tag="FigureCaption" Title="FigureCaption"/>
  <group EndBk="para10171_36110764120" StartBk="para10171_36110764120" Tag="FigureCaption" Title="FigureCaption"/>
  <group EndBk="para10174_36110764120" StartBk="para10174_36110764120" Tag="TableCaption" Title="TableCaption"/>
  <group EndBk="para10214_36110764120" StartBk="para10214_36110764120" Tag="TableCaption" Title="TableCaption"/>
  <group EndBk="para10248_36110764120" StartBk="para10248_36110764120" Tag="TableCaption" Title="TableCaption"/>
  <group EndBk="para10267_36110764120" StartBk="para10267_36110764120" Tag="TableCaption" Title="TableCaption"/>
  <group EndBk="para10295_36110764120" StartBk="para10295_36110764120" Tag="TableCaption" Title="TableCaption"/>
  <group EndBk="para10312_36110764120" StartBk="para10312_36110764120" Tag="TableCaption" Title="TableCaption"/>
  <group EndBk="para10333_36110764120" StartBk="para10333_36110764120" Tag="TableCaption" Title="TableCaption"/>
  <group EndBk="para10391_36110764120" StartBk="para10391_36110764120" Tag="TableCaption" Title="TableCaption"/>
  <group EndBk="para10412_36110764120" StartBk="para10412_36110764120" Tag="TableCaption" Title="TableCaption"/>
  <group EndBk="para10433_36110764120" StartBk="para10433_36110764120" Tag="TableCaption" Title="TableCaption"/>
</group>
</file>

<file path=customXml/item4.xml><?xml version="1.0" encoding="utf-8"?>
<preedit xmlns="http://www.machineedit.net/AMOD/CustomXML/URL.htm">[{"b-find":"https://doi.org/10.3390/cancers12123617","e-paracontent":"&lt;DFIG2.1&gt;Figure 2.1: Anatomy of a CAR Construct. Adapted from: Acharya, U.H.; Walter, R.B. Chimeric Antigen Receptor (CAR)-Modified Immune Effector Cell Therapy for Acute Myeloid Leukemia (AML). Cancers 2020, 12, 3617.&lt;mark&gt;https://doi.org/10.3390/cancers12123617&lt;\/mark&gt; ","c-replace":["https://doi.org/10.3390"],"ab-name":"URL","a-name":"URL","g-rebookmarkname":"","i-wm":"https://doi.org/10.3390/cancers12123617","d-description":"Valid: OK","f-bookmark":"URL101012"}]</preedit>
</file>

<file path=customXml/item5.xml><?xml version="1.0" encoding="utf-8"?>
<preedit xmlns="http://www.machineedit.net/AMOD/CustomXML/Spelling.htm">[{"b-find":"Chimeric","e-paracontent":"&lt;mark&gt;Chimeric&lt;\/mark&gt; Antigen Receptor (CAR) T-cells: Engineered to recognize tumor antigens independently of MHC presentation, CAR T-cells are widely used for their specificity and efficacy in targeting cancer cells.","c-replace":["chimeric"],"ab-name":"Spelling","a-name":"Possible Misspelling","g-rebookmarkname":"","i-wm":"&lt;span style=\"padding-left:68px;\"&gt;&lt;\/span&gt;&lt;\/span&gt;&lt;span style=\"font-family:Times New Roman; font-size:12pt\"&gt;Chimeric","d-description":"Possible spelling mistake found","f-bookmark":"BMSPELLING100013"},{"b-find":"T-cell","e-paracontent":"&lt;mark&gt;T-cell&lt;\/mark&gt; Receptor (TCR) T-cells: These cells are modified to express tumor-specific TCRs, enabling recognition of intracellular antigens presented by MHC molecules.","c-replace":["cell","tell","Tell","Purcell","Tyrell"],"ab-name":"Spelling","a-name":"Possible Misspelling","g-rebookmarkname":"","i-wm":"&lt;span style=\"padding-left:68px;\"&gt;&lt;\/span&gt;&lt;\/span&gt;&lt;span style=\"font-family:Times New Roman; font-size:12pt\"&gt;T-cell","d-description":"Possible spelling mistake found","f-bookmark":"BMSPELLING100020"},{"b-find":"TCRs","e-paracontent":"T-cell Receptor (TCR) T-cells: These cells are modified to express tumor-specific&lt;mark&gt;TCRs&lt;\/mark&gt;, enabling recognition of intracellular antigens presented by MHC molecules.","c-replace":["TCR","Tors","TCAS","Tars","CRS","SCRS","TRS","TCR s"],"ab-name":"Spelling","a-name":"Possible Misspelling","g-rebookmarkname":"","i-wm":"TCRs","d-description":"Possible spelling mistake found","f-bookmark":"BMSPELLING100021"},{"b-find":"Tumor-Infiltrating","e-paracontent":"&lt;mark&gt;Tumor-Infiltrating&lt;\/mark&gt; Lymphocytes (TILs): TILs are isolated from the tumor microenvironment and expanded ex vivo before reinfusion to enhance the natural anti-tumor immune response.","c-replace":[],"ab-name":"Spelling","a-name":"Possible Misspelling","g-rebookmarkname":"","i-wm":"&lt;span style=\"padding-left:68px;\"&gt;&lt;\/span&gt;&lt;\/span&gt;&lt;span style=\"font-family:Times New Roman; font-size:12pt\"&gt;Tumor-Infiltrating","d-description":"Possible spelling mistake found","f-bookmark":"BMSPELLING100031"},{"b-find":"TILs","e-paracontent":"Tumor-Infiltrating Lymphocytes &lt;mark&gt;TILs&lt;\/mark&gt;): TILs are isolated from the tumor microenvironment and expanded ex vivo before reinfusion to enhance the natural anti-tumor immune response.","c-replace":["Ties","Till","Tiles","Oils","Tails","Tile","Tips","Tilt","TLS","Til","Tics","Tilts","Mils","Tills","Toils","Ails","TIS","Tins","Tits","TIL s"],"ab-name":"Spelling","a-name":"Possible Misspelling","g-rebookmarkname":"","i-wm":"TILs","d-description":"Possible spelling mistake found","f-bookmark":"BMSPELLING100032"},{"b-find":"TILs","e-paracontent":"Tumor-Infiltrating Lymphocytes (TILs):&lt;mark&gt;TILs&lt;\/mark&gt; are isolated from the tumor microenvironment and expanded ex vivo before reinfusion to enhance the natural anti-tumor immune response.","c-replace":["Ties","Till","Tiles","Oils","Tails","Tile","Tips","Tilt","TLS","Til","Tics","Tilts","Mils","Tills","Toils","Ails","TIS","Tins","Tits","TIL s"],"ab-name":"Spelling","a-name":"Possible Misspelling","g-rebookmarkname":"","i-wm":"TILs","d-description":"Possible spelling mistake found","f-bookmark":"BMSPELLING100033"},{"b-find":"Natural","e-paracontent":"&lt;mark&gt;Natural&lt;\/mark&gt; Killer (NK) Cells: NK cells offer non-MHC-restricted cytotoxic activity, allowing them to target a broad range of malignancies.","c-replace":["natural"],"ab-name":"Spelling","a-name":"Possible Misspelling","g-rebookmarkname":"","i-wm":"&lt;span style=\"padding-left:68px;\"&gt;&lt;\/span&gt;&lt;\/span&gt;&lt;span style=\"font-family:Times New Roman; font-size:12pt\"&gt;Natural","d-description":"Possible spelling mistake found","f-bookmark":"BMSPELLING100040"},{"b-find":"Gamma-delta","e-paracontent":"&lt;mark&gt;Gamma-delta&lt;\/mark&gt; (γδ) T-cells: These cells possess innate and adaptive immune features, contributing to tumor recognition and destruction.","c-replace":[],"ab-name":"Spelling","a-name":"Possible Misspelling","g-rebookmarkname":"","i-wm":"&lt;span style=\"padding-left:68px;\"&gt;&lt;\/span&gt;&lt;\/span&gt;&lt;span style=\"font-family:Times New Roman; font-size:12pt\"&gt;Gamma-delta","d-description":"Possible spelling mistake found","f-bookmark":"BMSPELLING100044"},{"b-find":"γδ","e-paracontent":"Gamma-delta &lt;mark&gt;γδ&lt;\/mark&gt;) T-cells: These cells possess innate and adaptive immune features, contributing to tumor recognition and destruction.","c-replace":[],"ab-name":"Spelling","a-name":"Possible Misspelling","g-rebookmarkname":"","i-wm":"γδ","d-description":"Possible spelling mistake found","f-bookmark":"BMSPELLING100045"},{"b-find":"Invariant","e-paracontent":"&lt;mark&gt;Invariant&lt;\/mark&gt; Natural Killer T (iNKT) Cells: iNKT cells exhibit properties bridging innate and adaptive immunity, with potential for anti-tumor activity.","c-replace":["invariant"],"ab-name":"Spelling","a-name":"Possible Misspelling","g-rebookmarkname":"","i-wm":"&lt;span style=\"padding-left:68px;\"&gt;&lt;\/span&gt;&lt;\/span&gt;&lt;span style=\"font-family:Times New Roman; font-size:12pt\"&gt;Invariant","d-description":"Possible spelling mistake found","f-bookmark":"BMSPELLING100053"},{"b-find":"iNKT","e-paracontent":"Invariant Natural Killer T &lt;mark&gt;iNKT&lt;\/mark&gt;) Cells: iNKT cells exhibit properties bridging innate and adaptive immunity, with potential for anti-tumor activity.","c-replace":["ink","inks","inky","Inst","inst","INPT","INT","int"],"ab-name":"Spelling","a-name":"Possible Misspelling","g-rebookmarkname":"","i-wm":"iNKT","d-description":"Possible spelling mistake found","f-bookmark":"BMSPELLING100054"},{"b-find":"iNKT","e-paracontent":"Invariant Natural Killer T (iNKT) Cells:&lt;mark&gt;iNKT&lt;\/mark&gt; cells exhibit properties bridging innate and adaptive immunity, with potential for anti-tumor activity.","c-replace":["ink","inks","inky","Inst","inst","INPT","INT","int"],"ab-name":"Spelling","a-name":"Possible Misspelling","g-rebookmarkname":"","i-wm":"iNKT","d-description":"Possible spelling mistake found","f-bookmark":"BMSPELLING100055"},{"b-find":"CAR-Macrophages","e-paracontent":"&lt;mark&gt;CAR-Macrophages&lt;\/mark&gt;: Genetically engineered macrophages are designed to enhance phagocytic activity and promote tumor clearance.","c-replace":[],"ab-name":"Spelling","a-name":"Possible Misspelling","g-rebookmarkname":"","i-wm":"&lt;span style=\"padding-left:68px;\"&gt;&lt;\/span&gt;&lt;\/span&gt;&lt;span style=\"font-family:Times New Roman; font-size:12pt\"&gt;CAR-Macrophages","d-description":"Possible spelling mistake found","f-bookmark":"BMSPELLING100058"},{"b-find":"engagers","e-paracontent":"While not classified as cellular therapies, bispecific T-cell&lt;mark&gt;engagers&lt;\/mark&gt; (BiTEs) play a complementary role by redirecting the patient\u2019s endogenous T-cells against cancer cells, further broadening the therapeutic landscape.","c-replace":["engages","engage rs"],"ab-name":"Spelling","a-name":"Possible Misspelling","g-rebookmarkname":"","i-wm":"engagers","d-description":"Possible spelling mistake found","f-bookmark":"BMSPELLING100063"},{"b-find":"BiTEs","e-paracontent":"While not classified as cellular therapies, bispecific T-cell engagers &lt;mark&gt;BiTEs&lt;\/mark&gt;) play a complementary role by redirecting the patient\u2019s endogenous T-cells against cancer cells, further broadening the therapeutic landscape.","c-replace":["Bites","Sites","Bits","Bikes","Bite","Bytes","Cites","Rites","Bates","Kites","Mites","Biter","Bides","Biters","ITES","Bitts","Gites","BiT Es","BiTE s","Gîtes"],"ab-name":"Spelling","a-name":"Possible Misspelling","g-rebookmarkname":"","i-wm":"BiTEs","d-description":"Possible spelling mistake found","f-bookmark":"BMSPELLING100064"},{"b-find":"reengineers","e-paracontent":"CAR T-cell therapy&lt;mark&gt;reengineers&lt;\/mark&gt; conventional αβ T-cells to express synthetic receptors targeting tumor surface antigens (e.g., CD19, BCMA) in a major histocompatibility complex (MHC)-independent manner with notable efficacy in various hematologic malignancies.  Toxicities such as cytokine release syndrome (CRS) and immune effector cell associated neurotoxicity syndrome (ICANS) necessitate careful management (see Chapter 8).","c-replace":["re engineers"],"ab-name":"Spelling","a-name":"Possible Misspelling","g-rebookmarkname":"","i-wm":"reengineers","d-description":"Possible spelling mistake found","f-bookmark":"BMSPELLING100099"},{"b-find":"αβ","e-paracontent":"CAR T-cell therapy reengineers conventional&lt;mark&gt;αβ&lt;\/mark&gt; T-cells to express synthetic receptors targeting tumor surface antigens (e.g., CD19, BCMA) in a major histocompatibility complex (MHC)-independent manner with notable efficacy in various hematologic malignancies.  Toxicities such as cytokine release syndrome (CRS) and immune effector cell associated neurotoxicity syndrome (ICANS) necessitate careful management (see Chapter 8).","c-replace":[],"ab-name":"Spelling","a-name":"Possible Misspelling","g-rebookmarkname":"","i-wm":"αβ","d-description":"Possible spelling mistake found","f-bookmark":"BMSPELLING100100"},{"b-find":"BCMA","e-paracontent":"CAR T-cell therapy reengineers conventional αβ T-cells to express synthetic receptors targeting tumor surface antigens (e.g., CD19,&lt;mark&gt;BCMA&lt;\/mark&gt;) in a major histocompatibility complex (MHC)-independent manner with notable efficacy in various hematologic malignancies.  Toxicities such as cytokine release syndrome (CRS) and immune effector cell associated neurotoxicity syndrome (ICANS) necessitate careful management (see Chapter 8).","c-replace":["CMA","BMA","ACMA","BCA","BCAM","BCM","CCMA","B CMA","BC MA","BCM A"],"ab-name":"Spelling","a-name":"Possible Misspelling","g-rebookmarkname":"","i-wm":"BCMA","d-description":"Possible spelling mistake found","f-bookmark":"BMSPELLING100101"},{"b-find":"ICANS","e-paracontent":"CAR T-cell therapy reengineers conventional αβ T-cells to express synthetic receptors targeting tumor surface antigens (e.g., CD19, BCMA) in a major histocompatibility complex (MHC)-independent manner with notable efficacy in various hematologic malignancies.  Toxicities such as cytokine release syndrome (CRS) and immune effector cell associated neurotoxicity syndrome &lt;mark&gt;ICANS&lt;\/mark&gt;) necessitate careful management (see Chapter 8).","c-replace":["Cans","Icons","Scans","ICA NS","ICANN"],"ab-name":"Spelling","a-name":"Possible Misspelling","g-rebookmarkname":"","i-wm":"ICANS","d-description":"Possible spelling mistake found","f-bookmark":"BMSPELLING100102"},{"b-find":"BCMA","e-paracontent":"CAR T-cells are engineered to express synthetic receptors that facilitate targeted recognition and destruction of tumor cells. These receptors are composed of several key components. The single-chain variable fragment (scFv) enables high-affinity binding to specific tumor antigens, such as CD19 or&lt;mark&gt;BCMA&lt;\/mark&gt;. The hinge and transmembrane domain impart structural stability and ensure efficient signal transmission across the cell membrane. Intracellular signaling domains further contribute to the activation and persistence of CAR T-cells.","c-replace":["CMA","BMA","ACMA","BCA","BCAM","BCM","CCMA","B CMA","BC MA","BCM A"],"ab-name":"Spelling","a-name":"Possible Misspelling","g-rebookmarkname":"","i-wm":"BCMA","d-description":"Possible spelling mistake found","f-bookmark":"BMSPELLING100115"},{"b-find":"ITAMs","e-paracontent":"Within the CAR construct, the CD3ζ domain contains immunoreceptor tyrosine-based activation motifs &lt;mark&gt;ITAMs&lt;\/mark&gt;) that initiate T-cell signaling upon antigen engagement. Co-stimulatory domains, such as 4-1BB or CD28, are incorporated to enhance proliferation and effector function. CD28 drives rapid T-cell expansion but may increase the risk of cellular exhaustion, while 4-1BB favors sustained cellular persistence through the promotion of central memory formation.","c-replace":["Items","Imams","Tams","ITA Ms"],"ab-name":"Spelling","a-name":"Possible Misspelling","g-rebookmarkname":"","i-wm":"ITAMs","d-description":"Possible spelling mistake found","f-bookmark":"BMSPELLING100130"},{"b-find":"Co-stimulatory","e-paracontent":"Within the CAR construct, the CD3ζ domain contains immunoreceptor tyrosine-based activation motifs (ITAMs) that initiate T-cell signaling upon antigen engagement.&lt;mark&gt;Co-stimulatory&lt;\/mark&gt; domains, such as 4-1BB or CD28, are incorporated to enhance proliferation and effector function. CD28 drives rapid T-cell expansion but may increase the risk of cellular exhaustion, while 4-1BB favors sustained cellular persistence through the promotion of central memory formation.","c-replace":[],"ab-name":"Spelling","a-name":"Possible Misspelling","g-rebookmarkname":"","i-wm":"Co-stimulatory","d-description":"Possible spelling mistake found","f-bookmark":"BMSPELLING100131"},{"b-find":"perforins","e-paracontent":"When CAR T-cells bind to their target antigen, they release&lt;mark&gt;perforins&lt;\/mark&gt;, which create pores in the tumor cell membrane. This process allows granzymes to enter the tumor cell and induce apoptosis via caspase activation. Cytokine release is another crucial aspect of CAR T-cell function. Key cytokines\u2014including interferon-gamma (IFN-γ), tumor necrosis factor-alpha (TNF-α), interleukin-2 (IL-2), granulocyte-macrophage colony-stimulating factor (GM-CSF), and interleukin-6 (IL-6)\u2014amplify the immune response and contribute to the overall therapeutic effect.","c-replace":["performing","performs","porphyrins"],"ab-name":"Spelling","a-name":"Possible Misspelling","g-rebookmarkname":"","i-wm":"perforins","d-description":"Possible spelling mistake found","f-bookmark":"BMSPELLING100152"},{"b-find":"granzymes","e-paracontent":"When CAR T-cells bind to their target antigen, they release perforins, which create pores in the tumor cell membrane. This process allows&lt;mark&gt;granzymes&lt;\/mark&gt; to enter the tumor cell and induce apoptosis via caspase activation. Cytokine release is another crucial aspect of CAR T-cell function. Key cytokines\u2014including interferon-gamma (IFN-γ), tumor necrosis factor-alpha (TNF-α), interleukin-2 (IL-2), granulocyte-macrophage colony-stimulating factor (GM-CSF), and interleukin-6 (IL-6)\u2014amplify the immune response and contribute to the overall therapeutic effect.","c-replace":["enzymes","granules","granaries","grantees","grandees","granges","grazes","grannies","grandmas","grandams"],"ab-name":"Spelling","a-name":"Possible Misspelling","g-rebookmarkname":"","i-wm":"granzymes","d-description":"Possible spelling mistake found","f-bookmark":"BMSPELLING100153"},{"b-find":"IFN-γ","e-paracontent":"When CAR T-cells bind to their target antigen, they release perforins, which create pores in the tumor cell membrane. This process allows granzymes to enter the tumor cell and induce apoptosis via caspase activation. Cytokine release is another crucial aspect of CAR T-cell function. Key cytokines\u2014including interferon-gamma &lt;mark&gt;IFN-γ&lt;\/mark&gt;), tumor necrosis factor-alpha (TNF-α), interleukin-2 (IL-2), granulocyte-macrophage colony-stimulating factor (GM-CSF), and interleukin-6 (IL-6)\u2014amplify the immune response and contribute to the overall therapeutic effect.","c-replace":["IFN"],"ab-name":"Spelling","a-name":"Possible Misspelling","g-rebookmarkname":"","i-wm":"IFN-γ","d-description":"Possible spelling mistake found","f-bookmark":"BMSPELLING100154"},{"b-find":"TNF-α","e-paracontent":"When CAR T-cells bind to their target antigen, they release perforins, which create pores in the tumor cell membrane. This process allows granzymes to enter the tumor cell and induce apoptosis via caspase activation. Cytokine release is another crucial aspect of CAR T-cell function. Key cytokines\u2014including interferon-gamma (IFN-γ), tumor necrosis factor-alpha &lt;mark&gt;TNF-α&lt;\/mark&gt;), interleukin-2 (IL-2), granulocyte-macrophage colony-stimulating factor (GM-CSF), and interleukin-6 (IL-6)\u2014amplify the immune response and contribute to the overall therapeutic effect.","c-replace":["TNF"],"ab-name":"Spelling","a-name":"Possible Misspelling","g-rebookmarkname":"","i-wm":"TNF-α","d-description":"Possible spelling mistake found","f-bookmark":"BMSPELLING100155"},{"b-find":"granulocyte-macrophage","e-paracontent":"When CAR T-cells bind to their target antigen, they release perforins, which create pores in the tumor cell membrane. This process allows granzymes to enter the tumor cell and induce apoptosis via caspase activation. Cytokine release is another crucial aspect of CAR T-cell function. Key cytokines\u2014including interferon-gamma (IFN-γ), tumor necrosis factor-alpha (TNF-α), interleukin-2 (IL-2),&lt;mark&gt;granulocyte-macrophage&lt;\/mark&gt; colony-stimulating factor (GM-CSF), and interleukin-6 (IL-6)\u2014amplify the immune response and contribute to the overall therapeutic effect.","c-replace":[],"ab-name":"Spelling","a-name":"Possible Misspelling","g-rebookmarkname":"","i-wm":"granulocyte-macrophage","d-description":"Possible spelling mistake found","f-bookmark":"BMSPELLING100156"},{"b-find":"mucin-domain","e-paracontent":"Early memory T-cell populations, characterized by the expression of CD45RA\u207a and CCR7+, are linked to increased persistence of CAR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 1 (PD-1), lymphocyte activation gene-3 (LAG-3), and T-cell immunoglobulin and&lt;mark&gt;mucin-domain&lt;\/mark&gt; containing-3 (TIM3). ","c-replace":[],"ab-name":"Spelling","a-name":"Possible Misspelling","g-rebookmarkname":"","i-wm":"mucin-domain","d-description":"Possible spelling mistake found","f-bookmark":"BMSPELLING100189"},{"b-find":"First-generation","e-paracontent":"&lt;mark&gt;First-generation&lt;\/mark&gt; CARs: Contained only the CD3ζ domain, providing T-cell activation but limited in expansion and persistence.","c-replace":[],"ab-name":"Spelling","a-name":"Possible Misspelling","g-rebookmarkname":"","i-wm":"&lt;span style=\"padding-left:68px;\"&gt;&lt;\/span&gt;&lt;\/span&gt;&lt;b&gt;&lt;span style=\"font-family:Times New Roman; font-size:12pt; color: #000000\"&gt;First-generation","d-description":"Possible spelling mistake found","f-bookmark":"BMSPELLING100195"},{"b-find":"CARs","e-paracontent":"First-generation&lt;mark&gt;CARs&lt;\/mark&gt;: Contained only the CD3ζ domain, providing T-cell activation but limited in expansion and persistence.","c-replace":["Cars","Car","Care","Card","Cards","Bars","Wars","Carl","Caps","Cats","Ears","Carr","Mars","Cans","Cart","Cares","Carp","Carts","Jars","Scars","Cary","Lars","SARS","Cabs","Cams","Oars","CARE","CNRS","Cara","Cays","Pars","Carbs","Carps","Chars","Gars","Tars","Czars","Cads","Caws","Curs","CAES","CARF","CATS","CHRS","CRS","MARS","Vars","CAR s","Carb"],"ab-name":"Spelling","a-name":"Possible Misspelling","g-rebookmarkname":"","i-wm":"CARs","d-description":"Possible spelling mistake found","f-bookmark":"BMSPELLING100196"},{"b-find":"Second-generation","e-paracontent":"&lt;mark&gt;Second-generation&lt;\/mark&gt; CARs: Added a co-stimulatory domain (CD28 or 4-1BB) to increase expansion and durability after infusion.","c-replace":[],"ab-name":"Spelling","a-name":"Possible Misspelling","g-rebookmarkname":"","i-wm":"&lt;span style=\"padding-left:68px;\"&gt;&lt;\/span&gt;&lt;\/span&gt;&lt;b&gt;&lt;span style=\"font-family:Times New Roman; font-size:12pt; color: #000000\"&gt;Second-generation","d-description":"Possible spelling mistake found","f-bookmark":"BMSPELLING100202"},{"b-find":"CARs","e-paracontent":"Second-generation&lt;mark&gt;CARs&lt;\/mark&gt;: Added a co-stimulatory domain (CD28 or 4-1BB) to increase expansion and durability after infusion.","c-replace":["Cars","Car","Care","Card","Cards","Bars","Wars","Carl","Caps","Cats","Ears","Carr","Mars","Cans","Cart","Cares","Carp","Carts","Jars","Scars","Cary","Lars","SARS","Cabs","Cams","Oars","CARE","CNRS","Cara","Cays","Pars","Carbs","Carps","Chars","Gars","Tars","Czars","Cads","Caws","Curs","CAES","CARF","CATS","CHRS","CRS","MARS","Vars","CAR s","Carb"],"ab-name":"Spelling","a-name":"Possible Misspelling","g-rebookmarkname":"","i-wm":"CARs","d-description":"Possible spelling mistake found","f-bookmark":"BMSPELLING100203"},{"b-find":"co-stimulatory","e-paracontent":"Second-generation CARs: Added a&lt;mark&gt;co-stimulatory&lt;\/mark&gt; domain (CD28 or 4-1BB) to increase expansion and durability after infusion.","c-replace":[],"ab-name":"Spelling","a-name":"Possible Misspelling","g-rebookmarkname":"","i-wm":"co-stimulatory","d-description":"Possible spelling mistake found","f-bookmark":"BMSPELLING100204"},{"b-find":"Third-generation","e-paracontent":"&lt;mark&gt;Third-generation&lt;\/mark&gt; CARs: Included two co-stimulatory domains for stronger signaling and greater T-cell activity.","c-replace":[],"ab-name":"Spelling","a-name":"Possible Misspelling","g-rebookmarkname":"","i-wm":"&lt;span style=\"padding-left:68px;\"&gt;&lt;\/span&gt;&lt;\/span&gt;&lt;b&gt;&lt;span style=\"font-family:Times New Roman; font-size:12pt; color: #000000\"&gt;Third-generation","d-description":"Possible spelling mistake found","f-bookmark":"BMSPELLING100207"},{"b-find":"CARs","e-paracontent":"Third-generation&lt;mark&gt;CARs&lt;\/mark&gt;: Included two co-stimulatory domains for stronger signaling and greater T-cell activity.","c-replace":["Cars","Car","Care","Card","Cards","Bars","Wars","Carl","Caps","Cats","Ears","Carr","Mars","Cans","Cart","Cares","Carp","Carts","Jars","Scars","Cary","Lars","SARS","Cabs","Cams","Oars","CARE","CNRS","Cara","Cays","Pars","Carbs","Carps","Chars","Gars","Tars","Czars","Cads","Caws","Curs","CAES","CARF","CATS","CHRS","CRS","MARS","Vars","CAR s","Carb"],"ab-name":"Spelling","a-name":"Possible Misspelling","g-rebookmarkname":"","i-wm":"CARs","d-description":"Possible spelling mistake found","f-bookmark":"BMSPELLING100208"},{"b-find":"co-stimulatory","e-paracontent":"Third-generation CARs: Included two&lt;mark&gt;co-stimulatory&lt;\/mark&gt; domains for stronger signaling and greater T-cell activity.","c-replace":[],"ab-name":"Spelling","a-name":"Possible Misspelling","g-rebookmarkname":"","i-wm":"co-stimulatory","d-description":"Possible spelling mistake found","f-bookmark":"BMSPELLING100209"},{"b-find":"Fourth-generation","e-paracontent":"&lt;mark&gt;Fourth-generation&lt;\/mark&gt; CARs: Engineered to secrete cytokines, enhancing antitumor effects by modifying the tumor microenvironment.","c-replace":[],"ab-name":"Spelling","a-name":"Possible Misspelling","g-rebookmarkname":"","i-wm":"&lt;span style=\"padding-left:68px;\"&gt;&lt;\/span&gt;&lt;\/span&gt;&lt;b&gt;&lt;span style=\"font-family:Times New Roman; font-size:12pt; color: #000000\"&gt;Fourth-generation","d-description":"Possible spelling mistake found","f-bookmark":"BMSPELLING100213"},{"b-find":"CARs","e-paracontent":"Fourth-generation&lt;mark&gt;CARs&lt;\/mark&gt;: Engineered to secrete cytokines, enhancing antitumor effects by modifying the tumor microenvironment.","c-replace":["Cars","Car","Care","Card","Cards","Bars","Wars","Carl","Caps","Cats","Ears","Carr","Mars","Cans","Cart","Cares","Carp","Carts","Jars","Scars","Cary","Lars","SARS","Cabs","Cams","Oars","CARE","CNRS","Cara","Cays","Pars","Carbs","Carps","Chars","Gars","Tars","Czars","Cads","Caws","Curs","CAES","CARF","CATS","CHRS","CRS","MARS","Vars","CAR s","Carb"],"ab-name":"Spelling","a-name":"Possible Misspelling","g-rebookmarkname":"","i-wm":"CARs","d-description":"Possible spelling mistake found","f-bookmark":"BMSPELLING100214"},{"b-find":"BCMA","e-paracontent":"CAR T-cells have been approved for the treatment of several hematologic malignancies, such as those expressing CD19 and&lt;mark&gt;BCMA&lt;\/mark&gt;. Ongoing research is evaluating their potential applications in solid tumors, infectious diseases, and autoimmune disorders.","c-replace":["CMA","BMA","ACMA","BCA","BCAM","BCM","CCMA","B CMA","BC MA","BCM A"],"ab-name":"Spelling","a-name":"Possible Misspelling","g-rebookmarkname":"","i-wm":"BCMA","d-description":"Possible spelling mistake found","f-bookmark":"BMSPELLING100229"},{"b-find":"ICANS","e-paracontent":"CAR T-cells offer MHC-independent antigen targeting, memory persistence, and high efficacy in hematologic malignancies. However, CRS and&lt;mark&gt;ICANS&lt;\/mark&gt; require intensive monitoring, and on-target/off-tumor toxicities arise from shared antigen expression on healthy tissue. Antigen escape drives resistance, autologous production delays treatment while allogeneic CAR T-cell constructs have limited persistence, and tumor microenvironment (TME) immunosuppression limits solid tumor efficacy.","c-replace":["Cans","Icons","Scans","ICA NS","ICANN"],"ab-name":"Spelling","a-name":"Possible Misspelling","g-rebookmarkname":"","i-wm":"ICANS","d-description":"Possible spelling mistake found","f-bookmark":"BMSPELLING100244"},{"b-find":"CARs","e-paracontent":"Current research includes the development of polyvalent&lt;mark&gt;CARs&lt;\/mark&gt; that target multiple antigens, allogeneic products with TRAC/HLA knockouts aimed at preventing GvHD, novel costimulatory domains to enhance expansion/persistence, PD-1 knockouts or reverse PDL1 targeting to address cellular exhaustion, intralesional administration to facilitate cellular trafficking, and combinations with checkpoint inhibitors to potentially improve efficacy.","c-replace":["Cars","Car","Care","Card","Cards","Bars","Wars","Carl","Caps","Cats","Ears","Carr","Mars","Cans","Cart","Cares","Carp","Carts","Jars","Scars","Cary","Lars","SARS","Cabs","Cams","Oars","CARE","CNRS","Cara","Cays","Pars","Carbs","Carps","Chars","Gars","Tars","Czars","Cads","Caws","Curs","CAES","CARF","CATS","CHRS","CRS","MARS","Vars","CAR s","Carb"],"ab-name":"Spelling","a-name":"Possible Misspelling","g-rebookmarkname":"","i-wm":"CARs","d-description":"Possible spelling mistake found","f-bookmark":"BMSPELLING100252"},{"b-find":"TRAC","e-paracontent":"Current research includes the development of polyvalent CARs that target multiple antigens, allogeneic products with&lt;mark&gt;TRAC&lt;\/mark&gt;/HLA knockouts aimed at preventing GvHD, novel costimulatory domains to enhance expansion/persistence, PD-1 knockouts or reverse PDL1 targeting to address cellular exhaustion, intralesional administration to facilitate cellular trafficking, and combinations with checkpoint inhibitors to potentially improve efficacy.","c-replace":["Track","Trace","Tract","Tram","Trap","Tracy","Tray","RAC","TAC","TRC","Tran","Traci","CRAC","DRAC","MRAC","Trad","T RAC","TR AC"],"ab-name":"Spelling","a-name":"Possible Misspelling","g-rebookmarkname":"","i-wm":"TRAC","d-description":"Possible spelling mistake found","f-bookmark":"BMSPELLING100253"},{"b-find":"costimulatory","e-paracontent":"Current research includes the development of polyvalent CARs that target multiple antigens, allogeneic products with TRAC/HLA knockouts aimed at preventing GvHD, novel&lt;mark&gt;costimulatory&lt;\/mark&gt; domains to enhance expansion/persistence, PD-1 knockouts or reverse PDL1 targeting to address cellular exhaustion, intralesional administration to facilitate cellular trafficking, and combinations with checkpoint inhibitors to potentially improve efficacy.","c-replace":["stimulator","stimulators"],"ab-name":"Spelling","a-name":"Possible Misspelling","g-rebookmarkname":"","i-wm":"costimulatory","d-description":"Possible spelling mistake found","f-bookmark":"BMSPELLING100254"},{"b-find":"TCRs","e-paracontent":"TCR-engineered T-cell therapy, unlike CAR T cells, equips T-cells with high-affinity&lt;mark&gt;TCRs&lt;\/mark&gt; that target intracellular tumor antigens on MHC molecules, providing an effective approach for various tumors (Figure 2.2). ","c-replace":["TCR","Tors","TCAS","Tars","CRS","SCRS","TRS","TCR s"],"ab-name":"Spelling","a-name":"Possible Misspelling","g-rebookmarkname":"","i-wm":"TCRs","d-description":"Possible spelling mistake found","f-bookmark":"BMSPELLING100268"},{"b-find":"ITAMs","e-paracontent":"TCR T-cells express TCR α/β chains that bind peptide-MHC complexes, stabilized by CD3 co-receptors (γ, δ, ε, ζ). The TCR-CD3 complex initiates intracellular signaling through phosphorylation of&lt;mark&gt;ITAMs&lt;\/mark&gt;,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","c-replace":["Items","Imams","Tams","ITA Ms"],"ab-name":"Spelling","a-name":"Possible Misspelling","g-rebookmarkname":"","i-wm":"ITAMs","d-description":"Possible spelling mistake found","f-bookmark":"BMSPELLING100303"},{"b-find":"mispairing","e-paracontent":"TCR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minimizing&lt;mark&gt;mispairing&lt;\/mark&gt;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","c-replace":["mishearing"],"ab-name":"Spelling","a-name":"Possible Misspelling","g-rebookmarkname":"","i-wm":"mispairing","d-description":"Possible spelling mistake found","f-bookmark":"BMSPELLING100304"},{"b-find":"TCRs","e-paracontent":"TCR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transgenic&lt;mark&gt;TCRs&lt;\/mark&gt;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","c-replace":["TCR","Tors","TCAS","Tars","CRS","SCRS","TRS","TCR s"],"ab-name":"Spelling","a-name":"Possible Misspelling","g-rebookmarkname":"","i-wm":"TCRs","d-description":"Possible spelling mistake found","f-bookmark":"BMSPELLING100305"},{"b-find":"TCRs","e-paracontent":"TCR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When&lt;mark&gt;TCRs&lt;\/mark&gt;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","c-replace":["TCR","Tors","TCAS","Tars","CRS","SCRS","TRS","TCR s"],"ab-name":"Spelling","a-name":"Possible Misspelling","g-rebookmarkname":"","i-wm":"TCRs","d-description":"Possible spelling mistake found","f-bookmark":"BMSPELLING100306"},{"b-find":"perforins","e-paracontent":"TCR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release&lt;mark&gt;perforins&lt;\/mark&gt; and granzymes to induce apoptosis in tumor cells. Cytokines such as IFN-γ, TNF-α, IL-2, and GM-CSF are also secreted to support immune activation. These mechanisms depend on HLA restriction, which limits therapeutic use to patients with compatible MHC haplotypes (Table 2.3). ","c-replace":["performing","performs","porphyrins"],"ab-name":"Spelling","a-name":"Possible Misspelling","g-rebookmarkname":"","i-wm":"perforins","d-description":"Possible spelling mistake found","f-bookmark":"BMSPELLING100307"},{"b-find":"granzymes","e-paracontent":"TCR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and&lt;mark&gt;granzymes&lt;\/mark&gt; to induce apoptosis in tumor cells. Cytokines such as IFN-γ, TNF-α, IL-2, and GM-CSF are also secreted to support immune activation. These mechanisms depend on HLA restriction, which limits therapeutic use to patients with compatible MHC haplotypes (Table 2.3). ","c-replace":["enzymes","granules","granaries","grantees","grandees","granges","grazes","grannies","grandmas","grandams"],"ab-name":"Spelling","a-name":"Possible Misspelling","g-rebookmarkname":"","i-wm":"granzymes","d-description":"Possible spelling mistake found","f-bookmark":"BMSPELLING100308"},{"b-find":"IFN-γ","e-paracontent":"TCR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as&lt;mark&gt;IFN-γ&lt;\/mark&gt;, TNF-α, IL-2, and GM-CSF are also secreted to support immune activation. These mechanisms depend on HLA restriction, which limits therapeutic use to patients with compatible MHC haplotypes (Table 2.3). ","c-replace":["IFN"],"ab-name":"Spelling","a-name":"Possible Misspelling","g-rebookmarkname":"","i-wm":"IFN-γ","d-description":"Possible spelling mistake found","f-bookmark":"BMSPELLING100309"},{"b-find":"TNF-α","e-paracontent":"TCR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IFN-γ,&lt;mark&gt;TNF-α&lt;\/mark&gt;, IL-2, and GM-CSF are also secreted to support immune activation. These mechanisms depend on HLA restriction, which limits therapeutic use to patients with compatible MHC haplotypes (Table 2.3). ","c-replace":["TNF"],"ab-name":"Spelling","a-name":"Possible Misspelling","g-rebookmarkname":"","i-wm":"TNF-α","d-description":"Possible spelling mistake found","f-bookmark":"BMSPELLING100310"},{"b-find":"microenvironment-induced","e-paracontent":"TCR T-cells are autologous CD3+ lymphocytes, primarily CD8+ cells with supportive CD4+ subsets, that have been genetically modified to express high-affinity T-cell receptors. As previously indicated, the selection of early memory T-cells (CD45RA+ CCR7+) is preferred to minimize tumor&lt;mark&gt;microenvironment-induced&lt;\/mark&gt; exhaustion, which is characterized by increased expression of PD-1 and TIM3. The implementation of viral vectors for TCR gene delivery and CRISPR technology for endogenous TCR silencing demonstrates robust genetic engineering approaches that can be adapted to future developments in the field.","c-replace":[],"ab-name":"Spelling","a-name":"Possible Misspelling","g-rebookmarkname":"","i-wm":"microenvironment-induced","d-description":"Possible spelling mistake found","f-bookmark":"BMSPELLING100331"},{"b-find":"neoantigens","e-paracontent":"TCR T-cell therapies are designed to target tumor-specific peptides, such as&lt;mark&gt;neoantigens&lt;\/mark&gt;, presented by MHC molecules and have demonstrated clinical benefits in hematologic malignancies and solid tumors. These neoantigens, which frequently originate from tumor-specific mutations, facilitate precise immune system recognition. In contrast to CAR T-cell therapies, TCR approaches are capable of detecting intracellular antigens processed and presented via MHC, thereby broadening the range of tumors that can be effectively targeted. ","c-replace":["antigens"],"ab-name":"Spelling","a-name":"Possible Misspelling","g-rebookmarkname":"","i-wm":"neoantigens","d-description":"Possible spelling mistake found","f-bookmark":"BMSPELLING100343"},{"b-find":"neoantigens","e-paracontent":"TCR T-cell therapies are designed to target tumor-specific peptides, such as neoantigens, presented by MHC molecules and have demonstrated clinical benefits in hematologic malignancies and solid tumors. These&lt;mark&gt;neoantigens&lt;\/mark&gt;, which frequently originate from tumor-specific mutations, facilitate precise immune system recognition. In contrast to CAR T-cell therapies, TCR approaches are capable of detecting intracellular antigens processed and presented via MHC, thereby broadening the range of tumors that can be effectively targeted. ","c-replace":["antigens"],"ab-name":"Spelling","a-name":"Possible Misspelling","g-rebookmarkname":"","i-wm":"neoantigens","d-description":"Possible spelling mistake found","f-bookmark":"BMSPELLING100344"},{"b-find":"TCRs","e-paracontent":"Current research investigates universal&lt;mark&gt;TCRs&lt;\/mark&gt; as a strategy to overcome HLA restrictions, the development of multiplexed TCRs capable of targeting multiple neoantigens, and the integration of checkpoint inhibitor combinations to improve tumor microenvironment penetration.","c-replace":["TCR","Tors","TCAS","Tars","CRS","SCRS","TRS","TCR s"],"ab-name":"Spelling","a-name":"Possible Misspelling","g-rebookmarkname":"","i-wm":"TCRs","d-description":"Possible spelling mistake found","f-bookmark":"BMSPELLING100359"},{"b-find":"TCRs","e-paracontent":"Current research investigates universal TCRs as a strategy to overcome HLA restrictions, the development of multiplexed&lt;mark&gt;TCRs&lt;\/mark&gt; capable of targeting multiple neoantigens, and the integration of checkpoint inhibitor combinations to improve tumor microenvironment penetration.","c-replace":["TCR","Tors","TCAS","Tars","CRS","SCRS","TRS","TCR s"],"ab-name":"Spelling","a-name":"Possible Misspelling","g-rebookmarkname":"","i-wm":"TCRs","d-description":"Possible spelling mistake found","f-bookmark":"BMSPELLING100360"},{"b-find":"neoantigens","e-paracontent":"Current research investigates universal TCRs as a strategy to overcome HLA restrictions, the development of multiplexed TCRs capable of targeting multiple&lt;mark&gt;neoantigens&lt;\/mark&gt;, and the integration of checkpoint inhibitor combinations to improve tumor microenvironment penetration.","c-replace":["antigens"],"ab-name":"Spelling","a-name":"Possible Misspelling","g-rebookmarkname":"","i-wm":"neoantigens","d-description":"Possible spelling mistake found","f-bookmark":"BMSPELLING100361"},{"b-find":"TILs","e-paracontent":"&lt;H1&gt;Tumor-Infiltrating Lymphocytes &lt;mark&gt;TILs&lt;\/mark&gt;)","c-replace":["Ties","Till","Tiles","Oils","Tails","Tile","Tips","Tilt","TLS","Til","Tics","Tilts","Mils","Tills","Toils","Ails","TIS","Tins","Tits","TIL s"],"ab-name":"Spelling","a-name":"Possible Misspelling","g-rebookmarkname":"","i-wm":"TILs","d-description":"Possible spelling mistake found","f-bookmark":"BMSPELLING100367"},{"b-find":"reinfusing","e-paracontent":"TIL therapy involves isolating polyclonal T-cells from a patient\u2019s tumor, expanding them ex vivo, and&lt;mark&gt;reinfusing&lt;\/mark&gt; them following lymphodepleting chemotherapy. TILs are particularly effective at recognizing neoantigens within the tumor microenvironment and in malignancies with high mutational burdens, thereby providing a personalized approach to immunotherapy for various cancers.","c-replace":["re infusing","rein fusing"],"ab-name":"Spelling","a-name":"Possible Misspelling","g-rebookmarkname":"","i-wm":"reinfusing","d-description":"Possible spelling mistake found","f-bookmark":"BMSPELLING100376"},{"b-find":"lymphodepleting","e-paracontent":"TIL therapy involves isolating polyclonal T-cells from a patient\u2019s tumor, expanding them ex vivo, and reinfusing them following&lt;mark&gt;lymphodepleting&lt;\/mark&gt; chemotherapy. TILs are particularly effective at recognizing neoantigens within the tumor microenvironment and in malignancies with high mutational burdens, thereby providing a personalized approach to immunotherapy for various cancers.","c-replace":[],"ab-name":"Spelling","a-name":"Possible Misspelling","g-rebookmarkname":"","i-wm":"lymphodepleting","d-description":"Possible spelling mistake found","f-bookmark":"BMSPELLING100377"},{"b-find":"TILs","e-paracontent":"TIL therapy involves isolating polyclonal T-cells from a patient\u2019s tumor, expanding them ex vivo, and reinfusing them following lymphodepleting chemotherapy.&lt;mark&gt;TILs&lt;\/mark&gt; are particularly effective at recognizing neoantigens within the tumor microenvironment and in malignancies with high mutational burdens, thereby providing a personalized approach to immunotherapy for various cancers.","c-replace":["Ties","Till","Tiles","Oils","Tails","Tile","Tips","Tilt","TLS","Til","Tics","Tilts","Mils","Tills","Toils","Ails","TIS","Tins","Tits","TIL s"],"ab-name":"Spelling","a-name":"Possible Misspelling","g-rebookmarkname":"","i-wm":"TILs","d-description":"Possible spelling mistake found","f-bookmark":"BMSPELLING100378"},{"b-find":"neoantigens","e-paracontent":"TIL therapy involves isolating polyclonal T-cells from a patient\u2019s tumor, expanding them ex vivo, and reinfusing them following lymphodepleting chemotherapy. TILs are particularly effective at recognizing&lt;mark&gt;neoantigens&lt;\/mark&gt; within the tumor microenvironment and in malignancies with high mutational burdens, thereby providing a personalized approach to immunotherapy for various cancers.","c-replace":["antigens"],"ab-name":"Spelling","a-name":"Possible Misspelling","g-rebookmarkname":"","i-wm":"neoantigens","d-description":"Possible spelling mistake found","f-bookmark":"BMSPELLING100379"},{"b-find":"TILs","e-paracontent":"&lt;mark&gt;TILs&lt;\/mark&gt;,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2.4).","c-replace":["Ties","Till","Tiles","Oils","Tails","Tile","Tips","Tilt","TLS","Til","Tics","Tilts","Mils","Tills","Toils","Ails","TIS","Tins","Tits","TIL s"],"ab-name":"Spelling","a-name":"Possible Misspelling","g-rebookmarkname":"","i-wm":"TILs","d-description":"Possible spelling mistake found","f-bookmark":"BMSPELLING100407"},{"b-find":"TCRs","e-paracontent":"TILs, consisting of CD4+ and CD8+ T-cells with native&lt;mark&gt;TCRs&lt;\/mark&gt;,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2.4).","c-replace":["TCR","Tors","TCAS","Tars","CRS","SCRS","TRS","TCR s"],"ab-name":"Spelling","a-name":"Possible Misspelling","g-rebookmarkname":"","i-wm":"TCRs","d-description":"Possible spelling mistake found","f-bookmark":"BMSPELLING100408"},{"b-find":"neoantigen-MHC","e-paracontent":"TILs, consisting of CD4+ and CD8+ T-cells with native TCRs, recognize&lt;mark&gt;neoantigen-MHC&lt;\/mark&gt;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2.4).","c-replace":[],"ab-name":"Spelling","a-name":"Possible Misspelling","g-rebookmarkname":"","i-wm":"neoantigen-MHC","d-description":"Possible spelling mistake found","f-bookmark":"BMSPELLING100409"},{"b-find":"ITAMS","e-paracontent":"TILs, consisting of CD4+ and CD8+ T-cells with native TCRs, recognize neoantigen-MHC complexes on tumor cells. TCR-CD3 signaling via&lt;mark&gt;ITAMS&lt;\/mark&gt;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2.4).","c-replace":["Items","Imams","Tams","IT AMS","ITA MS"],"ab-name":"Spelling","a-name":"Possible Misspelling","g-rebookmarkname":"","i-wm":"ITAMS","d-description":"Possible spelling mistake found","f-bookmark":"BMSPELLING100410"},{"b-find":"TILs","e-paracontent":"TILs,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reactivity.&lt;mark&gt;TILs&lt;\/mark&gt;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2.4).","c-replace":["Ties","Till","Tiles","Oils","Tails","Tile","Tips","Tilt","TLS","Til","Tics","Tilts","Mils","Tills","Toils","Ails","TIS","Tins","Tits","TIL s"],"ab-name":"Spelling","a-name":"Possible Misspelling","g-rebookmarkname":"","i-wm":"TILs","d-description":"Possible spelling mistake found","f-bookmark":"BMSPELLING100411"},{"b-find":"perforins","e-paracontent":"TILs,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through&lt;mark&gt;perforins&lt;\/mark&gt; and granzymes resulting in the production of immunogenic cytokines IFN-γ, TNF-α, IL-2, and IL-6 which may cause cytokine mediated toxicities. Their ability to infiltrate the TME allows TILs to overcome solid tumor barriers and target tumor-specific antigens precisely (Table 2.4).","c-replace":["performing","performs","porphyrins"],"ab-name":"Spelling","a-name":"Possible Misspelling","g-rebookmarkname":"","i-wm":"perforins","d-description":"Possible spelling mistake found","f-bookmark":"BMSPELLING100412"},{"b-find":"granzymes","e-paracontent":"TILs,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and&lt;mark&gt;granzymes&lt;\/mark&gt; resulting in the production of immunogenic cytokines IFN-γ, TNF-α, IL-2, and IL-6 which may cause cytokine mediated toxicities. Their ability to infiltrate the TME allows TILs to overcome solid tumor barriers and target tumor-specific antigens precisely (Table 2.4).","c-replace":["enzymes","granules","granaries","grantees","grandees","granges","grazes","grannies","grandmas","grandams"],"ab-name":"Spelling","a-name":"Possible Misspelling","g-rebookmarkname":"","i-wm":"granzymes","d-description":"Possible spelling mistake found","f-bookmark":"BMSPELLING100413"},{"b-find":"IFN-γ","e-paracontent":"TILs,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cytokines&lt;mark&gt;IFN-γ&lt;\/mark&gt;, TNF-α, IL-2, and IL-6 which may cause cytokine mediated toxicities. Their ability to infiltrate the TME allows TILs to overcome solid tumor barriers and target tumor-specific antigens precisely (Table 2.4).","c-replace":["IFN"],"ab-name":"Spelling","a-name":"Possible Misspelling","g-rebookmarkname":"","i-wm":"IFN-γ","d-description":"Possible spelling mistake found","f-bookmark":"BMSPELLING100414"},{"b-find":"TNF-α","e-paracontent":"TILs,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IFN-γ,&lt;mark&gt;TNF-α&lt;\/mark&gt;, IL-2, and IL-6 which may cause cytokine mediated toxicities. Their ability to infiltrate the TME allows TILs to overcome solid tumor barriers and target tumor-specific antigens precisely (Table 2.4).","c-replace":["TNF"],"ab-name":"Spelling","a-name":"Possible Misspelling","g-rebookmarkname":"","i-wm":"TNF-α","d-description":"Possible spelling mistake found","f-bookmark":"BMSPELLING100415"},{"b-find":"TILs","e-paracontent":"TILs,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allows&lt;mark&gt;TILs&lt;\/mark&gt; to overcome solid tumor barriers and target tumor-specific antigens precisely (Table 2.4).","c-replace":["Ties","Till","Tiles","Oils","Tails","Tile","Tips","Tilt","TLS","Til","Tics","Tilts","Mils","Tills","Toils","Ails","TIS","Tins","Tits","TIL s"],"ab-name":"Spelling","a-name":"Possible Misspelling","g-rebookmarkname":"","i-wm":"TILs","d-description":"Possible spelling mistake found","f-bookmark":"BMSPELLING100416"},{"b-find":"TILs","e-paracontent":"&lt;mark&gt;TILs&lt;\/mark&gt; are autologous CD3\u207a T-cells, usually enriched for a CD45RO\u207a memory phenotype, and are isolated from tumor biopsies through enzymatic digestion. Stem-like TILs (CD39\u207bCD69\u207b) are associated with persistence and expansion, while differentiated CD39\u207aCD69\u207a subsets are typically neoantigen-reactive and participate in tumor cell targeting. This functional variation allows for both extended presence and potent antitumor response. ","c-replace":["Ties","Till","Tiles","Oils","Tails","Tile","Tips","Tilt","TLS","Til","Tics","Tilts","Mils","Tills","Toils","Ails","TIS","Tins","Tits","TIL s"],"ab-name":"Spelling","a-name":"Possible Misspelling","g-rebookmarkname":"","i-wm":"TILs","d-description":"Possible spelling mistake found","f-bookmark":"BMSPELLING100433"},{"b-find":"TILs","e-paracontent":"TILs are autologous CD3\u207a T-cells, usually enriched for a CD45RO\u207a memory phenotype, and are isolated from tumor biopsies through enzymatic digestion. Stem-like&lt;mark&gt;TILs&lt;\/mark&gt; (CD39\u207bCD69\u207b) are associated with persistence and expansion, while differentiated CD39\u207aCD69\u207a subsets are typically neoantigen-reactive and participate in tumor cell targeting. This functional variation allows for both extended presence and potent antitumor response. ","c-replace":["Ties","Till","Tiles","Oils","Tails","Tile","Tips","Tilt","TLS","Til","Tics","Tilts","Mils","Tills","Toils","Ails","TIS","Tins","Tits","TIL s"],"ab-name":"Spelling","a-name":"Possible Misspelling","g-rebookmarkname":"","i-wm":"TILs","d-description":"Possible spelling mistake found","f-bookmark":"BMSPELLING100434"},{"b-find":"neoantigen-reactive","e-paracontent":"TILs are autologous CD3\u207a T-cells, usually enriched for a CD45RO\u207a memory phenotype, and are isolated from tumor biopsies through enzymatic digestion. Stem-like TILs (CD39\u207bCD69\u207b) are associated with persistence and expansion, while differentiated CD39\u207aCD69\u207a subsets are typically&lt;mark&gt;neoantigen-reactive&lt;\/mark&gt; and participate in tumor cell targeting. This functional variation allows for both extended presence and potent antitumor response. ","c-replace":[],"ab-name":"Spelling","a-name":"Possible Misspelling","g-rebookmarkname":"","i-wm":"neoantigen-reactive","d-description":"Possible spelling mistake found","f-bookmark":"BMSPELLING100435"},{"b-find":"TILs","e-paracontent":"&lt;mark&gt;TILs&lt;\/mark&gt; have been observed to be active in solid tumors, particularly in diseases characterized by a high tumor mutational burden.","c-replace":["Ties","Till","Tiles","Oils","Tails","Tile","Tips","Tilt","TLS","Til","Tics","Tilts","Mils","Tills","Toils","Ails","TIS","Tins","Tits","TIL s"],"ab-name":"Spelling","a-name":"Possible Misspelling","g-rebookmarkname":"","i-wm":"TILs","d-description":"Possible spelling mistake found","f-bookmark":"BMSPELLING100441"},{"b-find":"TILs","e-paracontent":"&lt;mark&gt;TILs&lt;\/mark&gt; enable targeted neoantigen recognition and efficient TME infiltration, but their use is limited by the need for resectable tumors, intensive lymphodepletion, toxic cytokine support (high dose IL-2), and lengthy manufacturing which restricts scalability.","c-replace":["Ties","Till","Tiles","Oils","Tails","Tile","Tips","Tilt","TLS","Til","Tics","Tilts","Mils","Tills","Toils","Ails","TIS","Tins","Tits","TIL s"],"ab-name":"Spelling","a-name":"Possible Misspelling","g-rebookmarkname":"","i-wm":"TILs","d-description":"Possible spelling mistake found","f-bookmark":"BMSPELLING100448"},{"b-find":"resectable","e-paracontent":"TILs enable targeted neoantigen recognition and efficient TME infiltration, but their use is limited by the need for&lt;mark&gt;resectable&lt;\/mark&gt; tumors, intensive lymphodepletion, toxic cytokine support (high dose IL-2), and lengthy manufacturing which restricts scalability.","c-replace":["respectable"],"ab-name":"Spelling","a-name":"Possible Misspelling","g-rebookmarkname":"","i-wm":"resectable","d-description":"Possible spelling mistake found","f-bookmark":"BMSPELLING100449"},{"b-find":"lymphodepletion","e-paracontent":"TILs enable targeted neoantigen recognition and efficient TME infiltration, but their use is limited by the need for resectable tumors, intensive&lt;mark&gt;lymphodepletion&lt;\/mark&gt;, toxic cytokine support (high dose IL-2), and lengthy manufacturing which restricts scalability.","c-replace":[],"ab-name":"Spelling","a-name":"Possible Misspelling","g-rebookmarkname":"","i-wm":"lymphodepletion","d-description":"Possible spelling mistake found","f-bookmark":"BMSPELLING100450"},{"b-find":"neoantigen-specific","e-paracontent":"Current research focuses on the selection of&lt;mark&gt;neoantigen-specific&lt;\/mark&gt; TILs, PD-1/CISH (Cytokine-Inducible SH2-containing protein) gene knockouts, advanced gene editing for targeted therapies, alternative cytokine stimulation such as interleukin-15 (IL-15), and combinations with immune checkpoint inhibitors (ICIs) to improve persistence and efficacy within the TME.","c-replace":[],"ab-name":"Spelling","a-name":"Possible Misspelling","g-rebookmarkname":"","i-wm":"neoantigen-specific","d-description":"Possible spelling mistake found","f-bookmark":"BMSPELLING100465"},{"b-find":"TILs","e-paracontent":"Current research focuses on the selection of neoantigen-specific&lt;mark&gt;TILs&lt;\/mark&gt;, PD-1/CISH (Cytokine-Inducible SH2-containing protein) gene knockouts, advanced gene editing for targeted therapies, alternative cytokine stimulation such as interleukin-15 (IL-15), and combinations with immune checkpoint inhibitors (ICIs) to improve persistence and efficacy within the TME.","c-replace":["Ties","Till","Tiles","Oils","Tails","Tile","Tips","Tilt","TLS","Til","Tics","Tilts","Mils","Tills","Toils","Ails","TIS","Tins","Tits","TIL s"],"ab-name":"Spelling","a-name":"Possible Misspelling","g-rebookmarkname":"","i-wm":"TILs","d-description":"Possible spelling mistake found","f-bookmark":"BMSPELLING100466"},{"b-find":"CISH","e-paracontent":"Current research focuses on the selection of neoantigen-specific TILs, PD-1&lt;mark&gt;CISH&lt;\/mark&gt; (Cytokine-Inducible SH2-containing protein) gene knockouts, advanced gene editing for targeted therapies, alternative cytokine stimulation such as interleukin-15 (IL-15), and combinations with immune checkpoint inhibitors (ICIs) to improve persistence and efficacy within the TME.","c-replace":["Fish","Cash","Wish","Dish","Gish","CSH","CIH","CISC","CISL","CISP","Cosh","CI SH","CIS"],"ab-name":"Spelling","a-name":"Possible Misspelling","g-rebookmarkname":"","i-wm":"CISH","d-description":"Possible spelling mistake found","f-bookmark":"BMSPELLING100467"},{"b-find":"Cytokine-Inducible","e-paracontent":"Current research focuses on the selection of neoantigen-specific TILs, PD-1/CISH &lt;mark&gt;Cytokine-Inducible&lt;\/mark&gt; SH2-containing protein) gene knockouts, advanced gene editing for targeted therapies, alternative cytokine stimulation such as interleukin-15 (IL-15), and combinations with immune checkpoint inhibitors (ICIs) to improve persistence and efficacy within the TME.","c-replace":[],"ab-name":"Spelling","a-name":"Possible Misspelling","g-rebookmarkname":"","i-wm":"Cytokine-Inducible","d-description":"Possible spelling mistake found","f-bookmark":"BMSPELLING100468"},{"b-find":"ICIs","e-paracontent":"Current research focuses on the selection of neoantigen-specific TILs, PD-1/CISH (Cytokine-Inducible SH2-containing protein) gene knockouts, advanced gene editing for targeted therapies, alternative cytokine stimulation such as interleukin-15 (IL-15), and combinations with immune checkpoint inhibitors &lt;mark&gt;ICIs&lt;\/mark&gt;) to improve persistence and efficacy within the TME.","c-replace":["Iris","Isis","Ibis","Ices","ICI","IIS","IRIS","ISIS","ITIS","NCIS","ICI s","CIS","ICS"],"ab-name":"Spelling","a-name":"Possible Misspelling","g-rebookmarkname":"","i-wm":"ICIs","d-description":"Possible spelling mistake found","f-bookmark":"BMSPELLING100469"},{"b-find":"KIRs","e-paracontent":"NK cells detect stress-induced ligands such as MHC class I polypeptide-related sequence A and B (MICA A/B) on infected or transformed cells via activating receptors including Natural Killer Group 2 Member D (NKG2D) and Natural Killer cell protein (NKp46). Inhibitory receptors, notably killer immunoglobulin-like receptors &lt;mark&gt;KIRs&lt;\/mark&gt;), recognize MHC class I molecules to prevent unintended damage to healthy cells. The Fc receptor CD16 facilitates antibody-dependent cellular cytotoxicity (ADCC) by binding to antibodies attached to target cells. NK cells primarily initiate apoptosis through the release of perforins and granzymes, while also engaging extrinsic apoptotic pathways mediated by Fas ligand (FasL) and TNF-related apoptosis-inducing ligand (TRAIL). ","c-replace":["Airs","Kids","Kiss","Kirk","Kits","IRS","Firs","Sirs","Kips","JIRS","KIAS","KIR","KISS","KIR s"],"ab-name":"Spelling","a-name":"Possible Misspelling","g-rebookmarkname":"","i-wm":"KIRs","d-description":"Possible spelling mistake found","f-bookmark":"BMSPELLING100515"},{"b-find":"perforins","e-paracontent":"NK cells detect stress-induced ligands such as MHC class I polypeptide-related sequence A and B (MICA A/B) on infected or transformed cells via activating receptors including Natural Killer Group 2 Member D (NKG2D) and Natural Killer cell protein (NKp46). Inhibitory receptors, notably killer immunoglobulin-like receptors (KIRs), recognize MHC class I molecules to prevent unintended damage to healthy cells. The Fc receptor CD16 facilitates antibody-dependent cellular cytotoxicity (ADCC) by binding to antibodies attached to target cells. NK cells primarily initiate apoptosis through the release of&lt;mark&gt;perforins&lt;\/mark&gt; and granzymes, while also engaging extrinsic apoptotic pathways mediated by Fas ligand (FasL) and TNF-related apoptosis-inducing ligand (TRAIL). ","c-replace":["performing","performs","porphyrins"],"ab-name":"Spelling","a-name":"Possible Misspelling","g-rebookmarkname":"","i-wm":"perforins","d-description":"Possible spelling mistake found","f-bookmark":"BMSPELLING100516"},{"b-find":"granzymes","e-paracontent":"NK cells detect stress-induced ligands such as MHC class I polypeptide-related sequence A and B (MICA A/B) on infected or transformed cells via activating receptors including Natural Killer Group 2 Member D (NKG2D) and Natural Killer cell protein (NKp46). Inhibitory receptors, notably killer immunoglobulin-like receptors (KIRs), recognize MHC class I molecules to prevent unintended damage to healthy cells. The Fc receptor CD16 facilitates antibody-dependent cellular cytotoxicity (ADCC) by binding to antibodies attached to target cells. NK cells primarily initiate apoptosis through the release of perforins and&lt;mark&gt;granzymes&lt;\/mark&gt;, while also engaging extrinsic apoptotic pathways mediated by Fas ligand (FasL) and TNF-related apoptosis-inducing ligand (TRAIL). ","c-replace":["enzymes","granules","granaries","grantees","grandees","granges","grazes","grannies","grandmas","grandams"],"ab-name":"Spelling","a-name":"Possible Misspelling","g-rebookmarkname":"","i-wm":"granzymes","d-description":"Possible spelling mistake found","f-bookmark":"BMSPELLING100517"},{"b-find":"Fas","e-paracontent":"NK cells detect stress-induced ligands such as MHC class I polypeptide-related sequence A and B (MICA A/B) on infected or transformed cells via activating receptors including Natural Killer Group 2 Member D (NKG2D) and Natural Killer cell protein (NKp46). Inhibitory receptors, notably killer immunoglobulin-like receptors (KIRs), recognize MHC class I molecules to prevent unintended damage to healthy cells. The Fc receptor CD16 facilitates antibody-dependent cellular cytotoxicity (ADCC) by binding to antibodies attached to target cells. NK cells primarily initiate apoptosis through the release of perforins and granzymes, while also engaging extrinsic apoptotic pathways mediated by&lt;mark&gt;Fas&lt;\/mark&gt; ligand (FasL) and TNF-related apoptosis-inducing ligand (TRAIL). ","c-replace":["Was","As","Has","Fans","Far","Gas","Fan","Fast","Fat","SAS","FRS","Fats","Fax","Pas","FAO","FAQ","FBS","FCS","Fay","IAS","OAS","Fad","FAC","Fads","FAM","Fps","FAQs","Fays","AAS","BAS","EAS","FA","FAA","FAB","FAE","FAF","FAG","FAH","FAI","FAK","FAP","FASM","FAT","FAX","FAZ","FDS","FES","FFS","FGAS","FLS","FMS","FMs","FNS","FPS","FS","FSS","GAS","IFAS","Las","MAS","NAS","PAS","RAS","UAS","Fa","Fab","Fag","Fags","Fey","Mas","F as","Fa s","FCs","FOS","PAs"],"ab-name":"Spelling","a-name":"Possible Misspelling","g-rebookmarkname":"","i-wm":"Fas","d-description":"Possible spelling mistake found","f-bookmark":"BMSPELLING100518"},{"b-find":"IFN-γ","e-paracontent":"Functionally distinct subsets are noted: CD56-bright NK cells, exhibiting high CD56 and low CD16 expression, are robust cytokine producers (e.g.,&lt;mark&gt;IFN-γ&lt;\/mark&gt;, TNF-α, IL-10, GM-CSF) that modulate and prime the tumor microenvironment. Conversely, CD56-dim NK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","c-replace":["IFN"],"ab-name":"Spelling","a-name":"Possible Misspelling","g-rebookmarkname":"","i-wm":"IFN-γ","d-description":"Possible spelling mistake found","f-bookmark":"BMSPELLING100545"},{"b-find":"TNF-α","e-paracontent":"Functionally distinct subsets are noted: CD56-bright NK cells, exhibiting high CD56 and low CD16 expression, are robust cytokine producers (e.g., IFN-γ,&lt;mark&gt;TNF-α&lt;\/mark&gt;, IL-10, GM-CSF) that modulate and prime the tumor microenvironment. Conversely, CD56-dim NK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","c-replace":["TNF"],"ab-name":"Spelling","a-name":"Possible Misspelling","g-rebookmarkname":"","i-wm":"TNF-α","d-description":"Possible spelling mistake found","f-bookmark":"BMSPELLING100546"},{"b-find":"iPSCs","e-paracontent":"NK cells are either autologous or allogeneic CD56+ CD3\u2013 cells derived from sources such as peripheral blood, cord blood, induced pluripotent stem cells &lt;mark&gt;iPSCs&lt;\/mark&gt;), or NK-92 cell lines. Chimeric Antigen Receptor (CAR)-NK cells are engineered to incorporate scFvs with NK-specific signaling domains, including DAP10, 2B4, and CD3ζ (see Table 2.6). The phenotypic heterogeneity of CD56-bright (immunomodulatory) and CD56-dim (cytotoxic) subsets enhances their therapeutic adaptability. ","c-replace":["discs","PCs","epics","IPC","IPCC","IPS","Isis","PSS","SCS","apses","specs","Pisces","IPSA","isms","pics","EPSCI","EPSCP","IPNS","IPSEN","ISAS","ISC","ISCM","ISIS","ISPS","ISS","PACS","PCS","PSC","PSC1","RSCS","dipsos","incs","pecs","psis","spics","ICS","IFSC","IHSS","IPs","UPCs","iMacs"],"ab-name":"Spelling","a-name":"Possible Misspelling","g-rebookmarkname":"","i-wm":"iPSCs","d-description":"Possible spelling mistake found","f-bookmark":"BMSPELLING100574"},{"b-find":"scFvs","e-paracontent":"NK cells are either autologous or allogeneic CD56+ CD3\u2013 cells derived from sources such as peripheral blood, cord blood, induced pluripotent stem cells (iPSCs), or NK-92 cell lines. Chimeric Antigen Receptor (CAR)-NK cells are engineered to incorporate&lt;mark&gt;scFvs&lt;\/mark&gt; with NK-specific signaling domains, including DAP10, 2B4, and CD3ζ (see Table 2.6). The phenotypic heterogeneity of CD56-bright (immunomodulatory) and CD56-dim (cytotoxic) subsets enhances their therapeutic adaptability. ","c-replace":["Scots","scans","scars","CFS","CVS","Slavs","scams","SCS","safes","scabs","scoffs","sofas","scats","scows","scads","sifts","scuds","scuffs","scums","shivs","ACFAS","CFBS","CFVU","SAVS","SCRS","SCV","SDFS","SFS","scags","spivs"],"ab-name":"Spelling","a-name":"Possible Misspelling","g-rebookmarkname":"","i-wm":"scFvs","d-description":"Possible spelling mistake found","f-bookmark":"BMSPELLING100575"},{"b-find":"CIML","e-paracontent":"Both autologous and allogeneic NK cells\u2014via gene-modified and non-gene-modified approaches\u2014are being evaluated in hematologic malignancies and solid tumors. Non-gene-modified therapies include cytokine-induced memory-like &lt;mark&gt;CIML&lt;\/mark&gt;) NK cells, which demonstrate improved persistence and anti-tumor activity through cytokine preactivation. Gene-modified therapies primarily focus on CAR-NK cells targeting tumor-specific antigens such as CD19 and HER2, with some constructs expressing supportive cytokines (e.g. IL-15).","c-replace":["CIIL","CIL","CIM","CISL","CML","CI ML","CIM L"],"ab-name":"Spelling","a-name":"Possible Misspelling","g-rebookmarkname":"","i-wm":"CIML","d-description":"Possible spelling mistake found","f-bookmark":"BMSPELLING100595"},{"b-find":"preactivation","e-paracontent":"Both autologous and allogeneic NK cells\u2014via gene-modified and non-gene-modified approaches\u2014are being evaluated in hematologic malignancies and solid tumors. Non-gene-modified therapies include cytokine-induced memory-like (CIML) NK cells, which demonstrate improved persistence and anti-tumor activity through cytokine&lt;mark&gt;preactivation&lt;\/mark&gt;. Gene-modified therapies primarily focus on CAR-NK cells targeting tumor-specific antigens such as CD19 and HER2, with some constructs expressing supportive cytokines (e.g. IL-15).","c-replace":["reactivation","p reactivation"],"ab-name":"Spelling","a-name":"Possible Misspelling","g-rebookmarkname":"","i-wm":"preactivation","d-description":"Possible spelling mistake found","f-bookmark":"BMSPELLING100596"},{"b-find":"ICANS","e-paracontent":"NK cells offer low GvHD risk, minimal CRS&lt;mark&gt;ICANS&lt;\/mark&gt;, and polyvalent killing. However, short persistence requires repeat dosing and limited TME infiltration hinders categorical efficacy for all disease types.","c-replace":["Cans","Icons","Scans","ICA NS","ICANN"],"ab-name":"Spelling","a-name":"Possible Misspelling","g-rebookmarkname":"","i-wm":"ICANS","d-description":"Possible spelling mistake found","f-bookmark":"BMSPELLING100603"},{"b-find":"TGF-β","e-paracontent":"Ongoing research is investigating methods to enhance NK cell persistence and efficacy through strategies such as co-expression of cytokines such as IL-15 and IL-21 to boost survival and cytotoxicity;&lt;mark&gt;TGF-β&lt;\/mark&gt; receptor knockouts to resist immunosuppressive signaling; use of iPSC-derived NK cells for scalable, uniform off-the-shelf therapies; chemokine receptor engineering to improve tumor homing; combination with immune checkpoint inhibitors to overcome tumor evasion; and using in conjunction with monoclonal antibodies to accentuate ADCC.","c-replace":["TGF"],"ab-name":"Spelling","a-name":"Possible Misspelling","g-rebookmarkname":"","i-wm":"TGF-β","d-description":"Possible spelling mistake found","f-bookmark":"BMSPELLING100618"},{"b-find":"iPSC-derived","e-paracontent":"Ongoing research is investigating methods to enhance NK cell persistence and efficacy through strategies such as co-expression of cytokines such as IL-15 and IL-21 to boost survival and cytotoxicity; TGF-β receptor knockouts to resist immunosuppressive signaling; use of&lt;mark&gt;iPSC-derived&lt;\/mark&gt; NK cells for scalable, uniform off-the-shelf therapies; chemokine receptor engineering to improve tumor homing; combination with immune checkpoint inhibitors to overcome tumor evasion; and using in conjunction with monoclonal antibodies to accentuate ADCC.","c-replace":[],"ab-name":"Spelling","a-name":"Possible Misspelling","g-rebookmarkname":"","i-wm":"iPSC-derived","d-description":"Possible spelling mistake found","f-bookmark":"BMSPELLING100619"},{"b-find":"γδ","e-paracontent":"&lt;H1&gt;Gamma-Delta &lt;mark&gt;γδ&lt;\/mark&gt;) T-Cell Therapy","c-replace":[],"ab-name":"Spelling","a-name":"Possible Misspelling","g-rebookmarkname":"","i-wm":"γδ","d-description":"Possible spelling mistake found","f-bookmark":"BMSPELLING100623"},{"b-find":"γδ","e-paracontent":"&lt;mark&gt;γδ&lt;\/mark&gt; T cells represent 1\u20135% of circulating T cells in the peripheral blood of healthy adults, though this proportion can fluctuate significantly between individuals and is markedly elevated in mucosal and epithelial tissues, such as the gut and skin, where they often comprise 20\u201340% of resident T lymphocytes. In contrast to conventional αβ T cells, which rely on MHC-peptide complexes for antigen recognition, γδ T cells detect stress-induced ligands and non-peptidic antigens (e.g., phosphoantigens or lipids) through an MHC-independent pathway, enabling rapid innate-like responses to infection, malignant transformation, or tissue damage.","c-replace":[],"ab-name":"Spelling","a-name":"Possible Misspelling","g-rebookmarkname":"","i-wm":"γδ","d-description":"Possible spelling mistake found","f-bookmark":"BMSPELLING100629"},{"b-find":"αβ","e-paracontent":"γδ T cells represent 1\u20135% of circulating T cells in the peripheral blood of healthy adults, though this proportion can fluctuate significantly between individuals and is markedly elevated in mucosal and epithelial tissues, such as the gut and skin, where they often comprise 20\u201340% of resident T lymphocytes. In contrast to conventional&lt;mark&gt;αβ&lt;\/mark&gt; T cells, which rely on MHC-peptide complexes for antigen recognition, γδ T cells detect stress-induced ligands and non-peptidic antigens (e.g., phosphoantigens or lipids) through an MHC-independent pathway, enabling rapid innate-like responses to infection, malignant transformation, or tissue damage.","c-replace":[],"ab-name":"Spelling","a-name":"Possible Misspelling","g-rebookmarkname":"","i-wm":"αβ","d-description":"Possible spelling mistake found","f-bookmark":"BMSPELLING100630"},{"b-find":"γδ","e-paracontent":"γδ T cells represent 1\u20135% of circulating T cells in the peripheral blood of healthy adults, though this proportion can fluctuate significantly between individuals and is markedly elevated in mucosal and epithelial tissues, such as the gut and skin, where they often comprise 20\u201340% of resident T lymphocytes. In contrast to conventional αβ T cells, which rely on MHC-peptide complexes for antigen recognition,&lt;mark&gt;γδ&lt;\/mark&gt; T cells detect stress-induced ligands and non-peptidic antigens (e.g., phosphoantigens or lipids) through an MHC-independent pathway, enabling rapid innate-like responses to infection, malignant transformation, or tissue damage.","c-replace":[],"ab-name":"Spelling","a-name":"Possible Misspelling","g-rebookmarkname":"","i-wm":"γδ","d-description":"Possible spelling mistake found","f-bookmark":"BMSPELLING100631"},{"b-find":"non-peptidic","e-paracontent":"γδ T cells represent 1\u20135% of circulating T cells in the peripheral blood of healthy adults, though this proportion can fluctuate significantly between individuals and is markedly elevated in mucosal and epithelial tissues, such as the gut and skin, where they often comprise 20\u201340% of resident T lymphocytes. In contrast to conventional αβ T cells, which rely on MHC-peptide complexes for antigen recognition, γδ T cells detect stress-induced ligands and&lt;mark&gt;non-peptidic&lt;\/mark&gt; antigens (e.g., phosphoantigens or lipids) through an MHC-independent pathway, enabling rapid innate-like responses to infection, malignant transformation, or tissue damage.","c-replace":[],"ab-name":"Spelling","a-name":"Possible Misspelling","g-rebookmarkname":"","i-wm":"non-peptidic","d-description":"Possible spelling mistake found","f-bookmark":"BMSPELLING100632"},{"b-find":"phosphoantigens","e-paracontent":"γδ T cells represent 1\u20135% of circulating T cells in the peripheral blood of healthy adults, though this proportion can fluctuate significantly between individuals and is markedly elevated in mucosal and epithelial tissues, such as the gut and skin, where they often comprise 20\u201340% of resident T lymphocytes. In contrast to conventional αβ T cells, which rely on MHC-peptide complexes for antigen recognition, γδ T cells detect stress-induced ligands and non-peptidic antigens (e.g.,&lt;mark&gt;phosphoantigens&lt;\/mark&gt; or lipids) through an MHC-independent pathway, enabling rapid innate-like responses to infection, malignant transformation, or tissue damage.","c-replace":[],"ab-name":"Spelling","a-name":"Possible Misspelling","g-rebookmarkname":"","i-wm":"phosphoantigens","d-description":"Possible spelling mistake found","f-bookmark":"BMSPELLING100633"},{"b-find":"γδ","e-paracontent":"Vγ9Vδ2&lt;mark&gt;γδ&lt;\/mark&gt; T cells express TCRs that recognize phosphoantigens (pAgs) through interactions with butyrophilin (BTN) molecules BTN2A1 and BTN3A1.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cells.","c-replace":[],"ab-name":"Spelling","a-name":"Possible Misspelling","g-rebookmarkname":"","i-wm":"γδ","d-description":"Possible spelling mistake found","f-bookmark":"BMSPELLING100655"},{"b-find":"TCRs","e-paracontent":"Vγ9Vδ2 γδ T cells express&lt;mark&gt;TCRs&lt;\/mark&gt; that recognize phosphoantigens (pAgs) through interactions with butyrophilin (BTN) molecules BTN2A1 and BTN3A1.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cells.","c-replace":["TCR","Tors","TCAS","Tars","CRS","SCRS","TRS","TCR s"],"ab-name":"Spelling","a-name":"Possible Misspelling","g-rebookmarkname":"","i-wm":"TCRs","d-description":"Possible spelling mistake found","f-bookmark":"BMSPELLING100656"},{"b-find":"phosphoantigens","e-paracontent":"Vγ9Vδ2 γδ T cells express TCRs that recognize&lt;mark&gt;phosphoantigens&lt;\/mark&gt; (pAgs) through interactions with butyrophilin (BTN) molecules BTN2A1 and BTN3A1.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cells.","c-replace":[],"ab-name":"Spelling","a-name":"Possible Misspelling","g-rebookmarkname":"","i-wm":"phosphoantigens","d-description":"Possible spelling mistake found","f-bookmark":"BMSPELLING100657"},{"b-find":"pAgs","e-paracontent":"Vγ9Vδ2 γδ T cells express TCRs that recognize phosphoantigens &lt;mark&gt;pAgs&lt;\/mark&gt;) through interactions with butyrophilin (BTN) molecules BTN2A1 and BTN3A1.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c-replace":["pass","page","pages","pays","Page","bags","pads","pigs","tags","gags","pans","pas","paws","pegs","rags","AGS","lags","pals","pars","pangs","pats","mags","sags","wags","nags","pugs","jags","PACS","PAES","PAG","PAPS","PAS","PGS","PIGS","dags","fags","hags","paps","PAAs","PAs","PNGs","Pago"],"ab-name":"Spelling","a-name":"Possible Misspelling","g-rebookmarkname":"","i-wm":"pAgs","d-description":"Possible spelling mistake found","f-bookmark":"BMSPELLING100658"},{"b-find":"butyrophilin","e-paracontent":"Vγ9Vδ2 γδ T cells express TCRs that recognize phosphoantigens (pAgs) through interactions with&lt;mark&gt;butyrophilin&lt;\/mark&gt; (BTN) molecules BTN2A1 and BTN3A1.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cells.","c-replace":[],"ab-name":"Spelling","a-name":"Possible Misspelling","g-rebookmarkname":"","i-wm":"butyrophilin","d-description":"Possible spelling mistake found","f-bookmark":"BMSPELLING100659"},{"b-find":"phosphoantigen","e-paracontent":"Vγ9Vδ2 γδ T cells express TCRs that recognize phosphoantigens (pAgs) through interactions with butyrophilin (BTN) molecules BTN2A1 and BTN3A1. BTN2A1 directly engages the Vγ9 chain, while conformational changes in BTN3A1 are critical for&lt;mark&gt;phosphoantigen&lt;\/mark&gt;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cells.","c-replace":[],"ab-name":"Spelling","a-name":"Possible Misspelling","g-rebookmarkname":"","i-wm":"phosphoantigen","d-description":"Possible spelling mistake found","f-bookmark":"BMSPELLING100660"},{"b-find":"γδ","e-paracontent":"Vγ9Vδ2 γδ T cells express TCRs that recognize phosphoantigens (pAgs) through interactions with butyrophilin (BTN) molecules BTN2A1 and BTN3A1. BTN2A1 directly engages the Vγ9 chain, while conformational changes in BTN3A1 are critical for phosphoantigen sensing and TCR activation. In contrast, Vδ1\u207a&lt;mark&gt;γδ&lt;\/mark&gt;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cells.","c-replace":[],"ab-name":"Spelling","a-name":"Possible Misspelling","g-rebookmarkname":"","i-wm":"γδ","d-description":"Possible spelling mistake found","f-bookmark":"BMSPELLING100661"},{"b-find":"MICB","e-paracontent":"Vγ9Vδ2 γδ T cells express TCRs that recognize phosphoantigens (pAgs) through interactions with butyrophilin (BTN) molecules BTN2A1 and BTN3A1.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and&lt;mark&gt;MICB&lt;\/mark&gt; on tumor or infected cells.","c-replace":["Mice","Mick","Mic","Mica","MCB","Mics","Mich","ICB","MIB","M ICB","MI CB","MIC B"],"ab-name":"Spelling","a-name":"Possible Misspelling","g-rebookmarkname":"","i-wm":"MICB","d-description":"Possible spelling mistake found","f-bookmark":"BMSPELLING100662"},{"b-find":"γδ","e-paracontent":"Both Vγ9Vδ2 and Vδ1\u207a&lt;mark&gt;γδ&lt;\/mark&gt; T cells express NKG2D, an activating receptor that detects ligands upregulated during cellular stress, infection, or neoplastic transformation. Upon antigen recognition, signaling is initiated via the CD3 complex and subsequent activation of ZAP70 leading to downstream pathways inducing cellular activation, proliferation, and cytotoxicity.","c-replace":[],"ab-name":"Spelling","a-name":"Possible Misspelling","g-rebookmarkname":"","i-wm":"γδ","d-description":"Possible spelling mistake found","f-bookmark":"BMSPELLING100667"},{"b-find":"upregulated","e-paracontent":"Both Vγ9Vδ2 and Vδ1\u207a γδ T cells express NKG2D, an activating receptor that detects ligands&lt;mark&gt;upregulated&lt;\/mark&gt; during cellular stress, infection, or neoplastic transformation. Upon antigen recognition, signaling is initiated via the CD3 complex and subsequent activation of ZAP70 leading to downstream pathways inducing cellular activation, proliferation, and cytotoxicity.","c-replace":["unregulated","up regulated"],"ab-name":"Spelling","a-name":"Possible Misspelling","g-rebookmarkname":"","i-wm":"upregulated","d-description":"Possible spelling mistake found","f-bookmark":"BMSPELLING100668"},{"b-find":"γδ","e-paracontent":"Functionally,&lt;mark&gt;γδ&lt;\/mark&gt; T cells are capable of tumor cell killing through the release of cytotoxic granules containing perforin and granzymes, which induce apoptosis. Their anti-tumor activity is further amplified by secretion of key cytokines including IFN-γ, TNF-α, and IL-17.","c-replace":[],"ab-name":"Spelling","a-name":"Possible Misspelling","g-rebookmarkname":"","i-wm":"γδ","d-description":"Possible spelling mistake found","f-bookmark":"BMSPELLING100675"},{"b-find":"granzymes","e-paracontent":"Functionally, γδ T cells are capable of tumor cell killing through the release of cytotoxic granules containing perforin and&lt;mark&gt;granzymes&lt;\/mark&gt;, which induce apoptosis. Their anti-tumor activity is further amplified by secretion of key cytokines including IFN-γ, TNF-α, and IL-17.","c-replace":["enzymes","granules","granaries","grantees","grandees","granges","grazes","grannies","grandmas","grandams"],"ab-name":"Spelling","a-name":"Possible Misspelling","g-rebookmarkname":"","i-wm":"granzymes","d-description":"Possible spelling mistake found","f-bookmark":"BMSPELLING100676"},{"b-find":"IFN-γ","e-paracontent":"Functionally, γδ T cells are capable of tumor cell killing through the release of cytotoxic granules containing perforin and granzymes, which induce apoptosis. Their anti-tumor activity is further amplified by secretion of key cytokines including&lt;mark&gt;IFN-γ&lt;\/mark&gt;, TNF-α, and IL-17.","c-replace":["IFN"],"ab-name":"Spelling","a-name":"Possible Misspelling","g-rebookmarkname":"","i-wm":"IFN-γ","d-description":"Possible spelling mistake found","f-bookmark":"BMSPELLING100677"},{"b-find":"TNF-α","e-paracontent":"Functionally, γδ T cells are capable of tumor cell killing through the release of cytotoxic granules containing perforin and granzymes, which induce apoptosis. Their anti-tumor activity is further amplified by secretion of key cytokines including IFN-γ,&lt;mark&gt;TNF-α&lt;\/mark&gt;, and IL-17.","c-replace":["TNF"],"ab-name":"Spelling","a-name":"Possible Misspelling","g-rebookmarkname":"","i-wm":"TNF-α","d-description":"Possible spelling mistake found","f-bookmark":"BMSPELLING100678"},{"b-find":"αβ","e-paracontent":"γδ T cells recognize target cells in an MHC-independent manner unlike conventional&lt;mark&gt;αβ&lt;\/mark&gt; T cells. This enables broad tumor targeting across diverse HLA backgrounds and significantly reduces the risk of GvHD, making them promising candidates for allogeneic approaches (Table 2.7).","c-replace":[],"ab-name":"Spelling","a-name":"Possible Misspelling","g-rebookmarkname":"","i-wm":"αβ","d-description":"Possible spelling mistake found","f-bookmark":"BMSPELLING100687"},{"b-find":"γδ","e-paracontent":"&lt;mark&gt;γδ&lt;\/mark&gt; T cells are CD3+ lymphocytes that can be derived from either autologous or allogeneic sources, expanded ex vivo using agents such as zoledronate and IL-2 to enhance their numbers and activity. CAR-γδ T cells incorporate CD3ζ signaling domains, while γδ TCRs can be engineered to augment the function of αβ T cells. ","c-replace":[],"ab-name":"Spelling","a-name":"Possible Misspelling","g-rebookmarkname":"","i-wm":"γδ","d-description":"Possible spelling mistake found","f-bookmark":"BMSPELLING100695"},{"b-find":"CAR-γδ","e-paracontent":"γδ T cells are CD3+ lymphocytes that can be derived from either autologous or allogeneic sources, expanded ex vivo using agents such as zoledronate and IL-2 to enhance their numbers and activity.&lt;mark&gt;CAR-γδ&lt;\/mark&gt; T cells incorporate CD3ζ signaling domains, while γδ TCRs can be engineered to augment the function of αβ T cells. ","c-replace":["Career","Car","Care","Cars","Carbon","Card","Cards","Carry","Cargo","Carved","Carl","Carlos","Carter","Carey","Carlo","Carol","Carr","Carson","Cared","Caring","Carpet","Cart","Carmen","Carrie","Cares","Carp","Cartel","Carts","Carla","Carly","Carney","Carole","Carver","Cary","Carers","Carols","Carpal","Carrot","Carve","CARE","Cara","Carlin","Caruso","Carat","Carats","Carded","Cardio","Carer","Caries","Carted","Carton","Carib","Carina","Carnot","Carbs","Carob","Carom","Carpel","Carves","Cardin","Caribs","Carnap","Caress","Caret","Carps","Carafe","Careen","Carhop","Carny","Caroms","Carpi","Carpus","Carboy","Carobs","Carrel","Carets","Carped","CARF","CARME","CARMF","CARMI","CARPA","CARSAT","Carder","Cardie","Carnal","Carper","CARFAX","Carb","Cargos"],"ab-name":"Spelling","a-name":"Possible Misspelling","g-rebookmarkname":"","i-wm":"CAR-γδ","d-description":"Possible spelling mistake found","f-bookmark":"BMSPELLING100696"},{"b-find":"γδ","e-paracontent":"γδ T cells are CD3+ lymphocytes that can be derived from either autologous or allogeneic sources, expanded ex vivo using agents such as zoledronate and IL-2 to enhance their numbers and activity. CAR-γδ T cells incorporate CD3ζ signaling domains, while&lt;mark&gt;γδ&lt;\/mark&gt; TCRs can be engineered to augment the function of αβ T cells. ","c-replace":[],"ab-name":"Spelling","a-name":"Possible Misspelling","g-rebookmarkname":"","i-wm":"γδ","d-description":"Possible spelling mistake found","f-bookmark":"BMSPELLING100697"},{"b-find":"TCRs","e-paracontent":"γδ T cells are CD3+ lymphocytes that can be derived from either autologous or allogeneic sources, expanded ex vivo using agents such as zoledronate and IL-2 to enhance their numbers and activity. CAR-γδ T cells incorporate CD3ζ signaling domains, while γδ&lt;mark&gt;TCRs&lt;\/mark&gt; can be engineered to augment the function of αβ T cells. ","c-replace":["TCR","Tors","TCAS","Tars","CRS","SCRS","TRS","TCR s"],"ab-name":"Spelling","a-name":"Possible Misspelling","g-rebookmarkname":"","i-wm":"TCRs","d-description":"Possible spelling mistake found","f-bookmark":"BMSPELLING100698"},{"b-find":"αβ","e-paracontent":"γδ T cells are CD3+ lymphocytes that can be derived from either autologous or allogeneic sources, expanded ex vivo using agents such as zoledronate and IL-2 to enhance their numbers and activity. CAR-γδ T cells incorporate CD3ζ signaling domains, while γδ TCRs can be engineered to augment the function of&lt;mark&gt;αβ&lt;\/mark&gt; T cells. ","c-replace":[],"ab-name":"Spelling","a-name":"Possible Misspelling","g-rebookmarkname":"","i-wm":"αβ","d-description":"Possible spelling mistake found","f-bookmark":"BMSPELLING100699"},{"b-find":"γδ","e-paracontent":"&lt;mark&gt;γδ&lt;\/mark&gt; T cells are currently under investigation for their potential in treating both solid tumors and hematologic malignancies.","c-replace":[],"ab-name":"Spelling","a-name":"Possible Misspelling","g-rebookmarkname":"","i-wm":"γδ","d-description":"Possible spelling mistake found","f-bookmark":"BMSPELLING100703"},{"b-find":"γδ","e-paracontent":"&lt;mark&gt;γδ&lt;\/mark&gt; T cells represent a promising avenue for cellular therapy, owing to their MHC-independent targeting capabilities, reduced risk of graft-versus-host disease, and potential for off-the-shelf application. Nonetheless, challenges remain due to their limited abundance in peripheral blood, suboptimal persistence following transfer, and vulnerability to tumor-induced exhaustion.","c-replace":[],"ab-name":"Spelling","a-name":"Possible Misspelling","g-rebookmarkname":"","i-wm":"γδ","d-description":"Possible spelling mistake found","f-bookmark":"BMSPELLING100708"},{"b-find":"suboptimal","e-paracontent":"γδ T cells represent a promising avenue for cellular therapy, owing to their MHC-independent targeting capabilities, reduced risk of graft-versus-host disease, and potential for off-the-shelf application. Nonetheless, challenges remain due to their limited abundance in peripheral blood,&lt;mark&gt;suboptimal&lt;\/mark&gt; persistence following transfer, and vulnerability to tumor-induced exhaustion.","c-replace":["sub optimal"],"ab-name":"Spelling","a-name":"Possible Misspelling","g-rebookmarkname":"","i-wm":"suboptimal","d-description":"Possible spelling mistake found","f-bookmark":"BMSPELLING100709"},{"b-find":"γδ","e-paracontent":"Research is focused on improving&lt;mark&gt;γδ&lt;\/mark&gt; T cell effectiveness using chemokine receptor engineering to boost tumor targeting, creating dual-specific TCRs for wider antigen detection, and combining these cells with ICIs to counteract tumor immunosuppression.","c-replace":[],"ab-name":"Spelling","a-name":"Possible Misspelling","g-rebookmarkname":"","i-wm":"γδ","d-description":"Possible spelling mistake found","f-bookmark":"BMSPELLING100716"},{"b-find":"TCRs","e-paracontent":"Research is focused on improving γδ T cell effectiveness using chemokine receptor engineering to boost tumor targeting, creating dual-specific&lt;mark&gt;TCRs&lt;\/mark&gt; for wider antigen detection, and combining these cells with ICIs to counteract tumor immunosuppression.","c-replace":["TCR","Tors","TCAS","Tars","CRS","SCRS","TRS","TCR s"],"ab-name":"Spelling","a-name":"Possible Misspelling","g-rebookmarkname":"","i-wm":"TCRs","d-description":"Possible spelling mistake found","f-bookmark":"BMSPELLING100717"},{"b-find":"ICIs","e-paracontent":"Research is focused on improving γδ T cell effectiveness using chemokine receptor engineering to boost tumor targeting, creating dual-specific TCRs for wider antigen detection, and combining these cells with&lt;mark&gt;ICIs&lt;\/mark&gt; to counteract tumor immunosuppression.","c-replace":["Iris","Isis","Ibis","Ices","ICI","IIS","IRIS","ISIS","ITIS","NCIS","ICI s","CIS","ICS"],"ab-name":"Spelling","a-name":"Possible Misspelling","g-rebookmarkname":"","i-wm":"ICIs","d-description":"Possible spelling mistake found","f-bookmark":"BMSPELLING100718"},{"b-find":"iNKT","e-paracontent":"&lt;H1&gt;Invariant Natural Killer T &lt;mark&gt;iNKT&lt;\/mark&gt;) Cell Therapy","c-replace":["ink","inks","inky","Inst","inst","INPT","INT","int"],"ab-name":"Spelling","a-name":"Possible Misspelling","g-rebookmarkname":"","i-wm":"iNKT","d-description":"Possible spelling mistake found","f-bookmark":"BMSPELLING100724"},{"b-find":"iNKT","e-paracontent":"&lt;mark&gt;iNKT&lt;\/mark&gt; cells represent a rare subset of CD3+ T lymphocytes, constituting approximately 0.1% of peripheral T-cells. These cells are specialized in recognizing CD1d-presented lipid antigens and demonstrate significant therapeutic potential for both lymphomas and solid tumors given their ability to modulate the TME.","c-replace":["ink","inks","inky","Inst","inst","INPT","INT","int"],"ab-name":"Spelling","a-name":"Possible Misspelling","g-rebookmarkname":"","i-wm":"iNKT","d-description":"Possible spelling mistake found","f-bookmark":"BMSPELLING100735"},{"b-find":"iNKT","e-paracontent":"&lt;mark&gt;iNKT&lt;\/mark&gt; cells use invariant T-cell receptors (mainly Vα24-Jα18 in humans) to detect lipid antigens via CD1d and are stabilized by CD3. They also carry activating receptors including NKG2D and the marker CD161, supporting cytotoxic functions through perforin and granzyme. Their cytokines\u2014predominantly IFN-γ, IL-4, and IL-13\u2014drive immune activation and modulate the TME. iNKT cells broadly stimulate immunity with minimal GvHD risk due to their innate and adaptive features (see Table 2.8).","c-replace":["ink","inks","inky","Inst","inst","INPT","INT","int"],"ab-name":"Spelling","a-name":"Possible Misspelling","g-rebookmarkname":"","i-wm":"iNKT","d-description":"Possible spelling mistake found","f-bookmark":"BMSPELLING100753"},{"b-find":"granzyme","e-paracontent":"iNKT cells use invariant T-cell receptors (mainly Vα24-Jα18 in humans) to detect lipid antigens via CD1d and are stabilized by CD3. They also carry activating receptors including NKG2D and the marker CD161, supporting cytotoxic functions through perforin and&lt;mark&gt;granzyme&lt;\/mark&gt;. Their cytokines\u2014predominantly IFN-γ, IL-4, and IL-13\u2014drive immune activation and modulate the TME. iNKT cells broadly stimulate immunity with minimal GvHD risk due to their innate and adaptive features (see Table 2.8).","c-replace":["enzyme","granite","coenzyme","graze","grantee","granule","Grahame","grandma","grange","granny","grapheme","grandee","grandam","grandams","Grande","grannie"],"ab-name":"Spelling","a-name":"Possible Misspelling","g-rebookmarkname":"","i-wm":"granzyme","d-description":"Possible spelling mistake found","f-bookmark":"BMSPELLING100754"},{"b-find":"IFN-γ","e-paracontent":"iNKT cells use invariant T-cell receptors (mainly Vα24-Jα18 in humans) to detect lipid antigens via CD1d and are stabilized by CD3. They also carry activating receptors including NKG2D and the marker CD161, supporting cytotoxic functions through perforin and granzyme. Their cytokines\u2014predominantly&lt;mark&gt;IFN-γ&lt;\/mark&gt;, IL-4, and IL-13\u2014drive immune activation and modulate the TME. iNKT cells broadly stimulate immunity with minimal GvHD risk due to their innate and adaptive features (see Table 2.8).","c-replace":["IFN"],"ab-name":"Spelling","a-name":"Possible Misspelling","g-rebookmarkname":"","i-wm":"IFN-γ","d-description":"Possible spelling mistake found","f-bookmark":"BMSPELLING100755"},{"b-find":"iNKT","e-paracontent":"&lt;mark&gt;iNKT&lt;\/mark&gt; cells are characterized as CD3+ T lymphocytes, which can be derived either autologously or allogeneically. These cells are typically expanded ex vivo with α-galactosylceramide (α-GalCer) and interleukin-2 (IL-2). CAR-iNKT cells incorporate costimulatory domains (e.g. CD28 or 4-1BB), to enhance cellular activation and persistence. Despite their low abundance and associated scalability limitations, iNKT cells possess distinct immunological profiles with a reduced risk of GvHD.","c-replace":["ink","inks","inky","Inst","inst","INPT","INT","int"],"ab-name":"Spelling","a-name":"Possible Misspelling","g-rebookmarkname":"","i-wm":"iNKT","d-description":"Possible spelling mistake found","f-bookmark":"BMSPELLING100776"},{"b-find":"autologously","e-paracontent":"iNKT cells are characterized as CD3+ T lymphocytes, which can be derived either&lt;mark&gt;autologously&lt;\/mark&gt; or allogeneically. These cells are typically expanded ex vivo with α-galactosylceramide (α-GalCer) and interleukin-2 (IL-2). CAR-iNKT cells incorporate costimulatory domains (e.g. CD28 or 4-1BB), to enhance cellular activation and persistence. Despite their low abundance and associated scalability limitations, iNKT cells possess distinct immunological profiles with a reduced risk of GvHD.","c-replace":["autonomously"],"ab-name":"Spelling","a-name":"Possible Misspelling","g-rebookmarkname":"","i-wm":"autologously","d-description":"Possible spelling mistake found","f-bookmark":"BMSPELLING100777"},{"b-find":"allogeneically","e-paracontent":"iNKT cells are characterized as CD3+ T lymphocytes, which can be derived either autologously or&lt;mark&gt;allogeneically&lt;\/mark&gt;. These cells are typically expanded ex vivo with α-galactosylceramide (α-GalCer) and interleukin-2 (IL-2). CAR-iNKT cells incorporate costimulatory domains (e.g. CD28 or 4-1BB), to enhance cellular activation and persistence. Despite their low abundance and associated scalability limitations, iNKT cells possess distinct immunological profiles with a reduced risk of GvHD.","c-replace":[],"ab-name":"Spelling","a-name":"Possible Misspelling","g-rebookmarkname":"","i-wm":"allogeneically","d-description":"Possible spelling mistake found","f-bookmark":"BMSPELLING100778"},{"b-find":"α-galactosylceramide","e-paracontent":"iNKT cells are characterized as CD3+ T lymphocytes, which can be derived either autologously or allogeneically. These cells are typically expanded ex vivo with&lt;mark&gt;α-galactosylceramide&lt;\/mark&gt; (α-GalCer) and interleukin-2 (IL-2). CAR-iNKT cells incorporate costimulatory domains (e.g. CD28 or 4-1BB), to enhance cellular activation and persistence. Despite their low abundance and associated scalability limitations, iNKT cells possess distinct immunological profiles with a reduced risk of GvHD.","c-replace":[],"ab-name":"Spelling","a-name":"Possible Misspelling","g-rebookmarkname":"","i-wm":"α-galactosylceramide","d-description":"Possible spelling mistake found","f-bookmark":"BMSPELLING100779"},{"b-find":"α-GalCer","e-paracontent":"iNKT cells are characterized as CD3+ T lymphocytes, which can be derived either autologously or allogeneically. These cells are typically expanded ex vivo with α-galactosylceramide &lt;mark&gt;α-GalCer&lt;\/mark&gt;) and interleukin-2 (IL-2). CAR-iNKT cells incorporate costimulatory domains (e.g. CD28 or 4-1BB), to enhance cellular activation and persistence. Despite their low abundance and associated scalability limitations, iNKT cells possess distinct immunological profiles with a reduced risk of GvHD.","c-replace":[],"ab-name":"Spelling","a-name":"Possible Misspelling","g-rebookmarkname":"","i-wm":"α-GalCer","d-description":"Possible spelling mistake found","f-bookmark":"BMSPELLING100780"},{"b-find":"CAR-iNKT","e-paracontent":"iNKT cells are characterized as CD3+ T lymphocytes, which can be derived either autologously or allogeneically. These cells are typically expanded ex vivo with α-galactosylceramide (α-GalCer) and interleukin-2 (IL-2).&lt;mark&gt;CAR-iNKT&lt;\/mark&gt; cells incorporate costimulatory domains (e.g. CD28 or 4-1BB), to enhance cellular activation and persistence. Despite their low abundance and associated scalability limitations, iNKT cells possess distinct immunological profiles with a reduced risk of GvHD.","c-replace":["Cabinet","Cardinal","Caring","Carving","Carvings","Clarinet","Carbine","Carbines","Carlin","Carmine","Carding","Carina","Carnot","Cardin","Carting","Martinet","Varmint","Carping","Carsick","Carmines","CARPIMKO"],"ab-name":"Spelling","a-name":"Possible Misspelling","g-rebookmarkname":"","i-wm":"CAR-iNKT","d-description":"Possible spelling mistake found","f-bookmark":"BMSPELLING100781"},{"b-find":"costimulatory","e-paracontent":"iNKT cells are characterized as CD3+ T lymphocytes, which can be derived either autologously or allogeneically. These cells are typically expanded ex vivo with α-galactosylceramide (α-GalCer) and interleukin-2 (IL-2). CAR-iNKT cells incorporate&lt;mark&gt;costimulatory&lt;\/mark&gt; domains (e.g. CD28 or 4-1BB), to enhance cellular activation and persistence. Despite their low abundance and associated scalability limitations, iNKT cells possess distinct immunological profiles with a reduced risk of GvHD.","c-replace":["stimulator","stimulators"],"ab-name":"Spelling","a-name":"Possible Misspelling","g-rebookmarkname":"","i-wm":"costimulatory","d-description":"Possible spelling mistake found","f-bookmark":"BMSPELLING100782"},{"b-find":"iNKT","e-paracontent":"iNKT cells are characterized as CD3+ T lymphocytes, which can be derived either autologously or allogeneically. These cells are typically expanded ex vivo with α-galactosylceramide (α-GalCer) and interleukin-2 (IL-2). CAR-iNKT cells incorporate costimulatory domains (e.g. CD28 or 4-1BB), to enhance cellular activation and persistence. Despite their low abundance and associated scalability limitations,&lt;mark&gt;iNKT&lt;\/mark&gt; cells possess distinct immunological profiles with a reduced risk of GvHD.","c-replace":["ink","inks","inky","Inst","inst","INPT","INT","int"],"ab-name":"Spelling","a-name":"Possible Misspelling","g-rebookmarkname":"","i-wm":"iNKT","d-description":"Possible spelling mistake found","f-bookmark":"BMSPELLING100783"},{"b-find":"iNKT","e-paracontent":"&lt;mark&gt;iNKT&lt;\/mark&gt; cells are under investigation for several hematologic malignancies and solid tumors.","c-replace":["ink","inks","inky","Inst","inst","INPT","INT","int"],"ab-name":"Spelling","a-name":"Possible Misspelling","g-rebookmarkname":"","i-wm":"iNKT","d-description":"Possible spelling mistake found","f-bookmark":"BMSPELLING100788"},{"b-find":"iNKT","e-paracontent":"&lt;mark&gt;iNKT&lt;\/mark&gt; cells offer the advantages of low GvHD risk and effective modulation of the tumor microenvironment through cytokine secretion. However, their clinical use is challenged by low natural abundance limiting scalability and potential off-target effects related to lipid antigen recognition.","c-replace":["ink","inks","inky","Inst","inst","INPT","INT","int"],"ab-name":"Spelling","a-name":"Possible Misspelling","g-rebookmarkname":"","i-wm":"iNKT","d-description":"Possible spelling mistake found","f-bookmark":"BMSPELLING100794"},{"b-find":"iNKT","e-paracontent":"Current research on&lt;mark&gt;iNKT&lt;\/mark&gt; cells focuses on engineering CAR-iNKT therapies enhanced with IL-15 to improve cell expansion, persistence, and antitumor efficacy. Additionally, synthetic α-GalCer analogs are being developed to more precisely activate iNKT cells while minimizing off-target effects. These strategies aim to overcome challenges related to limited cell numbers and optimize therapeutic potential across diverse malignancies.","c-replace":["ink","inks","inky","Inst","inst","INPT","INT","int"],"ab-name":"Spelling","a-name":"Possible Misspelling","g-rebookmarkname":"","i-wm":"iNKT","d-description":"Possible spelling mistake found","f-bookmark":"BMSPELLING100804"},{"b-find":"CAR-iNKT","e-paracontent":"Current research on iNKT cells focuses on engineering&lt;mark&gt;CAR-iNKT&lt;\/mark&gt; therapies enhanced with IL-15 to improve cell expansion, persistence, and antitumor efficacy. Additionally, synthetic α-GalCer analogs are being developed to more precisely activate iNKT cells while minimizing off-target effects. These strategies aim to overcome challenges related to limited cell numbers and optimize therapeutic potential across diverse malignancies.","c-replace":["Cabinet","Cardinal","Caring","Carving","Carvings","Clarinet","Carbine","Carbines","Carlin","Carmine","Carding","Carina","Carnot","Cardin","Carting","Martinet","Varmint","Carping","Carsick","Carmines","CARPIMKO"],"ab-name":"Spelling","a-name":"Possible Misspelling","g-rebookmarkname":"","i-wm":"CAR-iNKT","d-description":"Possible spelling mistake found","f-bookmark":"BMSPELLING100805"},{"b-find":"α-GalCer","e-paracontent":"Current research on iNKT cells focuses on engineering CAR-iNKT therapies enhanced with IL-15 to improve cell expansion, persistence, and antitumor efficacy. Additionally, synthetic&lt;mark&gt;α-GalCer&lt;\/mark&gt; analogs are being developed to more precisely activate iNKT cells while minimizing off-target effects. These strategies aim to overcome challenges related to limited cell numbers and optimize therapeutic potential across diverse malignancies.","c-replace":[],"ab-name":"Spelling","a-name":"Possible Misspelling","g-rebookmarkname":"","i-wm":"α-GalCer","d-description":"Possible spelling mistake found","f-bookmark":"BMSPELLING100806"},{"b-find":"iNKT","e-paracontent":"Current research on iNKT cells focuses on engineering CAR-iNKT therapies enhanced with IL-15 to improve cell expansion, persistence, and antitumor efficacy. Additionally, synthetic α-GalCer analogs are being developed to more precisely activate&lt;mark&gt;iNKT&lt;\/mark&gt; cells while minimizing off-target effects. These strategies aim to overcome challenges related to limited cell numbers and optimize therapeutic potential across diverse malignancies.","c-replace":["ink","inks","inky","Inst","inst","INPT","INT","int"],"ab-name":"Spelling","a-name":"Possible Misspelling","g-rebookmarkname":"","i-wm":"iNKT","d-description":"Possible spelling mistake found","f-bookmark":"BMSPELLING100807"},{"b-find":"phagocytosis","e-paracontent":"CAR-engineered macrophage therapies are designed to recruit macrophages for the&lt;mark&gt;phagocytosis&lt;\/mark&gt; of solid tumors and address challenges associated with TME penetration in antigen-abundant cancers. ","c-replace":["phagocytes","phagocytizes"],"ab-name":"Spelling","a-name":"Possible Misspelling","g-rebookmarkname":"","i-wm":"phagocytosis","d-description":"Possible spelling mistake found","f-bookmark":"BMSPELLING100818"},{"b-find":"CARs","e-paracontent":"CAR-Ms are engineered to express&lt;mark&gt;CARs&lt;\/mark&gt;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Cars","Car","Care","Card","Cards","Bars","Wars","Carl","Caps","Cats","Ears","Carr","Mars","Cans","Cart","Cares","Carp","Carts","Jars","Scars","Cary","Lars","SARS","Cabs","Cams","Oars","CARE","CNRS","Cara","Cays","Pars","Carbs","Carps","Chars","Gars","Tars","Czars","Cads","Caws","Curs","CAES","CARF","CATS","CHRS","CRS","MARS","Vars","CAR s","Carb"],"ab-name":"Spelling","a-name":"Possible Misspelling","g-rebookmarkname":"","i-wm":"CARs","d-description":"Possible spelling mistake found","f-bookmark":"BMSPELLING100845"},{"b-find":"scFvs","e-paracontent":"CAR-Ms are engineered to express CARs composed of tumor-targeting&lt;mark&gt;scFvs&lt;\/mark&gt;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Scots","scans","scars","CFS","CVS","Slavs","scams","SCS","safes","scabs","scoffs","sofas","scats","scows","scads","sifts","scuds","scuffs","scums","shivs","ACFAS","CFBS","CFVU","SAVS","SCRS","SCV","SDFS","SFS","scags","spivs"],"ab-name":"Spelling","a-name":"Possible Misspelling","g-rebookmarkname":"","i-wm":"scFvs","d-description":"Possible spelling mistake found","f-bookmark":"BMSPELLING100846"},{"b-find":"FcRγ","e-paracontent":"CAR-Ms are engineered to express CARs composed of tumor-targeting scFvs coupled with intracellular signaling domains derived from phagocytic receptors such as&lt;mark&gt;FcRγ&lt;\/mark&gt;, CD3ζ, or Megf10. These domains activate phagocytosis through pathways including Phosphoinositide 3-kinase\u2013Akt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IL-18.","c-replace":["FCR"],"ab-name":"Spelling","a-name":"Possible Misspelling","g-rebookmarkname":"","i-wm":"FcRγ","d-description":"Possible spelling mistake found","f-bookmark":"BMSPELLING100847"},{"b-find":"phagocytosis","e-paracontent":"CAR-Ms are engineered to express CARs composed of tumor-targeting scFvs coupled with intracellular signaling domains derived from phagocytic receptors such as FcRγ, CD3ζ, or Megf10. These domains activate&lt;mark&gt;phagocytosis&lt;\/mark&gt; through pathways including Phosphoinositide 3-kinase\u2013Akt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IL-18.","c-replace":["phagocytes","phagocytizes"],"ab-name":"Spelling","a-name":"Possible Misspelling","g-rebookmarkname":"","i-wm":"phagocytosis","d-description":"Possible spelling mistake found","f-bookmark":"BMSPELLING100848"},{"b-find":"Akt","e-paracontent":"CAR-Ms are engineered to express CARs composed of tumor-targeting scFvs coupled with intracellular signaling domains derived from phagocytic receptors such as FcRγ, CD3ζ, or Megf10. These domains activate phagocytosis through pathways including Phosphoinositide 3-kinase&lt;mark&gt;Akt&lt;\/mark&gt;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AKT","At","Art","Act","Aka","Aft","Ant","Apt","AAT","ADT","AIT","AUT","AZT","MKT","Amt","ABT","ACT","AET","AFT","AGT","AHT","AJT","AK","AKB","AKC","AKD","AKE","AKF","AKG","AKJ","AKK","AKL","AKM","AKN","AKO","AKP","AKQ","AKR","AKS","AKU","AKV","AKX","AKY","AMT","ANT","AOT","APT","AQT","ART","AST","AT","ATT","BKT","KT","TKT","WKT","Alt","Kt","Pkt","A kt"],"ab-name":"Spelling","a-name":"Possible Misspelling","g-rebookmarkname":"","i-wm":"Akt","d-description":"Possible spelling mistake found","f-bookmark":"BMSPELLING100849"},{"b-find":"Akt","e-paracontent":"CAR-Ms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(PI3K&lt;mark&gt;Akt&lt;\/mark&gt;)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AKT","At","Art","Act","Aka","Aft","Ant","Apt","AAT","ADT","AIT","AUT","AZT","MKT","Amt","ABT","ACT","AET","AFT","AGT","AHT","AJT","AK","AKB","AKC","AKD","AKE","AKF","AKG","AKJ","AKK","AKL","AKM","AKN","AKO","AKP","AKQ","AKR","AKS","AKU","AKV","AKX","AKY","AMT","ANT","AOT","APT","AQT","ART","AST","AT","ATT","BKT","KT","TKT","WKT","Alt","Kt","Pkt","A kt"],"ab-name":"Spelling","a-name":"Possible Misspelling","g-rebookmarkname":"","i-wm":"Akt","d-description":"Possible spelling mistake found","f-bookmark":"BMSPELLING100850"},{"b-find":"phagocytosis","e-paracontent":"CAR-Ms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via&lt;mark&gt;phagocytosis&lt;\/mark&gt;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IL-18.","c-replace":["phagocytes","phagocytizes"],"ab-name":"Spelling","a-name":"Possible Misspelling","g-rebookmarkname":"","i-wm":"phagocytosis","d-description":"Possible spelling mistake found","f-bookmark":"BMSPELLING100851"},{"b-find":"Fcγ","e-paracontent":"CAR-Ms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engaging&lt;mark&gt;Fcγ&lt;\/mark&gt; receptor pathways. They secrete pro-inflammatory cytokines including TNF-α, IL-12, IL-1β, and IL-18.","c-replace":["FCC","FCS","FCA","FCI","FCE","FC","FCD","FCG","FCL","FCM","FCO","FCP","FCR","FCW","FCs"],"ab-name":"Spelling","a-name":"Possible Misspelling","g-rebookmarkname":"","i-wm":"Fcγ","d-description":"Possible spelling mistake found","f-bookmark":"BMSPELLING100852"},{"b-find":"TNF-α","e-paracontent":"CAR-Ms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including&lt;mark&gt;TNF-α&lt;\/mark&gt;, IL-12, IL-1β, and IL-18.","c-replace":["TNF"],"ab-name":"Spelling","a-name":"Possible Misspelling","g-rebookmarkname":"","i-wm":"TNF-α","d-description":"Possible spelling mistake found","f-bookmark":"BMSPELLING100853"},{"b-find":"TNF-α","e-paracontent":"The sustained presence of an M1-like phenotype, indicated by markers CD80, CD86, and HLA-DR alongside the secretion of&lt;mark&gt;TNF-α&lt;\/mark&gt; and IL-12, is associated with anti-tumor responses. In contrast, a transition to an M2 phenotype\u2014characterized by expression of CD163 and CD206 and increased production of IL-10 and TGF-β\u2014may diminish therapeutic effectiveness by facilitating immunosuppression and tumor progression (refer to Table 2.9).","c-replace":["TNF"],"ab-name":"Spelling","a-name":"Possible Misspelling","g-rebookmarkname":"","i-wm":"TNF-α","d-description":"Possible spelling mistake found","f-bookmark":"BMSPELLING100870"},{"b-find":"TGF-β","e-paracontent":"The sustained presence of an M1-like phenotype, indicated by markers CD80, CD86, and HLA-DR alongside the secretion of TNF-α and IL-12, is associated with anti-tumor responses. In contrast, a transition to an M2 phenotype\u2014characterized by expression of CD163 and CD206 and increased production of IL-10 and&lt;mark&gt;TGF-β&lt;\/mark&gt;\u2014may diminish therapeutic effectiveness by facilitating immunosuppression and tumor progression (refer to Table 2.9).","c-replace":["TGF"],"ab-name":"Spelling","a-name":"Possible Misspelling","g-rebookmarkname":"","i-wm":"TGF-β","d-description":"Possible spelling mistake found","f-bookmark":"BMSPELLING100871"},{"b-find":"IFN-γ","e-paracontent":"CAR-Ms are typically generated from autologous CD14+ monocytes differentiated into M1-like macrophages using&lt;mark&gt;IFN-γ&lt;\/mark&gt; to promote a pro-inflammatory phenotype and minimize M2 polarization. Their inherent ability to infiltrate the TME supports their therapeutic potential in solid tumors.","c-replace":["IFN"],"ab-name":"Spelling","a-name":"Possible Misspelling","g-rebookmarkname":"","i-wm":"IFN-γ","d-description":"Possible spelling mistake found","f-bookmark":"BMSPELLING100881"},{"b-find":"TILs","e-paracontent":"Autologous therapies including CAR T-cells, TCR T-cells, and&lt;mark&gt;TILs&lt;\/mark&gt;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allo-CAR T-cells, NK cells, γδ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","c-replace":["Ties","Till","Tiles","Oils","Tails","Tile","Tips","Tilt","TLS","Til","Tics","Tilts","Mils","Tills","Toils","Ails","TIS","Tins","Tits","TIL s"],"ab-name":"Spelling","a-name":"Possible Misspelling","g-rebookmarkname":"","i-wm":"TILs","d-description":"Possible spelling mistake found","f-bookmark":"BMSPELLING100918"},{"b-find":"ICANS","e-paracontent":"Autologous therapies including CAR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and&lt;mark&gt;ICANS&lt;\/mark&gt;. In contrast, allogeneic cellular immunotherapies (e.g. allo-CAR T-cells, NK cells, γδ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","c-replace":["Cans","Icons","Scans","ICA NS","ICANN"],"ab-name":"Spelling","a-name":"Possible Misspelling","g-rebookmarkname":"","i-wm":"ICANS","d-description":"Possible spelling mistake found","f-bookmark":"BMSPELLING100919"},{"b-find":"allo-CAR","e-paracontent":"Autologous therapies including CAR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(e.g.&lt;mark&gt;allo-CAR&lt;\/mark&gt; T-cells, NK cells, γδ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","c-replace":["allocate","allover","Allahyar","Mallorca"],"ab-name":"Spelling","a-name":"Possible Misspelling","g-rebookmarkname":"","i-wm":"allo-CAR","d-description":"Possible spelling mistake found","f-bookmark":"BMSPELLING100920"},{"b-find":"γδ","e-paracontent":"Autologous therapies including CAR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allo-CAR T-cells, NK cells,&lt;mark&gt;γδ&lt;\/mark&gt;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","c-replace":[],"ab-name":"Spelling","a-name":"Possible Misspelling","g-rebookmarkname":"","i-wm":"γδ","d-description":"Possible spelling mistake found","f-bookmark":"BMSPELLING100921"},{"b-find":"iNKT","e-paracontent":"Autologous therapies including CAR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allo-CAR T-cells, NK cells, γδ T-cells,&lt;mark&gt;iNKT&lt;\/mark&gt;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","c-replace":["ink","inks","inky","Inst","inst","INPT","INT","int"],"ab-name":"Spelling","a-name":"Possible Misspelling","g-rebookmarkname":"","i-wm":"iNKT","d-description":"Possible spelling mistake found","f-bookmark":"BMSPELLING100922"},{"b-find":"Engagers","e-paracontent":"&lt;H1&gt;Non-Cellular Adjuncts: Bispecific T-Cell&lt;mark&gt;Engagers&lt;\/mark&gt; (BiTEs)","c-replace":["Engages","Engage rs"],"ab-name":"Spelling","a-name":"Possible Misspelling","g-rebookmarkname":"","i-wm":"Engagers","d-description":"Possible spelling mistake found","f-bookmark":"BMSPELLING100926"},{"b-find":"BiTEs","e-paracontent":"&lt;H1&gt;Non-Cellular Adjuncts: Bispecific T-Cell Engagers &lt;mark&gt;BiTEs&lt;\/mark&gt;)","c-replace":["Bites","Sites","Bits","Bikes","Bite","Bytes","Cites","Rites","Bates","Kites","Mites","Biter","Bides","Biters","ITES","Bitts","Gites","BiT Es","BiTE s","Gîtes"],"ab-name":"Spelling","a-name":"Possible Misspelling","g-rebookmarkname":"","i-wm":"BiTEs","d-description":"Possible spelling mistake found","f-bookmark":"BMSPELLING100927"},{"b-find":"BiTEs","e-paracontent":"&lt;mark&gt;BiTEs&lt;\/mark&gt; facilitate the redirection of endogenous T cells towards tumor-associated antigens, providing an efficient, readily available immunotherapeutic option for both hematologic malignancies and solid tumors. Their clinical benefit is balanced by toxicity profiles similar to those observed with CAR T-cell therapies.","c-replace":["Bites","Sites","Bits","Bikes","Bite","Bytes","Cites","Rites","Bates","Kites","Mites","Biter","Bides","Biters","ITES","Bitts","Gites","BiT Es","BiTE s","Gîtes"],"ab-name":"Spelling","a-name":"Possible Misspelling","g-rebookmarkname":"","i-wm":"BiTEs","d-description":"Possible spelling mistake found","f-bookmark":"BMSPELLING100935"},{"b-find":"BiTEs","e-paracontent":"&lt;mark&gt;BiTEs&lt;\/mark&gt;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 GM-CSF are associated with cytokine-mediated toxicities such as CRS, as evidenced in the realm of CAR T-cell therapies (Table 2.10).","c-replace":["Bites","Sites","Bits","Bikes","Bite","Bytes","Cites","Rites","Bates","Kites","Mites","Biter","Bides","Biters","ITES","Bitts","Gites","BiT Es","BiTE s","Gîtes"],"ab-name":"Spelling","a-name":"Possible Misspelling","g-rebookmarkname":"","i-wm":"BiTEs","d-description":"Possible spelling mistake found","f-bookmark":"BMSPELLING100955"},{"b-find":"scFvs","e-paracontent":"BiTEs consist of two&lt;mark&gt;scFvs&lt;\/mark&gt;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 GM-CSF are associated with cytokine-mediated toxicities such as CRS, as evidenced in the realm of CAR T-cell therapies (Table 2.10).","c-replace":["Scots","scans","scars","CFS","CVS","Slavs","scams","SCS","safes","scabs","scoffs","sofas","scats","scows","scads","sifts","scuds","scuffs","scums","shivs","ACFAS","CFBS","CFVU","SAVS","SCRS","SCV","SDFS","SFS","scags","spivs"],"ab-name":"Spelling","a-name":"Possible Misspelling","g-rebookmarkname":"","i-wm":"scFvs","d-description":"Possible spelling mistake found","f-bookmark":"BMSPELLING100956"},{"b-find":"granzymes","e-paracontent":"BiTEs consist of two scFvs that link CD3ε on T cells to tumor-associated antigens, enabling MHC-independent immune recognition. This CD3ε engagement activates the TCR signaling cascade via ZAP70, leading to T-cell activation and the release of perforin and&lt;mark&gt;granzymes&lt;\/mark&gt; that mediate tumor cell lysis. Activated T cells also secrete cytokines, including IFN-γ, TNF-α, and IL-2, which collectively support immune activation and T-cell proliferation. However, elevated production of IL-6 and GM-CSF are associated with cytokine-mediated toxicities such as CRS, as evidenced in the realm of CAR T-cell therapies (Table 2.10).","c-replace":["enzymes","granules","granaries","grantees","grandees","granges","grazes","grannies","grandmas","grandams"],"ab-name":"Spelling","a-name":"Possible Misspelling","g-rebookmarkname":"","i-wm":"granzymes","d-description":"Possible spelling mistake found","f-bookmark":"BMSPELLING100957"},{"b-find":"IFN-γ","e-paracontent":"BiTEs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including&lt;mark&gt;IFN-γ&lt;\/mark&gt;, TNF-α, and IL-2, which collectively support immune activation and T-cell proliferation. However, elevated production of IL-6 and GM-CSF are associated with cytokine-mediated toxicities such as CRS, as evidenced in the realm of CAR T-cell therapies (Table 2.10).","c-replace":["IFN"],"ab-name":"Spelling","a-name":"Possible Misspelling","g-rebookmarkname":"","i-wm":"IFN-γ","d-description":"Possible spelling mistake found","f-bookmark":"BMSPELLING100958"},{"b-find":"TNF-α","e-paracontent":"BiTEs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IFN-γ,&lt;mark&gt;TNF-α&lt;\/mark&gt;, and IL-2, which collectively support immune activation and T-cell proliferation. However, elevated production of IL-6 and GM-CSF are associated with cytokine-mediated toxicities such as CRS, as evidenced in the realm of CAR T-cell therapies (Table 2.10).","c-replace":["TNF"],"ab-name":"Spelling","a-name":"Possible Misspelling","g-rebookmarkname":"","i-wm":"TNF-α","d-description":"Possible spelling mistake found","f-bookmark":"BMSPELLING100959"},{"b-find":"cytokine-mediated","e-paracontent":"BiTEs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 GM-CSF are associated with&lt;mark&gt;cytokine-mediated&lt;\/mark&gt; toxicities such as CRS, as evidenced in the realm of CAR T-cell therapies (Table 2.10).","c-replace":[],"ab-name":"Spelling","a-name":"Possible Misspelling","g-rebookmarkname":"","i-wm":"cytokine-mediated","d-description":"Possible spelling mistake found","f-bookmark":"BMSPELLING100960"},{"b-find":"BiTEs","e-paracontent":"&lt;mark&gt;BiTEs&lt;\/mark&gt; are non-cellular, bispecific synthetic proteins administered directly, requiring no cellular engineering. Their off-the-shelf nature supports rapid deployment when compared to CAR T-cell therapy (Table 2.11).","c-replace":["Bites","Sites","Bits","Bikes","Bite","Bytes","Cites","Rites","Bates","Kites","Mites","Biter","Bides","Biters","ITES","Bitts","Gites","BiT Es","BiTE s","Gîtes"],"ab-name":"Spelling","a-name":"Possible Misspelling","g-rebookmarkname":"","i-wm":"BiTEs","d-description":"Possible spelling mistake found","f-bookmark":"BMSPELLING100967"},{"b-find":"BiTEs","e-paracontent":"&lt;mark&gt;BiTEs&lt;\/mark&gt; have the capacity to target various hematologic and solid tumors with several approvals across tumor types.","c-replace":["Bites","Sites","Bits","Bikes","Bite","Bytes","Cites","Rites","Bates","Kites","Mites","Biter","Bides","Biters","ITES","Bitts","Gites","BiT Es","BiTE s","Gîtes"],"ab-name":"Spelling","a-name":"Possible Misspelling","g-rebookmarkname":"","i-wm":"BiTEs","d-description":"Possible spelling mistake found","f-bookmark":"BMSPELLING100974"},{"b-find":"BiTEs","e-paracontent":"&lt;mark&gt;BiTEs&lt;\/mark&gt; demonstrate a rapid onset of action; however, their efficacy is largely dependent on the presence and functional integrity of lymphocytes, as both the quantity and quality of T cells are pivotal to therapeutic success. Furthermore, it is essential to address safety considerations, including CRS, ICANS, and target-specific toxicities. In circumstances where sequencing with CAR T cell therapy is appropriate, careful evaluation is necessary due to the potential for antigen escape following prior BiTE exposure.","c-replace":["Bites","Sites","Bits","Bikes","Bite","Bytes","Cites","Rites","Bates","Kites","Mites","Biter","Bides","Biters","ITES","Bitts","Gites","BiT Es","BiTE s","Gîtes"],"ab-name":"Spelling","a-name":"Possible Misspelling","g-rebookmarkname":"","i-wm":"BiTEs","d-description":"Possible spelling mistake found","f-bookmark":"BMSPELLING100982"},{"b-find":"ICANS","e-paracontent":"BiTEs demonstrate a rapid onset of action; however, their efficacy is largely dependent on the presence and functional integrity of lymphocytes, as both the quantity and quality of T cells are pivotal to therapeutic success. Furthermore, it is essential to address safety considerations, including CRS,&lt;mark&gt;ICANS&lt;\/mark&gt;, and target-specific toxicities. In circumstances where sequencing with CAR T cell therapy is appropriate, careful evaluation is necessary due to the potential for antigen escape following prior BiTE exposure.","c-replace":["Cans","Icons","Scans","ICA NS","ICANN"],"ab-name":"Spelling","a-name":"Possible Misspelling","g-rebookmarkname":"","i-wm":"ICANS","d-description":"Possible spelling mistake found","f-bookmark":"BMSPELLING100983"},{"b-find":"BiTEs","e-paracontent":"Research explores multi-target&lt;mark&gt;BiTEs&lt;\/mark&gt;, additional indications, and Fc-fusion proteins to expand indications.","c-replace":["Bites","Sites","Bits","Bikes","Bite","Bytes","Cites","Rites","Bates","Kites","Mites","Biter","Bides","Biters","ITES","Bitts","Gites","BiT Es","BiTE s","Gîtes"],"ab-name":"Spelling","a-name":"Possible Misspelling","g-rebookmarkname":"","i-wm":"BiTEs","d-description":"Possible spelling mistake found","f-bookmark":"BMSPELLING100986"},{"b-find":"Fc-fusion","e-paracontent":"Research explores multi-target BiTEs, additional indications, and&lt;mark&gt;Fc-fusion&lt;\/mark&gt; proteins to expand indications.","c-replace":["Confusion","Fusion","Diffusion","Infusion","Occlusion","Effusion","Perfusion","Profusion","Suffusion"],"ab-name":"Spelling","a-name":"Possible Misspelling","g-rebookmarkname":"","i-wm":"Fc-fusion","d-description":"Possible spelling mistake found","f-bookmark":"BMSPELLING100987"},{"b-find":"Acharya","e-paracontent":"&lt;DFIG2.1&gt;Figure 2.1: Anatomy of a CAR Construct. Adapted from:&lt;mark&gt;Acharya&lt;\/mark&gt;, U.H.; Walter, R.B. Chimeric Antigen Receptor (CAR)-Modified Immune Effector Cell Therapy for Acute Myeloid Leukemia (AML). Cancers 2020, 12, 3617. https://doi.org/10.3390/cancers12123617 ","c-replace":["Zachary","Chary","Adhara"],"ab-name":"Spelling","a-name":"Possible Misspelling","g-rebookmarkname":"","i-wm":"Acharya","d-description":"Possible spelling mistake found","f-bookmark":"BMSPELLING101019"},{"b-find":"ICANS","e-paracontent":"Antigen escape, off-target toxicities, CRS,&lt;mark&gt;ICANS&lt;\/mark&gt;, complex manufacturing","c-replace":["Cans","Icons","Scans","ICA NS","ICANN"],"ab-name":"Spelling","a-name":"Possible Misspelling","g-rebookmarkname":"","i-wm":"ICANS","d-description":"Possible spelling mistake found","f-bookmark":"BMSPELLING101032"},{"b-find":"TILs","e-paracontent":"&lt;mark&gt;TILs&lt;\/mark&gt;","c-replace":["Ties","Till","Tiles","Oils","Tails","Tile","Tips","Tilt","TLS","Til","Tics","Tilts","Mils","Tills","Toils","Ails","TIS","Tins","Tits","TIL s"],"ab-name":"Spelling","a-name":"Possible Misspelling","g-rebookmarkname":"","i-wm":"TILs","d-description":"Possible spelling mistake found","f-bookmark":"BMSPELLING101037"},{"b-find":"ICANS","e-paracontent":"MHC-independent, low GvHD risk with allogeneic potential, innate tumor killing, lower CRS /&lt;mark&gt;ICANS&lt;\/mark&gt; potential","c-replace":["Cans","Icons","Scans","ICA NS","ICANN"],"ab-name":"Spelling","a-name":"Possible Misspelling","g-rebookmarkname":"","i-wm":"ICANS","d-description":"Possible spelling mistake found","f-bookmark":"BMSPELLING101048"},{"b-find":"γδ","e-paracontent":"&lt;mark&gt;γδ&lt;\/mark&gt; T-Cells","c-replace":[],"ab-name":"Spelling","a-name":"Possible Misspelling","g-rebookmarkname":"","i-wm":"γδ","d-description":"Possible spelling mistake found","f-bookmark":"BMSPELLING101049"},{"b-find":"Phosphoantigens","e-paracontent":"&lt;mark&gt;Phosphoantigens&lt;\/mark&gt; and stress ligands","c-replace":[],"ab-name":"Spelling","a-name":"Possible Misspelling","g-rebookmarkname":"","i-wm":"Phosphoantigens","d-description":"Possible spelling mistake found","f-bookmark":"BMSPELLING101050"},{"b-find":"iNKT","e-paracontent":"&lt;mark&gt;iNKT&lt;\/mark&gt; Cells","c-replace":["ink","inks","inky","Inst","inst","INPT","INT","int"],"ab-name":"Spelling","a-name":"Possible Misspelling","g-rebookmarkname":"","i-wm":"iNKT","d-description":"Possible spelling mistake found","f-bookmark":"BMSPELLING101054"},{"b-find":"BiTEs","e-paracontent":"&lt;mark&gt;BiTEs&lt;\/mark&gt;","c-replace":["Bites","Sites","Bits","Bikes","Bite","Bytes","Cites","Rites","Bates","Kites","Mites","Biter","Bides","Biters","ITES","Bitts","Gites","BiT Es","BiTE s","Gîtes"],"ab-name":"Spelling","a-name":"Possible Misspelling","g-rebookmarkname":"","i-wm":"BiTEs","d-description":"Possible spelling mistake found","f-bookmark":"BMSPELLING101060"},{"b-find":"ICANS","e-paracontent":"Short half-life, requires functional T cells, CRS risk,&lt;mark&gt;ICANS&lt;\/mark&gt; risk, on-target toxicities, potential from antigen escape due to repeated antigenic pressure","c-replace":["Cans","Icons","Scans","ICA NS","ICANN"],"ab-name":"Spelling","a-name":"Possible Misspelling","g-rebookmarkname":"","i-wm":"ICANS","d-description":"Possible spelling mistake found","f-bookmark":"BMSPELLING101065"},{"b-find":"BCMA","e-paracontent":"Antigen recognition (e.g., CD19,&lt;mark&gt;BCMA&lt;\/mark&gt;)","c-replace":["CMA","BMA","ACMA","BCA","BCAM","BCM","CCMA","B CMA","BC MA","BCM A"],"ab-name":"Spelling","a-name":"Possible Misspelling","g-rebookmarkname":"","i-wm":"BCMA","d-description":"Possible spelling mistake found","f-bookmark":"BMSPELLING101074"},{"b-find":"ITAMs","e-paracontent":"Contains&lt;mark&gt;ITAMs&lt;\/mark&gt; to initiate T-cell activation","c-replace":["Items","Imams","Tams","ITA Ms"],"ab-name":"Spelling","a-name":"Possible Misspelling","g-rebookmarkname":"","i-wm":"ITAMs","d-description":"Possible spelling mistake found","f-bookmark":"BMSPELLING101078"},{"b-find":"Co-stimulatory","e-paracontent":"&lt;mark&gt;Co-stimulatory&lt;\/mark&gt; Domain (CD28 or 4-1BB)","c-replace":[],"ab-name":"Spelling","a-name":"Possible Misspelling","g-rebookmarkname":"","i-wm":"Co-stimulatory","d-description":"Possible spelling mistake found","f-bookmark":"BMSPELLING101083"},{"b-find":"Granzymes","e-paracontent":"Perforin &amp;&lt;mark&gt;Granzymes&lt;\/mark&gt;","c-replace":["Enzymes","Granules","Granaries","Grantees","Grandees","Granges","Grazes","Grannies","Grandmas","Grandams"],"ab-name":"Spelling","a-name":"Possible Misspelling","g-rebookmarkname":"","i-wm":"Granzymes","d-description":"Possible spelling mistake found","f-bookmark":"BMSPELLING101088"},{"b-find":"IFN-γ","e-paracontent":"&lt;mark&gt;IFN-γ&lt;\/mark&gt;","c-replace":["IFN"],"ab-name":"Spelling","a-name":"Possible Misspelling","g-rebookmarkname":"","i-wm":"IFN-γ","d-description":"Possible spelling mistake found","f-bookmark":"BMSPELLING101092"},{"b-find":"TNF-α","e-paracontent":"&lt;mark&gt;TNF-α&lt;\/mark&gt;","c-replace":["TNF"],"ab-name":"Spelling","a-name":"Possible Misspelling","g-rebookmarkname":"","i-wm":"TNF-α","d-description":"Possible spelling mistake found","f-bookmark":"BMSPELLING101096"},{"b-find":"ITAM","e-paracontent":"TCR-CD3 complex initiates&lt;mark&gt;ITAM&lt;\/mark&gt; phosphorylation, activating ZAP70, MAPK, NFAT pathways for T-cell activation.","c-replace":["Item","Imam","Tam","Ital","ETAM","FTAM","ICAM","IPAM","ISAM","ITA","TAM","I TAM","IT AM","ITA M","IAM"],"ab-name":"Spelling","a-name":"Possible Misspelling","g-rebookmarkname":"","i-wm":"ITAM","d-description":"Possible spelling mistake found","f-bookmark":"BMSPELLING101119"},{"b-find":"MAPK","e-paracontent":"TCR-CD3 complex initiates ITAM phosphorylation, activating ZAP70,&lt;mark&gt;MAPK&lt;\/mark&gt;, NFAT pathways for T-cell activation.","c-replace":["Map","Mark","Maps","Mask","Mack","APK","MAK","MAP","MAPA","MAPI","M APK","MA PK","MAP K"],"ab-name":"Spelling","a-name":"Possible Misspelling","g-rebookmarkname":"","i-wm":"MAPK","d-description":"Possible spelling mistake found","f-bookmark":"BMSPELLING101120"},{"b-find":"NFAT","e-paracontent":"TCR-CD3 complex initiates ITAM phosphorylation, activating ZAP70, MAPK,&lt;mark&gt;NFAT&lt;\/mark&gt; pathways for T-cell activation.","c-replace":["Fat","Neat","Nat","AFAT","FAT","FNAT","NFT","PFAT","N FAT","NF AT"],"ab-name":"Spelling","a-name":"Possible Misspelling","g-rebookmarkname":"","i-wm":"NFAT","d-description":"Possible spelling mistake found","f-bookmark":"BMSPELLING101121"},{"b-find":"mispairing","e-paracontent":"Gene editing (e.g., CRISPR) can knockout endogenous TCR α/β to prevent&lt;mark&gt;mispairing&lt;\/mark&gt; with transgenic TCRs, reducing off-target effects. However, many therapies (e.g., MAGE-A4 directed TCR T-cells) retain endogenous TCRs without knockout.","c-replace":["mishearing"],"ab-name":"Spelling","a-name":"Possible Misspelling","g-rebookmarkname":"","i-wm":"mispairing","d-description":"Possible spelling mistake found","f-bookmark":"BMSPELLING101130"},{"b-find":"TCRs","e-paracontent":"Gene editing (e.g., CRISPR) can knockout endogenous TCR α/β to prevent mispairing with transgenic&lt;mark&gt;TCRs&lt;\/mark&gt;, reducing off-target effects. However, many therapies (e.g., MAGE-A4 directed TCR T-cells) retain endogenous TCRs without knockout.","c-replace":["TCR","Tors","TCAS","Tars","CRS","SCRS","TRS","TCR s"],"ab-name":"Spelling","a-name":"Possible Misspelling","g-rebookmarkname":"","i-wm":"TCRs","d-description":"Possible spelling mistake found","f-bookmark":"BMSPELLING101131"},{"b-find":"TCRs","e-paracontent":"Gene editing (e.g., CRISPR) can knockout endogenous TCR α/β to prevent mispairing with transgenic TCRs, reducing off-target effects. However, many therapies (e.g., MAGE-A4 directed TCR T-cells) retain endogenous&lt;mark&gt;TCRs&lt;\/mark&gt; without knockout.","c-replace":["TCR","Tors","TCAS","Tars","CRS","SCRS","TRS","TCR s"],"ab-name":"Spelling","a-name":"Possible Misspelling","g-rebookmarkname":"","i-wm":"TCRs","d-description":"Possible spelling mistake found","f-bookmark":"BMSPELLING101132"},{"b-find":"perforins","e-paracontent":"Release&lt;mark&gt;perforins&lt;\/mark&gt; and granzymes to induce tumor apoptosis.","c-replace":["performing","performs","porphyrins"],"ab-name":"Spelling","a-name":"Possible Misspelling","g-rebookmarkname":"","i-wm":"perforins","d-description":"Possible spelling mistake found","f-bookmark":"BMSPELLING101134"},{"b-find":"granzymes","e-paracontent":"Release perforins and&lt;mark&gt;granzymes&lt;\/mark&gt; to induce tumor apoptosis.","c-replace":["enzymes","granules","granaries","grantees","grandees","granges","grazes","grannies","grandmas","grandams"],"ab-name":"Spelling","a-name":"Possible Misspelling","g-rebookmarkname":"","i-wm":"granzymes","d-description":"Possible spelling mistake found","f-bookmark":"BMSPELLING101135"},{"b-find":"IFN-γ","e-paracontent":"Secretion of&lt;mark&gt;IFN-γ&lt;\/mark&gt;, TNF-α, IL-2, GM-CSF to enhance immune responses.","c-replace":["IFN"],"ab-name":"Spelling","a-name":"Possible Misspelling","g-rebookmarkname":"","i-wm":"IFN-γ","d-description":"Possible spelling mistake found","f-bookmark":"BMSPELLING101141"},{"b-find":"TNF-α","e-paracontent":"Secretion of IFN-γ,&lt;mark&gt;TNF-α&lt;\/mark&gt;, IL-2, GM-CSF to enhance immune responses.","c-replace":["TNF"],"ab-name":"Spelling","a-name":"Possible Misspelling","g-rebookmarkname":"","i-wm":"TNF-α","d-description":"Possible spelling mistake found","f-bookmark":"BMSPELLING101142"},{"b-find":"mispairing","e-paracontent":"HLA-restriction limits therapy to compatible patients;&lt;mark&gt;mispairing&lt;\/mark&gt; risk varies depending on gene editing use.","c-replace":["mishearing"],"ab-name":"Spelling","a-name":"Possible Misspelling","g-rebookmarkname":"","i-wm":"mispairing","d-description":"Possible spelling mistake found","f-bookmark":"BMSPELLING101145"},{"b-find":"TILs","e-paracontent":"CD4+ and CD8+&lt;mark&gt;TILs&lt;\/mark&gt;","c-replace":["Ties","Till","Tiles","Oils","Tails","Tile","Tips","Tilt","TLS","Til","Tics","Tilts","Mils","Tills","Toils","Ails","TIS","Tins","Tits","TIL s"],"ab-name":"Spelling","a-name":"Possible Misspelling","g-rebookmarkname":"","i-wm":"TILs","d-description":"Possible spelling mistake found","f-bookmark":"BMSPELLING101151"},{"b-find":"neoantigens","e-paracontent":"Native T cells recognizing tumor&lt;mark&gt;neoantigens&lt;\/mark&gt; via TCR","c-replace":["antigens"],"ab-name":"Spelling","a-name":"Possible Misspelling","g-rebookmarkname":"","i-wm":"neoantigens","d-description":"Possible spelling mistake found","f-bookmark":"BMSPELLING101155"},{"b-find":"neoantigen-MHC","e-paracontent":"Binds&lt;mark&gt;neoantigen-MHC&lt;\/mark&gt; complexes; initiates ITAM-ZAP70 signaling","c-replace":[],"ab-name":"Spelling","a-name":"Possible Misspelling","g-rebookmarkname":"","i-wm":"neoantigen-MHC","d-description":"Possible spelling mistake found","f-bookmark":"BMSPELLING101164"},{"b-find":"neoantigen-specific","e-paracontent":"Marker of&lt;mark&gt;neoantigen-specific&lt;\/mark&gt; activation (or exhaustion)","c-replace":[],"ab-name":"Spelling","a-name":"Possible Misspelling","g-rebookmarkname":"","i-wm":"neoantigen-specific","d-description":"Possible spelling mistake found","f-bookmark":"BMSPELLING101175"},{"b-find":"Granzymes","e-paracontent":"Perforin &amp;&lt;mark&gt;Granzymes&lt;\/mark&gt;","c-replace":["Enzymes","Granules","Granaries","Grantees","Grandees","Granges","Grazes","Grannies","Grandmas","Grandams"],"ab-name":"Spelling","a-name":"Possible Misspelling","g-rebookmarkname":"","i-wm":"Granzymes","d-description":"Possible spelling mistake found","f-bookmark":"BMSPELLING101177"},{"b-find":"IFN-γ","e-paracontent":"Cytokines &lt;mark&gt;IFN-γ&lt;\/mark&gt;, TNF-α, IL-2, IL-6)","c-replace":["IFN"],"ab-name":"Spelling","a-name":"Possible Misspelling","g-rebookmarkname":"","i-wm":"IFN-γ","d-description":"Possible spelling mistake found","f-bookmark":"BMSPELLING101184"},{"b-find":"TNF-α","e-paracontent":"Cytokines (IFN-γ,&lt;mark&gt;TNF-α&lt;\/mark&gt;, IL-2, IL-6)","c-replace":["TNF"],"ab-name":"Spelling","a-name":"Possible Misspelling","g-rebookmarkname":"","i-wm":"TNF-α","d-description":"Possible spelling mistake found","f-bookmark":"BMSPELLING101185"},{"b-find":"KIRs","e-paracontent":"Killer immunoglobulin-like receptors &lt;mark&gt;KIRs&lt;\/mark&gt;), NKG2A \u2014 sense MHC class I","c-replace":["Airs","Kids","Kiss","Kirk","Kits","IRS","Firs","Sirs","Kips","JIRS","KIAS","KIR","KISS","KIR s"],"ab-name":"Spelling","a-name":"Possible Misspelling","g-rebookmarkname":"","i-wm":"KIRs","d-description":"Possible spelling mistake found","f-bookmark":"BMSPELLING101203"},{"b-find":"FcγRIIIa","e-paracontent":"CD16 &lt;mark&gt;FcγRIIIa&lt;\/mark&gt;) \u2014 binds antibody Fc for ADCC","c-replace":[],"ab-name":"Spelling","a-name":"Possible Misspelling","g-rebookmarkname":"","i-wm":"FcγRIIIa","d-description":"Possible spelling mistake found","f-bookmark":"BMSPELLING101210"},{"b-find":"Perforins","e-paracontent":"&lt;mark&gt;Perforins&lt;\/mark&gt;, granzymes (induce apoptosis); FasL and TRAIL (extrinsic apoptosis pathways)","c-replace":["Performing","Performs","Porphyrins"],"ab-name":"Spelling","a-name":"Possible Misspelling","g-rebookmarkname":"","i-wm":"Perforins","d-description":"Possible spelling mistake found","f-bookmark":"BMSPELLING101216"},{"b-find":"granzymes","e-paracontent":"Perforins,&lt;mark&gt;granzymes&lt;\/mark&gt; (induce apoptosis); FasL and TRAIL (extrinsic apoptosis pathways)","c-replace":["enzymes","granules","granaries","grantees","grandees","granges","grazes","grannies","grandmas","grandams"],"ab-name":"Spelling","a-name":"Possible Misspelling","g-rebookmarkname":"","i-wm":"granzymes","d-description":"Possible spelling mistake found","f-bookmark":"BMSPELLING101217"},{"b-find":"IFN-γ","e-paracontent":"High CD56, low CD16; secrete cytokines &lt;mark&gt;IFN-γ&lt;\/mark&gt;, TNF-α, IL-10, GM-CSF); immune modulation","c-replace":["IFN"],"ab-name":"Spelling","a-name":"Possible Misspelling","g-rebookmarkname":"","i-wm":"IFN-γ","d-description":"Possible spelling mistake found","f-bookmark":"BMSPELLING101229"},{"b-find":"TNF-α","e-paracontent":"High CD56, low CD16; secrete cytokines (IFN-γ,&lt;mark&gt;TNF-α&lt;\/mark&gt;, IL-10, GM-CSF); immune modulation","c-replace":["TNF"],"ab-name":"Spelling","a-name":"Possible Misspelling","g-rebookmarkname":"","i-wm":"TNF-α","d-description":"Possible spelling mistake found","f-bookmark":"BMSPELLING101230"},{"b-find":"FcRγ","e-paracontent":"Intracellular domains (e.g., CD3ζ, DAP10, 2B4, DAP12, CD28, 4-1BB,&lt;mark&gt;FcRγ&lt;\/mark&gt;)","c-replace":["FCR"],"ab-name":"Spelling","a-name":"Possible Misspelling","g-rebookmarkname":"","i-wm":"FcRγ","d-description":"Possible spelling mistake found","f-bookmark":"BMSPELLING101255"},{"b-find":"γδ","e-paracontent":"&lt;TAB2.7&gt;Table 2.7: Molecular and Functional Features of&lt;mark&gt;γδ&lt;\/mark&gt; T Cells","c-replace":[],"ab-name":"Spelling","a-name":"Possible Misspelling","g-rebookmarkname":"","i-wm":"γδ","d-description":"Possible spelling mistake found","f-bookmark":"BMSPELLING101262"},{"b-find":"γδ","e-paracontent":"Vγ9Vδ2&lt;mark&gt;γδ&lt;\/mark&gt; T Cells","c-replace":[],"ab-name":"Spelling","a-name":"Possible Misspelling","g-rebookmarkname":"","i-wm":"γδ","d-description":"Possible spelling mistake found","f-bookmark":"BMSPELLING101263"},{"b-find":"γδ","e-paracontent":"Vδ1\u207a&lt;mark&gt;γδ&lt;\/mark&gt; T Cells","c-replace":[],"ab-name":"Spelling","a-name":"Possible Misspelling","g-rebookmarkname":"","i-wm":"γδ","d-description":"Possible spelling mistake found","f-bookmark":"BMSPELLING101264"},{"b-find":"Phosphoantigens","e-paracontent":"&lt;mark&gt;Phosphoantigens&lt;\/mark&gt; via BTN2A1/BTN3A1","c-replace":[],"ab-name":"Spelling","a-name":"Possible Misspelling","g-rebookmarkname":"","i-wm":"Phosphoantigens","d-description":"Possible spelling mistake found","f-bookmark":"BMSPELLING101268"},{"b-find":"MICB","e-paracontent":"MHC-I\u2013like molecules (e.g., CD1d), MICA&lt;mark&gt;MICB&lt;\/mark&gt;, UL16-binding proteins (ULBPs)","c-replace":["Mice","Mick","Mic","Mica","MCB","Mics","Mich","ICB","MIB","M ICB","MI CB","MIC B"],"ab-name":"Spelling","a-name":"Possible Misspelling","g-rebookmarkname":"","i-wm":"MICB","d-description":"Possible spelling mistake found","f-bookmark":"BMSPELLING101278"},{"b-find":"ULBPs","e-paracontent":"MHC-I\u2013like molecules (e.g., CD1d), MICA/MICB, UL16-binding proteins &lt;mark&gt;ULBPs&lt;\/mark&gt;)","c-replace":["Clips","Laps","Ups","Lbs","Lips","Alps","Bulbs","Flaps","Slips","UPS","Flips","Flops","Slaps","USPS","Pulps","Tulips","Claps","Blips","Bps","Gulps","Slops","Albs","Juleps","Lops","Plops","Umps","Clops","BPS","LBMS","LBP","LIPS","UBS","UDPS","ULBU","LPs","Mbps"],"ab-name":"Spelling","a-name":"Possible Misspelling","g-rebookmarkname":"","i-wm":"ULBPs","d-description":"Possible spelling mistake found","f-bookmark":"BMSPELLING101279"},{"b-find":"ITAMs","e-paracontent":"CD3 →&lt;mark&gt;ITAMs&lt;\/mark&gt; → ZAP70 activation","c-replace":["Items","Imams","Tams","ITA Ms"],"ab-name":"Spelling","a-name":"Possible Misspelling","g-rebookmarkname":"","i-wm":"ITAMs","d-description":"Possible spelling mistake found","f-bookmark":"BMSPELLING101285"},{"b-find":"granzymes","e-paracontent":"Perforin and&lt;mark&gt;granzymes&lt;\/mark&gt;","c-replace":["enzymes","granules","granaries","grantees","grandees","granges","grazes","grannies","grandmas","grandams"],"ab-name":"Spelling","a-name":"Possible Misspelling","g-rebookmarkname":"","i-wm":"granzymes","d-description":"Possible spelling mistake found","f-bookmark":"BMSPELLING101286"},{"b-find":"granzymes","e-paracontent":"Perforin and&lt;mark&gt;granzymes&lt;\/mark&gt;","c-replace":["enzymes","granules","granaries","grantees","grandees","granges","grazes","grannies","grandmas","grandams"],"ab-name":"Spelling","a-name":"Possible Misspelling","g-rebookmarkname":"","i-wm":"granzymes","d-description":"Possible spelling mistake found","f-bookmark":"BMSPELLING101287"},{"b-find":"IFN-γ","e-paracontent":"&lt;mark&gt;IFN-γ&lt;\/mark&gt;, TNF-α","c-replace":["IFN"],"ab-name":"Spelling","a-name":"Possible Misspelling","g-rebookmarkname":"","i-wm":"IFN-γ","d-description":"Possible spelling mistake found","f-bookmark":"BMSPELLING101290"},{"b-find":"TNF-α","e-paracontent":"IFN-γ,&lt;mark&gt;TNF-α&lt;\/mark&gt;","c-replace":["TNF"],"ab-name":"Spelling","a-name":"Possible Misspelling","g-rebookmarkname":"","i-wm":"TNF-α","d-description":"Possible spelling mistake found","f-bookmark":"BMSPELLING101291"},{"b-find":"IFN-γ","e-paracontent":"&lt;mark&gt;IFN-γ&lt;\/mark&gt;, TNF-α, IL-17 (notably)","c-replace":["IFN"],"ab-name":"Spelling","a-name":"Possible Misspelling","g-rebookmarkname":"","i-wm":"IFN-γ","d-description":"Possible spelling mistake found","f-bookmark":"BMSPELLING101297"},{"b-find":"TNF-α","e-paracontent":"IFN-γ,&lt;mark&gt;TNF-α&lt;\/mark&gt;, IL-17 (notably)","c-replace":["TNF"],"ab-name":"Spelling","a-name":"Possible Misspelling","g-rebookmarkname":"","i-wm":"TNF-α","d-description":"Possible spelling mistake found","f-bookmark":"BMSPELLING101298"},{"b-find":"iNKT","e-paracontent":"&lt;TAB2.8&gt;Table 2.8:&lt;mark&gt;iNKT&lt;\/mark&gt; Cell Molecular Components and Functional Effects","c-replace":["ink","inks","inky","Inst","inst","INPT","INT","int"],"ab-name":"Spelling","a-name":"Possible Misspelling","g-rebookmarkname":"","i-wm":"iNKT","d-description":"Possible spelling mistake found","f-bookmark":"BMSPELLING101307"},{"b-find":"granzymes","e-paracontent":"Perforin,&lt;mark&gt;granzymes&lt;\/mark&gt;","c-replace":["enzymes","granules","granaries","grantees","grandees","granges","grazes","grannies","grandmas","grandams"],"ab-name":"Spelling","a-name":"Possible Misspelling","g-rebookmarkname":"","i-wm":"granzymes","d-description":"Possible spelling mistake found","f-bookmark":"BMSPELLING101317"},{"b-find":"IFN-γ","e-paracontent":"&lt;mark&gt;IFN-γ&lt;\/mark&gt;, IL-4, IL-13","c-replace":["IFN"],"ab-name":"Spelling","a-name":"Possible Misspelling","g-rebookmarkname":"","i-wm":"IFN-γ","d-description":"Possible spelling mistake found","f-bookmark":"BMSPELLING101322"},{"b-find":"IFN-γ","e-paracontent":"&lt;mark&gt;IFN-γ&lt;\/mark&gt; activates immunity; IL-4 and IL-13 modulate tumor microenvironment and recruit adaptive immunity","c-replace":["IFN"],"ab-name":"Spelling","a-name":"Possible Misspelling","g-rebookmarkname":"","i-wm":"IFN-γ","d-description":"Possible spelling mistake found","f-bookmark":"BMSPELLING101328"},{"b-find":"scFvs","e-paracontent":"Tumor-targeting&lt;mark&gt;scFvs&lt;\/mark&gt; (e.g., against HER2)","c-replace":["Scots","scans","scars","CFS","CVS","Slavs","scams","SCS","safes","scabs","scoffs","sofas","scats","scows","scads","sifts","scuds","scuffs","scums","shivs","ACFAS","CFBS","CFVU","SAVS","SCRS","SCV","SDFS","SFS","scags","spivs"],"ab-name":"Spelling","a-name":"Possible Misspelling","g-rebookmarkname":"","i-wm":"scFvs","d-description":"Possible spelling mistake found","f-bookmark":"BMSPELLING101334"},{"b-find":"FcRγ","e-paracontent":"Intracellular domains from phagocytic receptors:&lt;mark&gt;FcRγ&lt;\/mark&gt;, CD3ζ, Megf10","c-replace":["FCR"],"ab-name":"Spelling","a-name":"Possible Misspelling","g-rebookmarkname":"","i-wm":"FcRγ","d-description":"Possible spelling mistake found","f-bookmark":"BMSPELLING101336"},{"b-find":"Fcγ","e-paracontent":"Functions as antigen-presenting cells, bridging innate and adaptive immunity via&lt;mark&gt;Fcγ&lt;\/mark&gt; receptor engagement","c-replace":["FCC","FCS","FCA","FCI","FCE","FC","FCD","FCG","FCL","FCM","FCO","FCP","FCR","FCW","FCs"],"ab-name":"Spelling","a-name":"Possible Misspelling","g-rebookmarkname":"","i-wm":"Fcγ","d-description":"Possible spelling mistake found","f-bookmark":"BMSPELLING101341"},{"b-find":"TNF-α","e-paracontent":"&lt;mark&gt;TNF-α&lt;\/mark&gt; (promotes inflammation), IL-12 (recruits/activates T cells), IL-1β and IL-18 (enhance innate immunity)","c-replace":["TNF"],"ab-name":"Spelling","a-name":"Possible Misspelling","g-rebookmarkname":"","i-wm":"TNF-α","d-description":"Possible spelling mistake found","f-bookmark":"BMSPELLING101352"},{"b-find":"TNF-α","e-paracontent":"CD80, CD86, HLA-DR; secrete&lt;mark&gt;TNF-α&lt;\/mark&gt;, IL-12; support anti-tumor immunity","c-replace":["TNF"],"ab-name":"Spelling","a-name":"Possible Misspelling","g-rebookmarkname":"","i-wm":"TNF-α","d-description":"Possible spelling mistake found","f-bookmark":"BMSPELLING101361"},{"b-find":"TGF-β","e-paracontent":"CD163, CD206; produce IL-10,&lt;mark&gt;TGF-β&lt;\/mark&gt;; promote immunosuppression and tumor progression","c-replace":["TGF"],"ab-name":"Spelling","a-name":"Possible Misspelling","g-rebookmarkname":"","i-wm":"TGF-β","d-description":"Possible spelling mistake found","f-bookmark":"BMSPELLING101367"},{"b-find":"granzyme","e-paracontent":"Facilitates&lt;mark&gt;granzyme&lt;\/mark&gt; entry, tumor lysis","c-replace":["enzyme","granite","coenzyme","graze","grantee","granule","Grahame","grandma","grange","granny","grapheme","grandee","grandam","grandams","Grande","grannie"],"ab-name":"Spelling","a-name":"Possible Misspelling","g-rebookmarkname":"","i-wm":"granzyme","d-description":"Possible spelling mistake found","f-bookmark":"BMSPELLING101376"},{"b-find":"Granzymes","e-paracontent":"&lt;mark&gt;Granzymes&lt;\/mark&gt;","c-replace":["Enzymes","Granules","Granaries","Grantees","Grandees","Granges","Grazes","Grannies","Grandmas","Grandams"],"ab-name":"Spelling","a-name":"Possible Misspelling","g-rebookmarkname":"","i-wm":"Granzymes","d-description":"Possible spelling mistake found","f-bookmark":"BMSPELLING101377"},{"b-find":"IFN-γ","e-paracontent":"Cytokines &lt;mark&gt;IFN-γ&lt;\/mark&gt;, TNF-α, IL-2, IL-6, GM-CSF)","c-replace":["IFN"],"ab-name":"Spelling","a-name":"Possible Misspelling","g-rebookmarkname":"","i-wm":"IFN-γ","d-description":"Possible spelling mistake found","f-bookmark":"BMSPELLING101387"},{"b-find":"TNF-α","e-paracontent":"Cytokines (IFN-γ,&lt;mark&gt;TNF-α&lt;\/mark&gt;, IL-2, IL-6, GM-CSF)","c-replace":["TNF"],"ab-name":"Spelling","a-name":"Possible Misspelling","g-rebookmarkname":"","i-wm":"TNF-α","d-description":"Possible spelling mistake found","f-bookmark":"BMSPELLING101388"},{"b-find":"BiTEs","e-paracontent":"&lt;TAB2.11&gt;Table 2.11: Mechanistic Comparison of&lt;mark&gt;BiTEs&lt;\/mark&gt; vs. CAR T Cells","c-replace":["Bites","Sites","Bits","Bikes","Bite","Bytes","Cites","Rites","Bates","Kites","Mites","Biter","Bides","Biters","ITES","Bitts","Gites","BiT Es","BiTE s","Gîtes"],"ab-name":"Spelling","a-name":"Possible Misspelling","g-rebookmarkname":"","i-wm":"BiTEs","d-description":"Possible spelling mistake found","f-bookmark":"BMSPELLING101393"},{"b-find":"BiTEs","e-paracontent":"&lt;mark&gt;BiTEs&lt;\/mark&gt;","c-replace":["Bites","Sites","Bits","Bikes","Bite","Bytes","Cites","Rites","Bates","Kites","Mites","Biter","Bides","Biters","ITES","Bitts","Gites","BiT Es","BiTE s","Gîtes"],"ab-name":"Spelling","a-name":"Possible Misspelling","g-rebookmarkname":"","i-wm":"BiTEs","d-description":"Possible spelling mistake found","f-bookmark":"BMSPELLING101395"},{"b-find":"granzyme","e-paracontent":"TCR-CD3 signaling → perforin&lt;mark&gt;granzyme&lt;\/mark&gt; release","c-replace":["enzyme","granite","coenzyme","graze","grantee","granule","Grahame","grandma","grange","granny","grapheme","grandee","grandam","grandams","Grande","grannie"],"ab-name":"Spelling","a-name":"Possible Misspelling","g-rebookmarkname":"","i-wm":"granzyme","d-description":"Possible spelling mistake found","f-bookmark":"BMSPELLING101421"},{"b-find":"granzyme","e-paracontent":"CAR signaling → perforin&lt;mark&gt;granzyme&lt;\/mark&gt; release","c-replace":["enzyme","granite","coenzyme","graze","grantee","granule","Grahame","grandma","grange","granny","grapheme","grandee","grandam","grandams","Grande","grannie"],"ab-name":"Spelling","a-name":"Possible Misspelling","g-rebookmarkname":"","i-wm":"granzyme","d-description":"Possible spelling mistake found","f-bookmark":"BMSPELLING101424"},{"b-find":"IFN-γ","e-paracontent":"&lt;mark&gt;IFN-γ&lt;\/mark&gt;, TNF-α, IL-2, IL-6, GM-CSF ","c-replace":["IFN"],"ab-name":"Spelling","a-name":"Possible Misspelling","g-rebookmarkname":"","i-wm":"IFN-γ","d-description":"Possible spelling mistake found","f-bookmark":"BMSPELLING101432"},{"b-find":"TNF-α","e-paracontent":"IFN-γ,&lt;mark&gt;TNF-α&lt;\/mark&gt;, IL-2, IL-6, GM-CSF ","c-replace":["TNF"],"ab-name":"Spelling","a-name":"Possible Misspelling","g-rebookmarkname":"","i-wm":"TNF-α","d-description":"Possible spelling mistake found","f-bookmark":"BMSPELLING101433"}]</preedit>
</file>

<file path=customXml/item6.xml><?xml version="1.0" encoding="utf-8"?>
<preedit xmlns="http://www.machineedit.net/AMOD/CustomXML/Abbreviations.htm">[{"b-find":"CAR","e-paracontent":"Chimeric Antigen Receptor (CAR) T-cells: Engineered to recognize tumor antigens independently of MHC presentation,&lt;mark&gt;CAR&lt;\/mark&gt; T-cells are widely used for their specificity and efficacy in targeting cancer cells.","c-replace":["Chimeric Antigen Receptor (CAR)","CAR"],"ab-name":"Abbreviations","a-name":"Abbreviation","g-rebookmarkname":"","i-wm":"CAR","d-description":"An abbreviation must appear with its expanded form first and can then only be reused.","k-color":"#a24c29","f-bookmark":"BMABBRE100005","j-groupid":2},{"b-find":"Chimeric Antigen Receptor (CAR)","e-paracontent":"&lt;mark&gt;Chimeric Antigen Receptor (CAR)&lt;\/mark&gt; T-cells: Engineered to recognize tumor antigens independently of MHC presentation, CAR T-cells are widely used for their specificity and efficacy in targeting cancer cells.","c-replace":["Chimeric Antigen Receptor (CAR)","CAR"],"ab-name":"Abbreviations","a-name":"Abbreviation_Defined_Twice_or_More","g-rebookmarkname":"","i-wm":"Chimeric Antigen Receptor (CAR)","d-description":"An abbreviation is defined more than once. The definition may also be inconsistent.","k-color":"#a24c29","f-bookmark":"BMABBRE100006","j-groupid":2},{"b-find":"MHC","e-paracontent":"Chimeric Antigen Receptor (CAR) T-cells: Engineered to recognize tumor antigens independently of&lt;mark&gt;MHC&lt;\/mark&gt; presentation, CAR T-cells are widely used for their specificity and efficacy in targeting cancer cells.","c-replace":["major histocompatibility complex (MHC)","MHC"],"ab-name":"Abbreviations","a-name":"Abbreviation_Used_Before_Definition","g-rebookmarkname":"","i-wm":"MHC","d-description":"An abbreviation is used even before it is defined. Normally an abbreviation is introduced alongwith its expanded form.","k-color":"#a24c29","f-bookmark":"BMABBRE100007","j-groupid":7},{"b-find":"T-cell Receptor (TCR)","e-paracontent":"&lt;mark&gt;T-cell Receptor (TCR)&lt;\/mark&gt; T-cells: These cells are modified to express tumor-specific TCRs, enabling recognition of intracellular antigens presented by MHC molecules.","c-replace":["T-cell Receptor (TCR)","TCR"],"ab-name":"Abbreviations","a-name":"Abbreviation_Defined_Twice_or_More","g-rebookmarkname":"","i-wm":"T-cell Receptor (TCR)","d-description":"An abbreviation is defined more than once. The definition may also be inconsistent.","k-color":"#a24c29","f-bookmark":"BMABBRE100014","j-groupid":3},{"b-find":"MHC","e-paracontent":"T-cell Receptor (TCR) T-cells: These cells are modified to express tumor-specific TCRs, enabling recognition of intracellular antigens presented by&lt;mark&gt;MHC&lt;\/mark&gt; molecules.","c-replace":["major histocompatibility complex (MHC)","MHC"],"ab-name":"Abbreviations","a-name":"Abbreviation_Used_Before_Definition","g-rebookmarkname":"","i-wm":"MHC","d-description":"An abbreviation is used even before it is defined. Normally an abbreviation is introduced alongwith its expanded form.","k-color":"#a24c29","f-bookmark":"BMABBRE100015","j-groupid":7},{"b-find":"TILs","e-paracontent":"Tumor-Infiltrating Lymphocytes (TILs):&lt;mark&gt;TILs&lt;\/mark&gt; are isolated from the tumor microenvironment and expanded ex vivo before reinfusion to enhance the natural anti-tumor immune response.","c-replace":["Tumor-Infiltrating Lymphocytes (TILs)","TILs"],"ab-name":"Abbreviations","a-name":"Abbreviation","g-rebookmarkname":"","i-wm":"TILs","d-description":"An abbreviation must appear with its expanded form first and can then only be reused.","k-color":"#a24c29","f-bookmark":"BMABBRE100022","j-groupid":4},{"b-find":"Tumor-Infiltrating Lymphocytes (TILs)","e-paracontent":"&lt;mark&gt;Tumor-Infiltrating Lymphocytes (TILs)&lt;\/mark&gt;: TILs are isolated from the tumor microenvironment and expanded ex vivo before reinfusion to enhance the natural anti-tumor immune response.","c-replace":["Tumor-Infiltrating Lymphocytes (TILs)","TILs"],"ab-name":"Abbreviations","a-name":"Abbreviation_Defined_Twice_or_More","g-rebookmarkname":"","i-wm":"Tumor-Infiltrating Lymphocytes (TILs)","d-description":"An abbreviation is defined more than once. The definition may also be inconsistent.","k-color":"#a24c29","f-bookmark":"BMABBRE100023","j-groupid":4},{"b-find":"tumor microenvironment","e-paracontent":"Tumor-Infiltrating Lymphocytes (TILs): TILs are isolated from the&lt;mark&gt;tumor microenvironment&lt;\/mark&gt; and expanded ex vivo before reinfusion to enhance the natural anti-tumor immune response.","c-replace":["tumor microenvironment (TME)","TME"],"ab-name":"Abbreviations","a-name":"Abbreviation_Defined_Twice_or_More","g-rebookmarkname":"","i-wm":"tumor microenvironment","d-description":"An abbreviation is defined more than once. The definition may also be inconsistent.","k-color":"#a24c29","f-bookmark":"BMABBRE100024","j-groupid":11},{"b-find":"NK","e-paracontent":"Natural Killer (NK) Cells:&lt;mark&gt;NK&lt;\/mark&gt; cells offer non-MHC-restricted cytotoxic activity, allowing them to target a broad range of malignancies.","c-replace":["Natural Killer (NK)","NK"],"ab-name":"Abbreviations","a-name":"Abbreviation","g-rebookmarkname":"","i-wm":"NK","d-description":"An abbreviation must appear with its expanded form first and can then only be reused.","k-color":"#a24c29","f-bookmark":"BMABBRE100034","j-groupid":5},{"b-find":"Natural Killer (NK)","e-paracontent":"&lt;mark&gt;Natural Killer (NK)&lt;\/mark&gt; Cells: NK cells offer non-MHC-restricted cytotoxic activity, allowing them to target a broad range of malignancies.","c-replace":["Natural Killer (NK)","NK"],"ab-name":"Abbreviations","a-name":"Abbreviation_Defined_Twice_or_More","g-rebookmarkname":"","i-wm":"Natural Killer (NK)","d-description":"An abbreviation is defined more than once. The definition may also be inconsistent.","k-color":"#a24c29","f-bookmark":"BMABBRE100035","j-groupid":5},{"b-find":"MHC","e-paracontent":"Natural Killer (NK) Cells: NK cells offer non&lt;mark&gt;MHC&lt;\/mark&gt;-restricted cytotoxic activity, allowing them to target a broad range of malignancies.","c-replace":["major histocompatibility complex (MHC)","MHC"],"ab-name":"Abbreviations","a-name":"Abbreviation_Used_Before_Definition","g-rebookmarkname":"","i-wm":"MHC","d-description":"An abbreviation is used even before it is defined. Normally an abbreviation is introduced alongwith its expanded form.","k-color":"#a24c29","f-bookmark":"BMABBRE100036","j-groupid":7},{"b-find":"iNKT","e-paracontent":"Invariant Natural Killer T (iNKT) Cells:&lt;mark&gt;iNKT&lt;\/mark&gt; cells exhibit properties bridging innate and adaptive immunity, with potential for anti-tumor activity.","c-replace":["Invariant Natural Killer T (iNKT)","iNKT"],"ab-name":"Abbreviations","a-name":"Abbreviation","g-rebookmarkname":"","i-wm":"iNKT","d-description":"An abbreviation must appear with its expanded form first and can then only be reused.","k-color":"#a24c29","f-bookmark":"BMABBRE100046","j-groupid":6},{"b-find":"Invariant Natural Killer T (iNKT)","e-paracontent":"&lt;mark&gt;Invariant Natural Killer T (iNKT)&lt;\/mark&gt; Cells: iNKT cells exhibit properties bridging innate and adaptive immunity, with potential for anti-tumor activity.","c-replace":["Invariant Natural Killer T (iNKT)","iNKT"],"ab-name":"Abbreviations","a-name":"Abbreviation_Defined_Twice_or_More","g-rebookmarkname":"","i-wm":"Invariant Natural Killer T (iNKT)","d-description":"An abbreviation is defined more than once. The definition may also be inconsistent.","k-color":"#a24c29","f-bookmark":"BMABBRE100047","j-groupid":6},{"b-find":"CAR","e-paracontent":"&lt;mark&gt;CAR&lt;\/mark&gt;-Macrophages: Genetically engineered macrophages are designed to enhance phagocytic activity and promote tumor clearance.","c-replace":["Chimeric Antigen Receptor (CAR)","CAR"],"ab-name":"Abbreviations","a-name":"Abbreviation","g-rebookmarkname":"","i-wm":"CAR","d-description":"An abbreviation must appear with its expanded form first and can then only be reused.","k-color":"#a24c29","f-bookmark":"BMABBRE100056","j-groupid":2},{"b-find":"TE","e-paracontent":"While not classified as cellular therapies, bispecific T-cell engagers (B&lt;mark&gt;TE&lt;\/mark&gt;s) play a complementary role by redirecting the patient\u2019s endogenous T-cells against cancer cells, further broadening the therapeutic landscape.","c-replace":[""],"ab-name":"Abbreviations","a-name":"Possible_Abbreviations","g-rebookmarkname":"","i-wm":"TE","d-description":"Word in all caps may be an abbreviation.","k-color":"","f-bookmark":"BMABBRE100060","j-groupid":1},{"b-find":"Chimeric Antigen Receptor (CAR)","e-paracontent":"&lt;H1&lt;mark&gt;Chimeric Antigen Receptor (CAR)&lt;\/mark&gt; T-Cell Therapy","c-replace":["Chimeric Antigen Receptor (CAR)","CAR"],"ab-name":"Abbreviations","a-name":"Abbreviation_Defined_Twice_or_More","g-rebookmarkname":"","i-wm":"Chimeric Antigen Receptor (CAR)","d-description":"An abbreviation is defined more than once. The definition may also be inconsistent.","k-color":"#a24c29","f-bookmark":"BMABBRE100071","j-groupid":2},{"b-find":"CAR","e-paracontent":"&lt;mark&gt;CAR&lt;\/mark&gt; T-cell therapy reengineers conventional αβ T-cells to express synthetic receptors targeting tumor surface antigens (e.g., CD19, BCMA) in a major histocompatibility complex (MHC)-independent manner with notable efficacy in various hematologic malignancies.  Toxicities such as cytokine release syndrome (CRS) and immune effector cell associated neurotoxicity syndrome (ICANS) necessitate careful management (see Chapter 8).","c-replace":["Chimeric Antigen Receptor (CAR)","CAR"],"ab-name":"Abbreviations","a-name":"Abbreviation","g-rebookmarkname":"","i-wm":"CAR","d-description":"An abbreviation must appear with its expanded form first and can then only be reused.","k-color":"#a24c29","f-bookmark":"BMABBRE100077","j-groupid":2},{"b-find":"major histocompatibility complex (MHC)","e-paracontent":"CAR T-cell therapy reengineers conventional αβ T-cells to express synthetic receptors targeting tumor surface antigens (e.g., CD19, BCMA) in a&lt;mark&gt;major histocompatibility complex (MHC)&lt;\/mark&gt;-independent manner with notable efficacy in various hematologic malignancies.  Toxicities such as cytokine release syndrome (CRS) and immune effector cell associated neurotoxicity syndrome (ICANS) necessitate careful management (see Chapter 8).","c-replace":["major histocompatibility complex (MHC)","MHC"],"ab-name":"Abbreviations","a-name":"Abbreviation","g-rebookmarkname":"","i-wm":"major histocompatibility complex (MHC)","d-description":"An abbreviation must appear with its expanded form first and can then only be reused.","k-color":"#a24c29","f-bookmark":"BMABBRE100078","j-groupid":7},{"b-find":"immune effector cell associated neurotoxicity syndrome (ICANS)","e-paracontent":"CAR T-cell therapy reengineers conventional αβ T-cells to express synthetic receptors targeting tumor surface antigens (e.g., CD19, BCMA) in a major histocompatibility complex (MHC)-independent manner with notable efficacy in various hematologic malignancies.  Toxicities such as cytokine release syndrome (CRS) and&lt;mark&gt;immune effector cell associated neurotoxicity syndrome (ICANS)&lt;\/mark&gt; necessitate careful management (see Chapter 8).","c-replace":["immune effector cell associated neurotoxicity syndrome (ICANS)","ICANS"],"ab-name":"Abbreviations","a-name":"Abbreviation","g-rebookmarkname":"","i-wm":"immune effector cell associated neurotoxicity syndrome (ICANS)","d-description":"An abbreviation must appear with its expanded form first and can then only be reused.","k-color":"#a24c29","f-bookmark":"BMABBRE100079","j-groupid":9},{"b-find":"cytokine release syndrome (CRS)","e-paracontent":"CAR T-cell therapy reengineers conventional αβ T-cells to express synthetic receptors targeting tumor surface antigens (e.g., CD19, BCMA) in a major histocompatibility complex (MHC)-independent manner with notable efficacy in various hematologic malignancies.  Toxicities such as&lt;mark&gt;cytokine release syndrome (CRS)&lt;\/mark&gt; and immune effector cell associated neurotoxicity syndrome (ICANS) necessitate careful management (see Chapter 8).","c-replace":["cytokine release syndrome (CRS)","CRS"],"ab-name":"Abbreviations","a-name":"Abbreviation_Defined_Twice_or_More","g-rebookmarkname":"","i-wm":"cytokine release syndrome (CRS)","d-description":"An abbreviation is defined more than once. The definition may also be inconsistent.","k-color":"#a24c29","f-bookmark":"BMABBRE100080","j-groupid":8},{"b-find":"CD","e-paracontent":"CAR T-cell therapy reengineers conventional αβ T-cells to express synthetic receptors targeting tumor surface antigens (e.g.,&lt;mark&gt;CD&lt;\/mark&gt;19, BCMA) in a major histocompatibility complex (MHC)-independent manner with notable efficacy in various hematologic malignancies.  Toxicities such as cytokine release syndrome (CRS) and immune effector cell associated neurotoxicity syndrome (ICANS) necessitate careful management (see Chapter 8).","c-replace":[""],"ab-name":"Abbreviations","a-name":"Possible_Abbreviations","g-rebookmarkname":"","i-wm":"CD","d-description":"Word in all caps may be an abbreviation.","k-color":"","f-bookmark":"BMABBRE100081","j-groupid":1},{"b-find":"BCMA","e-paracontent":"CAR T-cell therapy reengineers conventional αβ T-cells to express synthetic receptors targeting tumor surface antigens (e.g., CD19,&lt;mark&gt;BCMA&lt;\/mark&gt;) in a major histocompatibility complex (MHC)-independent manner with notable efficacy in various hematologic malignancies.  Toxicities such as cytokine release syndrome (CRS) and immune effector cell associated neurotoxicity syndrome (ICANS) necessitate careful management (see Chapter 8).","c-replace":[""],"ab-name":"Abbreviations","a-name":"Possible_Abbreviations","g-rebookmarkname":"","i-wm":"BCMA","d-description":"Word in all caps may be an abbreviation.","k-color":"","f-bookmark":"BMABBRE100082","j-groupid":1},{"b-find":"CAR","e-paracontent":"&lt;H2&gt;Molecular and Functional Biology of&lt;mark&gt;CAR&lt;\/mark&gt; T-Cells","c-replace":["Chimeric Antigen Receptor (CAR)","CAR"],"ab-name":"Abbreviations","a-name":"Abbreviation","g-rebookmarkname":"","i-wm":"CAR","d-description":"An abbreviation must appear with its expanded form first and can then only be reused.","k-color":"#a24c29","f-bookmark":"BMABBRE100103","j-groupid":2},{"b-find":"CAR","e-paracontent":"&lt;mark&gt;CAR&lt;\/mark&gt; T-cells are engineered to express synthetic receptors that facilitate targeted recognition and destruction of tumor cells. These receptors are composed of several key components. The single-chain variable fragment (scFv) enables high-affinity binding to specific tumor antigens, such as CD19 or BCMA. The hinge and transmembrane domain impart structural stability and ensure efficient signal transmission across the cell membrane. Intracellular signaling domains further contribute to the activation and persistence of CAR T-cells.","c-replace":["Chimeric Antigen Receptor (CAR)","CAR"],"ab-name":"Abbreviations","a-name":"Abbreviation","g-rebookmarkname":"","i-wm":"CAR","d-description":"An abbreviation must appear with its expanded form first and can then only be reused.","k-color":"#a24c29","f-bookmark":"BMABBRE100106","j-groupid":2},{"b-find":"CAR","e-paracontent":"CAR T-cells are engineered to express synthetic receptors that facilitate targeted recognition and destruction of tumor cells. These receptors are composed of several key components. The single-chain variable fragment (scFv) enables high-affinity binding to specific tumor antigens, such as CD19 or BCMA. The hinge and transmembrane domain impart structural stability and ensure efficient signal transmission across the cell membrane. Intracellular signaling domains further contribute to the activation and persistence of&lt;mark&gt;CAR&lt;\/mark&gt; T-cells.","c-replace":["Chimeric Antigen Receptor (CAR)","CAR"],"ab-name":"Abbreviations","a-name":"Abbreviation","g-rebookmarkname":"","i-wm":"CAR","d-description":"An abbreviation must appear with its expanded form first and can then only be reused.","k-color":"#a24c29","f-bookmark":"BMABBRE100107","j-groupid":2},{"b-find":"CD","e-paracontent":"CAR T-cells are engineered to express synthetic receptors that facilitate targeted recognition and destruction of tumor cells. These receptors are composed of several key components. The single-chain variable fragment (scFv) enables high-affinity binding to specific tumor antigens, such as&lt;mark&gt;CD&lt;\/mark&gt;19 or BCMA. The hinge and transmembrane domain impart structural stability and ensure efficient signal transmission across the cell membrane. Intracellular signaling domains further contribute to the activation and persistence of CAR T-cells.","c-replace":[""],"ab-name":"Abbreviations","a-name":"Possible_Abbreviations","g-rebookmarkname":"","i-wm":"CD","d-description":"Word in all caps may be an abbreviation.","k-color":"","f-bookmark":"BMABBRE100108","j-groupid":1},{"b-find":"BCMA","e-paracontent":"CAR T-cells are engineered to express synthetic receptors that facilitate targeted recognition and destruction of tumor cells. These receptors are composed of several key components. The single-chain variable fragment (scFv) enables high-affinity binding to specific tumor antigens, such as CD19 or&lt;mark&gt;BCMA&lt;\/mark&gt;. The hinge and transmembrane domain impart structural stability and ensure efficient signal transmission across the cell membrane. Intracellular signaling domains further contribute to the activation and persistence of CAR T-cells.","c-replace":[""],"ab-name":"Abbreviations","a-name":"Possible_Abbreviations","g-rebookmarkname":"","i-wm":"BCMA","d-description":"Word in all caps may be an abbreviation.","k-color":"","f-bookmark":"BMABBRE100109","j-groupid":1},{"b-find":"CAR","e-paracontent":"Within the&lt;mark&gt;CAR&lt;\/mark&gt; construct, the CD3ζ domain contains immunoreceptor tyrosine-based activation motifs (ITAMs) that initiate T-cell signaling upon antigen engagement. Co-stimulatory domains, such as 4-1BB or CD28, are incorporated to enhance proliferation and effector function. CD28 drives rapid T-cell expansion but may increase the risk of cellular exhaustion, while 4-1BB favors sustained cellular persistence through the promotion of central memory formation.","c-replace":["Chimeric Antigen Receptor (CAR)","CAR"],"ab-name":"Abbreviations","a-name":"Abbreviation","g-rebookmarkname":"","i-wm":"CAR","d-description":"An abbreviation must appear with its expanded form first and can then only be reused.","k-color":"#a24c29","f-bookmark":"BMABBRE100117","j-groupid":2},{"b-find":"immunoreceptor tyrosine-based activation motifs (ITAMs)","e-paracontent":"Within the CAR construct, the CD3ζ domain contains&lt;mark&gt;immunoreceptor tyrosine-based activation motifs (ITAMs)&lt;\/mark&gt; that initiate T-cell signaling upon antigen engagement. Co-stimulatory domains, such as 4-1BB or CD28, are incorporated to enhance proliferation and effector function. CD28 drives rapid T-cell expansion but may increase the risk of cellular exhaustion, while 4-1BB favors sustained cellular persistence through the promotion of central memory formation.","c-replace":["immunoreceptor tyrosine-based activation motifs (ITAMs)","ITAMs"],"ab-name":"Abbreviations","a-name":"Abbreviation","g-rebookmarkname":"","i-wm":"immunoreceptor tyrosine-based activation motifs (ITAMs)","d-description":"An abbreviation must appear with its expanded form first and can then only be reused.","k-color":"#a24c29","f-bookmark":"BMABBRE100118","j-groupid":10},{"b-find":"CD","e-paracontent":"Within the CAR construct, the&lt;mark&gt;CD&lt;\/mark&gt;3ζ domain contains immunoreceptor tyrosine-based activation motifs (ITAMs) that initiate T-cell signaling upon antigen engagement. Co-stimulatory domains, such as 4-1BB or CD28, are incorporated to enhance proliferation and effector function. CD28 drives rapid T-cell expansion but may increase the risk of cellular exhaustion, while 4-1BB favors sustained cellular persistence through the promotion of central memory formation.","c-replace":[""],"ab-name":"Abbreviations","a-name":"Possible_Abbreviations","g-rebookmarkname":"","i-wm":"CD","d-description":"Word in all caps may be an abbreviation.","k-color":"","f-bookmark":"BMABBRE100119","j-groupid":1},{"b-find":"BB","e-paracontent":"Within the CAR construct, the CD3ζ domain contains immunoreceptor tyrosine-based activation motifs (ITAMs) that initiate T-cell signaling upon antigen engagement. Co-stimulatory domains, such as 4-&lt;mark&gt;BB&lt;\/mark&gt; or CD28, are incorporated to enhance proliferation and effector function. CD28 drives rapid T-cell expansion but may increase the risk of cellular exhaustion, while 4-1BB favors sustained cellular persistence through the promotion of central memory formation.","c-replace":[""],"ab-name":"Abbreviations","a-name":"Possible_Abbreviations","g-rebookmarkname":"","i-wm":"BB","d-description":"Word in all caps may be an abbreviation.","k-color":"","f-bookmark":"BMABBRE100120","j-groupid":1},{"b-find":"CD","e-paracontent":"Within the CAR construct, the CD3ζ domain contains immunoreceptor tyrosine-based activation motifs (ITAMs) that initiate T-cell signaling upon antigen engagement. Co-stimulatory domains, such as 4-1BB or&lt;mark&gt;CD&lt;\/mark&gt;28, are incorporated to enhance proliferation and effector function. CD28 drives rapid T-cell expansion but may increase the risk of cellular exhaustion, while 4-1BB favors sustained cellular persistence through the promotion of central memory formation.","c-replace":[""],"ab-name":"Abbreviations","a-name":"Possible_Abbreviations","g-rebookmarkname":"","i-wm":"CD","d-description":"Word in all caps may be an abbreviation.","k-color":"","f-bookmark":"BMABBRE100121","j-groupid":1},{"b-find":"CD","e-paracontent":"Within the CAR construct, the CD3ζ domain contains immunoreceptor tyrosine-based activation motifs (ITAMs) that initiate T-cell signaling upon antigen engagement. Co-stimulatory domains, such as 4-1BB or CD28, are incorporated to enhance proliferation and effector function.&lt;mark&gt;CD&lt;\/mark&gt;28 drives rapid T-cell expansion but may increase the risk of cellular exhaustion, while 4-1BB favors sustained cellular persistence through the promotion of central memory formation.","c-replace":[""],"ab-name":"Abbreviations","a-name":"Possible_Abbreviations","g-rebookmarkname":"","i-wm":"CD","d-description":"Word in all caps may be an abbreviation.","k-color":"","f-bookmark":"BMABBRE100122","j-groupid":1},{"b-find":"BB","e-paracontent":"Within the CAR construct, the CD3ζ domain contains immunoreceptor tyrosine-based activation motifs (ITAMs) that initiate T-cell signaling upon antigen engagement. Co-stimulatory domains, such as 4-1BB or CD28, are incorporated to enhance proliferation and effector function. CD28 drives rapid T-cell expansion but may increase the risk of cellular exhaustion, while 4-&lt;mark&gt;BB&lt;\/mark&gt; favors sustained cellular persistence through the promotion of central memory formation.","c-replace":[""],"ab-name":"Abbreviations","a-name":"Possible_Abbreviations","g-rebookmarkname":"","i-wm":"BB","d-description":"Word in all caps may be an abbreviation.","k-color":"","f-bookmark":"BMABBRE100123","j-groupid":1},{"b-find":"ITAMs","e-paracontent":"Within the CAR construct, the CD3ζ domain contains immunoreceptor tyrosine-based activation motifs &lt;mark&gt;ITAMs&lt;\/mark&gt;) that initiate T-cell signaling upon antigen engagement. Co-stimulatory domains, such as 4-1BB or CD28, are incorporated to enhance proliferation and effector function. CD28 drives rapid T-cell expansion but may increase the risk of cellular exhaustion, while 4-1BB favors sustained cellular persistence through the promotion of central memory formation.","c-replace":["immunoreceptor tyrosine-based activation motifs (ITAMs)","ITAMs","itams","Itams"],"ab-name":"Abbreviations","a-name":"Two_Forms","g-rebookmarkname":"","i-wm":"ITAMs","d-description":"An abbreviation that is not spelled consistently in the same document/book.","k-color":"#a24c29","f-bookmark":"BMABBRE100124","j-groupid":10},{"b-find":"CAR","e-paracontent":"When&lt;mark&gt;CAR&lt;\/mark&gt; T-cells bind to their target antigen, they release perforins, which create pores in the tumor cell membrane. This process allows granzymes to enter the tumor cell and induce apoptosis via caspase activation. Cytokine release is another crucial aspect of CAR T-cell function. Key cytokines\u2014including interferon-gamma (IFN-γ), tumor necrosis factor-alpha (TNF-α), interleukin-2 (IL-2), granulocyte-macrophage colony-stimulating factor (GM-CSF), and interleukin-6 (IL-6)\u2014amplify the immune response and contribute to the overall therapeutic effect.","c-replace":["Chimeric Antigen Receptor (CAR)","CAR"],"ab-name":"Abbreviations","a-name":"Abbreviation","g-rebookmarkname":"","i-wm":"CAR","d-description":"An abbreviation must appear with its expanded form first and can then only be reused.","k-color":"#a24c29","f-bookmark":"BMABBRE100133","j-groupid":2},{"b-find":"CAR","e-paracontent":"When CAR T-cells bind to their target antigen, they release perforins, which create pores in the tumor cell membrane. This process allows granzymes to enter the tumor cell and induce apoptosis via caspase activation. Cytokine release is another crucial aspect of&lt;mark&gt;CAR&lt;\/mark&gt; T-cell function. Key cytokines\u2014including interferon-gamma (IFN-γ), tumor necrosis factor-alpha (TNF-α), interleukin-2 (IL-2), granulocyte-macrophage colony-stimulating factor (GM-CSF), and interleukin-6 (IL-6)\u2014amplify the immune response and contribute to the overall therapeutic effect.","c-replace":["Chimeric Antigen Receptor (CAR)","CAR"],"ab-name":"Abbreviations","a-name":"Abbreviation","g-rebookmarkname":"","i-wm":"CAR","d-description":"An abbreviation must appear with its expanded form first and can then only be reused.","k-color":"#a24c29","f-bookmark":"BMABBRE100134","j-groupid":2},{"b-find":"IFN","e-paracontent":"When CAR T-cells bind to their target antigen, they release perforins, which create pores in the tumor cell membrane. This process allows granzymes to enter the tumor cell and induce apoptosis via caspase activation. Cytokine release is another crucial aspect of CAR T-cell function. Key cytokines\u2014including interferon-gamma &lt;mark&gt;IFN&lt;\/mark&gt;-γ), tumor necrosis factor-alpha (TNF-α), interleukin-2 (IL-2), granulocyte-macrophage colony-stimulating factor (GM-CSF), and interleukin-6 (IL-6)\u2014amplify the immune response and contribute to the overall therapeutic effect.","c-replace":[""],"ab-name":"Abbreviations","a-name":"Possible_Abbreviations","g-rebookmarkname":"","i-wm":"IFN","d-description":"Word in all caps may be an abbreviation.","k-color":"","f-bookmark":"BMABBRE100135","j-groupid":1},{"b-find":"TNF","e-paracontent":"When CAR T-cells bind to their target antigen, they release perforins, which create pores in the tumor cell membrane. This process allows granzymes to enter the tumor cell and induce apoptosis via caspase activation. Cytokine release is another crucial aspect of CAR T-cell function. Key cytokines\u2014including interferon-gamma (IFN-γ), tumor necrosis factor-alpha &lt;mark&gt;TNF&lt;\/mark&gt;-α), interleukin-2 (IL-2), granulocyte-macrophage colony-stimulating factor (GM-CSF), and interleukin-6 (IL-6)\u2014amplify the immune response and contribute to the overall therapeutic effect.","c-replace":[""],"ab-name":"Abbreviations","a-name":"Possible_Abbreviations","g-rebookmarkname":"","i-wm":"TNF","d-description":"Word in all caps may be an abbreviation.","k-color":"","f-bookmark":"BMABBRE100136","j-groupid":1},{"b-find":"IL","e-paracontent":"When CAR T-cells bind to their target antigen, they release perforins, which create pores in the tumor cell membrane. This process allows granzymes to enter the tumor cell and induce apoptosis via caspase activation. Cytokine release is another crucial aspect of CAR T-cell function. Key cytokines\u2014including interferon-gamma (IFN-γ), tumor necrosis factor-alpha (TNF-α), interleukin-2 &lt;mark&gt;IL&lt;\/mark&gt;-2), granulocyte-macrophage colony-stimulating factor (GM-CSF), and interleukin-6 (IL-6)\u2014amplify the immune response and contribute to the overall therapeutic effect.","c-replace":[""],"ab-name":"Abbreviations","a-name":"Possible_Abbreviations","g-rebookmarkname":"","i-wm":"IL","d-description":"Word in all caps may be an abbreviation.","k-color":"","f-bookmark":"BMABBRE100137","j-groupid":1},{"b-find":"GM","e-paracontent":"When CAR T-cells bind to their target antigen, they release perforins, which create pores in the tumor cell membrane. This process allows granzymes to enter the tumor cell and induce apoptosis via caspase activation. Cytokine release is another crucial aspect of CAR T-cell function. Key cytokines\u2014including interferon-gamma (IFN-γ), tumor necrosis factor-alpha (TNF-α), interleukin-2 (IL-2), granulocyte-macrophage colony-stimulating factor &lt;mark&gt;GM&lt;\/mark&gt;-CSF), and interleukin-6 (IL-6)\u2014amplify the immune response and contribute to the overall therapeutic effect.","c-replace":[""],"ab-name":"Abbreviations","a-name":"Possible_Abbreviations","g-rebookmarkname":"","i-wm":"GM","d-description":"Word in all caps may be an abbreviation.","k-color":"","f-bookmark":"BMABBRE100138","j-groupid":1},{"b-find":"CSF","e-paracontent":"When CAR T-cells bind to their target antigen, they release perforins, which create pores in the tumor cell membrane. This process allows granzymes to enter the tumor cell and induce apoptosis via caspase activation. Cytokine release is another crucial aspect of CAR T-cell function. Key cytokines\u2014including interferon-gamma (IFN-γ), tumor necrosis factor-alpha (TNF-α), interleukin-2 (IL-2), granulocyte-macrophage colony-stimulating factor (GM&lt;mark&gt;CSF&lt;\/mark&gt;), and interleukin-6 (IL-6)\u2014amplify the immune response and contribute to the overall therapeutic effect.","c-replace":[""],"ab-name":"Abbreviations","a-name":"Possible_Abbreviations","g-rebookmarkname":"","i-wm":"CSF","d-description":"Word in all caps may be an abbreviation.","k-color":"","f-bookmark":"BMABBRE100139","j-groupid":1},{"b-find":"IL","e-paracontent":"When CAR T-cells bind to their target antigen, they release perforins, which create pores in the tumor cell membrane. This process allows granzymes to enter the tumor cell and induce apoptosis via caspase activation. Cytokine release is another crucial aspect of CAR T-cell function. Key cytokines\u2014including interferon-gamma (IFN-γ), tumor necrosis factor-alpha (TNF-α), interleukin-2 (IL-2), granulocyte-macrophage colony-stimulating factor (GM-CSF), and interleukin-6 &lt;mark&gt;IL&lt;\/mark&gt;-6)\u2014amplify the immune response and contribute to the overall therapeutic effect.","c-replace":[""],"ab-name":"Abbreviations","a-name":"Possible_Abbreviations","g-rebookmarkname":"","i-wm":"IL","d-description":"Word in all caps may be an abbreviation.","k-color":"","f-bookmark":"BMABBRE100140","j-groupid":1},{"b-find":"CAR","e-paracontent":"&lt;H2&gt;Cellular Characteristics of&lt;mark&gt;CAR&lt;\/mark&gt; T-Cells","c-replace":["Chimeric Antigen Receptor (CAR)","CAR"],"ab-name":"Abbreviations","a-name":"Abbreviation","g-rebookmarkname":"","i-wm":"CAR","d-description":"An abbreviation must appear with its expanded form first and can then only be reused.","k-color":"#a24c29","f-bookmark":"BMABBRE100162","j-groupid":2},{"b-find":"CAR","e-paracontent":"&lt;mark&gt;CAR&lt;\/mark&gt; T-cells are produced from either autologous (patient-derived) or allogeneic (donor-derived) CD3+ T-cells. These cellular products typically consist of a balanced mixture of CD4+ helper T-cells and CD8+ cytotoxic T-cells, which together contribute to the overall therapeutic efficacy.","c-replace":["Chimeric Antigen Receptor (CAR)","CAR"],"ab-name":"Abbreviations","a-name":"Abbreviation","g-rebookmarkname":"","i-wm":"CAR","d-description":"An abbreviation must appear with its expanded form first and can then only be reused.","k-color":"#a24c29","f-bookmark":"BMABBRE100164","j-groupid":2},{"b-find":"CD","e-paracontent":"CAR T-cells are produced from either autologous (patient-derived) or allogeneic (donor-derived)&lt;mark&gt;CD&lt;\/mark&gt;3+ T-cells. These cellular products typically consist of a balanced mixture of CD4+ helper T-cells and CD8+ cytotoxic T-cells, which together contribute to the overall therapeutic efficacy.","c-replace":[""],"ab-name":"Abbreviations","a-name":"Possible_Abbreviations","g-rebookmarkname":"","i-wm":"CD","d-description":"Word in all caps may be an abbreviation.","k-color":"","f-bookmark":"BMABBRE100165","j-groupid":1},{"b-find":"CD","e-paracontent":"CAR T-cells are produced from either autologous (patient-derived) or allogeneic (donor-derived) CD3+ T-cells. These cellular products typically consist of a balanced mixture of&lt;mark&gt;CD&lt;\/mark&gt;4+ helper T-cells and CD8+ cytotoxic T-cells, which together contribute to the overall therapeutic efficacy.","c-replace":[""],"ab-name":"Abbreviations","a-name":"Possible_Abbreviations","g-rebookmarkname":"","i-wm":"CD","d-description":"Word in all caps may be an abbreviation.","k-color":"","f-bookmark":"BMABBRE100166","j-groupid":1},{"b-find":"CD","e-paracontent":"CAR T-cells are produced from either autologous (patient-derived) or allogeneic (donor-derived) CD3+ T-cells. These cellular products typically consist of a balanced mixture of CD4+ helper T-cells and&lt;mark&gt;CD&lt;\/mark&gt;8+ cytotoxic T-cells, which together contribute to the overall therapeutic efficacy.","c-replace":[""],"ab-name":"Abbreviations","a-name":"Possible_Abbreviations","g-rebookmarkname":"","i-wm":"CD","d-description":"Word in all caps may be an abbreviation.","k-color":"","f-bookmark":"BMABBRE100167","j-groupid":1},{"b-find":"CAR","e-paracontent":"Early memory T-cell populations, characterized by the expression of CD45RA\u207a and CCR7+, are linked to increased persistence of&lt;mark&gt;CAR&lt;\/mark&gt;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 1 (PD-1), lymphocyte activation gene-3 (LAG-3), and T-cell immunoglobulin and mucin-domain containing-3 (TIM3). ","c-replace":["Chimeric Antigen Receptor (CAR)","CAR"],"ab-name":"Abbreviations","a-name":"Abbreviation","g-rebookmarkname":"","i-wm":"CAR","d-description":"An abbreviation must appear with its expanded form first and can then only be reused.","k-color":"#a24c29","f-bookmark":"BMABBRE100172","j-groupid":2},{"b-find":"CD","e-paracontent":"Early memory T-cell populations, characterized by the expression of&lt;mark&gt;CD&lt;\/mark&gt;45RA\u207a and CCR7+, are linked to increased persistence of CAR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 1 (PD-1), lymphocyte activation gene-3 (LAG-3), and T-cell immunoglobulin and mucin-domain containing-3 (TIM3). ","c-replace":[""],"ab-name":"Abbreviations","a-name":"Possible_Abbreviations","g-rebookmarkname":"","i-wm":"CD","d-description":"Word in all caps may be an abbreviation.","k-color":"","f-bookmark":"BMABBRE100173","j-groupid":1},{"b-find":"RA","e-paracontent":"Early memory T-cell populations, characterized by the expression of CD4&lt;mark&gt;RA&lt;\/mark&gt;\u207a and CCR7+, are linked to increased persistence of CAR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 1 (PD-1), lymphocyte activation gene-3 (LAG-3), and T-cell immunoglobulin and mucin-domain containing-3 (TIM3). ","c-replace":[""],"ab-name":"Abbreviations","a-name":"Possible_Abbreviations","g-rebookmarkname":"","i-wm":"RA","d-description":"Word in all caps may be an abbreviation.","k-color":"","f-bookmark":"BMABBRE100174","j-groupid":1},{"b-find":"CCR","e-paracontent":"Early memory T-cell populations, characterized by the expression of CD45RA\u207a and&lt;mark&gt;CCR&lt;\/mark&gt;7+, are linked to increased persistence of CAR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 1 (PD-1), lymphocyte activation gene-3 (LAG-3), and T-cell immunoglobulin and mucin-domain containing-3 (TIM3). ","c-replace":[""],"ab-name":"Abbreviations","a-name":"Possible_Abbreviations","g-rebookmarkname":"","i-wm":"CCR","d-description":"Word in all caps may be an abbreviation.","k-color":"","f-bookmark":"BMABBRE100175","j-groupid":1},{"b-find":"CD","e-paracontent":"Early memory T-cell populations, characterized by the expression of CD45RA\u207a and CCR7+, are linked to increased persistence of CAR T-cells in the body and are associated with more durable clinical responses. In contrast, when the infusion product is dominated by effector T-cell phenotypes (noted by&lt;mark&gt;CD&lt;\/mark&gt;45RA+CCR7- expression), these cells are more susceptible to functional exhaustion. This exhaustion is marked by an increased expression of inhibitory receptors, including programmed cell death protein 1 (PD-1), lymphocyte activation gene-3 (LAG-3), and T-cell immunoglobulin and mucin-domain containing-3 (TIM3). ","c-replace":[""],"ab-name":"Abbreviations","a-name":"Possible_Abbreviations","g-rebookmarkname":"","i-wm":"CD","d-description":"Word in all caps may be an abbreviation.","k-color":"","f-bookmark":"BMABBRE100176","j-groupid":1},{"b-find":"RA","e-paracontent":"Early memory T-cell populations, characterized by the expression of CD45RA\u207a and CCR7+, are linked to increased persistence of CAR T-cells in the body and are associated with more durable clinical responses. In contrast, when the infusion product is dominated by effector T-cell phenotypes (noted by CD4&lt;mark&gt;RA&lt;\/mark&gt;+CCR7- expression), these cells are more susceptible to functional exhaustion. This exhaustion is marked by an increased expression of inhibitory receptors, including programmed cell death protein 1 (PD-1), lymphocyte activation gene-3 (LAG-3), and T-cell immunoglobulin and mucin-domain containing-3 (TIM3). ","c-replace":[""],"ab-name":"Abbreviations","a-name":"Possible_Abbreviations","g-rebookmarkname":"","i-wm":"RA","d-description":"Word in all caps may be an abbreviation.","k-color":"","f-bookmark":"BMABBRE100177","j-groupid":1},{"b-find":"CCR","e-paracontent":"Early memory T-cell populations, characterized by the expression of CD45RA\u207a and CCR7+, are linked to increased persistence of CAR T-cells in the body and are associated with more durable clinical responses. In contrast, when the infusion product is dominated by effector T-cell phenotypes (noted by CD45RA&lt;mark&gt;CCR&lt;\/mark&gt;7- expression), these cells are more susceptible to functional exhaustion. This exhaustion is marked by an increased expression of inhibitory receptors, including programmed cell death protein 1 (PD-1), lymphocyte activation gene-3 (LAG-3), and T-cell immunoglobulin and mucin-domain containing-3 (TIM3). ","c-replace":[""],"ab-name":"Abbreviations","a-name":"Possible_Abbreviations","g-rebookmarkname":"","i-wm":"CCR","d-description":"Word in all caps may be an abbreviation.","k-color":"","f-bookmark":"BMABBRE100178","j-groupid":1},{"b-find":"PD","e-paracontent":"Early memory T-cell populations, characterized by the expression of CD45RA\u207a and CCR7+, are linked to increased persistence of CAR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 1 &lt;mark&gt;PD&lt;\/mark&gt;-1), lymphocyte activation gene-3 (LAG-3), and T-cell immunoglobulin and mucin-domain containing-3 (TIM3). ","c-replace":[""],"ab-name":"Abbreviations","a-name":"Possible_Abbreviations","g-rebookmarkname":"","i-wm":"PD","d-description":"Word in all caps may be an abbreviation.","k-color":"","f-bookmark":"BMABBRE100179","j-groupid":1},{"b-find":"LAG","e-paracontent":"Early memory T-cell populations, characterized by the expression of CD45RA\u207a and CCR7+, are linked to increased persistence of CAR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 1 (PD-1), lymphocyte activation gene-3 &lt;mark&gt;LAG&lt;\/mark&gt;-3), and T-cell immunoglobulin and mucin-domain containing-3 (TIM3). ","c-replace":[""],"ab-name":"Abbreviations","a-name":"Possible_Abbreviations","g-rebookmarkname":"","i-wm":"LAG","d-description":"Word in all caps may be an abbreviation.","k-color":"","f-bookmark":"BMABBRE100180","j-groupid":1},{"b-find":"TIM","e-paracontent":"Early memory T-cell populations, characterized by the expression of CD45RA\u207a and CCR7+, are linked to increased persistence of CAR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 1 (PD-1), lymphocyte activation gene-3 (LAG-3), and T-cell immunoglobulin and mucin-domain containing-3 &lt;mark&gt;TIM&lt;\/mark&gt;3). ","c-replace":[""],"ab-name":"Abbreviations","a-name":"Possible_Abbreviations","g-rebookmarkname":"","i-wm":"TIM","d-description":"Word in all caps may be an abbreviation.","k-color":"","f-bookmark":"BMABBRE100181","j-groupid":1},{"b-find":"CAR","e-paracontent":"&lt;H3&gt;Evolution of&lt;mark&gt;CAR&lt;\/mark&gt; Constructs","c-replace":["Chimeric Antigen Receptor (CAR)","CAR"],"ab-name":"Abbreviations","a-name":"Abbreviation","g-rebookmarkname":"","i-wm":"CAR","d-description":"An abbreviation must appear with its expanded form first and can then only be reused.","k-color":"#a24c29","f-bookmark":"BMABBRE100190","j-groupid":2},{"b-find":"CAR","e-paracontent":"&lt;mark&gt;CAR&lt;\/mark&gt; constructs have evolved across four generations to improve T-cell function and persistence (Figure 2.1):","c-replace":["Chimeric Antigen Receptor (CAR)","CAR"],"ab-name":"Abbreviations","a-name":"Abbreviation","g-rebookmarkname":"","i-wm":"CAR","d-description":"An abbreviation must appear with its expanded form first and can then only be reused.","k-color":"#a24c29","f-bookmark":"BMABBRE100192","j-groupid":2},{"b-find":"CD","e-paracontent":"First-generation CARs: Contained only the&lt;mark&gt;CD&lt;\/mark&gt;3ζ domain, providing T-cell activation but limited in expansion and persistence.","c-replace":[""],"ab-name":"Abbreviations","a-name":"Possible_Abbreviations","g-rebookmarkname":"","i-wm":"CD","d-description":"Word in all caps may be an abbreviation.","k-color":"","f-bookmark":"BMABBRE100194","j-groupid":1},{"b-find":"CD","e-paracontent":"Second-generation CARs: Added a co-stimulatory domain &lt;mark&gt;CD&lt;\/mark&gt;28 or 4-1BB) to increase expansion and durability after infusion.","c-replace":[""],"ab-name":"Abbreviations","a-name":"Possible_Abbreviations","g-rebookmarkname":"","i-wm":"CD","d-description":"Word in all caps may be an abbreviation.","k-color":"","f-bookmark":"BMABBRE100197","j-groupid":1},{"b-find":"BB","e-paracontent":"Second-generation CARs: Added a co-stimulatory domain (CD28 or 4-&lt;mark&gt;BB&lt;\/mark&gt;) to increase expansion and durability after infusion.","c-replace":[""],"ab-name":"Abbreviations","a-name":"Possible_Abbreviations","g-rebookmarkname":"","i-wm":"BB","d-description":"Word in all caps may be an abbreviation.","k-color":"","f-bookmark":"BMABBRE100198","j-groupid":1},{"b-find":"tumor microenvironment","e-paracontent":"Fourth-generation CARs: Engineered to secrete cytokines, enhancing antitumor effects by modifying the&lt;mark&gt;tumor microenvironment&lt;\/mark&gt;.","c-replace":["tumor microenvironment (TME)","TME"],"ab-name":"Abbreviations","a-name":"Abbreviation_Defined_Twice_or_More","g-rebookmarkname":"","i-wm":"tumor microenvironment","d-description":"An abbreviation is defined more than once. The definition may also be inconsistent.","k-color":"#a24c29","f-bookmark":"BMABBRE100210","j-groupid":11},{"b-find":"CAR","e-paracontent":"&lt;H3&gt;Gene Editing in Allogeneic&lt;mark&gt;CAR&lt;\/mark&gt; T-Cell Approaches","c-replace":["Chimeric Antigen Receptor (CAR)","CAR"],"ab-name":"Abbreviations","a-name":"Abbreviation","g-rebookmarkname":"","i-wm":"CAR","d-description":"An abbreviation must appear with its expanded form first and can then only be reused.","k-color":"#a24c29","f-bookmark":"BMABBRE100215","j-groupid":2},{"b-find":"CAR","e-paracontent":"For allogeneic&lt;mark&gt;CAR&lt;\/mark&gt; T-cell therapies, gene editing techniques such as TCR knockout are essential. This step is necessary to reduce the risk of GvHD by eliminating the endogenous T-cell receptor, thereby improving the safety profile of donor-derived CAR T-cell products.","c-replace":["Chimeric Antigen Receptor (CAR)","CAR"],"ab-name":"Abbreviations","a-name":"Abbreviation","g-rebookmarkname":"","i-wm":"CAR","d-description":"An abbreviation must appear with its expanded form first and can then only be reused.","k-color":"#a24c29","f-bookmark":"BMABBRE100217","j-groupid":2},{"b-find":"TCR","e-paracontent":"For allogeneic CAR T-cell therapies, gene editing techniques such as&lt;mark&gt;TCR&lt;\/mark&gt; knockout are essential. This step is necessary to reduce the risk of GvHD by eliminating the endogenous T-cell receptor, thereby improving the safety profile of donor-derived CAR T-cell products.","c-replace":["T-Cell Receptor (TCR)","TCR"],"ab-name":"Abbreviations","a-name":"Abbreviation","g-rebookmarkname":"","i-wm":"TCR","d-description":"An abbreviation must appear with its expanded form first and can then only be reused.","k-color":"#a24c29","f-bookmark":"BMABBRE100218","j-groupid":3},{"b-find":"CAR","e-paracontent":"For allogeneic CAR T-cell therapies, gene editing techniques such as TCR knockout are essential. This step is necessary to reduce the risk of GvHD by eliminating the endogenous T-cell receptor, thereby improving the safety profile of donor-derived&lt;mark&gt;CAR&lt;\/mark&gt; T-cell products.","c-replace":["Chimeric Antigen Receptor (CAR)","CAR"],"ab-name":"Abbreviations","a-name":"Abbreviation","g-rebookmarkname":"","i-wm":"CAR","d-description":"An abbreviation must appear with its expanded form first and can then only be reused.","k-color":"#a24c29","f-bookmark":"BMABBRE100219","j-groupid":2},{"b-find":"T-cell receptor","e-paracontent":"For allogeneic CAR T-cell therapies, gene editing techniques such as TCR knockout are essential. This step is necessary to reduce the risk of GvHD by eliminating the endogenous&lt;mark&gt;T-cell receptor&lt;\/mark&gt;, thereby improving the safety profile of donor-derived CAR T-cell products.","c-replace":["T-Cell Receptor (TCR)","TCR"],"ab-name":"Abbreviations","a-name":"Abbreviation_Defined_Twice_or_More","g-rebookmarkname":"","i-wm":"T-cell receptor","d-description":"An abbreviation is defined more than once. The definition may also be inconsistent.","k-color":"#a24c29","f-bookmark":"BMABBRE100220","j-groupid":3},{"b-find":"HD","e-paracontent":"For allogeneic CAR T-cell therapies, gene editing techniques such as TCR knockout are essential. This step is necessary to reduce the risk of G&lt;mark&gt;HD&lt;\/mark&gt; by eliminating the endogenous T-cell receptor, thereby improving the safety profile of donor-derived CAR T-cell products.","c-replace":[""],"ab-name":"Abbreviations","a-name":"Possible_Abbreviations","g-rebookmarkname":"","i-wm":"HD","d-description":"Word in all caps may be an abbreviation.","k-color":"","f-bookmark":"BMABBRE100221","j-groupid":1},{"b-find":"CAR","e-paracontent":"&lt;mark&gt;CAR&lt;\/mark&gt; T-cells have been approved for the treatment of several hematologic malignancies, such as those expressing CD19 and BCMA. Ongoing research is evaluating their potential applications in solid tumors, infectious diseases, and autoimmune disorders.","c-replace":["Chimeric Antigen Receptor (CAR)","CAR"],"ab-name":"Abbreviations","a-name":"Abbreviation","g-rebookmarkname":"","i-wm":"CAR","d-description":"An abbreviation must appear with its expanded form first and can then only be reused.","k-color":"#a24c29","f-bookmark":"BMABBRE100224","j-groupid":2},{"b-find":"CD","e-paracontent":"CAR T-cells have been approved for the treatment of several hematologic malignancies, such as those expressing&lt;mark&gt;CD&lt;\/mark&gt;19 and BCMA. Ongoing research is evaluating their potential applications in solid tumors, infectious diseases, and autoimmune disorders.","c-replace":[""],"ab-name":"Abbreviations","a-name":"Possible_Abbreviations","g-rebookmarkname":"","i-wm":"CD","d-description":"Word in all caps may be an abbreviation.","k-color":"","f-bookmark":"BMABBRE100225","j-groupid":1},{"b-find":"BCMA","e-paracontent":"CAR T-cells have been approved for the treatment of several hematologic malignancies, such as those expressing CD19 and&lt;mark&gt;BCMA&lt;\/mark&gt;. Ongoing research is evaluating their potential applications in solid tumors, infectious diseases, and autoimmune disorders.","c-replace":[""],"ab-name":"Abbreviations","a-name":"Possible_Abbreviations","g-rebookmarkname":"","i-wm":"BCMA","d-description":"Word in all caps may be an abbreviation.","k-color":"","f-bookmark":"BMABBRE100226","j-groupid":1},{"b-find":"CAR","e-paracontent":"&lt;mark&gt;CAR&lt;\/mark&gt; T-cells offer MHC-independent antigen targeting, memory persistence, and high efficacy in hematologic malignancies. However, CRS and ICANS require intensive monitoring, and on-target/off-tumor toxicities arise from shared antigen expression on healthy tissue. Antigen escape drives resistance, autologous production delays treatment while allogeneic CAR T-cell constructs have limited persistence, and tumor microenvironment (TME) immunosuppression limits solid tumor efficacy.","c-replace":["Chimeric Antigen Receptor (CAR)","CAR"],"ab-name":"Abbreviations","a-name":"Abbreviation","g-rebookmarkname":"","i-wm":"CAR","d-description":"An abbreviation must appear with its expanded form first and can then only be reused.","k-color":"#a24c29","f-bookmark":"BMABBRE100231","j-groupid":2},{"b-find":"MHC","e-paracontent":"CAR T-cells offer&lt;mark&gt;MHC&lt;\/mark&gt;-independent antigen targeting, memory persistence, and high efficacy in hematologic malignancies. However, CRS and ICANS require intensive monitoring, and on-target/off-tumor toxicities arise from shared antigen expression on healthy tissue. Antigen escape drives resistance, autologous production delays treatment while allogeneic CAR T-cell constructs have limited persistence, and tumor microenvironment (TME) immunosuppression limits solid tumor efficacy.","c-replace":["major histocompatibility complex (MHC)","MHC"],"ab-name":"Abbreviations","a-name":"Abbreviation","g-rebookmarkname":"","i-wm":"MHC","d-description":"An abbreviation must appear with its expanded form first and can then only be reused.","k-color":"#a24c29","f-bookmark":"BMABBRE100232","j-groupid":7},{"b-find":"CRS","e-paracontent":"CAR T-cells offer MHC-independent antigen targeting, memory persistence, and high efficacy in hematologic malignancies. However,&lt;mark&gt;CRS&lt;\/mark&gt; and ICANS require intensive monitoring, and on-target/off-tumor toxicities arise from shared antigen expression on healthy tissue. Antigen escape drives resistance, autologous production delays treatment while allogeneic CAR T-cell constructs have limited persistence, and tumor microenvironment (TME) immunosuppression limits solid tumor efficacy.","c-replace":["cytokine release syndrome (CRS)","CRS"],"ab-name":"Abbreviations","a-name":"Abbreviation","g-rebookmarkname":"","i-wm":"CRS","d-description":"An abbreviation must appear with its expanded form first and can then only be reused.","k-color":"#a24c29","f-bookmark":"BMABBRE100233","j-groupid":8},{"b-find":"ICANS","e-paracontent":"CAR T-cells offer MHC-independent antigen targeting, memory persistence, and high efficacy in hematologic malignancies. However, CRS and&lt;mark&gt;ICANS&lt;\/mark&gt; require intensive monitoring, and on-target/off-tumor toxicities arise from shared antigen expression on healthy tissue. Antigen escape drives resistance, autologous production delays treatment while allogeneic CAR T-cell constructs have limited persistence, and tumor microenvironment (TME) immunosuppression limits solid tumor efficacy.","c-replace":["immune effector cell associated neurotoxicity syndrome (ICANS)","ICANS"],"ab-name":"Abbreviations","a-name":"Abbreviation","g-rebookmarkname":"","i-wm":"ICANS","d-description":"An abbreviation must appear with its expanded form first and can then only be reused.","k-color":"#a24c29","f-bookmark":"BMABBRE100234","j-groupid":9},{"b-find":"CAR","e-paracontent":"CAR T-cells offer MHC-independent antigen targeting, memory persistence, and high efficacy in hematologic malignancies. However, CRS and ICANS require intensive monitoring, and on-target/off-tumor toxicities arise from shared antigen expression on healthy tissue. Antigen escape drives resistance, autologous production delays treatment while allogeneic&lt;mark&gt;CAR&lt;\/mark&gt; T-cell constructs have limited persistence, and tumor microenvironment (TME) immunosuppression limits solid tumor efficacy.","c-replace":["Chimeric Antigen Receptor (CAR)","CAR"],"ab-name":"Abbreviations","a-name":"Abbreviation","g-rebookmarkname":"","i-wm":"CAR","d-description":"An abbreviation must appear with its expanded form first and can then only be reused.","k-color":"#a24c29","f-bookmark":"BMABBRE100235","j-groupid":2},{"b-find":"tumor microenvironment (TME)","e-paracontent":"CAR T-cells offer MHC-independent antigen targeting, memory persistence, and high efficacy in hematologic malignancies. However, CRS and ICANS require intensive monitoring, and on-target/off-tumor toxicities arise from shared antigen expression on healthy tissue. Antigen escape drives resistance, autologous production delays treatment while allogeneic CAR T-cell constructs have limited persistence, and&lt;mark&gt;tumor microenvironment (TME)&lt;\/mark&gt; immunosuppression limits solid tumor efficacy.","c-replace":["tumor microenvironment (TME)","TME"],"ab-name":"Abbreviations","a-name":"Abbreviation_Defined_Twice_or_More","g-rebookmarkname":"","i-wm":"tumor microenvironment (TME)","d-description":"An abbreviation is defined more than once. The definition may also be inconsistent.","k-color":"#a24c29","f-bookmark":"BMABBRE100236","j-groupid":11},{"b-find":"TRAC","e-paracontent":"Current research includes the development of polyvalent CARs that target multiple antigens, allogeneic products with&lt;mark&gt;TRAC&lt;\/mark&gt;/HLA knockouts aimed at preventing GvHD, novel costimulatory domains to enhance expansion/persistence, PD-1 knockouts or reverse PDL1 targeting to address cellular exhaustion, intralesional administration to facilitate cellular trafficking, and combinations with checkpoint inhibitors to potentially improve efficacy.","c-replace":[""],"ab-name":"Abbreviations","a-name":"Possible_Abbreviations","g-rebookmarkname":"","i-wm":"TRAC","d-description":"Word in all caps may be an abbreviation.","k-color":"","f-bookmark":"BMABBRE100246","j-groupid":1},{"b-find":"HLA","e-paracontent":"Current research includes the development of polyvalent CARs that target multiple antigens, allogeneic products with TRAC&lt;mark&gt;HLA&lt;\/mark&gt; knockouts aimed at preventing GvHD, novel costimulatory domains to enhance expansion/persistence, PD-1 knockouts or reverse PDL1 targeting to address cellular exhaustion, intralesional administration to facilitate cellular trafficking, and combinations with checkpoint inhibitors to potentially improve efficacy.","c-replace":[""],"ab-name":"Abbreviations","a-name":"Possible_Abbreviations","g-rebookmarkname":"","i-wm":"HLA","d-description":"Word in all caps may be an abbreviation.","k-color":"","f-bookmark":"BMABBRE100247","j-groupid":1},{"b-find":"HD","e-paracontent":"Current research includes the development of polyvalent CARs that target multiple antigens, allogeneic products with TRAC/HLA knockouts aimed at preventing G&lt;mark&gt;HD&lt;\/mark&gt;, novel costimulatory domains to enhance expansion/persistence, PD-1 knockouts or reverse PDL1 targeting to address cellular exhaustion, intralesional administration to facilitate cellular trafficking, and combinations with checkpoint inhibitors to potentially improve efficacy.","c-replace":[""],"ab-name":"Abbreviations","a-name":"Possible_Abbreviations","g-rebookmarkname":"","i-wm":"HD","d-description":"Word in all caps may be an abbreviation.","k-color":"","f-bookmark":"BMABBRE100248","j-groupid":1},{"b-find":"PD","e-paracontent":"Current research includes the development of polyvalent CARs that target multiple antigens, allogeneic products with TRAC/HLA knockouts aimed at preventing GvHD, novel costimulatory domains to enhance expansion/persistence,&lt;mark&gt;PD&lt;\/mark&gt;-1 knockouts or reverse PDL1 targeting to address cellular exhaustion, intralesional administration to facilitate cellular trafficking, and combinations with checkpoint inhibitors to potentially improve efficacy.","c-replace":[""],"ab-name":"Abbreviations","a-name":"Possible_Abbreviations","g-rebookmarkname":"","i-wm":"PD","d-description":"Word in all caps may be an abbreviation.","k-color":"","f-bookmark":"BMABBRE100249","j-groupid":1},{"b-find":"PDL","e-paracontent":"Current research includes the development of polyvalent CARs that target multiple antigens, allogeneic products with TRAC/HLA knockouts aimed at preventing GvHD, novel costimulatory domains to enhance expansion/persistence, PD-1 knockouts or reverse&lt;mark&gt;PDL&lt;\/mark&gt;1 targeting to address cellular exhaustion, intralesional administration to facilitate cellular trafficking, and combinations with checkpoint inhibitors to potentially improve efficacy.","c-replace":[""],"ab-name":"Abbreviations","a-name":"Possible_Abbreviations","g-rebookmarkname":"","i-wm":"PDL","d-description":"Word in all caps may be an abbreviation.","k-color":"","f-bookmark":"BMABBRE100250","j-groupid":1},{"b-find":"T-Cell Receptor (TCR)","e-paracontent":"&lt;H1&lt;mark&gt;T-Cell Receptor (TCR)&lt;\/mark&gt;-Engineered T-Cell Therapy","c-replace":["T-Cell Receptor (TCR)","TCR"],"ab-name":"Abbreviations","a-name":"Abbreviation_Defined_Twice_or_More","g-rebookmarkname":"","i-wm":"T-Cell Receptor (TCR)","d-description":"An abbreviation is defined more than once. The definition may also be inconsistent.","k-color":"#a24c29","f-bookmark":"BMABBRE100255","j-groupid":3},{"b-find":"TCR","e-paracontent":"&lt;mark&gt;TCR&lt;\/mark&gt;-engineered T-cell therapy, unlike CAR T cells, equips T-cells with high-affinity TCRs that target intracellular tumor antigens on MHC molecules, providing an effective approach for various tumors (Figure 2.2). ","c-replace":["T-Cell Receptor (TCR)","TCR"],"ab-name":"Abbreviations","a-name":"Abbreviation","g-rebookmarkname":"","i-wm":"TCR","d-description":"An abbreviation must appear with its expanded form first and can then only be reused.","k-color":"#a24c29","f-bookmark":"BMABBRE100261","j-groupid":3},{"b-find":"CAR","e-paracontent":"TCR-engineered T-cell therapy, unlike&lt;mark&gt;CAR&lt;\/mark&gt; T cells, equips T-cells with high-affinity TCRs that target intracellular tumor antigens on MHC molecules, providing an effective approach for various tumors (Figure 2.2). ","c-replace":["Chimeric Antigen Receptor (CAR)","CAR"],"ab-name":"Abbreviations","a-name":"Abbreviation","g-rebookmarkname":"","i-wm":"CAR","d-description":"An abbreviation must appear with its expanded form first and can then only be reused.","k-color":"#a24c29","f-bookmark":"BMABBRE100262","j-groupid":2},{"b-find":"MHC","e-paracontent":"TCR-engineered T-cell therapy, unlike CAR T cells, equips T-cells with high-affinity TCRs that target intracellular tumor antigens on&lt;mark&gt;MHC&lt;\/mark&gt; molecules, providing an effective approach for various tumors (Figure 2.2). ","c-replace":["major histocompatibility complex (MHC)","MHC"],"ab-name":"Abbreviations","a-name":"Abbreviation","g-rebookmarkname":"","i-wm":"MHC","d-description":"An abbreviation must appear with its expanded form first and can then only be reused.","k-color":"#a24c29","f-bookmark":"BMABBRE100263","j-groupid":7},{"b-find":"TCR","e-paracontent":"&lt;mark&gt;TCR&lt;\/mark&gt;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","c-replace":["T-Cell Receptor (TCR)","TCR"],"ab-name":"Abbreviations","a-name":"Abbreviation","g-rebookmarkname":"","i-wm":"TCR","d-description":"An abbreviation must appear with its expanded form first and can then only be reused.","k-color":"#a24c29","f-bookmark":"BMABBRE100271","j-groupid":3},{"b-find":"TCR","e-paracontent":"TCR T-cells express&lt;mark&gt;TCR&lt;\/mark&gt;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","c-replace":["T-Cell Receptor (TCR)","TCR"],"ab-name":"Abbreviations","a-name":"Abbreviation","g-rebookmarkname":"","i-wm":"TCR","d-description":"An abbreviation must appear with its expanded form first and can then only be reused.","k-color":"#a24c29","f-bookmark":"BMABBRE100272","j-groupid":3},{"b-find":"MHC","e-paracontent":"TCR T-cells express TCR α/β chains that bind peptide&lt;mark&gt;MHC&lt;\/mark&gt;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","c-replace":["major histocompatibility complex (MHC)","MHC"],"ab-name":"Abbreviations","a-name":"Abbreviation","g-rebookmarkname":"","i-wm":"MHC","d-description":"An abbreviation must appear with its expanded form first and can then only be reused.","k-color":"#a24c29","f-bookmark":"BMABBRE100273","j-groupid":7},{"b-find":"TCR","e-paracontent":"TCR T-cells express TCR α/β chains that bind peptide-MHC complexes, stabilized by CD3 co-receptors (γ, δ, ε, ζ). The&lt;mark&gt;TCR&lt;\/mark&gt;-CD3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","c-replace":["T-Cell Receptor (TCR)","TCR"],"ab-name":"Abbreviations","a-name":"Abbreviation","g-rebookmarkname":"","i-wm":"TCR","d-description":"An abbreviation must appear with its expanded form first and can then only be reused.","k-color":"#a24c29","f-bookmark":"BMABBRE100274","j-groupid":3},{"b-find":"ITAMs","e-paracontent":"TCR T-cells express TCR α/β chains that bind peptide-MHC complexes, stabilized by CD3 co-receptors (γ, δ, ε, ζ). The TCR-CD3 complex initiates intracellular signaling through phosphorylation of&lt;mark&gt;ITAMs&lt;\/mark&gt;,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","c-replace":["immunoreceptor tyrosine-based activation motifs (ITAMs)","ITAMs"],"ab-name":"Abbreviations","a-name":"Abbreviation","g-rebookmarkname":"","i-wm":"ITAMs","d-description":"An abbreviation must appear with its expanded form first and can then only be reused.","k-color":"#a24c29","f-bookmark":"BMABBRE100275","j-groupid":10},{"b-find":"MHC","e-paracontent":"TCR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for&lt;mark&gt;MHC&lt;\/mark&gt;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","c-replace":["major histocompatibility complex (MHC)","MHC"],"ab-name":"Abbreviations","a-name":"Abbreviation","g-rebookmarkname":"","i-wm":"MHC","d-description":"An abbreviation must appear with its expanded form first and can then only be reused.","k-color":"#a24c29","f-bookmark":"BMABBRE100276","j-groupid":7},{"b-find":"TCR","e-paracontent":"TCR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engineered&lt;mark&gt;TCR&lt;\/mark&gt;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","c-replace":["T-Cell Receptor (TCR)","TCR"],"ab-name":"Abbreviations","a-name":"Abbreviation","g-rebookmarkname":"","i-wm":"TCR","d-description":"An abbreviation must appear with its expanded form first and can then only be reused.","k-color":"#a24c29","f-bookmark":"BMABBRE100277","j-groupid":3},{"b-find":"TCR","e-paracontent":"TCR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endogenous&lt;mark&gt;TCR&lt;\/mark&gt;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","c-replace":["T-Cell Receptor (TCR)","TCR"],"ab-name":"Abbreviations","a-name":"Abbreviation","g-rebookmarkname":"","i-wm":"TCR","d-description":"An abbreviation must appear with its expanded form first and can then only be reused.","k-color":"#a24c29","f-bookmark":"BMABBRE100278","j-groupid":3},{"b-find":"TCR","e-paracontent":"TCR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all&lt;mark&gt;TCR&lt;\/mark&gt;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","c-replace":["T-Cell Receptor (TCR)","TCR"],"ab-name":"Abbreviations","a-name":"Abbreviation","g-rebookmarkname":"","i-wm":"TCR","d-description":"An abbreviation must appear with its expanded form first and can then only be reused.","k-color":"#a24c29","f-bookmark":"BMABBRE100279","j-groupid":3},{"b-find":"MHC","e-paracontent":"TCR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compatible&lt;mark&gt;MHC&lt;\/mark&gt; haplotypes (Table 2.3). ","c-replace":["major histocompatibility complex (MHC)","MHC"],"ab-name":"Abbreviations","a-name":"Abbreviation","g-rebookmarkname":"","i-wm":"MHC","d-description":"An abbreviation must appear with its expanded form first and can then only be reused.","k-color":"#a24c29","f-bookmark":"BMABBRE100280","j-groupid":7},{"b-find":"CD","e-paracontent":"TCR T-cells express TCR α/β chains that bind peptide-MHC complexes, stabilized by&lt;mark&gt;CD&lt;\/mark&gt;3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","c-replace":[""],"ab-name":"Abbreviations","a-name":"Possible_Abbreviations","g-rebookmarkname":"","i-wm":"CD","d-description":"Word in all caps may be an abbreviation.","k-color":"","f-bookmark":"BMABBRE100281","j-groupid":1},{"b-find":"CD","e-paracontent":"TCR T-cells express TCR α/β chains that bind peptide-MHC complexes, stabilized by CD3 co-receptors (γ, δ, ε, ζ). The TCR&lt;mark&gt;CD&lt;\/mark&gt;3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","c-replace":[""],"ab-name":"Abbreviations","a-name":"Possible_Abbreviations","g-rebookmarkname":"","i-wm":"CD","d-description":"Word in all caps may be an abbreviation.","k-color":"","f-bookmark":"BMABBRE100282","j-groupid":1},{"b-find":"ZAP","e-paracontent":"TCR T-cells express TCR α/β chains that bind peptide-MHC complexes, stabilized by CD3 co-receptors (γ, δ, ε, ζ). The TCR-CD3 complex initiates intracellular signaling through phosphorylation of ITAMs, resulting in the activation of&lt;mark&gt;ZAP&lt;\/mark&gt;70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","c-replace":[""],"ab-name":"Abbreviations","a-name":"Possible_Abbreviations","g-rebookmarkname":"","i-wm":"ZAP","d-description":"Word in all caps may be an abbreviation.","k-color":"","f-bookmark":"BMABBRE100283","j-groupid":1},{"b-find":"MAP","e-paracontent":"TCR T-cells express TCR α/β chains that bind peptide-MHC complexes, stabilized by CD3 co-receptors (γ, δ, ε, ζ). The TCR-CD3 complex initiates intracellular signaling through phosphorylation of ITAMs, resulting in the activation of ZAP70 and downstream pathways including&lt;mark&gt;MAP&lt;\/mark&gt;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","c-replace":[""],"ab-name":"Abbreviations","a-name":"Possible_Abbreviations","g-rebookmarkname":"","i-wm":"MAP","d-description":"Word in all caps may be an abbreviation.","k-color":"","f-bookmark":"BMABBRE100284","j-groupid":1},{"b-find":"CD","e-paracontent":"TCR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function.&lt;mark&gt;CD&lt;\/mark&gt;8α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","c-replace":[""],"ab-name":"Abbreviations","a-name":"Possible_Abbreviations","g-rebookmarkname":"","i-wm":"CD","d-description":"Word in all caps may be an abbreviation.","k-color":"","f-bookmark":"BMABBRE100285","j-groupid":1},{"b-find":"CD","e-paracontent":"TCR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molecules;&lt;mark&gt;CD&lt;\/mark&gt;8+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","c-replace":[""],"ab-name":"Abbreviations","a-name":"Possible_Abbreviations","g-rebookmarkname":"","i-wm":"CD","d-description":"Word in all caps may be an abbreviation.","k-color":"","f-bookmark":"BMABBRE100286","j-groupid":1},{"b-find":"CD","e-paracontent":"TCR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while&lt;mark&gt;CD&lt;\/mark&gt;4+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 HLA restriction, which limits therapeutic use to patients with compatible MHC haplotypes (Table 2.3). ","c-replace":[""],"ab-name":"Abbreviations","a-name":"Possible_Abbreviations","g-rebookmarkname":"","i-wm":"CD","d-description":"Word in all caps may be an abbreviation.","k-color":"","f-bookmark":"BMABBRE100287","j-groupid":1},{"b-find":"IFN","e-paracontent":"TCR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as&lt;mark&gt;IFN&lt;\/mark&gt;-γ, TNF-α, IL-2, and GM-CSF are also secreted to support immune activation. These mechanisms depend on HLA restriction, which limits therapeutic use to patients with compatible MHC haplotypes (Table 2.3). ","c-replace":[""],"ab-name":"Abbreviations","a-name":"Possible_Abbreviations","g-rebookmarkname":"","i-wm":"IFN","d-description":"Word in all caps may be an abbreviation.","k-color":"","f-bookmark":"BMABBRE100288","j-groupid":1},{"b-find":"TNF","e-paracontent":"TCR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IFN-γ,&lt;mark&gt;TNF&lt;\/mark&gt;-α, IL-2, and GM-CSF are also secreted to support immune activation. These mechanisms depend on HLA restriction, which limits therapeutic use to patients with compatible MHC haplotypes (Table 2.3). ","c-replace":[""],"ab-name":"Abbreviations","a-name":"Possible_Abbreviations","g-rebookmarkname":"","i-wm":"TNF","d-description":"Word in all caps may be an abbreviation.","k-color":"","f-bookmark":"BMABBRE100289","j-groupid":1},{"b-find":"IL","e-paracontent":"TCR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TNF-α,&lt;mark&gt;IL&lt;\/mark&gt;-2, and GM-CSF are also secreted to support immune activation. These mechanisms depend on HLA restriction, which limits therapeutic use to patients with compatible MHC haplotypes (Table 2.3). ","c-replace":[""],"ab-name":"Abbreviations","a-name":"Possible_Abbreviations","g-rebookmarkname":"","i-wm":"IL","d-description":"Word in all caps may be an abbreviation.","k-color":"","f-bookmark":"BMABBRE100290","j-groupid":1},{"b-find":"GM","e-paracontent":"TCR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and&lt;mark&gt;GM&lt;\/mark&gt;-CSF are also secreted to support immune activation. These mechanisms depend on HLA restriction, which limits therapeutic use to patients with compatible MHC haplotypes (Table 2.3). ","c-replace":[""],"ab-name":"Abbreviations","a-name":"Possible_Abbreviations","g-rebookmarkname":"","i-wm":"GM","d-description":"Word in all caps may be an abbreviation.","k-color":"","f-bookmark":"BMABBRE100291","j-groupid":1},{"b-find":"CSF","e-paracontent":"TCR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GM&lt;mark&gt;CSF&lt;\/mark&gt; are also secreted to support immune activation. These mechanisms depend on HLA restriction, which limits therapeutic use to patients with compatible MHC haplotypes (Table 2.3). ","c-replace":[""],"ab-name":"Abbreviations","a-name":"Possible_Abbreviations","g-rebookmarkname":"","i-wm":"CSF","d-description":"Word in all caps may be an abbreviation.","k-color":"","f-bookmark":"BMABBRE100292","j-groupid":1},{"b-find":"HLA","e-paracontent":"TCR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mispairing with transgenic TCRs and reducing off-target effects, though this method is not applied in all TCR therapies. When TCRs engage their targets, cytotoxic T-cells release perforins and granzymes to induce apoptosis in tumor cells. Cytokines such as IFN-γ, TNF-α, IL-2, and GM-CSF are also secreted to support immune activation. These mechanisms depend on&lt;mark&gt;HLA&lt;\/mark&gt; restriction, which limits therapeutic use to patients with compatible MHC haplotypes (Table 2.3). ","c-replace":[""],"ab-name":"Abbreviations","a-name":"Possible_Abbreviations","g-rebookmarkname":"","i-wm":"HLA","d-description":"Word in all caps may be an abbreviation.","k-color":"","f-bookmark":"BMABBRE100293","j-groupid":1},{"b-find":"TCR","e-paracontent":"&lt;mark&gt;TCR&lt;\/mark&gt; T-cells are autologous CD3+ lymphocytes, primarily CD8+ cells with supportive CD4+ subsets, that have been genetically modified to express high-affinity T-cell receptors. As previously indicated, the selection of early memory T-cells (CD45RA+ CCR7+) is preferred to minimize tumor microenvironment-induced exhaustion, which is characterized by increased expression of PD-1 and TIM3. The implementation of viral vectors for TCR gene delivery and CRISPR technology for endogenous TCR silencing demonstrates robust genetic engineering approaches that can be adapted to future developments in the field.","c-replace":["T-Cell Receptor (TCR)","TCR"],"ab-name":"Abbreviations","a-name":"Abbreviation","g-rebookmarkname":"","i-wm":"TCR","d-description":"An abbreviation must appear with its expanded form first and can then only be reused.","k-color":"#a24c29","f-bookmark":"BMABBRE100313","j-groupid":3},{"b-find":"TCR","e-paracontent":"TCR T-cells are autologous CD3+ lymphocytes, primarily CD8+ cells with supportive CD4+ subsets, that have been genetically modified to express high-affinity T-cell receptors. As previously indicated, the selection of early memory T-cells (CD45RA+ CCR7+) is preferred to minimize tumor microenvironment-induced exhaustion, which is characterized by increased expression of PD-1 and TIM3. The implementation of viral vectors for&lt;mark&gt;TCR&lt;\/mark&gt; gene delivery and CRISPR technology for endogenous TCR silencing demonstrates robust genetic engineering approaches that can be adapted to future developments in the field.","c-replace":["T-Cell Receptor (TCR)","TCR"],"ab-name":"Abbreviations","a-name":"Abbreviation","g-rebookmarkname":"","i-wm":"TCR","d-description":"An abbreviation must appear with its expanded form first and can then only be reused.","k-color":"#a24c29","f-bookmark":"BMABBRE100314","j-groupid":3},{"b-find":"TCR","e-paracontent":"TCR T-cells are autologous CD3+ lymphocytes, primarily CD8+ cells with supportive CD4+ subsets, that have been genetically modified to express high-affinity T-cell receptors. As previously indicated, the selection of early memory T-cells (CD45RA+ CCR7+) is preferred to minimize tumor microenvironment-induced exhaustion, which is characterized by increased expression of PD-1 and TIM3. The implementation of viral vectors for TCR gene delivery and CRISPR technology for endogenous&lt;mark&gt;TCR&lt;\/mark&gt; silencing demonstrates robust genetic engineering approaches that can be adapted to future developments in the field.","c-replace":["T-Cell Receptor (TCR)","TCR"],"ab-name":"Abbreviations","a-name":"Abbreviation","g-rebookmarkname":"","i-wm":"TCR","d-description":"An abbreviation must appear with its expanded form first and can then only be reused.","k-color":"#a24c29","f-bookmark":"BMABBRE100315","j-groupid":3},{"b-find":"tumor microenvironment","e-paracontent":"TCR T-cells are autologous CD3+ lymphocytes, primarily CD8+ cells with supportive CD4+ subsets, that have been genetically modified to express high-affinity T-cell receptors. As previously indicated, the selection of early memory T-cells (CD45RA+ CCR7+) is preferred to minimize&lt;mark&gt;tumor microenvironment&lt;\/mark&gt;-induced exhaustion, which is characterized by increased expression of PD-1 and TIM3. The implementation of viral vectors for TCR gene delivery and CRISPR technology for endogenous TCR silencing demonstrates robust genetic engineering approaches that can be adapted to future developments in the field.","c-replace":["tumor microenvironment (TME)","TME"],"ab-name":"Abbreviations","a-name":"Abbreviation_Defined_Twice_or_More","g-rebookmarkname":"","i-wm":"tumor microenvironment","d-description":"An abbreviation is defined more than once. The definition may also be inconsistent.","k-color":"#a24c29","f-bookmark":"BMABBRE100316","j-groupid":11},{"b-find":"CD","e-paracontent":"TCR T-cells are autologous&lt;mark&gt;CD&lt;\/mark&gt;3+ lymphocytes, primarily CD8+ cells with supportive CD4+ subsets, that have been genetically modified to express high-affinity T-cell receptors. As previously indicated, the selection of early memory T-cells (CD45RA+ CCR7+) is preferred to minimize tumor microenvironment-induced exhaustion, which is characterized by increased expression of PD-1 and TIM3. The implementation of viral vectors for TCR gene delivery and CRISPR technology for endogenous TCR silencing demonstrates robust genetic engineering approaches that can be adapted to future developments in the field.","c-replace":[""],"ab-name":"Abbreviations","a-name":"Possible_Abbreviations","g-rebookmarkname":"","i-wm":"CD","d-description":"Word in all caps may be an abbreviation.","k-color":"","f-bookmark":"BMABBRE100317","j-groupid":1},{"b-find":"CD","e-paracontent":"TCR T-cells are autologous CD3+ lymphocytes, primarily&lt;mark&gt;CD&lt;\/mark&gt;8+ cells with supportive CD4+ subsets, that have been genetically modified to express high-affinity T-cell receptors. As previously indicated, the selection of early memory T-cells (CD45RA+ CCR7+) is preferred to minimize tumor microenvironment-induced exhaustion, which is characterized by increased expression of PD-1 and TIM3. The implementation of viral vectors for TCR gene delivery and CRISPR technology for endogenous TCR silencing demonstrates robust genetic engineering approaches that can be adapted to future developments in the field.","c-replace":[""],"ab-name":"Abbreviations","a-name":"Possible_Abbreviations","g-rebookmarkname":"","i-wm":"CD","d-description":"Word in all caps may be an abbreviation.","k-color":"","f-bookmark":"BMABBRE100318","j-groupid":1},{"b-find":"CD","e-paracontent":"TCR T-cells are autologous CD3+ lymphocytes, primarily CD8+ cells with supportive&lt;mark&gt;CD&lt;\/mark&gt;4+ subsets, that have been genetically modified to express high-affinity T-cell receptors. As previously indicated, the selection of early memory T-cells (CD45RA+ CCR7+) is preferred to minimize tumor microenvironment-induced exhaustion, which is characterized by increased expression of PD-1 and TIM3. The implementation of viral vectors for TCR gene delivery and CRISPR technology for endogenous TCR silencing demonstrates robust genetic engineering approaches that can be adapted to future developments in the field.","c-replace":[""],"ab-name":"Abbreviations","a-name":"Possible_Abbreviations","g-rebookmarkname":"","i-wm":"CD","d-description":"Word in all caps may be an abbreviation.","k-color":"","f-bookmark":"BMABBRE100319","j-groupid":1},{"b-find":"CD","e-paracontent":"TCR T-cells are autologous CD3+ lymphocytes, primarily CD8+ cells with supportive CD4+ subsets, that have been genetically modified to express high-affinity T-cell receptors. As previously indicated, the selection of early memory T-cells &lt;mark&gt;CD&lt;\/mark&gt;45RA+ CCR7+) is preferred to minimize tumor microenvironment-induced exhaustion, which is characterized by increased expression of PD-1 and TIM3. The implementation of viral vectors for TCR gene delivery and CRISPR technology for endogenous TCR silencing demonstrates robust genetic engineering approaches that can be adapted to future developments in the field.","c-replace":[""],"ab-name":"Abbreviations","a-name":"Possible_Abbreviations","g-rebookmarkname":"","i-wm":"CD","d-description":"Word in all caps may be an abbreviation.","k-color":"","f-bookmark":"BMABBRE100320","j-groupid":1},{"b-find":"RA","e-paracontent":"TCR T-cells are autologous CD3+ lymphocytes, primarily CD8+ cells with supportive CD4+ subsets, that have been genetically modified to express high-affinity T-cell receptors. As previously indicated, the selection of early memory T-cells (CD4&lt;mark&gt;RA&lt;\/mark&gt;+ CCR7+) is preferred to minimize tumor microenvironment-induced exhaustion, which is characterized by increased expression of PD-1 and TIM3. The implementation of viral vectors for TCR gene delivery and CRISPR technology for endogenous TCR silencing demonstrates robust genetic engineering approaches that can be adapted to future developments in the field.","c-replace":[""],"ab-name":"Abbreviations","a-name":"Possible_Abbreviations","g-rebookmarkname":"","i-wm":"RA","d-description":"Word in all caps may be an abbreviation.","k-color":"","f-bookmark":"BMABBRE100321","j-groupid":1},{"b-find":"CCR","e-paracontent":"TCR T-cells are autologous CD3+ lymphocytes, primarily CD8+ cells with supportive CD4+ subsets, that have been genetically modified to express high-affinity T-cell receptors. As previously indicated, the selection of early memory T-cells (CD45RA+&lt;mark&gt;CCR&lt;\/mark&gt;7+) is preferred to minimize tumor microenvironment-induced exhaustion, which is characterized by increased expression of PD-1 and TIM3. The implementation of viral vectors for TCR gene delivery and CRISPR technology for endogenous TCR silencing demonstrates robust genetic engineering approaches that can be adapted to future developments in the field.","c-replace":[""],"ab-name":"Abbreviations","a-name":"Possible_Abbreviations","g-rebookmarkname":"","i-wm":"CCR","d-description":"Word in all caps may be an abbreviation.","k-color":"","f-bookmark":"BMABBRE100322","j-groupid":1},{"b-find":"PD","e-paracontent":"TCR T-cells are autologous CD3+ lymphocytes, primarily CD8+ cells with supportive CD4+ subsets, that have been genetically modified to express high-affinity T-cell receptors. As previously indicated, the selection of early memory T-cells (CD45RA+ CCR7+) is preferred to minimize tumor microenvironment-induced exhaustion, which is characterized by increased expression of&lt;mark&gt;PD&lt;\/mark&gt;-1 and TIM3. The implementation of viral vectors for TCR gene delivery and CRISPR technology for endogenous TCR silencing demonstrates robust genetic engineering approaches that can be adapted to future developments in the field.","c-replace":[""],"ab-name":"Abbreviations","a-name":"Possible_Abbreviations","g-rebookmarkname":"","i-wm":"PD","d-description":"Word in all caps may be an abbreviation.","k-color":"","f-bookmark":"BMABBRE100323","j-groupid":1},{"b-find":"TIM","e-paracontent":"TCR T-cells are autologous CD3+ lymphocytes, primarily CD8+ cells with supportive CD4+ subsets, that have been genetically modified to express high-affinity T-cell receptors. As previously indicated, the selection of early memory T-cells (CD45RA+ CCR7+) is preferred to minimize tumor microenvironment-induced exhaustion, which is characterized by increased expression of PD-1 and&lt;mark&gt;TIM&lt;\/mark&gt;3. The implementation of viral vectors for TCR gene delivery and CRISPR technology for endogenous TCR silencing demonstrates robust genetic engineering approaches that can be adapted to future developments in the field.","c-replace":[""],"ab-name":"Abbreviations","a-name":"Possible_Abbreviations","g-rebookmarkname":"","i-wm":"TIM","d-description":"Word in all caps may be an abbreviation.","k-color":"","f-bookmark":"BMABBRE100324","j-groupid":1},{"b-find":"CRISPR","e-paracontent":"TCR T-cells are autologous CD3+ lymphocytes, primarily CD8+ cells with supportive CD4+ subsets, that have been genetically modified to express high-affinity T-cell receptors. As previously indicated, the selection of early memory T-cells (CD45RA+ CCR7+) is preferred to minimize tumor microenvironment-induced exhaustion, which is characterized by increased expression of PD-1 and TIM3. The implementation of viral vectors for TCR gene delivery and&lt;mark&gt;CRISPR&lt;\/mark&gt; technology for endogenous TCR silencing demonstrates robust genetic engineering approaches that can be adapted to future developments in the field.","c-replace":[""],"ab-name":"Abbreviations","a-name":"Possible_Abbreviations","g-rebookmarkname":"","i-wm":"CRISPR","d-description":"Word in all caps may be an abbreviation.","k-color":"","f-bookmark":"BMABBRE100325","j-groupid":1},{"b-find":"TCR","e-paracontent":"&lt;mark&gt;TCR&lt;\/mark&gt; T-cell therapies are designed to target tumor-specific peptides, such as neoantigens, presented by MHC molecules and have demonstrated clinical benefits in hematologic malignancies and solid tumors. These neoantigens, which frequently originate from tumor-specific mutations, facilitate precise immune system recognition. In contrast to CAR T-cell therapies, TCR approaches are capable of detecting intracellular antigens processed and presented via MHC, thereby broadening the range of tumors that can be effectively targeted. ","c-replace":["T-Cell Receptor (TCR)","TCR"],"ab-name":"Abbreviations","a-name":"Abbreviation","g-rebookmarkname":"","i-wm":"TCR","d-description":"An abbreviation must appear with its expanded form first and can then only be reused.","k-color":"#a24c29","f-bookmark":"BMABBRE100333","j-groupid":3},{"b-find":"MHC","e-paracontent":"TCR T-cell therapies are designed to target tumor-specific peptides, such as neoantigens, presented by&lt;mark&gt;MHC&lt;\/mark&gt; molecules and have demonstrated clinical benefits in hematologic malignancies and solid tumors. These neoantigens, which frequently originate from tumor-specific mutations, facilitate precise immune system recognition. In contrast to CAR T-cell therapies, TCR approaches are capable of detecting intracellular antigens processed and presented via MHC, thereby broadening the range of tumors that can be effectively targeted. ","c-replace":["major histocompatibility complex (MHC)","MHC"],"ab-name":"Abbreviations","a-name":"Abbreviation","g-rebookmarkname":"","i-wm":"MHC","d-description":"An abbreviation must appear with its expanded form first and can then only be reused.","k-color":"#a24c29","f-bookmark":"BMABBRE100334","j-groupid":7},{"b-find":"CAR","e-paracontent":"TCR T-cell therapies are designed to target tumor-specific peptides, such as neoantigens, presented by MHC molecules and have demonstrated clinical benefits in hematologic malignancies and solid tumors. These neoantigens, which frequently originate from tumor-specific mutations, facilitate precise immune system recognition. In contrast to&lt;mark&gt;CAR&lt;\/mark&gt; T-cell therapies, TCR approaches are capable of detecting intracellular antigens processed and presented via MHC, thereby broadening the range of tumors that can be effectively targeted. ","c-replace":["Chimeric Antigen Receptor (CAR)","CAR"],"ab-name":"Abbreviations","a-name":"Abbreviation","g-rebookmarkname":"","i-wm":"CAR","d-description":"An abbreviation must appear with its expanded form first and can then only be reused.","k-color":"#a24c29","f-bookmark":"BMABBRE100335","j-groupid":2},{"b-find":"TCR","e-paracontent":"TCR T-cell therapies are designed to target tumor-specific peptides, such as neoantigens, presented by MHC molecules and have demonstrated clinical benefits in hematologic malignancies and solid tumors. These neoantigens, which frequently originate from tumor-specific mutations, facilitate precise immune system recognition. In contrast to CAR T-cell therapies,&lt;mark&gt;TCR&lt;\/mark&gt; approaches are capable of detecting intracellular antigens processed and presented via MHC, thereby broadening the range of tumors that can be effectively targeted. ","c-replace":["T-Cell Receptor (TCR)","TCR"],"ab-name":"Abbreviations","a-name":"Abbreviation","g-rebookmarkname":"","i-wm":"TCR","d-description":"An abbreviation must appear with its expanded form first and can then only be reused.","k-color":"#a24c29","f-bookmark":"BMABBRE100336","j-groupid":3},{"b-find":"MHC","e-paracontent":"TCR T-cell therapies are designed to target tumor-specific peptides, such as neoantigens, presented by MHC molecules and have demonstrated clinical benefits in hematologic malignancies and solid tumors. These neoantigens, which frequently originate from tumor-specific mutations, facilitate precise immune system recognition. In contrast to CAR T-cell therapies, TCR approaches are capable of detecting intracellular antigens processed and presented via&lt;mark&gt;MHC&lt;\/mark&gt;, thereby broadening the range of tumors that can be effectively targeted. ","c-replace":["major histocompatibility complex (MHC)","MHC"],"ab-name":"Abbreviations","a-name":"Abbreviation","g-rebookmarkname":"","i-wm":"MHC","d-description":"An abbreviation must appear with its expanded form first and can then only be reused.","k-color":"#a24c29","f-bookmark":"BMABBRE100337","j-groupid":7},{"b-find":"TCR","e-paracontent":"&lt;mark&gt;TCR&lt;\/mark&gt; T-cell therapies offer high specificity by targeting intracellular antigens presented on MHC, minimizing off-tumor effects. However, their use is limited by HLA restriction precluding eligibility to patients with matching HLA types. Off-target toxicities from cross-reactivity remain a concern, and tumor resistance can arise through downregulation of MHC molecules. Additionally, the autologous manufacturing process causes treatment delays and variability which poses challenges for timely therapy.","c-replace":["T-Cell Receptor (TCR)","TCR"],"ab-name":"Abbreviations","a-name":"Abbreviation","g-rebookmarkname":"","i-wm":"TCR","d-description":"An abbreviation must appear with its expanded form first and can then only be reused.","k-color":"#a24c29","f-bookmark":"BMABBRE100346","j-groupid":3},{"b-find":"MHC","e-paracontent":"TCR T-cell therapies offer high specificity by targeting intracellular antigens presented on&lt;mark&gt;MHC&lt;\/mark&gt;, minimizing off-tumor effects. However, their use is limited by HLA restriction precluding eligibility to patients with matching HLA types. Off-target toxicities from cross-reactivity remain a concern, and tumor resistance can arise through downregulation of MHC molecules. Additionally, the autologous manufacturing process causes treatment delays and variability which poses challenges for timely therapy.","c-replace":["major histocompatibility complex (MHC)","MHC"],"ab-name":"Abbreviations","a-name":"Abbreviation","g-rebookmarkname":"","i-wm":"MHC","d-description":"An abbreviation must appear with its expanded form first and can then only be reused.","k-color":"#a24c29","f-bookmark":"BMABBRE100347","j-groupid":7},{"b-find":"MHC","e-paracontent":"TCR T-cell therapies offer high specificity by targeting intracellular antigens presented on MHC, minimizing off-tumor effects. However, their use is limited by HLA restriction precluding eligibility to patients with matching HLA types. Off-target toxicities from cross-reactivity remain a concern, and tumor resistance can arise through downregulation of&lt;mark&gt;MHC&lt;\/mark&gt; molecules. Additionally, the autologous manufacturing process causes treatment delays and variability which poses challenges for timely therapy.","c-replace":["major histocompatibility complex (MHC)","MHC"],"ab-name":"Abbreviations","a-name":"Abbreviation","g-rebookmarkname":"","i-wm":"MHC","d-description":"An abbreviation must appear with its expanded form first and can then only be reused.","k-color":"#a24c29","f-bookmark":"BMABBRE100348","j-groupid":7},{"b-find":"HLA","e-paracontent":"TCR T-cell therapies offer high specificity by targeting intracellular antigens presented on MHC, minimizing off-tumor effects. However, their use is limited by&lt;mark&gt;HLA&lt;\/mark&gt; restriction precluding eligibility to patients with matching HLA types. Off-target toxicities from cross-reactivity remain a concern, and tumor resistance can arise through downregulation of MHC molecules. Additionally, the autologous manufacturing process causes treatment delays and variability which poses challenges for timely therapy.","c-replace":[""],"ab-name":"Abbreviations","a-name":"Possible_Abbreviations","g-rebookmarkname":"","i-wm":"HLA","d-description":"Word in all caps may be an abbreviation.","k-color":"","f-bookmark":"BMABBRE100349","j-groupid":1},{"b-find":"HLA","e-paracontent":"TCR T-cell therapies offer high specificity by targeting intracellular antigens presented on MHC, minimizing off-tumor effects. However, their use is limited by HLA restriction precluding eligibility to patients with matching&lt;mark&gt;HLA&lt;\/mark&gt; types. Off-target toxicities from cross-reactivity remain a concern, and tumor resistance can arise through downregulation of MHC molecules. Additionally, the autologous manufacturing process causes treatment delays and variability which poses challenges for timely therapy.","c-replace":[""],"ab-name":"Abbreviations","a-name":"Possible_Abbreviations","g-rebookmarkname":"","i-wm":"HLA","d-description":"Word in all caps may be an abbreviation.","k-color":"","f-bookmark":"BMABBRE100350","j-groupid":1},{"b-find":"tumor microenvironment","e-paracontent":"Current research investigates universal TCRs as a strategy to overcome HLA restrictions, the development of multiplexed TCRs capable of targeting multiple neoantigens, and the integration of checkpoint inhibitor combinations to improve&lt;mark&gt;tumor microenvironment&lt;\/mark&gt; penetration.","c-replace":["tumor microenvironment (TME)","TME"],"ab-name":"Abbreviations","a-name":"Abbreviation_Defined_Twice_or_More","g-rebookmarkname":"","i-wm":"tumor microenvironment","d-description":"An abbreviation is defined more than once. The definition may also be inconsistent.","k-color":"#a24c29","f-bookmark":"BMABBRE100356","j-groupid":11},{"b-find":"HLA","e-paracontent":"Current research investigates universal TCRs as a strategy to overcome&lt;mark&gt;HLA&lt;\/mark&gt; restrictions, the development of multiplexed TCRs capable of targeting multiple neoantigens, and the integration of checkpoint inhibitor combinations to improve tumor microenvironment penetration.","c-replace":[""],"ab-name":"Abbreviations","a-name":"Possible_Abbreviations","g-rebookmarkname":"","i-wm":"HLA","d-description":"Word in all caps may be an abbreviation.","k-color":"","f-bookmark":"BMABBRE100357","j-groupid":1},{"b-find":"Tumor-Infiltrating Lymphocytes (TILs)","e-paracontent":"&lt;H1&lt;mark&gt;Tumor-Infiltrating Lymphocytes (TILs)&lt;\/mark&gt;","c-replace":["Tumor-Infiltrating Lymphocytes (TILs)","TILs"],"ab-name":"Abbreviations","a-name":"Abbreviation_Defined_Twice_or_More","g-rebookmarkname":"","i-wm":"Tumor-Infiltrating Lymphocytes (TILs)","d-description":"An abbreviation is defined more than once. The definition may also be inconsistent.","k-color":"#a24c29","f-bookmark":"BMABBRE100362","j-groupid":4},{"b-find":"TILs","e-paracontent":"TIL therapy involves isolating polyclonal T-cells from a patient\u2019s tumor, expanding them ex vivo, and reinfusing them following lymphodepleting chemotherapy.&lt;mark&gt;TILs&lt;\/mark&gt; are particularly effective at recognizing neoantigens within the tumor microenvironment and in malignancies with high mutational burdens, thereby providing a personalized approach to immunotherapy for various cancers.","c-replace":["Tumor-Infiltrating Lymphocytes (TILs)","TILs"],"ab-name":"Abbreviations","a-name":"Abbreviation","g-rebookmarkname":"","i-wm":"TILs","d-description":"An abbreviation must appear with its expanded form first and can then only be reused.","k-color":"#a24c29","f-bookmark":"BMABBRE100369","j-groupid":4},{"b-find":"tumor microenvironment","e-paracontent":"TIL therapy involves isolating polyclonal T-cells from a patient\u2019s tumor, expanding them ex vivo, and reinfusing them following lymphodepleting chemotherapy. TILs are particularly effective at recognizing neoantigens within the&lt;mark&gt;tumor microenvironment&lt;\/mark&gt; and in malignancies with high mutational burdens, thereby providing a personalized approach to immunotherapy for various cancers.","c-replace":["tumor microenvironment (TME)","TME"],"ab-name":"Abbreviations","a-name":"Abbreviation_Defined_Twice_or_More","g-rebookmarkname":"","i-wm":"tumor microenvironment","d-description":"An abbreviation is defined more than once. The definition may also be inconsistent.","k-color":"#a24c29","f-bookmark":"BMABBRE100370","j-groupid":11},{"b-find":"TIL","e-paracontent":"&lt;mark&gt;TIL&lt;\/mark&gt; therapy involves isolating polyclonal T-cells from a patient\u2019s tumor, expanding them ex vivo, and reinfusing them following lymphodepleting chemotherapy. TILs are particularly effective at recognizing neoantigens within the tumor microenvironment and in malignancies with high mutational burdens, thereby providing a personalized approach to immunotherapy for various cancers.","c-replace":[""],"ab-name":"Abbreviations","a-name":"Possible_Abbreviations","g-rebookmarkname":"","i-wm":"TIL","d-description":"Word in all caps may be an abbreviation.","k-color":"","f-bookmark":"BMABBRE100371","j-groupid":1},{"b-find":"TILs","e-paracontent":"&lt;mark&gt;TILs&lt;\/mark&gt;,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2.4).","c-replace":["Tumor-Infiltrating Lymphocytes (TILs)","TILs"],"ab-name":"Abbreviations","a-name":"Abbreviation","g-rebookmarkname":"","i-wm":"TILs","d-description":"An abbreviation must appear with its expanded form first and can then only be reused.","k-color":"#a24c29","f-bookmark":"BMABBRE100381","j-groupid":4},{"b-find":"MHC","e-paracontent":"TILs, consisting of CD4+ and CD8+ T-cells with native TCRs, recognize neoantigen&lt;mark&gt;MHC&lt;\/mark&gt;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2.4).","c-replace":["major histocompatibility complex (MHC)","MHC"],"ab-name":"Abbreviations","a-name":"Abbreviation","g-rebookmarkname":"","i-wm":"MHC","d-description":"An abbreviation must appear with its expanded form first and can then only be reused.","k-color":"#a24c29","f-bookmark":"BMABBRE100382","j-groupid":7},{"b-find":"TCR","e-paracontent":"TILs, consisting of CD4+ and CD8+ T-cells with native TCRs, recognize neoantigen-MHC complexes on tumor cells.&lt;mark&gt;TCR&lt;\/mark&gt;-CD3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2.4).","c-replace":["T-Cell Receptor (TCR)","TCR"],"ab-name":"Abbreviations","a-name":"Abbreviation","g-rebookmarkname":"","i-wm":"TCR","d-description":"An abbreviation must appear with its expanded form first and can then only be reused.","k-color":"#a24c29","f-bookmark":"BMABBRE100383","j-groupid":3},{"b-find":"TILs","e-paracontent":"TILs,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reactivity.&lt;mark&gt;TILs&lt;\/mark&gt;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2.4).","c-replace":["Tumor-Infiltrating Lymphocytes (TILs)","TILs"],"ab-name":"Abbreviations","a-name":"Abbreviation","g-rebookmarkname":"","i-wm":"TILs","d-description":"An abbreviation must appear with its expanded form first and can then only be reused.","k-color":"#a24c29","f-bookmark":"BMABBRE100384","j-groupid":4},{"b-find":"TME","e-paracontent":"TILs,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the&lt;mark&gt;TME&lt;\/mark&gt; allows TILs to overcome solid tumor barriers and target tumor-specific antigens precisely (Table 2.4).","c-replace":["tumor microenvironment (TME)","TME"],"ab-name":"Abbreviations","a-name":"Abbreviation","g-rebookmarkname":"","i-wm":"TME","d-description":"An abbreviation must appear with its expanded form first and can then only be reused.","k-color":"#a24c29","f-bookmark":"BMABBRE100385","j-groupid":11},{"b-find":"TILs","e-paracontent":"TILs,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allows&lt;mark&gt;TILs&lt;\/mark&gt; to overcome solid tumor barriers and target tumor-specific antigens precisely (Table 2.4).","c-replace":["Tumor-Infiltrating Lymphocytes (TILs)","TILs"],"ab-name":"Abbreviations","a-name":"Abbreviation","g-rebookmarkname":"","i-wm":"TILs","d-description":"An abbreviation must appear with its expanded form first and can then only be reused.","k-color":"#a24c29","f-bookmark":"BMABBRE100386","j-groupid":4},{"b-find":"CD","e-paracontent":"TILs, consisting of&lt;mark&gt;CD&lt;\/mark&gt;4+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2.4).","c-replace":[""],"ab-name":"Abbreviations","a-name":"Possible_Abbreviations","g-rebookmarkname":"","i-wm":"CD","d-description":"Word in all caps may be an abbreviation.","k-color":"","f-bookmark":"BMABBRE100387","j-groupid":1},{"b-find":"CD","e-paracontent":"TILs, consisting of CD4+ and&lt;mark&gt;CD&lt;\/mark&gt;8+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2.4).","c-replace":[""],"ab-name":"Abbreviations","a-name":"Possible_Abbreviations","g-rebookmarkname":"","i-wm":"CD","d-description":"Word in all caps may be an abbreviation.","k-color":"","f-bookmark":"BMABBRE100388","j-groupid":1},{"b-find":"CD","e-paracontent":"TILs, consisting of CD4+ and CD8+ T-cells with native TCRs, recognize neoantigen-MHC complexes on tumor cells. TCR&lt;mark&gt;CD&lt;\/mark&gt;3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2.4).","c-replace":[""],"ab-name":"Abbreviations","a-name":"Possible_Abbreviations","g-rebookmarkname":"","i-wm":"CD","d-description":"Word in all caps may be an abbreviation.","k-color":"","f-bookmark":"BMABBRE100389","j-groupid":1},{"b-find":"ZAP","e-paracontent":"TILs, consisting of CD4+ and CD8+ T-cells with native TCRs, recognize neoantigen-MHC complexes on tumor cells. TCR-CD3 signaling via ITAMS activates&lt;mark&gt;ZAP&lt;\/mark&gt;70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2.4).","c-replace":[""],"ab-name":"Abbreviations","a-name":"Possible_Abbreviations","g-rebookmarkname":"","i-wm":"ZAP","d-description":"Word in all caps may be an abbreviation.","k-color":"","f-bookmark":"BMABBRE100390","j-groupid":1},{"b-find":"CD","e-paracontent":"TILs, consisting of CD4+ and CD8+ T-cells with native TCRs, recognize neoantigen-MHC complexes on tumor cells. TCR-CD3 signaling via ITAMS activates ZAP70 and triggers effector functions. A higher&lt;mark&gt;CD&lt;\/mark&gt;8:CD4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2.4).","c-replace":[""],"ab-name":"Abbreviations","a-name":"Possible_Abbreviations","g-rebookmarkname":"","i-wm":"CD","d-description":"Word in all caps may be an abbreviation.","k-color":"","f-bookmark":"BMABBRE100391","j-groupid":1},{"b-find":"CD","e-paracontent":"TILs, consisting of CD4+ and CD8+ T-cells with native TCRs, recognize neoantigen-MHC complexes on tumor cells. TCR-CD3 signaling via ITAMS activates ZAP70 and triggers effector functions. A higher CD8&lt;mark&gt;CD&lt;\/mark&gt;4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2.4).","c-replace":[""],"ab-name":"Abbreviations","a-name":"Possible_Abbreviations","g-rebookmarkname":"","i-wm":"CD","d-description":"Word in all caps may be an abbreviation.","k-color":"","f-bookmark":"BMABBRE100392","j-groupid":1},{"b-find":"PD","e-paracontent":"TILs, consisting of CD4+ and CD8+ T-cells with native TCRs, recognize neoantigen-MHC complexes on tumor cells. TCR-CD3 signaling via ITAMS activates ZAP70 and triggers effector functions. A higher CD8:CD4 ratio and&lt;mark&gt;PD&lt;\/mark&gt;-1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2.4).","c-replace":[""],"ab-name":"Abbreviations","a-name":"Possible_Abbreviations","g-rebookmarkname":"","i-wm":"PD","d-description":"Word in all caps may be an abbreviation.","k-color":"","f-bookmark":"BMABBRE100393","j-groupid":1},{"b-find":"IFN","e-paracontent":"TILs,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cytokines&lt;mark&gt;IFN&lt;\/mark&gt;-γ, TNF-α, IL-2, and IL-6 which may cause cytokine mediated toxicities. Their ability to infiltrate the TME allows TILs to overcome solid tumor barriers and target tumor-specific antigens precisely (Table 2.4).","c-replace":[""],"ab-name":"Abbreviations","a-name":"Possible_Abbreviations","g-rebookmarkname":"","i-wm":"IFN","d-description":"Word in all caps may be an abbreviation.","k-color":"","f-bookmark":"BMABBRE100394","j-groupid":1},{"b-find":"TNF","e-paracontent":"TILs,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IFN-γ,&lt;mark&gt;TNF&lt;\/mark&gt;-α, IL-2, and IL-6 which may cause cytokine mediated toxicities. Their ability to infiltrate the TME allows TILs to overcome solid tumor barriers and target tumor-specific antigens precisely (Table 2.4).","c-replace":[""],"ab-name":"Abbreviations","a-name":"Possible_Abbreviations","g-rebookmarkname":"","i-wm":"TNF","d-description":"Word in all caps may be an abbreviation.","k-color":"","f-bookmark":"BMABBRE100395","j-groupid":1},{"b-find":"IL","e-paracontent":"TILs,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TNF-α,&lt;mark&gt;IL&lt;\/mark&gt;-2, and IL-6 which may cause cytokine mediated toxicities. Their ability to infiltrate the TME allows TILs to overcome solid tumor barriers and target tumor-specific antigens precisely (Table 2.4).","c-replace":[""],"ab-name":"Abbreviations","a-name":"Possible_Abbreviations","g-rebookmarkname":"","i-wm":"IL","d-description":"Word in all caps may be an abbreviation.","k-color":"","f-bookmark":"BMABBRE100396","j-groupid":1},{"b-find":"IL","e-paracontent":"TILs, consisting of CD4+ and CD8+ T-cells with native TCRs, recognize neoantigen-MHC complexes on tumor cells. TCR-CD3 signaling via ITAMS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and&lt;mark&gt;IL&lt;\/mark&gt;-6 which may cause cytokine mediated toxicities. Their ability to infiltrate the TME allows TILs to overcome solid tumor barriers and target tumor-specific antigens precisely (Table 2.4).","c-replace":[""],"ab-name":"Abbreviations","a-name":"Possible_Abbreviations","g-rebookmarkname":"","i-wm":"IL","d-description":"Word in all caps may be an abbreviation.","k-color":"","f-bookmark":"BMABBRE100397","j-groupid":1},{"b-find":"ITAMS","e-paracontent":"TILs, consisting of CD4+ and CD8+ T-cells with native TCRs, recognize neoantigen-MHC complexes on tumor cells. TCR-CD3 signaling via&lt;mark&gt;ITAMS&lt;\/mark&gt; activates ZAP70 and triggers effector functions. A higher CD8:CD4 ratio and PD-1 expression are linked to stronger antitumor responses and neoantigen reactivity. TILs induce apoptosis through perforins and granzymes resulting in the production of immunogenic cytokines IFN-γ, TNF-α, IL-2, and IL-6 which may cause cytokine mediated toxicities. Their ability to infiltrate the TME allows TILs to overcome solid tumor barriers and target tumor-specific antigens precisely (Table 2.4).","c-replace":["immunoreceptor tyrosine-based activation motifs (ITAMs)","ITAMS","itams","Itams"],"ab-name":"Abbreviations","a-name":"Two_Forms","g-rebookmarkname":"","i-wm":"ITAMS","d-description":"An abbreviation that is not spelled consistently in the same document/book.","k-color":"#a24c29","f-bookmark":"BMABBRE100398","j-groupid":10},{"b-find":"TILs","e-paracontent":"&lt;mark&gt;TILs&lt;\/mark&gt; are autologous CD3\u207a T-cells, usually enriched for a CD45RO\u207a memory phenotype, and are isolated from tumor biopsies through enzymatic digestion. Stem-like TILs (CD39\u207bCD69\u207b) are associated with persistence and expansion, while differentiated CD39\u207aCD69\u207a subsets are typically neoantigen-reactive and participate in tumor cell targeting. This functional variation allows for both extended presence and potent antitumor response. ","c-replace":["Tumor-Infiltrating Lymphocytes (TILs)","TILs"],"ab-name":"Abbreviations","a-name":"Abbreviation","g-rebookmarkname":"","i-wm":"TILs","d-description":"An abbreviation must appear with its expanded form first and can then only be reused.","k-color":"#a24c29","f-bookmark":"BMABBRE100419","j-groupid":4},{"b-find":"TILs","e-paracontent":"TILs are autologous CD3\u207a T-cells, usually enriched for a CD45RO\u207a memory phenotype, and are isolated from tumor biopsies through enzymatic digestion. Stem-like&lt;mark&gt;TILs&lt;\/mark&gt; (CD39\u207bCD69\u207b) are associated with persistence and expansion, while differentiated CD39\u207aCD69\u207a subsets are typically neoantigen-reactive and participate in tumor cell targeting. This functional variation allows for both extended presence and potent antitumor response. ","c-replace":["Tumor-Infiltrating Lymphocytes (TILs)","TILs"],"ab-name":"Abbreviations","a-name":"Abbreviation","g-rebookmarkname":"","i-wm":"TILs","d-description":"An abbreviation must appear with its expanded form first and can then only be reused.","k-color":"#a24c29","f-bookmark":"BMABBRE100420","j-groupid":4},{"b-find":"CD","e-paracontent":"TILs are autologous&lt;mark&gt;CD&lt;\/mark&gt;3\u207a T-cells, usually enriched for a CD45RO\u207a memory phenotype, and are isolated from tumor biopsies through enzymatic digestion. Stem-like TILs (CD39\u207bCD69\u207b) are associated with persistence and expansion, while differentiated CD39\u207aCD69\u207a subsets are typically neoantigen-reactive and participate in tumor cell targeting. This functional variation allows for both extended presence and potent antitumor response. ","c-replace":[""],"ab-name":"Abbreviations","a-name":"Possible_Abbreviations","g-rebookmarkname":"","i-wm":"CD","d-description":"Word in all caps may be an abbreviation.","k-color":"","f-bookmark":"BMABBRE100421","j-groupid":1},{"b-find":"CD","e-paracontent":"TILs are autologous CD3\u207a T-cells, usually enriched for a&lt;mark&gt;CD&lt;\/mark&gt;45RO\u207a memory phenotype, and are isolated from tumor biopsies through enzymatic digestion. Stem-like TILs (CD39\u207bCD69\u207b) are associated with persistence and expansion, while differentiated CD39\u207aCD69\u207a subsets are typically neoantigen-reactive and participate in tumor cell targeting. This functional variation allows for both extended presence and potent antitumor response. ","c-replace":[""],"ab-name":"Abbreviations","a-name":"Possible_Abbreviations","g-rebookmarkname":"","i-wm":"CD","d-description":"Word in all caps may be an abbreviation.","k-color":"","f-bookmark":"BMABBRE100422","j-groupid":1},{"b-find":"RO","e-paracontent":"TILs are autologous CD3\u207a T-cells, usually enriched for a CD4&lt;mark&gt;RO&lt;\/mark&gt;\u207a memory phenotype, and are isolated from tumor biopsies through enzymatic digestion. Stem-like TILs (CD39\u207bCD69\u207b) are associated with persistence and expansion, while differentiated CD39\u207aCD69\u207a subsets are typically neoantigen-reactive and participate in tumor cell targeting. This functional variation allows for both extended presence and potent antitumor response. ","c-replace":[""],"ab-name":"Abbreviations","a-name":"Possible_Abbreviations","g-rebookmarkname":"","i-wm":"RO","d-description":"Word in all caps may be an abbreviation.","k-color":"","f-bookmark":"BMABBRE100423","j-groupid":1},{"b-find":"CD","e-paracontent":"TILs are autologous CD3\u207a T-cells, usually enriched for a CD45RO\u207a memory phenotype, and are isolated from tumor biopsies through enzymatic digestion. Stem-like TILs &lt;mark&gt;CD&lt;\/mark&gt;39\u207bCD69\u207b) are associated with persistence and expansion, while differentiated CD39\u207aCD69\u207a subsets are typically neoantigen-reactive and participate in tumor cell targeting. This functional variation allows for both extended presence and potent antitumor response. ","c-replace":[""],"ab-name":"Abbreviations","a-name":"Possible_Abbreviations","g-rebookmarkname":"","i-wm":"CD","d-description":"Word in all caps may be an abbreviation.","k-color":"","f-bookmark":"BMABBRE100424","j-groupid":1},{"b-find":"CD","e-paracontent":"TILs are autologous CD3\u207a T-cells, usually enriched for a CD45RO\u207a memory phenotype, and are isolated from tumor biopsies through enzymatic digestion. Stem-like TILs (CD39&lt;mark&gt;CD&lt;\/mark&gt;69\u207b) are associated with persistence and expansion, while differentiated CD39\u207aCD69\u207a subsets are typically neoantigen-reactive and participate in tumor cell targeting. This functional variation allows for both extended presence and potent antitumor response. ","c-replace":[""],"ab-name":"Abbreviations","a-name":"Possible_Abbreviations","g-rebookmarkname":"","i-wm":"CD","d-description":"Word in all caps may be an abbreviation.","k-color":"","f-bookmark":"BMABBRE100425","j-groupid":1},{"b-find":"CD","e-paracontent":"TILs are autologous CD3\u207a T-cells, usually enriched for a CD45RO\u207a memory phenotype, and are isolated from tumor biopsies through enzymatic digestion. Stem-like TILs (CD39\u207bCD69\u207b) are associated with persistence and expansion, while differentiated&lt;mark&gt;CD&lt;\/mark&gt;39\u207aCD69\u207a subsets are typically neoantigen-reactive and participate in tumor cell targeting. This functional variation allows for both extended presence and potent antitumor response. ","c-replace":[""],"ab-name":"Abbreviations","a-name":"Possible_Abbreviations","g-rebookmarkname":"","i-wm":"CD","d-description":"Word in all caps may be an abbreviation.","k-color":"","f-bookmark":"BMABBRE100426","j-groupid":1},{"b-find":"CD","e-paracontent":"TILs are autologous CD3\u207a T-cells, usually enriched for a CD45RO\u207a memory phenotype, and are isolated from tumor biopsies through enzymatic digestion. Stem-like TILs (CD39\u207bCD69\u207b) are associated with persistence and expansion, while differentiated CD39&lt;mark&gt;CD&lt;\/mark&gt;69\u207a subsets are typically neoantigen-reactive and participate in tumor cell targeting. This functional variation allows for both extended presence and potent antitumor response. ","c-replace":[""],"ab-name":"Abbreviations","a-name":"Possible_Abbreviations","g-rebookmarkname":"","i-wm":"CD","d-description":"Word in all caps may be an abbreviation.","k-color":"","f-bookmark":"BMABBRE100427","j-groupid":1},{"b-find":"TILs","e-paracontent":"&lt;mark&gt;TILs&lt;\/mark&gt; have been observed to be active in solid tumors, particularly in diseases characterized by a high tumor mutational burden.","c-replace":["Tumor-Infiltrating Lymphocytes (TILs)","TILs"],"ab-name":"Abbreviations","a-name":"Abbreviation","g-rebookmarkname":"","i-wm":"TILs","d-description":"An abbreviation must appear with its expanded form first and can then only be reused.","k-color":"#a24c29","f-bookmark":"BMABBRE100437","j-groupid":4},{"b-find":"TILs","e-paracontent":"&lt;mark&gt;TILs&lt;\/mark&gt; enable targeted neoantigen recognition and efficient TME infiltration, but their use is limited by the need for resectable tumors, intensive lymphodepletion, toxic cytokine support (high dose IL-2), and lengthy manufacturing which restricts scalability.","c-replace":["Tumor-Infiltrating Lymphocytes (TILs)","TILs"],"ab-name":"Abbreviations","a-name":"Abbreviation","g-rebookmarkname":"","i-wm":"TILs","d-description":"An abbreviation must appear with its expanded form first and can then only be reused.","k-color":"#a24c29","f-bookmark":"BMABBRE100443","j-groupid":4},{"b-find":"TME","e-paracontent":"TILs enable targeted neoantigen recognition and efficient&lt;mark&gt;TME&lt;\/mark&gt; infiltration, but their use is limited by the need for resectable tumors, intensive lymphodepletion, toxic cytokine support (high dose IL-2), and lengthy manufacturing which restricts scalability.","c-replace":["tumor microenvironment (TME)","TME"],"ab-name":"Abbreviations","a-name":"Abbreviation","g-rebookmarkname":"","i-wm":"TME","d-description":"An abbreviation must appear with its expanded form first and can then only be reused.","k-color":"#a24c29","f-bookmark":"BMABBRE100444","j-groupid":11},{"b-find":"IL","e-paracontent":"TILs enable targeted neoantigen recognition and efficient TME infiltration, but their use is limited by the need for resectable tumors, intensive lymphodepletion, toxic cytokine support (high dose&lt;mark&gt;IL&lt;\/mark&gt;-2), and lengthy manufacturing which restricts scalability.","c-replace":[""],"ab-name":"Abbreviations","a-name":"Possible_Abbreviations","g-rebookmarkname":"","i-wm":"IL","d-description":"Word in all caps may be an abbreviation.","k-color":"","f-bookmark":"BMABBRE100445","j-groupid":1},{"b-find":"TILs","e-paracontent":"Current research focuses on the selection of neoantigen-specific&lt;mark&gt;TILs&lt;\/mark&gt;, PD-1/CISH (Cytokine-Inducible SH2-containing protein) gene knockouts, advanced gene editing for targeted therapies, alternative cytokine stimulation such as interleukin-15 (IL-15), and combinations with immune checkpoint inhibitors (ICIs) to improve persistence and efficacy within the TME.","c-replace":["Tumor-Infiltrating Lymphocytes (TILs)","TILs"],"ab-name":"Abbreviations","a-name":"Abbreviation","g-rebookmarkname":"","i-wm":"TILs","d-description":"An abbreviation must appear with its expanded form first and can then only be reused.","k-color":"#a24c29","f-bookmark":"BMABBRE100452","j-groupid":4},{"b-find":"TME","e-paracontent":"Current research focuses on the selection of neoantigen-specific TILs, PD-1/CISH (Cytokine-Inducible SH2-containing protein) gene knockouts, advanced gene editing for targeted therapies, alternative cytokine stimulation such as interleukin-15 (IL-15), and combinations with immune checkpoint inhibitors (ICIs) to improve persistence and efficacy within the&lt;mark&gt;TME&lt;\/mark&gt;.","c-replace":["tumor microenvironment (TME)","TME"],"ab-name":"Abbreviations","a-name":"Abbreviation","g-rebookmarkname":"","i-wm":"TME","d-description":"An abbreviation must appear with its expanded form first and can then only be reused.","k-color":"#a24c29","f-bookmark":"BMABBRE100453","j-groupid":11},{"b-find":"immune checkpoint inhibitors (ICIs)","e-paracontent":"Current research focuses on the selection of neoantigen-specific TILs, PD-1/CISH (Cytokine-Inducible SH2-containing protein) gene knockouts, advanced gene editing for targeted therapies, alternative cytokine stimulation such as interleukin-15 (IL-15), and combinations with&lt;mark&gt;immune checkpoint inhibitors (ICIs)&lt;\/mark&gt; to improve persistence and efficacy within the TME.","c-replace":["immune checkpoint inhibitors (ICIs)","ICIs"],"ab-name":"Abbreviations","a-name":"Abbreviation_Defined_Twice_or_More","g-rebookmarkname":"","i-wm":"immune checkpoint inhibitors (ICIs)","d-description":"An abbreviation is defined more than once. The definition may also be inconsistent.","k-color":"#a24c29","f-bookmark":"BMABBRE100454","j-groupid":12},{"b-find":"PD","e-paracontent":"Current research focuses on the selection of neoantigen-specific TILs,&lt;mark&gt;PD&lt;\/mark&gt;-1/CISH (Cytokine-Inducible SH2-containing protein) gene knockouts, advanced gene editing for targeted therapies, alternative cytokine stimulation such as interleukin-15 (IL-15), and combinations with immune checkpoint inhibitors (ICIs) to improve persistence and efficacy within the TME.","c-replace":[""],"ab-name":"Abbreviations","a-name":"Possible_Abbreviations","g-rebookmarkname":"","i-wm":"PD","d-description":"Word in all caps may be an abbreviation.","k-color":"","f-bookmark":"BMABBRE100455","j-groupid":1},{"b-find":"CISH","e-paracontent":"Current research focuses on the selection of neoantigen-specific TILs, PD-1&lt;mark&gt;CISH&lt;\/mark&gt; (Cytokine-Inducible SH2-containing protein) gene knockouts, advanced gene editing for targeted therapies, alternative cytokine stimulation such as interleukin-15 (IL-15), and combinations with immune checkpoint inhibitors (ICIs) to improve persistence and efficacy within the TME.","c-replace":[""],"ab-name":"Abbreviations","a-name":"Possible_Abbreviations","g-rebookmarkname":"","i-wm":"CISH","d-description":"Word in all caps may be an abbreviation.","k-color":"","f-bookmark":"BMABBRE100456","j-groupid":1},{"b-find":"SH","e-paracontent":"Current research focuses on the selection of neoantigen-specific TILs, PD-1/CISH (Cytokine-Inducible&lt;mark&gt;SH&lt;\/mark&gt;2-containing protein) gene knockouts, advanced gene editing for targeted therapies, alternative cytokine stimulation such as interleukin-15 (IL-15), and combinations with immune checkpoint inhibitors (ICIs) to improve persistence and efficacy within the TME.","c-replace":[""],"ab-name":"Abbreviations","a-name":"Possible_Abbreviations","g-rebookmarkname":"","i-wm":"SH","d-description":"Word in all caps may be an abbreviation.","k-color":"","f-bookmark":"BMABBRE100457","j-groupid":1},{"b-find":"IL","e-paracontent":"Current research focuses on the selection of neoantigen-specific TILs, PD-1/CISH (Cytokine-Inducible SH2-containing protein) gene knockouts, advanced gene editing for targeted therapies, alternative cytokine stimulation such as interleukin-15 &lt;mark&gt;IL&lt;\/mark&gt;-15), and combinations with immune checkpoint inhibitors (ICIs) to improve persistence and efficacy within the TME.","c-replace":[""],"ab-name":"Abbreviations","a-name":"Possible_Abbreviations","g-rebookmarkname":"","i-wm":"IL","d-description":"Word in all caps may be an abbreviation.","k-color":"","f-bookmark":"BMABBRE100458","j-groupid":1},{"b-find":"Natural Killer (NK)","e-paracontent":"&lt;H1&lt;mark&gt;Natural Killer (NK)&lt;\/mark&gt; Cell-Based Therapies","c-replace":["Natural Killer (NK)","NK"],"ab-name":"Abbreviations","a-name":"Abbreviation_Defined_Twice_or_More","g-rebookmarkname":"","i-wm":"Natural Killer (NK)","d-description":"An abbreviation is defined more than once. The definition may also be inconsistent.","k-color":"#a24c29","f-bookmark":"BMABBRE100470","j-groupid":5},{"b-find":"NK","e-paracontent":"&lt;mark&gt;NK&lt;\/mark&gt; cells constitute approximately 5-15% of peripheral blood lymphocytes and serve as innate immune effectors, targeting tumor cells primarily via \u201cmissing self\u201d recognition of those exhibiting decreased MHC class I expression. Their limited propensity to induce GvHD has facilitated the development of allogeneic, off-the-shelf NK cell therapies. This adaptability supports their utility in both hematological malignancies and solid tumors. ","c-replace":["Natural Killer (NK)","NK"],"ab-name":"Abbreviations","a-name":"Abbreviation","g-rebookmarkname":"","i-wm":"NK","d-description":"An abbreviation must appear with its expanded form first and can then only be reused.","k-color":"#a24c29","f-bookmark":"BMABBRE100477","j-groupid":5},{"b-find":"MHC","e-paracontent":"NK cells constitute approximately 5-15% of peripheral blood lymphocytes and serve as innate immune effectors, targeting tumor cells primarily via \u201cmissing self\u201d recognition of those exhibiting decreased&lt;mark&gt;MHC&lt;\/mark&gt; class I expression. Their limited propensity to induce GvHD has facilitated the development of allogeneic, off-the-shelf NK cell therapies. This adaptability supports their utility in both hematological malignancies and solid tumors. ","c-replace":["major histocompatibility complex (MHC)","MHC"],"ab-name":"Abbreviations","a-name":"Abbreviation","g-rebookmarkname":"","i-wm":"MHC","d-description":"An abbreviation must appear with its expanded form first and can then only be reused.","k-color":"#a24c29","f-bookmark":"BMABBRE100478","j-groupid":7},{"b-find":"NK","e-paracontent":"NK cells constitute approximately 5-15% of peripheral blood lymphocytes and serve as innate immune effectors, targeting tumor cells primarily via \u201cmissing self\u201d recognition of those exhibiting decreased MHC class I expression. Their limited propensity to induce GvHD has facilitated the development of allogeneic, off-the-shelf&lt;mark&gt;NK&lt;\/mark&gt; cell therapies. This adaptability supports their utility in both hematological malignancies and solid tumors. ","c-replace":["Natural Killer (NK)","NK"],"ab-name":"Abbreviations","a-name":"Abbreviation","g-rebookmarkname":"","i-wm":"NK","d-description":"An abbreviation must appear with its expanded form first and can then only be reused.","k-color":"#a24c29","f-bookmark":"BMABBRE100479","j-groupid":5},{"b-find":"HD","e-paracontent":"NK cells constitute approximately 5-15% of peripheral blood lymphocytes and serve as innate immune effectors, targeting tumor cells primarily via \u201cmissing self\u201d recognition of those exhibiting decreased MHC class I expression. Their limited propensity to induce G&lt;mark&gt;HD&lt;\/mark&gt; has facilitated the development of allogeneic, off-the-shelf NK cell therapies. This adaptability supports their utility in both hematological malignancies and solid tumors. ","c-replace":[""],"ab-name":"Abbreviations","a-name":"Possible_Abbreviations","g-rebookmarkname":"","i-wm":"HD","d-description":"Word in all caps may be an abbreviation.","k-color":"","f-bookmark":"BMABBRE100480","j-groupid":1},{"b-find":"NK","e-paracontent":"&lt;mark&gt;NK&lt;\/mark&gt; cells detect stress-induced ligands such as MHC class I polypeptide-related sequence A and B (MICA A/B) on infected or transformed cells via activating receptors including Natural Killer Group 2 Member D (NKG2D) and Natural Killer cell protein (NKp46). Inhibitory receptors, notably killer immunoglobulin-like receptors (KIRs), recognize MHC class I molecules to prevent unintended damage to healthy cells. The Fc receptor CD16 facilitates antibody-dependent cellular cytotoxicity (ADCC) by binding to antibodies attached to target cells. NK cells primarily initiate apoptosis through the release of perforins and granzymes, while also engaging extrinsic apoptotic pathways mediated by Fas ligand (FasL) and TNF-related apoptosis-inducing ligand (TRAIL). ","c-replace":["Natural Killer (NK)","NK"],"ab-name":"Abbreviations","a-name":"Abbreviation","g-rebookmarkname":"","i-wm":"NK","d-description":"An abbreviation must appear with its expanded form first and can then only be reused.","k-color":"#a24c29","f-bookmark":"BMABBRE100486","j-groupid":5},{"b-find":"MHC","e-paracontent":"NK cells detect stress-induced ligands such as&lt;mark&gt;MHC&lt;\/mark&gt; class I polypeptide-related sequence A and B (MICA A/B) on infected or transformed cells via activating receptors including Natural Killer Group 2 Member D (NKG2D) and Natural Killer cell protein (NKp46). Inhibitory receptors, notably killer immunoglobulin-like receptors (KIRs), recognize MHC class I molecules to prevent unintended damage to healthy cells. The Fc receptor CD16 facilitates antibody-dependent cellular cytotoxicity (ADCC) by binding to antibodies attached to target cells. NK cells primarily initiate apoptosis through the release of perforins and granzymes, while also engaging extrinsic apoptotic pathways mediated by Fas ligand (FasL) and TNF-related apoptosis-inducing ligand (TRAIL). ","c-replace":["major histocompatibility complex (MHC)","MHC"],"ab-name":"Abbreviations","a-name":"Abbreviation","g-rebookmarkname":"","i-wm":"M&lt;\/span&gt;&lt;span style=\"font-family:Times New Roman; font-size:12pt\"&gt;HC","d-description":"An abbreviation must appear with its expanded form first and can then only be reused.","k-color":"#a24c29","f-bookmark":"BMABBRE100487","j-groupid":7},{"b-find":"antibody-dependent cellular cytotoxicity (ADCC)","e-paracontent":"NK cells detect stress-induced ligands such as MHC class I polypeptide-related sequence A and B (MICA A/B) on infected or transformed cells via activating receptors including Natural Killer Group 2 Member D (NKG2D) and Natural Killer cell protein (NKp46). Inhibitory receptors, notably killer immunoglobulin-like receptors (KIRs), recognize MHC class I molecules to prevent unintended damage to healthy cells. The Fc receptor CD16 facilitates&lt;mark&gt;antibody-dependent cellular cytotoxicity (ADCC)&lt;\/mark&gt; by binding to antibodies attached to target cells. NK cells primarily initiate apoptosis through the release of perforins and granzymes, while also engaging extrinsic apoptotic pathways mediated by Fas ligand (FasL) and TNF-related apoptosis-inducing ligand (TRAIL). ","c-replace":["antibody-dependent cellular cytotoxicity (ADCC)","ADCC"],"ab-name":"Abbreviations","a-name":"Abbreviation","g-rebookmarkname":"","i-wm":"antibody-dependent cellular cytotoxicity (ADCC)","d-description":"An abbreviation must appear with its expanded form first and can then only be reused.","k-color":"#a24c29","f-bookmark":"BMABBRE100488","j-groupid":14},{"b-find":"NK","e-paracontent":"NK cells detect stress-induced ligands such as MHC class I polypeptide-related sequence A and B (MICA A/B) on infected or transformed cells via activating receptors including Natural Killer Group 2 Member D (NKG2D) and Natural Killer cell protein (NKp46). Inhibitory receptors, notably killer immunoglobulin-like receptors (KIRs), recognize MHC class I molecules to prevent unintended damage to healthy cells. The Fc receptor CD16 facilitates antibody-dependent cellular cytotoxicity (ADCC) by binding to antibodies attached to target cells.&lt;mark&gt;NK&lt;\/mark&gt; cells primarily initiate apoptosis through the release of perforins and granzymes, while also engaging extrinsic apoptotic pathways mediated by Fas ligand (FasL) and TNF-related apoptosis-inducing ligand (TRAIL). ","c-replace":["Natural Killer (NK)","NK"],"ab-name":"Abbreviations","a-name":"Abbreviation","g-rebookmarkname":"","i-wm":"NK","d-description":"An abbreviation must appear with its expanded form first and can then only be reused.","k-color":"#a24c29","f-bookmark":"BMABBRE100489","j-groupid":5},{"b-find":"TNF-related apoptosis-inducing ligand (TRAIL)","e-paracontent":"NK cells detect stress-induced ligands such as MHC class I polypeptide-related sequence A and B (MICA A/B) on infected or transformed cells via activating receptors including Natural Killer Group 2 Member D (NKG2D) and Natural Killer cell protein (NKp46). Inhibitory receptors, notably killer immunoglobulin-like receptors (KIRs), recognize MHC class I molecules to prevent unintended damage to healthy cells. The Fc receptor CD16 facilitates antibody-dependent cellular cytotoxicity (ADCC) by binding to antibodies attached to target cells. NK cells primarily initiate apoptosis through the release of perforins and granzymes, while also engaging extrinsic apoptotic pathways mediated by Fas ligand (FasL) and&lt;mark&gt;TNF-related apoptosis-inducing ligand (TRAIL)&lt;\/mark&gt;. ","c-replace":["TNF-related apoptosis-inducing ligand (TRAIL)","TRAIL"],"ab-name":"Abbreviations","a-name":"Abbreviation","g-rebookmarkname":"","i-wm":"TNF-related apoptosis-inducing ligand (TRAIL)","d-description":"An abbreviation must appear with its expanded form first and can then only be reused.","k-color":"#a24c29","f-bookmark":"BMABBRE100490","j-groupid":15},{"b-find":"Natural Killer","e-paracontent":"NK cells detect stress-induced ligands such as MHC class I polypeptide-related sequence A and B (MICA A/B) on infected or transformed cells via activating receptors including&lt;mark&gt;Natural Killer&lt;\/mark&gt; Group 2 Member D (NKG2D) and Natural Killer cell protein (NKp46). Inhibitory receptors, notably killer immunoglobulin-like receptors (KIRs), recognize MHC class I molecules to prevent unintended damage to healthy cells. The Fc receptor CD16 facilitates antibody-dependent cellular cytotoxicity (ADCC) by binding to antibodies attached to target cells. NK cells primarily initiate apoptosis through the release of perforins and granzymes, while also engaging extrinsic apoptotic pathways mediated by Fas ligand (FasL) and TNF-related apoptosis-inducing ligand (TRAIL). ","c-replace":["Natural Killer (NK)","NK"],"ab-name":"Abbreviations","a-name":"Abbreviation_Defined_Twice_or_More","g-rebookmarkname":"","i-wm":"Natural Killer","d-description":"An abbreviation is defined more than once. The definition may also be inconsistent.","k-color":"#a24c29","f-bookmark":"BMABBRE100491","j-groupid":5},{"b-find":"Natural Killer","e-paracontent":"NK cells detect stress-induced ligands such as MHC class I polypeptide-related sequence A and B (MICA A/B) on infected or transformed cells via activating receptors including Natural Killer Group 2 Member D (NKG2D) and&lt;mark&gt;Natural Killer&lt;\/mark&gt; cell protein (NKp46). Inhibitory receptors, notably killer immunoglobulin-like receptors (KIRs), recognize MHC class I molecules to prevent unintended damage to healthy cells. The Fc receptor CD16 facilitates antibody-dependent cellular cytotoxicity (ADCC) by binding to antibodies attached to target cells. NK cells primarily initiate apoptosis through the release of perforins and granzymes, while also engaging extrinsic apoptotic pathways mediated by Fas ligand (FasL) and TNF-related apoptosis-inducing ligand (TRAIL). ","c-replace":["Natural Killer (NK)","NK"],"ab-name":"Abbreviations","a-name":"Abbreviation_Defined_Twice_or_More","g-rebookmarkname":"","i-wm":"Natural Killer","d-description":"An abbreviation is defined more than once. The definition may also be inconsistent.","k-color":"#a24c29","f-bookmark":"BMABBRE100492","j-groupid":5},{"b-find":"killer immunoglobulin-like receptors (KIRs)","e-paracontent":"NK cells detect stress-induced ligands such as MHC class I polypeptide-related sequence A and B (MICA A/B) on infected or transformed cells via activating receptors including Natural Killer Group 2 Member D (NKG2D) and Natural Killer cell protein (NKp46). Inhibitory receptors, notably&lt;mark&gt;killer immunoglobulin-like receptors (KIRs)&lt;\/mark&gt;, recognize MHC class I molecules to prevent unintended damage to healthy cells. The Fc receptor CD16 facilitates antibody-dependent cellular cytotoxicity (ADCC) by binding to antibodies attached to target cells. NK cells primarily initiate apoptosis through the release of perforins and granzymes, while also engaging extrinsic apoptotic pathways mediated by Fas ligand (FasL) and TNF-related apoptosis-inducing ligand (TRAIL). ","c-replace":["killer immunoglobulin-like receptors (KIRs)","KIRs"],"ab-name":"Abbreviations","a-name":"Abbreviation_Defined_Twice_or_More","g-rebookmarkname":"","i-wm":"killer immunoglobulin-like receptors (KIRs)","d-description":"An abbreviation is defined more than once. The definition may also be inconsistent.","k-color":"#a24c29","f-bookmark":"BMABBRE100493","j-groupid":13},{"b-find":"MICA","e-paracontent":"NK cells detect stress-induced ligands such as MHC class I polypeptide-related sequence A and B &lt;mark&gt;MICA&lt;\/mark&gt; A/B) on infected or transformed cells via activating receptors including Natural Killer Group 2 Member D (NKG2D) and Natural Killer cell protein (NKp46). Inhibitory receptors, notably killer immunoglobulin-like receptors (KIRs), recognize MHC class I molecules to prevent unintended damage to healthy cells. The Fc receptor CD16 facilitates antibody-dependent cellular cytotoxicity (ADCC) by binding to antibodies attached to target cells. NK cells primarily initiate apoptosis through the release of perforins and granzymes, while also engaging extrinsic apoptotic pathways mediated by Fas ligand (FasL) and TNF-related apoptosis-inducing ligand (TRAIL). ","c-replace":[""],"ab-name":"Abbreviations","a-name":"Possible_Abbreviations","g-rebookmarkname":"","i-wm":"MICA","d-description":"Word in all caps may be an abbreviation.","k-color":"","f-bookmark":"BMABBRE100494","j-groupid":1},{"b-find":"CD","e-paracontent":"NK cells detect stress-induced ligands such as MHC class I polypeptide-related sequence A and B (MICA A/B) on infected or transformed cells via activating receptors including Natural Killer Group 2 Member D (NKG2D) and Natural Killer cell protein (NKp46). Inhibitory receptors, notably killer immunoglobulin-like receptors (KIRs), recognize MHC class I molecules to prevent unintended damage to healthy cells. The Fc receptor&lt;mark&gt;CD&lt;\/mark&gt;16 facilitates antibody-dependent cellular cytotoxicity (ADCC) by binding to antibodies attached to target cells. NK cells primarily initiate apoptosis through the release of perforins and granzymes, while also engaging extrinsic apoptotic pathways mediated by Fas ligand (FasL) and TNF-related apoptosis-inducing ligand (TRAIL). ","c-replace":[""],"ab-name":"Abbreviations","a-name":"Possible_Abbreviations","g-rebookmarkname":"","i-wm":"CD","d-description":"Word in all caps may be an abbreviation.","k-color":"","f-bookmark":"BMABBRE100495","j-groupid":1},{"b-find":"MHC","e-paracontent":"NK cells detect stress-induced ligands such as MHC class I polypeptide-related sequence A and B (MICA A/B) on infected or transformed cells via activating receptors including Natural Killer Group 2 Member D (NKG2D) and Natural Killer cell protein (NKp46). Inhibitory receptors, notably killer immunoglobulin-like receptors (KIRs), recognize&lt;mark&gt;MHC&lt;\/mark&gt; class I molecules to prevent unintended damage to healthy cells. The Fc receptor CD16 facilitates antibody-dependent cellular cytotoxicity (ADCC) by binding to antibodies attached to target cells. NK cells primarily initiate apoptosis through the release of perforins and granzymes, while also engaging extrinsic apoptotic pathways mediated by Fas ligand (FasL) and TNF-related apoptosis-inducing ligand (TRAIL). ","c-replace":["major histocompatibility complex (MHC)","MHC","mhc","Mhc"],"ab-name":"Abbreviations","a-name":"Two_Forms","g-rebookmarkname":"","i-wm":"MHC","d-description":"An abbreviation that is not spelled consistently in the same document/book.","k-color":"#a24c29","f-bookmark":"BMABBRE100496","j-groupid":7},{"b-find":"NK","e-paracontent":"Functionally distinct subsets are noted: CD56-bright&lt;mark&gt;NK&lt;\/mark&gt; cells, exhibiting high CD56 and low CD16 expression, are robust cytokine producers (e.g., IFN-γ, TNF-α, IL-10, GM-CSF) that modulate and prime the tumor microenvironment. Conversely, CD56-dim NK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","c-replace":["Natural Killer (NK)","NK"],"ab-name":"Abbreviations","a-name":"Abbreviation","g-rebookmarkname":"","i-wm":"NK","d-description":"An abbreviation must appear with its expanded form first and can then only be reused.","k-color":"#a24c29","f-bookmark":"BMABBRE100519","j-groupid":5},{"b-find":"NK","e-paracontent":"Functionally distinct subsets are noted: CD56-bright NK cells, exhibiting high CD56 and low CD16 expression, are robust cytokine producers (e.g., IFN-γ, TNF-α, IL-10, GM-CSF) that modulate and prime the tumor microenvironment. Conversely, CD56-dim&lt;mark&gt;NK&lt;\/mark&gt;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","c-replace":["Natural Killer (NK)","NK"],"ab-name":"Abbreviations","a-name":"Abbreviation","g-rebookmarkname":"","i-wm":"NK","d-description":"An abbreviation must appear with its expanded form first and can then only be reused.","k-color":"#a24c29","f-bookmark":"BMABBRE100520","j-groupid":5},{"b-find":"ADCC","e-paracontent":"Functionally distinct subsets are noted: CD56-bright NK cells, exhibiting high CD56 and low CD16 expression, are robust cytokine producers (e.g., IFN-γ, TNF-α, IL-10, GM-CSF) that modulate and prime the tumor microenvironment. Conversely, CD56-dim NK cells, with elevated CD16 and reduced CD56, demonstrate enhanced capabilities in direct tumor cell lysis and&lt;mark&gt;ADCC&lt;\/mark&gt;. Collectively, these mechanisms reinforce the efficacy of NK cells and a favorable safety profile, characterized by low rates of cytokine release syndrome and immune effector cell-associated neurotoxicity syndrome (see Table 2.5). ","c-replace":["antibody-dependent cellular cytotoxicity (ADCC)","ADCC"],"ab-name":"Abbreviations","a-name":"Abbreviation","g-rebookmarkname":"","i-wm":"ADCC","d-description":"An abbreviation must appear with its expanded form first and can then only be reused.","k-color":"#a24c29","f-bookmark":"BMABBRE100521","j-groupid":14},{"b-find":"NK","e-paracontent":"Functionally distinct subsets are noted: CD56-bright NK cells, exhibiting high CD56 and low CD16 expression, are robust cytokine producers (e.g., IFN-γ, TNF-α, IL-10, GM-CSF) that modulate and prime the tumor microenvironment. Conversely, CD56-dim NK cells, with elevated CD16 and reduced CD56, demonstrate enhanced capabilities in direct tumor cell lysis and ADCC. Collectively, these mechanisms reinforce the efficacy of&lt;mark&gt;NK&lt;\/mark&gt; cells and a favorable safety profile, characterized by low rates of cytokine release syndrome and immune effector cell-associated neurotoxicity syndrome (see Table 2.5). ","c-replace":["Natural Killer (NK)","NK"],"ab-name":"Abbreviations","a-name":"Abbreviation","g-rebookmarkname":"","i-wm":"NK","d-description":"An abbreviation must appear with its expanded form first and can then only be reused.","k-color":"#a24c29","f-bookmark":"BMABBRE100522","j-groupid":5},{"b-find":"tumor microenvironment","e-paracontent":"Functionally distinct subsets are noted: CD56-bright NK cells, exhibiting high CD56 and low CD16 expression, are robust cytokine producers (e.g., IFN-γ, TNF-α, IL-10, GM-CSF) that modulate and prime the&lt;mark&gt;tumor microenvironment&lt;\/mark&gt;. Conversely, CD56-dim NK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","c-replace":["tumor microenvironment (TME)","TME"],"ab-name":"Abbreviations","a-name":"Abbreviation_Defined_Twice_or_More","g-rebookmarkname":"","i-wm":"tumor microenvironment","d-description":"An abbreviation is defined more than once. The definition may also be inconsistent.","k-color":"#a24c29","f-bookmark":"BMABBRE100523","j-groupid":11},{"b-find":"cytokine release syndrome","e-paracontent":"Functionally distinct subsets are noted: CD56-bright NK cells, exhibiting high CD56 and low CD16 expression, are robust cytokine producers (e.g., IFN-γ, TNF-α, IL-10, GM-CSF) that modulate and prime the tumor microenvironment. Conversely, CD56-dim NK cells, with elevated CD16 and reduced CD56, demonstrate enhanced capabilities in direct tumor cell lysis and ADCC. Collectively, these mechanisms reinforce the efficacy of NK cells and a favorable safety profile, characterized by low rates of&lt;mark&gt;cytokine release syndrome&lt;\/mark&gt; and immune effector cell-associated neurotoxicity syndrome (see Table 2.5). ","c-replace":["cytokine release syndrome (CRS)","CRS"],"ab-name":"Abbreviations","a-name":"Abbreviation_Defined_Twice_or_More","g-rebookmarkname":"","i-wm":"cytokine release syndrome","d-description":"An abbreviation is defined more than once. The definition may also be inconsistent.","k-color":"#a24c29","f-bookmark":"BMABBRE100524","j-groupid":8},{"b-find":"CD","e-paracontent":"Functionally distinct subsets are noted:&lt;mark&gt;CD&lt;\/mark&gt;56-bright NK cells, exhibiting high CD56 and low CD16 expression, are robust cytokine producers (e.g., IFN-γ, TNF-α, IL-10, GM-CSF) that modulate and prime the tumor microenvironment. Conversely, CD56-dim NK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","c-replace":[""],"ab-name":"Abbreviations","a-name":"Possible_Abbreviations","g-rebookmarkname":"","i-wm":"CD","d-description":"Word in all caps may be an abbreviation.","k-color":"","f-bookmark":"BMABBRE100525","j-groupid":1},{"b-find":"CD","e-paracontent":"Functionally distinct subsets are noted: CD56-bright NK cells, exhibiting high&lt;mark&gt;CD&lt;\/mark&gt;56 and low CD16 expression, are robust cytokine producers (e.g., IFN-γ, TNF-α, IL-10, GM-CSF) that modulate and prime the tumor microenvironment. Conversely, CD56-dim NK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","c-replace":[""],"ab-name":"Abbreviations","a-name":"Possible_Abbreviations","g-rebookmarkname":"","i-wm":"CD","d-description":"Word in all caps may be an abbreviation.","k-color":"","f-bookmark":"BMABBRE100526","j-groupid":1},{"b-find":"CD","e-paracontent":"Functionally distinct subsets are noted: CD56-bright NK cells, exhibiting high CD56 and low&lt;mark&gt;CD&lt;\/mark&gt;16 expression, are robust cytokine producers (e.g., IFN-γ, TNF-α, IL-10, GM-CSF) that modulate and prime the tumor microenvironment. Conversely, CD56-dim NK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","c-replace":[""],"ab-name":"Abbreviations","a-name":"Possible_Abbreviations","g-rebookmarkname":"","i-wm":"CD","d-description":"Word in all caps may be an abbreviation.","k-color":"","f-bookmark":"BMABBRE100527","j-groupid":1},{"b-find":"IFN","e-paracontent":"Functionally distinct subsets are noted: CD56-bright NK cells, exhibiting high CD56 and low CD16 expression, are robust cytokine producers (e.g.,&lt;mark&gt;IFN&lt;\/mark&gt;-γ, TNF-α, IL-10, GM-CSF) that modulate and prime the tumor microenvironment. Conversely, CD56-dim NK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","c-replace":[""],"ab-name":"Abbreviations","a-name":"Possible_Abbreviations","g-rebookmarkname":"","i-wm":"IFN","d-description":"Word in all caps may be an abbreviation.","k-color":"","f-bookmark":"BMABBRE100528","j-groupid":1},{"b-find":"TNF","e-paracontent":"Functionally distinct subsets are noted: CD56-bright NK cells, exhibiting high CD56 and low CD16 expression, are robust cytokine producers (e.g., IFN-γ,&lt;mark&gt;TNF&lt;\/mark&gt;-α, IL-10, GM-CSF) that modulate and prime the tumor microenvironment. Conversely, CD56-dim NK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","c-replace":[""],"ab-name":"Abbreviations","a-name":"Possible_Abbreviations","g-rebookmarkname":"","i-wm":"TNF","d-description":"Word in all caps may be an abbreviation.","k-color":"","f-bookmark":"BMABBRE100529","j-groupid":1},{"b-find":"IL","e-paracontent":"Functionally distinct subsets are noted: CD56-bright NK cells, exhibiting high CD56 and low CD16 expression, are robust cytokine producers (e.g., IFN-γ, TNF-α,&lt;mark&gt;IL&lt;\/mark&gt;-10, GM-CSF) that modulate and prime the tumor microenvironment. Conversely, CD56-dim NK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","c-replace":[""],"ab-name":"Abbreviations","a-name":"Possible_Abbreviations","g-rebookmarkname":"","i-wm":"IL","d-description":"Word in all caps may be an abbreviation.","k-color":"","f-bookmark":"BMABBRE100530","j-groupid":1},{"b-find":"GM","e-paracontent":"Functionally distinct subsets are noted: CD56-bright NK cells, exhibiting high CD56 and low CD16 expression, are robust cytokine producers (e.g., IFN-γ, TNF-α, IL-10,&lt;mark&gt;GM&lt;\/mark&gt;-CSF) that modulate and prime the tumor microenvironment. Conversely, CD56-dim NK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","c-replace":[""],"ab-name":"Abbreviations","a-name":"Possible_Abbreviations","g-rebookmarkname":"","i-wm":"GM","d-description":"Word in all caps may be an abbreviation.","k-color":"","f-bookmark":"BMABBRE100531","j-groupid":1},{"b-find":"CSF","e-paracontent":"Functionally distinct subsets are noted: CD56-bright NK cells, exhibiting high CD56 and low CD16 expression, are robust cytokine producers (e.g., IFN-γ, TNF-α, IL-10, GM&lt;mark&gt;CSF&lt;\/mark&gt;) that modulate and prime the tumor microenvironment. Conversely, CD56-dim NK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","c-replace":[""],"ab-name":"Abbreviations","a-name":"Possible_Abbreviations","g-rebookmarkname":"","i-wm":"CSF","d-description":"Word in all caps may be an abbreviation.","k-color":"","f-bookmark":"BMABBRE100532","j-groupid":1},{"b-find":"CD","e-paracontent":"Functionally distinct subsets are noted: CD56-bright NK cells, exhibiting high CD56 and low CD16 expression, are robust cytokine producers (e.g., IFN-γ, TNF-α, IL-10, GM-CSF) that modulate and prime the tumor microenvironment. Conversely,&lt;mark&gt;CD&lt;\/mark&gt;56-dim NK cells, with elevated CD16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","c-replace":[""],"ab-name":"Abbreviations","a-name":"Possible_Abbreviations","g-rebookmarkname":"","i-wm":"CD","d-description":"Word in all caps may be an abbreviation.","k-color":"","f-bookmark":"BMABBRE100533","j-groupid":1},{"b-find":"CD","e-paracontent":"Functionally distinct subsets are noted: CD56-bright NK cells, exhibiting high CD56 and low CD16 expression, are robust cytokine producers (e.g., IFN-γ, TNF-α, IL-10, GM-CSF) that modulate and prime the tumor microenvironment. Conversely, CD56-dim NK cells, with elevated&lt;mark&gt;CD&lt;\/mark&gt;16 and reduced CD56,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","c-replace":[""],"ab-name":"Abbreviations","a-name":"Possible_Abbreviations","g-rebookmarkname":"","i-wm":"CD","d-description":"Word in all caps may be an abbreviation.","k-color":"","f-bookmark":"BMABBRE100534","j-groupid":1},{"b-find":"CD","e-paracontent":"Functionally distinct subsets are noted: CD56-bright NK cells, exhibiting high CD56 and low CD16 expression, are robust cytokine producers (e.g., IFN-γ, TNF-α, IL-10, GM-CSF) that modulate and prime the tumor microenvironment. Conversely, CD56-dim NK cells, with elevated CD16 and reduced&lt;mark&gt;CD&lt;\/mark&gt;56, demonstrate enhanced capabilities in direct tumor cell lysis and ADCC. Collectively, these mechanisms reinforce the efficacy of NK cells and a favorable safety profile, characterized by low rates of cytokine release syndrome and immune effector cell-associated neurotoxicity syndrome (see Table 2.5). ","c-replace":[""],"ab-name":"Abbreviations","a-name":"Possible_Abbreviations","g-rebookmarkname":"","i-wm":"CD","d-description":"Word in all caps may be an abbreviation.","k-color":"","f-bookmark":"BMABBRE100535","j-groupid":1},{"b-find":"NK","e-paracontent":"&lt;mark&gt;NK&lt;\/mark&gt; cells are either autologous or allogeneic CD56+ CD3\u2013 cells derived from sources such as peripheral blood, cord blood, induced pluripotent stem cells (iPSCs), or NK-92 cell lines. Chimeric Antigen Receptor (CAR)-NK cells are engineered to incorporate scFvs with NK-specific signaling domains, including DAP10, 2B4, and CD3ζ (see Table 2.6). The phenotypic heterogeneity of CD56-bright (immunomodulatory) and CD56-dim (cytotoxic) subsets enhances their therapeutic adaptability. ","c-replace":["Natural Killer (NK)","NK"],"ab-name":"Abbreviations","a-name":"Abbreviation","g-rebookmarkname":"","i-wm":"NK","d-description":"An abbreviation must appear with its expanded form first and can then only be reused.","k-color":"#a24c29","f-bookmark":"BMABBRE100550","j-groupid":5},{"b-find":"NK","e-paracontent":"NK cells are either autologous or allogeneic CD56+ CD3\u2013 cells derived from sources such as peripheral blood, cord blood, induced pluripotent stem cells (iPSCs), or&lt;mark&gt;NK&lt;\/mark&gt;-92 cell lines. Chimeric Antigen Receptor (CAR)-NK cells are engineered to incorporate scFvs with NK-specific signaling domains, including DAP10, 2B4, and CD3ζ (see Table 2.6). The phenotypic heterogeneity of CD56-bright (immunomodulatory) and CD56-dim (cytotoxic) subsets enhances their therapeutic adaptability. ","c-replace":["Natural Killer (NK)","NK"],"ab-name":"Abbreviations","a-name":"Abbreviation","g-rebookmarkname":"","i-wm":"NK","d-description":"An abbreviation must appear with its expanded form first and can then only be reused.","k-color":"#a24c29","f-bookmark":"BMABBRE100551","j-groupid":5},{"b-find":"NK","e-paracontent":"NK cells are either autologous or allogeneic CD56+ CD3\u2013 cells derived from sources such as peripheral blood, cord blood, induced pluripotent stem cells (iPSCs), or NK-92 cell lines. Chimeric Antigen Receptor (CAR)&lt;mark&gt;NK&lt;\/mark&gt; cells are engineered to incorporate scFvs with NK-specific signaling domains, including DAP10, 2B4, and CD3ζ (see Table 2.6). The phenotypic heterogeneity of CD56-bright (immunomodulatory) and CD56-dim (cytotoxic) subsets enhances their therapeutic adaptability. ","c-replace":["Natural Killer (NK)","NK"],"ab-name":"Abbreviations","a-name":"Abbreviation","g-rebookmarkname":"","i-wm":"NK","d-description":"An abbreviation must appear with its expanded form first and can then only be reused.","k-color":"#a24c29","f-bookmark":"BMABBRE100552","j-groupid":5},{"b-find":"NK","e-paracontent":"NK cells are either autologous or allogeneic CD56+ CD3\u2013 cells derived from sources such as peripheral blood, cord blood, induced pluripotent stem cells (iPSCs), or NK-92 cell lines. Chimeric Antigen Receptor (CAR)-NK cells are engineered to incorporate scFvs with&lt;mark&gt;NK&lt;\/mark&gt;-specific signaling domains, including DAP10, 2B4, and CD3ζ (see Table 2.6). The phenotypic heterogeneity of CD56-bright (immunomodulatory) and CD56-dim (cytotoxic) subsets enhances their therapeutic adaptability. ","c-replace":["Natural Killer (NK)","NK"],"ab-name":"Abbreviations","a-name":"Abbreviation","g-rebookmarkname":"","i-wm":"NK","d-description":"An abbreviation must appear with its expanded form first and can then only be reused.","k-color":"#a24c29","f-bookmark":"BMABBRE100553","j-groupid":5},{"b-find":"Chimeric Antigen Receptor (CAR)","e-paracontent":"NK cells are either autologous or allogeneic CD56+ CD3\u2013 cells derived from sources such as peripheral blood, cord blood, induced pluripotent stem cells (iPSCs), or NK-92 cell lines.&lt;mark&gt;Chimeric Antigen Receptor (CAR)&lt;\/mark&gt;-NK cells are engineered to incorporate scFvs with NK-specific signaling domains, including DAP10, 2B4, and CD3ζ (see Table 2.6). The phenotypic heterogeneity of CD56-bright (immunomodulatory) and CD56-dim (cytotoxic) subsets enhances their therapeutic adaptability. ","c-replace":["Chimeric Antigen Receptor (CAR)","CAR"],"ab-name":"Abbreviations","a-name":"Abbreviation_Defined_Twice_or_More","g-rebookmarkname":"","i-wm":"Chimeric Antigen Receptor (CAR)","d-description":"An abbreviation is defined more than once. The definition may also be inconsistent.","k-color":"#a24c29","f-bookmark":"BMABBRE100554","j-groupid":2},{"b-find":"CD","e-paracontent":"NK cells are either autologous or allogeneic&lt;mark&gt;CD&lt;\/mark&gt;56+ CD3\u2013 cells derived from sources such as peripheral blood, cord blood, induced pluripotent stem cells (iPSCs), or NK-92 cell lines. Chimeric Antigen Receptor (CAR)-NK cells are engineered to incorporate scFvs with NK-specific signaling domains, including DAP10, 2B4, and CD3ζ (see Table 2.6). The phenotypic heterogeneity of CD56-bright (immunomodulatory) and CD56-dim (cytotoxic) subsets enhances their therapeutic adaptability. ","c-replace":[""],"ab-name":"Abbreviations","a-name":"Possible_Abbreviations","g-rebookmarkname":"","i-wm":"CD","d-description":"Word in all caps may be an abbreviation.","k-color":"","f-bookmark":"BMABBRE100555","j-groupid":1},{"b-find":"CD","e-paracontent":"NK cells are either autologous or allogeneic CD56+&lt;mark&gt;CD&lt;\/mark&gt;3\u2013 cells derived from sources such as peripheral blood, cord blood, induced pluripotent stem cells (iPSCs), or NK-92 cell lines. Chimeric Antigen Receptor (CAR)-NK cells are engineered to incorporate scFvs with NK-specific signaling domains, including DAP10, 2B4, and CD3ζ (see Table 2.6). The phenotypic heterogeneity of CD56-bright (immunomodulatory) and CD56-dim (cytotoxic) subsets enhances their therapeutic adaptability. ","c-replace":[""],"ab-name":"Abbreviations","a-name":"Possible_Abbreviations","g-rebookmarkname":"","i-wm":"CD","d-description":"Word in all caps may be an abbreviation.","k-color":"","f-bookmark":"BMABBRE100556","j-groupid":1},{"b-find":"PSC","e-paracontent":"NK cells are either autologous or allogeneic CD56+ CD3\u2013 cells derived from sources such as peripheral blood, cord blood, induced pluripotent stem cells (&lt;mark&gt;PSC&lt;\/mark&gt;s), or NK-92 cell lines. Chimeric Antigen Receptor (CAR)-NK cells are engineered to incorporate scFvs with NK-specific signaling domains, including DAP10, 2B4, and CD3ζ (see Table 2.6). The phenotypic heterogeneity of CD56-bright (immunomodulatory) and CD56-dim (cytotoxic) subsets enhances their therapeutic adaptability. ","c-replace":[""],"ab-name":"Abbreviations","a-name":"Possible_Abbreviations","g-rebookmarkname":"","i-wm":"PSC","d-description":"Word in all caps may be an abbreviation.","k-color":"","f-bookmark":"BMABBRE100557","j-groupid":1},{"b-find":"DAP","e-paracontent":"NK cells are either autologous or allogeneic CD56+ CD3\u2013 cells derived from sources such as peripheral blood, cord blood, induced pluripotent stem cells (iPSCs), or NK-92 cell lines. Chimeric Antigen Receptor (CAR)-NK cells are engineered to incorporate scFvs with NK-specific signaling domains, including&lt;mark&gt;DAP&lt;\/mark&gt;10, 2B4, and CD3ζ (see Table 2.6). The phenotypic heterogeneity of CD56-bright (immunomodulatory) and CD56-dim (cytotoxic) subsets enhances their therapeutic adaptability. ","c-replace":[""],"ab-name":"Abbreviations","a-name":"Possible_Abbreviations","g-rebookmarkname":"","i-wm":"DAP","d-description":"Word in all caps may be an abbreviation.","k-color":"","f-bookmark":"BMABBRE100558","j-groupid":1},{"b-find":"CD","e-paracontent":"NK cells are either autologous or allogeneic CD56+ CD3\u2013 cells derived from sources such as peripheral blood, cord blood, induced pluripotent stem cells (iPSCs), or NK-92 cell lines. Chimeric Antigen Receptor (CAR)-NK cells are engineered to incorporate scFvs with NK-specific signaling domains, including DAP10, 2B4, and&lt;mark&gt;CD&lt;\/mark&gt;3ζ (see Table 2.6). The phenotypic heterogeneity of CD56-bright (immunomodulatory) and CD56-dim (cytotoxic) subsets enhances their therapeutic adaptability. ","c-replace":[""],"ab-name":"Abbreviations","a-name":"Possible_Abbreviations","g-rebookmarkname":"","i-wm":"CD","d-description":"Word in all caps may be an abbreviation.","k-color":"","f-bookmark":"BMABBRE100559","j-groupid":1},{"b-find":"CD","e-paracontent":"NK cells are either autologous or allogeneic CD56+ CD3\u2013 cells derived from sources such as peripheral blood, cord blood, induced pluripotent stem cells (iPSCs), or NK-92 cell lines. Chimeric Antigen Receptor (CAR)-NK cells are engineered to incorporate scFvs with NK-specific signaling domains, including DAP10, 2B4, and CD3ζ (see Table 2.6). The phenotypic heterogeneity of&lt;mark&gt;CD&lt;\/mark&gt;56-bright (immunomodulatory) and CD56-dim (cytotoxic) subsets enhances their therapeutic adaptability. ","c-replace":[""],"ab-name":"Abbreviations","a-name":"Possible_Abbreviations","g-rebookmarkname":"","i-wm":"CD","d-description":"Word in all caps may be an abbreviation.","k-color":"","f-bookmark":"BMABBRE100560","j-groupid":1},{"b-find":"CD","e-paracontent":"NK cells are either autologous or allogeneic CD56+ CD3\u2013 cells derived from sources such as peripheral blood, cord blood, induced pluripotent stem cells (iPSCs), or NK-92 cell lines. Chimeric Antigen Receptor (CAR)-NK cells are engineered to incorporate scFvs with NK-specific signaling domains, including DAP10, 2B4, and CD3ζ (see Table 2.6). The phenotypic heterogeneity of CD56-bright (immunomodulatory) and&lt;mark&gt;CD&lt;\/mark&gt;56-dim (cytotoxic) subsets enhances their therapeutic adaptability. ","c-replace":[""],"ab-name":"Abbreviations","a-name":"Possible_Abbreviations","g-rebookmarkname":"","i-wm":"CD","d-description":"Word in all caps may be an abbreviation.","k-color":"","f-bookmark":"BMABBRE100561","j-groupid":1},{"b-find":"NK","e-paracontent":"Both autologous and allogeneic&lt;mark&gt;NK&lt;\/mark&gt; cells\u2014via gene-modified and non-gene-modified approaches\u2014are being evaluated in hematologic malignancies and solid tumors. Non-gene-modified therapies include cytokine-induced memory-like (CIML) NK cells, which demonstrate improved persistence and anti-tumor activity through cytokine preactivation. Gene-modified therapies primarily focus on CAR-NK cells targeting tumor-specific antigens such as CD19 and HER2, with some constructs expressing supportive cytokines (e.g. IL-15).","c-replace":["Natural Killer (NK)","NK"],"ab-name":"Abbreviations","a-name":"Abbreviation","g-rebookmarkname":"","i-wm":"NK","d-description":"An abbreviation must appear with its expanded form first and can then only be reused.","k-color":"#a24c29","f-bookmark":"BMABBRE100578","j-groupid":5},{"b-find":"NK","e-paracontent":"Both autologous and allogeneic NK cells\u2014via gene-modified and non-gene-modified approaches\u2014are being evaluated in hematologic malignancies and solid tumors. Non-gene-modified therapies include cytokine-induced memory-like (CIML)&lt;mark&gt;NK&lt;\/mark&gt; cells, which demonstrate improved persistence and anti-tumor activity through cytokine preactivation. Gene-modified therapies primarily focus on CAR-NK cells targeting tumor-specific antigens such as CD19 and HER2, with some constructs expressing supportive cytokines (e.g. IL-15).","c-replace":["Natural Killer (NK)","NK"],"ab-name":"Abbreviations","a-name":"Abbreviation","g-rebookmarkname":"","i-wm":"NK","d-description":"An abbreviation must appear with its expanded form first and can then only be reused.","k-color":"#a24c29","f-bookmark":"BMABBRE100579","j-groupid":5},{"b-find":"CAR","e-paracontent":"Both autologous and allogeneic NK cells\u2014via gene-modified and non-gene-modified approaches\u2014are being evaluated in hematologic malignancies and solid tumors. Non-gene-modified therapies include cytokine-induced memory-like (CIML) NK cells, which demonstrate improved persistence and anti-tumor activity through cytokine preactivation. Gene-modified therapies primarily focus on&lt;mark&gt;CAR&lt;\/mark&gt;-NK cells targeting tumor-specific antigens such as CD19 and HER2, with some constructs expressing supportive cytokines (e.g. IL-15).","c-replace":["Chimeric Antigen Receptor (CAR)","CAR"],"ab-name":"Abbreviations","a-name":"Abbreviation","g-rebookmarkname":"","i-wm":"CAR","d-description":"An abbreviation must appear with its expanded form first and can then only be reused.","k-color":"#a24c29","f-bookmark":"BMABBRE100580","j-groupid":2},{"b-find":"NK","e-paracontent":"Both autologous and allogeneic NK cells\u2014via gene-modified and non-gene-modified approaches\u2014are being evaluated in hematologic malignancies and solid tumors. Non-gene-modified therapies include cytokine-induced memory-like (CIML) NK cells, which demonstrate improved persistence and anti-tumor activity through cytokine preactivation. Gene-modified therapies primarily focus on CAR&lt;mark&gt;NK&lt;\/mark&gt; cells targeting tumor-specific antigens such as CD19 and HER2, with some constructs expressing supportive cytokines (e.g. IL-15).","c-replace":["Natural Killer (NK)","NK"],"ab-name":"Abbreviations","a-name":"Abbreviation","g-rebookmarkname":"","i-wm":"NK","d-description":"An abbreviation must appear with its expanded form first and can then only be reused.","k-color":"#a24c29","f-bookmark":"BMABBRE100581","j-groupid":5},{"b-find":"cytokine-induced memory-like (CIML)","e-paracontent":"Both autologous and allogeneic NK cells\u2014via gene-modified and non-gene-modified approaches\u2014are being evaluated in hematologic malignancies and solid tumors. Non-gene-modified therapies include&lt;mark&gt;cytokine-induced memory-like (CIML)&lt;\/mark&gt; NK cells, which demonstrate improved persistence and anti-tumor activity through cytokine preactivation. Gene-modified therapies primarily focus on CAR-NK cells targeting tumor-specific antigens such as CD19 and HER2, with some constructs expressing supportive cytokines (e.g. IL-15).","c-replace":["cytokine-induced memory-like (CIML)","CIML"],"ab-name":"Abbreviations","a-name":"Abbreviation_Used_Only_Once","g-rebookmarkname":"","i-wm":"cytokine-induced memory-like (CIML)","d-description":"An abbreviation is present with its expanded form, but not used subsequently.","k-color":"#a24c29","f-bookmark":"BMABBRE100582","j-groupid":16},{"b-find":"CD","e-paracontent":"Both autologous and allogeneic NK cells\u2014via gene-modified and non-gene-modified approaches\u2014are being evaluated in hematologic malignancies and solid tumors. Non-gene-modified therapies include cytokine-induced memory-like (CIML) NK cells, which demonstrate improved persistence and anti-tumor activity through cytokine preactivation. Gene-modified therapies primarily focus on CAR-NK cells targeting tumor-specific antigens such as&lt;mark&gt;CD&lt;\/mark&gt;19 and HER2, with some constructs expressing supportive cytokines (e.g. IL-15).","c-replace":[""],"ab-name":"Abbreviations","a-name":"Possible_Abbreviations","g-rebookmarkname":"","i-wm":"CD","d-description":"Word in all caps may be an abbreviation.","k-color":"","f-bookmark":"BMABBRE100583","j-groupid":1},{"b-find":"HER","e-paracontent":"Both autologous and allogeneic NK cells\u2014via gene-modified and non-gene-modified approaches\u2014are being evaluated in hematologic malignancies and solid tumors. Non-gene-modified therapies include cytokine-induced memory-like (CIML) NK cells, which demonstrate improved persistence and anti-tumor activity through cytokine preactivation. Gene-modified therapies primarily focus on CAR-NK cells targeting tumor-specific antigens such as CD19 and&lt;mark&gt;HER&lt;\/mark&gt;2, with some constructs expressing supportive cytokines (e.g. IL-15).","c-replace":[""],"ab-name":"Abbreviations","a-name":"Possible_Abbreviations","g-rebookmarkname":"","i-wm":"HER","d-description":"Word in all caps may be an abbreviation.","k-color":"","f-bookmark":"BMABBRE100584","j-groupid":1},{"b-find":"IL","e-paracontent":"Both autologous and allogeneic NK cells\u2014via gene-modified and non-gene-modified approaches\u2014are being evaluated in hematologic malignancies and solid tumors. Non-gene-modified therapies include cytokine-induced memory-like (CIML) NK cells, which demonstrate improved persistence and anti-tumor activity through cytokine preactivation. Gene-modified therapies primarily focus on CAR-NK cells targeting tumor-specific antigens such as CD19 and HER2, with some constructs expressing supportive cytokines (e.g.&lt;mark&gt;IL&lt;\/mark&gt;-15).","c-replace":[""],"ab-name":"Abbreviations","a-name":"Possible_Abbreviations","g-rebookmarkname":"","i-wm":"IL","d-description":"Word in all caps may be an abbreviation.","k-color":"","f-bookmark":"BMABBRE100585","j-groupid":1},{"b-find":"NK","e-paracontent":"&lt;mark&gt;NK&lt;\/mark&gt; cells offer low GvHD risk, minimal CRS/ICANS, and polyvalent killing. However, short persistence requires repeat dosing and limited TME infiltration hinders categorical efficacy for all disease types.","c-replace":["Natural Killer (NK)","NK"],"ab-name":"Abbreviations","a-name":"Abbreviation","g-rebookmarkname":"","i-wm":"NK","d-description":"An abbreviation must appear with its expanded form first and can then only be reused.","k-color":"#a24c29","f-bookmark":"BMABBRE100598","j-groupid":5},{"b-find":"CRS","e-paracontent":"NK cells offer low GvHD risk, minimal&lt;mark&gt;CRS&lt;\/mark&gt;/ICANS, and polyvalent killing. However, short persistence requires repeat dosing and limited TME infiltration hinders categorical efficacy for all disease types.","c-replace":["cytokine release syndrome (CRS)","CRS"],"ab-name":"Abbreviations","a-name":"Abbreviation","g-rebookmarkname":"","i-wm":"CRS","d-description":"An abbreviation must appear with its expanded form first and can then only be reused.","k-color":"#a24c29","f-bookmark":"BMABBRE100599","j-groupid":8},{"b-find":"ICANS","e-paracontent":"NK cells offer low GvHD risk, minimal CRS&lt;mark&gt;ICANS&lt;\/mark&gt;, and polyvalent killing. However, short persistence requires repeat dosing and limited TME infiltration hinders categorical efficacy for all disease types.","c-replace":["immune effector cell associated neurotoxicity syndrome (ICANS)","ICANS"],"ab-name":"Abbreviations","a-name":"Abbreviation","g-rebookmarkname":"","i-wm":"ICANS","d-description":"An abbreviation must appear with its expanded form first and can then only be reused.","k-color":"#a24c29","f-bookmark":"BMABBRE100600","j-groupid":9},{"b-find":"TME","e-paracontent":"NK cells offer low GvHD risk, minimal CRS/ICANS, and polyvalent killing. However, short persistence requires repeat dosing and limited&lt;mark&gt;TME&lt;\/mark&gt; infiltration hinders categorical efficacy for all disease types.","c-replace":["tumor microenvironment (TME)","TME"],"ab-name":"Abbreviations","a-name":"Abbreviation","g-rebookmarkname":"","i-wm":"TME","d-description":"An abbreviation must appear with its expanded form first and can then only be reused.","k-color":"#a24c29","f-bookmark":"BMABBRE100601","j-groupid":11},{"b-find":"HD","e-paracontent":"NK cells offer low G&lt;mark&gt;HD&lt;\/mark&gt; risk, minimal CRS/ICANS, and polyvalent killing. However, short persistence requires repeat dosing and limited TME infiltration hinders categorical efficacy for all disease types.","c-replace":[""],"ab-name":"Abbreviations","a-name":"Possible_Abbreviations","g-rebookmarkname":"","i-wm":"HD","d-description":"Word in all caps may be an abbreviation.","k-color":"","f-bookmark":"BMABBRE100602","j-groupid":1},{"b-find":"NK","e-paracontent":"Ongoing research is investigating methods to enhance&lt;mark&gt;NK&lt;\/mark&gt; cell persistence and efficacy through strategies such as co-expression of cytokines such as IL-15 and IL-21 to boost survival and cytotoxicity; TGF-β receptor knockouts to resist immunosuppressive signaling; use of iPSC-derived NK cells for scalable, uniform off-the-shelf therapies; chemokine receptor engineering to improve tumor homing; combination with immune checkpoint inhibitors to overcome tumor evasion; and using in conjunction with monoclonal antibodies to accentuate ADCC.","c-replace":["Natural Killer (NK)","NK"],"ab-name":"Abbreviations","a-name":"Abbreviation","g-rebookmarkname":"","i-wm":"NK","d-description":"An abbreviation must appear with its expanded form first and can then only be reused.","k-color":"#a24c29","f-bookmark":"BMABBRE100605","j-groupid":5},{"b-find":"NK","e-paracontent":"Ongoing research is investigating methods to enhance NK cell persistence and efficacy through strategies such as co-expression of cytokines such as IL-15 and IL-21 to boost survival and cytotoxicity; TGF-β receptor knockouts to resist immunosuppressive signaling; use of iPSC-derived&lt;mark&gt;NK&lt;\/mark&gt; cells for scalable, uniform off-the-shelf therapies; chemokine receptor engineering to improve tumor homing; combination with immune checkpoint inhibitors to overcome tumor evasion; and using in conjunction with monoclonal antibodies to accentuate ADCC.","c-replace":["Natural Killer (NK)","NK"],"ab-name":"Abbreviations","a-name":"Abbreviation","g-rebookmarkname":"","i-wm":"NK","d-description":"An abbreviation must appear with its expanded form first and can then only be reused.","k-color":"#a24c29","f-bookmark":"BMABBRE100606","j-groupid":5},{"b-find":"ADCC","e-paracontent":"Ongoing research is investigating methods to enhance NK cell persistence and efficacy through strategies such as co-expression of cytokines such as IL-15 and IL-21 to boost survival and cytotoxicity; TGF-β receptor knockouts to resist immunosuppressive signaling; use of iPSC-derived NK cells for scalable, uniform off-the-shelf therapies; chemokine receptor engineering to improve tumor homing; combination with immune checkpoint inhibitors to overcome tumor evasion; and using in conjunction with monoclonal antibodies to accentuate&lt;mark&gt;ADCC&lt;\/mark&gt;.","c-replace":["antibody-dependent cellular cytotoxicity (ADCC)","ADCC"],"ab-name":"Abbreviations","a-name":"Abbreviation","g-rebookmarkname":"","i-wm":"ADCC","d-description":"An abbreviation must appear with its expanded form first and can then only be reused.","k-color":"#a24c29","f-bookmark":"BMABBRE100607","j-groupid":14},{"b-find":"immune checkpoint inhibitors","e-paracontent":"Ongoing research is investigating methods to enhance NK cell persistence and efficacy through strategies such as co-expression of cytokines such as IL-15 and IL-21 to boost survival and cytotoxicity; TGF-β receptor knockouts to resist immunosuppressive signaling; use of iPSC-derived NK cells for scalable, uniform off-the-shelf therapies; chemokine receptor engineering to improve tumor homing; combination with&lt;mark&gt;immune checkpoint inhibitors&lt;\/mark&gt; to overcome tumor evasion; and using in conjunction with monoclonal antibodies to accentuate ADCC.","c-replace":["immune checkpoint inhibitors (ICIs)","ICIs"],"ab-name":"Abbreviations","a-name":"Abbreviation_Defined_Twice_or_More","g-rebookmarkname":"","i-wm":"immune checkpoint inhibitors","d-description":"An abbreviation is defined more than once. The definition may also be inconsistent.","k-color":"#a24c29","f-bookmark":"BMABBRE100608","j-groupid":12},{"b-find":"IL","e-paracontent":"Ongoing research is investigating methods to enhance NK cell persistence and efficacy through strategies such as co-expression of cytokines such as&lt;mark&gt;IL&lt;\/mark&gt;-15 and IL-21 to boost survival and cytotoxicity; TGF-β receptor knockouts to resist immunosuppressive signaling; use of iPSC-derived NK cells for scalable, uniform off-the-shelf therapies; chemokine receptor engineering to improve tumor homing; combination with immune checkpoint inhibitors to overcome tumor evasion; and using in conjunction with monoclonal antibodies to accentuate ADCC.","c-replace":[""],"ab-name":"Abbreviations","a-name":"Possible_Abbreviations","g-rebookmarkname":"","i-wm":"IL","d-description":"Word in all caps may be an abbreviation.","k-color":"","f-bookmark":"BMABBRE100609","j-groupid":1},{"b-find":"IL","e-paracontent":"Ongoing research is investigating methods to enhance NK cell persistence and efficacy through strategies such as co-expression of cytokines such as IL-15 and&lt;mark&gt;IL&lt;\/mark&gt;-21 to boost survival and cytotoxicity; TGF-β receptor knockouts to resist immunosuppressive signaling; use of iPSC-derived NK cells for scalable, uniform off-the-shelf therapies; chemokine receptor engineering to improve tumor homing; combination with immune checkpoint inhibitors to overcome tumor evasion; and using in conjunction with monoclonal antibodies to accentuate ADCC.","c-replace":[""],"ab-name":"Abbreviations","a-name":"Possible_Abbreviations","g-rebookmarkname":"","i-wm":"IL","d-description":"Word in all caps may be an abbreviation.","k-color":"","f-bookmark":"BMABBRE100610","j-groupid":1},{"b-find":"TGF","e-paracontent":"Ongoing research is investigating methods to enhance NK cell persistence and efficacy through strategies such as co-expression of cytokines such as IL-15 and IL-21 to boost survival and cytotoxicity;&lt;mark&gt;TGF&lt;\/mark&gt;-β receptor knockouts to resist immunosuppressive signaling; use of iPSC-derived NK cells for scalable, uniform off-the-shelf therapies; chemokine receptor engineering to improve tumor homing; combination with immune checkpoint inhibitors to overcome tumor evasion; and using in conjunction with monoclonal antibodies to accentuate ADCC.","c-replace":[""],"ab-name":"Abbreviations","a-name":"Possible_Abbreviations","g-rebookmarkname":"","i-wm":"TGF","d-description":"Word in all caps may be an abbreviation.","k-color":"","f-bookmark":"BMABBRE100611","j-groupid":1},{"b-find":"PSC","e-paracontent":"Ongoing research is investigating methods to enhance NK cell persistence and efficacy through strategies such as co-expression of cytokines such as IL-15 and IL-21 to boost survival and cytotoxicity; TGF-β receptor knockouts to resist immunosuppressive signaling; use of &lt;mark&gt;PSC&lt;\/mark&gt;-derived NK cells for scalable, uniform off-the-shelf therapies; chemokine receptor engineering to improve tumor homing; combination with immune checkpoint inhibitors to overcome tumor evasion; and using in conjunction with monoclonal antibodies to accentuate ADCC.","c-replace":[""],"ab-name":"Abbreviations","a-name":"Possible_Abbreviations","g-rebookmarkname":"","i-wm":"PSC","d-description":"Word in all caps may be an abbreviation.","k-color":"","f-bookmark":"BMABBRE100612","j-groupid":1},{"b-find":"MHC","e-paracontent":"γδ T cells represent 1\u20135% of circulating T cells in the peripheral blood of healthy adults, though this proportion can fluctuate significantly between individuals and is markedly elevated in mucosal and epithelial tissues, such as the gut and skin, where they often comprise 20\u201340% of resident T lymphocytes. In contrast to conventional αβ T cells, which rely on&lt;mark&gt;MHC&lt;\/mark&gt;-peptide complexes for antigen recognition, γδ T cells detect stress-induced ligands and non-peptidic antigens (e.g., phosphoantigens or lipids) through an MHC-independent pathway, enabling rapid innate-like responses to infection, malignant transformation, or tissue damage.","c-replace":["major histocompatibility complex (MHC)","MHC"],"ab-name":"Abbreviations","a-name":"Abbreviation","g-rebookmarkname":"","i-wm":"MHC","d-description":"An abbreviation must appear with its expanded form first and can then only be reused.","k-color":"#a24c29","f-bookmark":"BMABBRE100625","j-groupid":7},{"b-find":"MHC","e-paracontent":"γδ T cells represent 1\u20135% of circulating T cells in the peripheral blood of healthy adults, though this proportion can fluctuate significantly between individuals and is markedly elevated in mucosal and epithelial tissues, such as the gut and skin, where they often comprise 20\u201340% of resident T lymphocytes. In contrast to conventional αβ T cells, which rely on MHC-peptide complexes for antigen recognition, γδ T cells detect stress-induced ligands and non-peptidic antigens (e.g., phosphoantigens or lipids) through an&lt;mark&gt;MHC&lt;\/mark&gt;-independent pathway, enabling rapid innate-like responses to infection, malignant transformation, or tissue damage.","c-replace":["major histocompatibility complex (MHC)","MHC"],"ab-name":"Abbreviations","a-name":"Abbreviation","g-rebookmarkname":"","i-wm":"MHC","d-description":"An abbreviation must appear with its expanded form first and can then only be reused.","k-color":"#a24c29","f-bookmark":"BMABBRE100626","j-groupid":7},{"b-find":"TCR","e-paracontent":"Vγ9Vδ2 γδ T cells express TCRs that recognize phosphoantigens (pAgs) through interactions with butyrophilin (BTN) molecules BTN2A1 and BTN3A1. BTN2A1 directly engages the Vγ9 chain, while conformational changes in BTN3A1 are critical for phosphoantigen sensing and&lt;mark&gt;TCR&lt;\/mark&gt;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cells.","c-replace":["T-Cell Receptor (TCR)","TCR"],"ab-name":"Abbreviations","a-name":"Abbreviation","g-rebookmarkname":"","i-wm":"TCR","d-description":"An abbreviation must appear with its expanded form first and can then only be reused.","k-color":"#a24c29","f-bookmark":"BMABBRE100635","j-groupid":3},{"b-find":"MHC","e-paracontent":"Vγ9Vδ2 γδ T cells express TCRs that recognize phosphoantigens (pAgs) through interactions with butyrophilin (BTN) molecules BTN2A1 and BTN3A1. BTN2A1 directly engages the Vγ9 chain, while conformational changes in BTN3A1 are critical for phosphoantigen sensing and TCR activation. In contrast, Vδ1\u207a γδ T cells exhibit a broader antigen recognition profile. While they can recognize&lt;mark&gt;MHC&lt;\/mark&gt; class I-like molecules such as CD1d, which presents lipid antigens, they also utilize NK-like receptors such as NKG2D and NKp30 to detect stress-induced ligands including MICA and MICB on tumor or infected cells.","c-replace":["major histocompatibility complex (MHC)","MHC"],"ab-name":"Abbreviations","a-name":"Abbreviation","g-rebookmarkname":"","i-wm":"MHC","d-description":"An abbreviation must appear with its expanded form first and can then only be reused.","k-color":"#a24c29","f-bookmark":"BMABBRE100636","j-groupid":7},{"b-find":"NK","e-paracontent":"Vγ9Vδ2 γδ T cells express TCRs that recognize phosphoantigens (pAgs) through interactions with butyrophilin (BTN) molecules BTN2A1 and BTN3A1.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utilize&lt;mark&gt;NK&lt;\/mark&gt;-like receptors such as NKG2D and NKp30 to detect stress-induced ligands including MICA and MICB on tumor or infected cells.","c-replace":["Natural Killer (NK)","NK"],"ab-name":"Abbreviations","a-name":"Abbreviation","g-rebookmarkname":"","i-wm":"NK","d-description":"An abbreviation must appear with its expanded form first and can then only be reused.","k-color":"#a24c29","f-bookmark":"BMABBRE100637","j-groupid":5},{"b-find":"BTN","e-paracontent":"Vγ9Vδ2 γδ T cells express TCRs that recognize phosphoantigens (pAgs) through interactions with butyrophilin &lt;mark&gt;BTN&lt;\/mark&gt;) molecules BTN2A1 and BTN3A1.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cells.","c-replace":[""],"ab-name":"Abbreviations","a-name":"Possible_Abbreviations","g-rebookmarkname":"","i-wm":"BTN","d-description":"Word in all caps may be an abbreviation.","k-color":"","f-bookmark":"BMABBRE100638","j-groupid":1},{"b-find":"BTN","e-paracontent":"Vγ9Vδ2 γδ T cells express TCRs that recognize phosphoantigens (pAgs) through interactions with butyrophilin (BTN) molecules&lt;mark&gt;BTN&lt;\/mark&gt;2A1 and BTN3A1.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cells.","c-replace":[""],"ab-name":"Abbreviations","a-name":"Possible_Abbreviations","g-rebookmarkname":"","i-wm":"BTN","d-description":"Word in all caps may be an abbreviation.","k-color":"","f-bookmark":"BMABBRE100639","j-groupid":1},{"b-find":"BTN","e-paracontent":"Vγ9Vδ2 γδ T cells express TCRs that recognize phosphoantigens (pAgs) through interactions with butyrophilin (BTN) molecules BTN2A1 and&lt;mark&gt;BTN&lt;\/mark&gt;3A1.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cells.","c-replace":[""],"ab-name":"Abbreviations","a-name":"Possible_Abbreviations","g-rebookmarkname":"","i-wm":"BTN","d-description":"Word in all caps may be an abbreviation.","k-color":"","f-bookmark":"BMABBRE100640","j-groupid":1},{"b-find":"BTN","e-paracontent":"Vγ9Vδ2 γδ T cells express TCRs that recognize phosphoantigens (pAgs) through interactions with butyrophilin (BTN) molecules BTN2A1 and BTN3A1.&lt;mark&gt;BTN&lt;\/mark&gt;2A1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cells.","c-replace":[""],"ab-name":"Abbreviations","a-name":"Possible_Abbreviations","g-rebookmarkname":"","i-wm":"BTN","d-description":"Word in all caps may be an abbreviation.","k-color":"","f-bookmark":"BMABBRE100641","j-groupid":1},{"b-find":"BTN","e-paracontent":"Vγ9Vδ2 γδ T cells express TCRs that recognize phosphoantigens (pAgs) through interactions with butyrophilin (BTN) molecules BTN2A1 and BTN3A1. BTN2A1 directly engages the Vγ9 chain, while conformational changes in&lt;mark&gt;BTN&lt;\/mark&gt;3A1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cells.","c-replace":[""],"ab-name":"Abbreviations","a-name":"Possible_Abbreviations","g-rebookmarkname":"","i-wm":"BTN","d-description":"Word in all caps may be an abbreviation.","k-color":"","f-bookmark":"BMABBRE100642","j-groupid":1},{"b-find":"CD","e-paracontent":"Vγ9Vδ2 γδ T cells express TCRs that recognize phosphoantigens (pAgs) through interactions with butyrophilin (BTN) molecules BTN2A1 and BTN3A1.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as&lt;mark&gt;CD&lt;\/mark&gt;1d, which presents lipid antigens, they also utilize NK-like receptors such as NKG2D and NKp30 to detect stress-induced ligands including MICA and MICB on tumor or infected cells.","c-replace":[""],"ab-name":"Abbreviations","a-name":"Possible_Abbreviations","g-rebookmarkname":"","i-wm":"CD","d-description":"Word in all caps may be an abbreviation.","k-color":"","f-bookmark":"BMABBRE100643","j-groupid":1},{"b-find":"NKG","e-paracontent":"Vγ9Vδ2 γδ T cells express TCRs that recognize phosphoantigens (pAgs) through interactions with butyrophilin (BTN) molecules BTN2A1 and BTN3A1.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as&lt;mark&gt;NKG&lt;\/mark&gt;2D and NKp30 to detect stress-induced ligands including MICA and MICB on tumor or infected cells.","c-replace":[""],"ab-name":"Abbreviations","a-name":"Possible_Abbreviations","g-rebookmarkname":"","i-wm":"NKG","d-description":"Word in all caps may be an abbreviation.","k-color":"","f-bookmark":"BMABBRE100644","j-groupid":1},{"b-find":"MICA","e-paracontent":"Vγ9Vδ2 γδ T cells express TCRs that recognize phosphoantigens (pAgs) through interactions with butyrophilin (BTN) molecules BTN2A1 and BTN3A1.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including&lt;mark&gt;MICA&lt;\/mark&gt; and MICB on tumor or infected cells.","c-replace":[""],"ab-name":"Abbreviations","a-name":"Possible_Abbreviations","g-rebookmarkname":"","i-wm":"MICA","d-description":"Word in all caps may be an abbreviation.","k-color":"","f-bookmark":"BMABBRE100645","j-groupid":1},{"b-find":"MICB","e-paracontent":"Vγ9Vδ2 γδ T cells express TCRs that recognize phosphoantigens (pAgs) through interactions with butyrophilin (BTN) molecules BTN2A1 and BTN3A1. BTN2A1 directly engages the Vγ9 chain, while conformational changes in BTN3A1 are critical for phosphoantigen sensing and TCR activation. In contrast, Vδ1\u207a γδ T cells exhibit a broader antigen recognition profile. While they can recognize MHC class I-like molecules such as CD1d, which presents lipid antigens, they also utilize NK-like receptors such as NKG2D and NKp30 to detect stress-induced ligands including MICA and&lt;mark&gt;MICB&lt;\/mark&gt; on tumor or infected cells.","c-replace":[""],"ab-name":"Abbreviations","a-name":"Possible_Abbreviations","g-rebookmarkname":"","i-wm":"MICB","d-description":"Word in all caps may be an abbreviation.","k-color":"","f-bookmark":"BMABBRE100646","j-groupid":1},{"b-find":"NKG","e-paracontent":"Both Vγ9Vδ2 and Vδ1\u207a γδ T cells express&lt;mark&gt;NKG&lt;\/mark&gt;2D, an activating receptor that detects ligands upregulated during cellular stress, infection, or neoplastic transformation. Upon antigen recognition, signaling is initiated via the CD3 complex and subsequent activation of ZAP70 leading to downstream pathways inducing cellular activation, proliferation, and cytotoxicity.","c-replace":[""],"ab-name":"Abbreviations","a-name":"Possible_Abbreviations","g-rebookmarkname":"","i-wm":"NKG","d-description":"Word in all caps may be an abbreviation.","k-color":"","f-bookmark":"BMABBRE100663","j-groupid":1},{"b-find":"CD","e-paracontent":"Both Vγ9Vδ2 and Vδ1\u207a γδ T cells express NKG2D, an activating receptor that detects ligands upregulated during cellular stress, infection, or neoplastic transformation. Upon antigen recognition, signaling is initiated via the&lt;mark&gt;CD&lt;\/mark&gt;3 complex and subsequent activation of ZAP70 leading to downstream pathways inducing cellular activation, proliferation, and cytotoxicity.","c-replace":[""],"ab-name":"Abbreviations","a-name":"Possible_Abbreviations","g-rebookmarkname":"","i-wm":"CD","d-description":"Word in all caps may be an abbreviation.","k-color":"","f-bookmark":"BMABBRE100664","j-groupid":1},{"b-find":"ZAP","e-paracontent":"Both Vγ9Vδ2 and Vδ1\u207a γδ T cells express NKG2D, an activating receptor that detects ligands upregulated during cellular stress, infection, or neoplastic transformation. Upon antigen recognition, signaling is initiated via the CD3 complex and subsequent activation of&lt;mark&gt;ZAP&lt;\/mark&gt;70 leading to downstream pathways inducing cellular activation, proliferation, and cytotoxicity.","c-replace":[""],"ab-name":"Abbreviations","a-name":"Possible_Abbreviations","g-rebookmarkname":"","i-wm":"ZAP","d-description":"Word in all caps may be an abbreviation.","k-color":"","f-bookmark":"BMABBRE100665","j-groupid":1},{"b-find":"IFN","e-paracontent":"Functionally, γδ T cells are capable of tumor cell killing through the release of cytotoxic granules containing perforin and granzymes, which induce apoptosis. Their anti-tumor activity is further amplified by secretion of key cytokines including&lt;mark&gt;IFN&lt;\/mark&gt;-γ, TNF-α, and IL-17.","c-replace":[""],"ab-name":"Abbreviations","a-name":"Possible_Abbreviations","g-rebookmarkname":"","i-wm":"IFN","d-description":"Word in all caps may be an abbreviation.","k-color":"","f-bookmark":"BMABBRE100669","j-groupid":1},{"b-find":"TNF","e-paracontent":"Functionally, γδ T cells are capable of tumor cell killing through the release of cytotoxic granules containing perforin and granzymes, which induce apoptosis. Their anti-tumor activity is further amplified by secretion of key cytokines including IFN-γ,&lt;mark&gt;TNF&lt;\/mark&gt;-α, and IL-17.","c-replace":[""],"ab-name":"Abbreviations","a-name":"Possible_Abbreviations","g-rebookmarkname":"","i-wm":"TNF","d-description":"Word in all caps may be an abbreviation.","k-color":"","f-bookmark":"BMABBRE100670","j-groupid":1},{"b-find":"IL","e-paracontent":"Functionally, γδ T cells are capable of tumor cell killing through the release of cytotoxic granules containing perforin and granzymes, which induce apoptosis. Their anti-tumor activity is further amplified by secretion of key cytokines including IFN-γ, TNF-α, and&lt;mark&gt;IL&lt;\/mark&gt;-17.","c-replace":[""],"ab-name":"Abbreviations","a-name":"Possible_Abbreviations","g-rebookmarkname":"","i-wm":"IL","d-description":"Word in all caps may be an abbreviation.","k-color":"","f-bookmark":"BMABBRE100671","j-groupid":1},{"b-find":"MHC","e-paracontent":"γδ T cells recognize target cells in an&lt;mark&gt;MHC&lt;\/mark&gt;-independent manner unlike conventional αβ T cells. This enables broad tumor targeting across diverse HLA backgrounds and significantly reduces the risk of GvHD, making them promising candidates for allogeneic approaches (Table 2.7).","c-replace":["major histocompatibility complex (MHC)","MHC"],"ab-name":"Abbreviations","a-name":"Abbreviation","g-rebookmarkname":"","i-wm":"MHC","d-description":"An abbreviation must appear with its expanded form first and can then only be reused.","k-color":"#a24c29","f-bookmark":"BMABBRE100679","j-groupid":7},{"b-find":"HLA","e-paracontent":"γδ T cells recognize target cells in an MHC-independent manner unlike conventional αβ T cells. This enables broad tumor targeting across diverse&lt;mark&gt;HLA&lt;\/mark&gt; backgrounds and significantly reduces the risk of GvHD, making them promising candidates for allogeneic approaches (Table 2.7).","c-replace":[""],"ab-name":"Abbreviations","a-name":"Possible_Abbreviations","g-rebookmarkname":"","i-wm":"HLA","d-description":"Word in all caps may be an abbreviation.","k-color":"","f-bookmark":"BMABBRE100680","j-groupid":1},{"b-find":"HD","e-paracontent":"γδ T cells recognize target cells in an MHC-independent manner unlike conventional αβ T cells. This enables broad tumor targeting across diverse HLA backgrounds and significantly reduces the risk of G&lt;mark&gt;HD&lt;\/mark&gt;, making them promising candidates for allogeneic approaches (Table 2.7).","c-replace":[""],"ab-name":"Abbreviations","a-name":"Possible_Abbreviations","g-rebookmarkname":"","i-wm":"HD","d-description":"Word in all caps may be an abbreviation.","k-color":"","f-bookmark":"BMABBRE100681","j-groupid":1},{"b-find":"CAR","e-paracontent":"γδ T cells are CD3+ lymphocytes that can be derived from either autologous or allogeneic sources, expanded ex vivo using agents such as zoledronate and IL-2 to enhance their numbers and activity.&lt;mark&gt;CAR&lt;\/mark&gt;-γδ T cells incorporate CD3ζ signaling domains, while γδ TCRs can be engineered to augment the function of αβ T cells. ","c-replace":["Chimeric Antigen Receptor (CAR)","CAR"],"ab-name":"Abbreviations","a-name":"Abbreviation","g-rebookmarkname":"","i-wm":"CAR","d-description":"An abbreviation must appear with its expanded form first and can then only be reused.","k-color":"#a24c29","f-bookmark":"BMABBRE100690","j-groupid":2},{"b-find":"CD","e-paracontent":"γδ T cells are&lt;mark&gt;CD&lt;\/mark&gt;3+ lymphocytes that can be derived from either autologous or allogeneic sources, expanded ex vivo using agents such as zoledronate and IL-2 to enhance their numbers and activity. CAR-γδ T cells incorporate CD3ζ signaling domains, while γδ TCRs can be engineered to augment the function of αβ T cells. ","c-replace":[""],"ab-name":"Abbreviations","a-name":"Possible_Abbreviations","g-rebookmarkname":"","i-wm":"CD","d-description":"Word in all caps may be an abbreviation.","k-color":"","f-bookmark":"BMABBRE100691","j-groupid":1},{"b-find":"IL","e-paracontent":"γδ T cells are CD3+ lymphocytes that can be derived from either autologous or allogeneic sources, expanded ex vivo using agents such as zoledronate and&lt;mark&gt;IL&lt;\/mark&gt;-2 to enhance their numbers and activity. CAR-γδ T cells incorporate CD3ζ signaling domains, while γδ TCRs can be engineered to augment the function of αβ T cells. ","c-replace":[""],"ab-name":"Abbreviations","a-name":"Possible_Abbreviations","g-rebookmarkname":"","i-wm":"IL","d-description":"Word in all caps may be an abbreviation.","k-color":"","f-bookmark":"BMABBRE100692","j-groupid":1},{"b-find":"CD","e-paracontent":"γδ T cells are CD3+ lymphocytes that can be derived from either autologous or allogeneic sources, expanded ex vivo using agents such as zoledronate and IL-2 to enhance their numbers and activity. CAR-γδ T cells incorporate&lt;mark&gt;CD&lt;\/mark&gt;3ζ signaling domains, while γδ TCRs can be engineered to augment the function of αβ T cells. ","c-replace":[""],"ab-name":"Abbreviations","a-name":"Possible_Abbreviations","g-rebookmarkname":"","i-wm":"CD","d-description":"Word in all caps may be an abbreviation.","k-color":"","f-bookmark":"BMABBRE100693","j-groupid":1},{"b-find":"MHC","e-paracontent":"γδ T cells represent a promising avenue for cellular therapy, owing to their&lt;mark&gt;MHC&lt;\/mark&gt;-independent targeting capabilities, reduced risk of graft-versus-host disease, and potential for off-the-shelf application. Nonetheless, challenges remain due to their limited abundance in peripheral blood, suboptimal persistence following transfer, and vulnerability to tumor-induced exhaustion.","c-replace":["major histocompatibility complex (MHC)","MHC"],"ab-name":"Abbreviations","a-name":"Abbreviation","g-rebookmarkname":"","i-wm":"MHC","d-description":"An abbreviation must appear with its expanded form first and can then only be reused.","k-color":"#a24c29","f-bookmark":"BMABBRE100705","j-groupid":7},{"b-find":"ICIs","e-paracontent":"Research is focused on improving γδ T cell effectiveness using chemokine receptor engineering to boost tumor targeting, creating dual-specific TCRs for wider antigen detection, and combining these cells with&lt;mark&gt;ICIs&lt;\/mark&gt; to counteract tumor immunosuppression.","c-replace":["immune checkpoint inhibitors (ICIs)","ICIs"],"ab-name":"Abbreviations","a-name":"Abbreviation","g-rebookmarkname":"","i-wm":"ICIs","d-description":"An abbreviation must appear with its expanded form first and can then only be reused.","k-color":"#a24c29","f-bookmark":"BMABBRE100711","j-groupid":12},{"b-find":"Invariant Natural Killer T (iNKT)","e-paracontent":"&lt;H1&lt;mark&gt;Invariant Natural Killer T (iNKT)&lt;\/mark&gt; Cell Therapy","c-replace":["Invariant Natural Killer T (iNKT)","iNKT"],"ab-name":"Abbreviations","a-name":"Abbreviation_Defined_Twice_or_More","g-rebookmarkname":"","i-wm":"Invariant Natural Killer T (iNKT)","d-description":"An abbreviation is defined more than once. The definition may also be inconsistent.","k-color":"#a24c29","f-bookmark":"BMABBRE100719","j-groupid":6},{"b-find":"iNKT","e-paracontent":"&lt;mark&gt;iNKT&lt;\/mark&gt; cells represent a rare subset of CD3+ T lymphocytes, constituting approximately 0.1% of peripheral T-cells. These cells are specialized in recognizing CD1d-presented lipid antigens and demonstrate significant therapeutic potential for both lymphomas and solid tumors given their ability to modulate the TME.","c-replace":["Invariant Natural Killer T (iNKT)","iNKT"],"ab-name":"Abbreviations","a-name":"Abbreviation","g-rebookmarkname":"","i-wm":"iNKT","d-description":"An abbreviation must appear with its expanded form first and can then only be reused.","k-color":"#a24c29","f-bookmark":"BMABBRE100727","j-groupid":6},{"b-find":"TME","e-paracontent":"iNKT cells represent a rare subset of CD3+ T lymphocytes, constituting approximately 0.1% of peripheral T-cells. These cells are specialized in recognizing CD1d-presented lipid antigens and demonstrate significant therapeutic potential for both lymphomas and solid tumors given their ability to modulate the&lt;mark&gt;TME&lt;\/mark&gt;.","c-replace":["tumor microenvironment (TME)","TME"],"ab-name":"Abbreviations","a-name":"Abbreviation","g-rebookmarkname":"","i-wm":"TME","d-description":"An abbreviation must appear with its expanded form first and can then only be reused.","k-color":"#a24c29","f-bookmark":"BMABBRE100728","j-groupid":11},{"b-find":"CD","e-paracontent":"iNKT cells represent a rare subset of&lt;mark&gt;CD&lt;\/mark&gt;3+ T lymphocytes, constituting approximately 0.1% of peripheral T-cells. These cells are specialized in recognizing CD1d-presented lipid antigens and demonstrate significant therapeutic potential for both lymphomas and solid tumors given their ability to modulate the TME.","c-replace":[""],"ab-name":"Abbreviations","a-name":"Possible_Abbreviations","g-rebookmarkname":"","i-wm":"CD","d-description":"Word in all caps may be an abbreviation.","k-color":"","f-bookmark":"BMABBRE100729","j-groupid":1},{"b-find":"CD","e-paracontent":"iNKT cells represent a rare subset of CD3+ T lymphocytes, constituting approximately 0.1% of peripheral T-cells. These cells are specialized in recognizing&lt;mark&gt;CD&lt;\/mark&gt;1d-presented lipid antigens and demonstrate significant therapeutic potential for both lymphomas and solid tumors given their ability to modulate the TME.","c-replace":[""],"ab-name":"Abbreviations","a-name":"Possible_Abbreviations","g-rebookmarkname":"","i-wm":"CD","d-description":"Word in all caps may be an abbreviation.","k-color":"","f-bookmark":"BMABBRE100730","j-groupid":1},{"b-find":"iNKT","e-paracontent":"&lt;mark&gt;iNKT&lt;\/mark&gt; cells use invariant T-cell receptors (mainly Vα24-Jα18 in humans) to detect lipid antigens via CD1d and are stabilized by CD3. They also carry activating receptors including NKG2D and the marker CD161, supporting cytotoxic functions through perforin and granzyme. Their cytokines\u2014predominantly IFN-γ, IL-4, and IL-13\u2014drive immune activation and modulate the TME. iNKT cells broadly stimulate immunity with minimal GvHD risk due to their innate and adaptive features (see Table 2.8).","c-replace":["Invariant Natural Killer T (iNKT)","iNKT"],"ab-name":"Abbreviations","a-name":"Abbreviation","g-rebookmarkname":"","i-wm":"iNKT","d-description":"An abbreviation must appear with its expanded form first and can then only be reused.","k-color":"#a24c29","f-bookmark":"BMABBRE100737","j-groupid":6},{"b-find":"TME","e-paracontent":"iNKT cells use invariant T-cell receptors (mainly Vα24-Jα18 in humans) to detect lipid antigens via CD1d and are stabilized by CD3. They also carry activating receptors including NKG2D and the marker CD161, supporting cytotoxic functions through perforin and granzyme. Their cytokines\u2014predominantly IFN-γ, IL-4, and IL-13\u2014drive immune activation and modulate the&lt;mark&gt;TME&lt;\/mark&gt;. iNKT cells broadly stimulate immunity with minimal GvHD risk due to their innate and adaptive features (see Table 2.8).","c-replace":["tumor microenvironment (TME)","TME"],"ab-name":"Abbreviations","a-name":"Abbreviation","g-rebookmarkname":"","i-wm":"TME","d-description":"An abbreviation must appear with its expanded form first and can then only be reused.","k-color":"#a24c29","f-bookmark":"BMABBRE100738","j-groupid":11},{"b-find":"iNKT","e-paracontent":"iNKT cells use invariant T-cell receptors (mainly Vα24-Jα18 in humans) to detect lipid antigens via CD1d and are stabilized by CD3. They also carry activating receptors including NKG2D and the marker CD161, supporting cytotoxic functions through perforin and granzyme. Their cytokines\u2014predominantly IFN-γ, IL-4, and IL-13\u2014drive immune activation and modulate the TME.&lt;mark&gt;iNKT&lt;\/mark&gt; cells broadly stimulate immunity with minimal GvHD risk due to their innate and adaptive features (see Table 2.8).","c-replace":["Invariant Natural Killer T (iNKT)","iNKT"],"ab-name":"Abbreviations","a-name":"Abbreviation","g-rebookmarkname":"","i-wm":"iNKT","d-description":"An abbreviation must appear with its expanded form first and can then only be reused.","k-color":"#a24c29","f-bookmark":"BMABBRE100739","j-groupid":6},{"b-find":"CD","e-paracontent":"iNKT cells use invariant T-cell receptors (mainly Vα24-Jα18 in humans) to detect lipid antigens via&lt;mark&gt;CD&lt;\/mark&gt;1d and are stabilized by CD3. They also carry activating receptors including NKG2D and the marker CD161, supporting cytotoxic functions through perforin and granzyme. Their cytokines\u2014predominantly IFN-γ, IL-4, and IL-13\u2014drive immune activation and modulate the TME. iNKT cells broadly stimulate immunity with minimal GvHD risk due to their innate and adaptive features (see Table 2.8).","c-replace":[""],"ab-name":"Abbreviations","a-name":"Possible_Abbreviations","g-rebookmarkname":"","i-wm":"CD","d-description":"Word in all caps may be an abbreviation.","k-color":"","f-bookmark":"BMABBRE100740","j-groupid":1},{"b-find":"CD","e-paracontent":"iNKT cells use invariant T-cell receptors (mainly Vα24-Jα18 in humans) to detect lipid antigens via CD1d and are stabilized by&lt;mark&gt;CD&lt;\/mark&gt;3. They also carry activating receptors including NKG2D and the marker CD161, supporting cytotoxic functions through perforin and granzyme. Their cytokines\u2014predominantly IFN-γ, IL-4, and IL-13\u2014drive immune activation and modulate the TME. iNKT cells broadly stimulate immunity with minimal GvHD risk due to their innate and adaptive features (see Table 2.8).","c-replace":[""],"ab-name":"Abbreviations","a-name":"Possible_Abbreviations","g-rebookmarkname":"","i-wm":"CD","d-description":"Word in all caps may be an abbreviation.","k-color":"","f-bookmark":"BMABBRE100741","j-groupid":1},{"b-find":"NKG","e-paracontent":"iNKT cells use invariant T-cell receptors (mainly Vα24-Jα18 in humans) to detect lipid antigens via CD1d and are stabilized by CD3. They also carry activating receptors including&lt;mark&gt;NKG&lt;\/mark&gt;2D and the marker CD161, supporting cytotoxic functions through perforin and granzyme. Their cytokines\u2014predominantly IFN-γ, IL-4, and IL-13\u2014drive immune activation and modulate the TME. iNKT cells broadly stimulate immunity with minimal GvHD risk due to their innate and adaptive features (see Table 2.8).","c-replace":[""],"ab-name":"Abbreviations","a-name":"Possible_Abbreviations","g-rebookmarkname":"","i-wm":"NKG","d-description":"Word in all caps may be an abbreviation.","k-color":"","f-bookmark":"BMABBRE100742","j-groupid":1},{"b-find":"CD","e-paracontent":"iNKT cells use invariant T-cell receptors (mainly Vα24-Jα18 in humans) to detect lipid antigens via CD1d and are stabilized by CD3. They also carry activating receptors including NKG2D and the marker&lt;mark&gt;CD&lt;\/mark&gt;161, supporting cytotoxic functions through perforin and granzyme. Their cytokines\u2014predominantly IFN-γ, IL-4, and IL-13\u2014drive immune activation and modulate the TME. iNKT cells broadly stimulate immunity with minimal GvHD risk due to their innate and adaptive features (see Table 2.8).","c-replace":[""],"ab-name":"Abbreviations","a-name":"Possible_Abbreviations","g-rebookmarkname":"","i-wm":"CD","d-description":"Word in all caps may be an abbreviation.","k-color":"","f-bookmark":"BMABBRE100743","j-groupid":1},{"b-find":"IFN","e-paracontent":"iNKT cells use invariant T-cell receptors (mainly Vα24-Jα18 in humans) to detect lipid antigens via CD1d and are stabilized by CD3. They also carry activating receptors including NKG2D and the marker CD161, supporting cytotoxic functions through perforin and granzyme. Their cytokines\u2014predominantly&lt;mark&gt;IFN&lt;\/mark&gt;-γ, IL-4, and IL-13\u2014drive immune activation and modulate the TME. iNKT cells broadly stimulate immunity with minimal GvHD risk due to their innate and adaptive features (see Table 2.8).","c-replace":[""],"ab-name":"Abbreviations","a-name":"Possible_Abbreviations","g-rebookmarkname":"","i-wm":"IFN","d-description":"Word in all caps may be an abbreviation.","k-color":"","f-bookmark":"BMABBRE100744","j-groupid":1},{"b-find":"IL","e-paracontent":"iNKT cells use invariant T-cell receptors (mainly Vα24-Jα18 in humans) to detect lipid antigens via CD1d and are stabilized by CD3. They also carry activating receptors including NKG2D and the marker CD161, supporting cytotoxic functions through perforin and granzyme. Their cytokines\u2014predominantly IFN-γ,&lt;mark&gt;IL&lt;\/mark&gt;-4, and IL-13\u2014drive immune activation and modulate the TME. iNKT cells broadly stimulate immunity with minimal GvHD risk due to their innate and adaptive features (see Table 2.8).","c-replace":[""],"ab-name":"Abbreviations","a-name":"Possible_Abbreviations","g-rebookmarkname":"","i-wm":"IL","d-description":"Word in all caps may be an abbreviation.","k-color":"","f-bookmark":"BMABBRE100745","j-groupid":1},{"b-find":"IL","e-paracontent":"iNKT cells use invariant T-cell receptors (mainly Vα24-Jα18 in humans) to detect lipid antigens via CD1d and are stabilized by CD3. They also carry activating receptors including NKG2D and the marker CD161, supporting cytotoxic functions through perforin and granzyme. Their cytokines\u2014predominantly IFN-γ, IL-4, and&lt;mark&gt;IL&lt;\/mark&gt;-13\u2014drive immune activation and modulate the TME. iNKT cells broadly stimulate immunity with minimal GvHD risk due to their innate and adaptive features (see Table 2.8).","c-replace":[""],"ab-name":"Abbreviations","a-name":"Possible_Abbreviations","g-rebookmarkname":"","i-wm":"IL","d-description":"Word in all caps may be an abbreviation.","k-color":"","f-bookmark":"BMABBRE100746","j-groupid":1},{"b-find":"HD","e-paracontent":"iNKT cells use invariant T-cell receptors (mainly Vα24-Jα18 in humans) to detect lipid antigens via CD1d and are stabilized by CD3. They also carry activating receptors including NKG2D and the marker CD161, supporting cytotoxic functions through perforin and granzyme. Their cytokines\u2014predominantly IFN-γ, IL-4, and IL-13\u2014drive immune activation and modulate the TME. iNKT cells broadly stimulate immunity with minimal G&lt;mark&gt;HD&lt;\/mark&gt; risk due to their innate and adaptive features (see Table 2.8).","c-replace":[""],"ab-name":"Abbreviations","a-name":"Possible_Abbreviations","g-rebookmarkname":"","i-wm":"HD","d-description":"Word in all caps may be an abbreviation.","k-color":"","f-bookmark":"BMABBRE100747","j-groupid":1},{"b-find":"iNKT","e-paracontent":"&lt;mark&gt;iNKT&lt;\/mark&gt; cells are characterized as CD3+ T lymphocytes, which can be derived either autologously or allogeneically. These cells are typically expanded ex vivo with α-galactosylceramide (α-GalCer) and interleukin-2 (IL-2). CAR-iNKT cells incorporate costimulatory domains (e.g. CD28 or 4-1BB), to enhance cellular activation and persistence. Despite their low abundance and associated scalability limitations, iNKT cells possess distinct immunological profiles with a reduced risk of GvHD.","c-replace":["Invariant Natural Killer T (iNKT)","iNKT"],"ab-name":"Abbreviations","a-name":"Abbreviation","g-rebookmarkname":"","i-wm":"iNKT","d-description":"An abbreviation must appear with its expanded form first and can then only be reused.","k-color":"#a24c29","f-bookmark":"BMABBRE100759","j-groupid":6},{"b-find":"CAR","e-paracontent":"iNKT cells are characterized as CD3+ T lymphocytes, which can be derived either autologously or allogeneically. These cells are typically expanded ex vivo with α-galactosylceramide (α-GalCer) and interleukin-2 (IL-2).&lt;mark&gt;CAR&lt;\/mark&gt;-iNKT cells incorporate costimulatory domains (e.g. CD28 or 4-1BB), to enhance cellular activation and persistence. Despite their low abundance and associated scalability limitations, iNKT cells possess distinct immunological profiles with a reduced risk of GvHD.","c-replace":["Chimeric Antigen Receptor (CAR)","CAR"],"ab-name":"Abbreviations","a-name":"Abbreviation","g-rebookmarkname":"","i-wm":"CAR","d-description":"An abbreviation must appear with its expanded form first and can then only be reused.","k-color":"#a24c29","f-bookmark":"BMABBRE100760","j-groupid":2},{"b-find":"iNKT","e-paracontent":"iNKT cells are characterized as CD3+ T lymphocytes, which can be derived either autologously or allogeneically. These cells are typically expanded ex vivo with α-galactosylceramide (α-GalCer) and interleukin-2 (IL-2). CAR&lt;mark&gt;iNKT&lt;\/mark&gt; cells incorporate costimulatory domains (e.g. CD28 or 4-1BB), to enhance cellular activation and persistence. Despite their low abundance and associated scalability limitations, iNKT cells possess distinct immunological profiles with a reduced risk of GvHD.","c-replace":["Invariant Natural Killer T (iNKT)","iNKT"],"ab-name":"Abbreviations","a-name":"Abbreviation","g-rebookmarkname":"","i-wm":"iNKT","d-description":"An abbreviation must appear with its expanded form first and can then only be reused.","k-color":"#a24c29","f-bookmark":"BMABBRE100761","j-groupid":6},{"b-find":"iNKT","e-paracontent":"iNKT cells are characterized as CD3+ T lymphocytes, which can be derived either autologously or allogeneically. These cells are typically expanded ex vivo with α-galactosylceramide (α-GalCer) and interleukin-2 (IL-2). CAR-iNKT cells incorporate costimulatory domains (e.g. CD28 or 4-1BB), to enhance cellular activation and persistence. Despite their low abundance and associated scalability limitations,&lt;mark&gt;iNKT&lt;\/mark&gt; cells possess distinct immunological profiles with a reduced risk of GvHD.","c-replace":["Invariant Natural Killer T (iNKT)","iNKT"],"ab-name":"Abbreviations","a-name":"Abbreviation","g-rebookmarkname":"","i-wm":"iNKT","d-description":"An abbreviation must appear with its expanded form first and can then only be reused.","k-color":"#a24c29","f-bookmark":"BMABBRE100762","j-groupid":6},{"b-find":"CD","e-paracontent":"iNKT cells are characterized as&lt;mark&gt;CD&lt;\/mark&gt;3+ T lymphocytes, which can be derived either autologously or allogeneically. These cells are typically expanded ex vivo with α-galactosylceramide (α-GalCer) and interleukin-2 (IL-2). CAR-iNKT cells incorporate costimulatory domains (e.g. CD28 or 4-1BB), to enhance cellular activation and persistence. Despite their low abundance and associated scalability limitations, iNKT cells possess distinct immunological profiles with a reduced risk of GvHD.","c-replace":[""],"ab-name":"Abbreviations","a-name":"Possible_Abbreviations","g-rebookmarkname":"","i-wm":"CD","d-description":"Word in all caps may be an abbreviation.","k-color":"","f-bookmark":"BMABBRE100763","j-groupid":1},{"b-find":"IL","e-paracontent":"iNKT cells are characterized as CD3+ T lymphocytes, which can be derived either autologously or allogeneically. These cells are typically expanded ex vivo with α-galactosylceramide (α-GalCer) and interleukin-2 &lt;mark&gt;IL&lt;\/mark&gt;-2). CAR-iNKT cells incorporate costimulatory domains (e.g. CD28 or 4-1BB), to enhance cellular activation and persistence. Despite their low abundance and associated scalability limitations, iNKT cells possess distinct immunological profiles with a reduced risk of GvHD.","c-replace":[""],"ab-name":"Abbreviations","a-name":"Possible_Abbreviations","g-rebookmarkname":"","i-wm":"IL","d-description":"Word in all caps may be an abbreviation.","k-color":"","f-bookmark":"BMABBRE100764","j-groupid":1},{"b-find":"CD","e-paracontent":"iNKT cells are characterized as CD3+ T lymphocytes, which can be derived either autologously or allogeneically. These cells are typically expanded ex vivo with α-galactosylceramide (α-GalCer) and interleukin-2 (IL-2). CAR-iNKT cells incorporate costimulatory domains (e.g.&lt;mark&gt;CD&lt;\/mark&gt;28 or 4-1BB), to enhance cellular activation and persistence. Despite their low abundance and associated scalability limitations, iNKT cells possess distinct immunological profiles with a reduced risk of GvHD.","c-replace":[""],"ab-name":"Abbreviations","a-name":"Possible_Abbreviations","g-rebookmarkname":"","i-wm":"CD","d-description":"Word in all caps may be an abbreviation.","k-color":"","f-bookmark":"BMABBRE100765","j-groupid":1},{"b-find":"BB","e-paracontent":"iNKT cells are characterized as CD3+ T lymphocytes, which can be derived either autologously or allogeneically. These cells are typically expanded ex vivo with α-galactosylceramide (α-GalCer) and interleukin-2 (IL-2). CAR-iNKT cells incorporate costimulatory domains (e.g. CD28 or 4-&lt;mark&gt;BB&lt;\/mark&gt;), to enhance cellular activation and persistence. Despite their low abundance and associated scalability limitations, iNKT cells possess distinct immunological profiles with a reduced risk of GvHD.","c-replace":[""],"ab-name":"Abbreviations","a-name":"Possible_Abbreviations","g-rebookmarkname":"","i-wm":"BB","d-description":"Word in all caps may be an abbreviation.","k-color":"","f-bookmark":"BMABBRE100766","j-groupid":1},{"b-find":"HD","e-paracontent":"iNKT cells are characterized as CD3+ T lymphocytes, which can be derived either autologously or allogeneically. These cells are typically expanded ex vivo with α-galactosylceramide (α-GalCer) and interleukin-2 (IL-2). CAR-iNKT cells incorporate costimulatory domains (e.g. CD28 or 4-1BB), to enhance cellular activation and persistence. Despite their low abundance and associated scalability limitations, iNKT cells possess distinct immunological profiles with a reduced risk of G&lt;mark&gt;HD&lt;\/mark&gt;.","c-replace":[""],"ab-name":"Abbreviations","a-name":"Possible_Abbreviations","g-rebookmarkname":"","i-wm":"HD","d-description":"Word in all caps may be an abbreviation.","k-color":"","f-bookmark":"BMABBRE100767","j-groupid":1},{"b-find":"iNKT","e-paracontent":"&lt;mark&gt;iNKT&lt;\/mark&gt; cells are under investigation for several hematologic malignancies and solid tumors.","c-replace":["Invariant Natural Killer T (iNKT)","iNKT"],"ab-name":"Abbreviations","a-name":"Abbreviation","g-rebookmarkname":"","i-wm":"iNKT","d-description":"An abbreviation must appear with its expanded form first and can then only be reused.","k-color":"#a24c29","f-bookmark":"BMABBRE100785","j-groupid":6},{"b-find":"iNKT","e-paracontent":"&lt;mark&gt;iNKT&lt;\/mark&gt; cells offer the advantages of low GvHD risk and effective modulation of the tumor microenvironment through cytokine secretion. However, their clinical use is challenged by low natural abundance limiting scalability and potential off-target effects related to lipid antigen recognition.","c-replace":["Invariant Natural Killer T (iNKT)","iNKT"],"ab-name":"Abbreviations","a-name":"Abbreviation","g-rebookmarkname":"","i-wm":"iNKT","d-description":"An abbreviation must appear with its expanded form first and can then only be reused.","k-color":"#a24c29","f-bookmark":"BMABBRE100790","j-groupid":6},{"b-find":"tumor microenvironment","e-paracontent":"iNKT cells offer the advantages of low GvHD risk and effective modulation of the&lt;mark&gt;tumor microenvironment&lt;\/mark&gt; through cytokine secretion. However, their clinical use is challenged by low natural abundance limiting scalability and potential off-target effects related to lipid antigen recognition.","c-replace":["tumor microenvironment (TME)","TME"],"ab-name":"Abbreviations","a-name":"Abbreviation_Defined_Twice_or_More","g-rebookmarkname":"","i-wm":"tumor microenvironment","d-description":"An abbreviation is defined more than once. The definition may also be inconsistent.","k-color":"#a24c29","f-bookmark":"BMABBRE100791","j-groupid":11},{"b-find":"HD","e-paracontent":"iNKT cells offer the advantages of low G&lt;mark&gt;HD&lt;\/mark&gt; risk and effective modulation of the tumor microenvironment through cytokine secretion. However, their clinical use is challenged by low natural abundance limiting scalability and potential off-target effects related to lipid antigen recognition.","c-replace":[""],"ab-name":"Abbreviations","a-name":"Possible_Abbreviations","g-rebookmarkname":"","i-wm":"HD","d-description":"Word in all caps may be an abbreviation.","k-color":"","f-bookmark":"BMABBRE100792","j-groupid":1},{"b-find":"iNKT","e-paracontent":"Current research on&lt;mark&gt;iNKT&lt;\/mark&gt; cells focuses on engineering CAR-iNKT therapies enhanced with IL-15 to improve cell expansion, persistence, and antitumor efficacy. Additionally, synthetic α-GalCer analogs are being developed to more precisely activate iNKT cells while minimizing off-target effects. These strategies aim to overcome challenges related to limited cell numbers and optimize therapeutic potential across diverse malignancies.","c-replace":["Invariant Natural Killer T (iNKT)","iNKT"],"ab-name":"Abbreviations","a-name":"Abbreviation","g-rebookmarkname":"","i-wm":"iNKT","d-description":"An abbreviation must appear with its expanded form first and can then only be reused.","k-color":"#a24c29","f-bookmark":"BMABBRE100796","j-groupid":6},{"b-find":"CAR","e-paracontent":"Current research on iNKT cells focuses on engineering&lt;mark&gt;CAR&lt;\/mark&gt;-iNKT therapies enhanced with IL-15 to improve cell expansion, persistence, and antitumor efficacy. Additionally, synthetic α-GalCer analogs are being developed to more precisely activate iNKT cells while minimizing off-target effects. These strategies aim to overcome challenges related to limited cell numbers and optimize therapeutic potential across diverse malignancies.","c-replace":["Chimeric Antigen Receptor (CAR)","CAR"],"ab-name":"Abbreviations","a-name":"Abbreviation","g-rebookmarkname":"","i-wm":"CAR","d-description":"An abbreviation must appear with its expanded form first and can then only be reused.","k-color":"#a24c29","f-bookmark":"BMABBRE100797","j-groupid":2},{"b-find":"iNKT","e-paracontent":"Current research on iNKT cells focuses on engineering CAR&lt;mark&gt;iNKT&lt;\/mark&gt; therapies enhanced with IL-15 to improve cell expansion, persistence, and antitumor efficacy. Additionally, synthetic α-GalCer analogs are being developed to more precisely activate iNKT cells while minimizing off-target effects. These strategies aim to overcome challenges related to limited cell numbers and optimize therapeutic potential across diverse malignancies.","c-replace":["Invariant Natural Killer T (iNKT)","iNKT"],"ab-name":"Abbreviations","a-name":"Abbreviation","g-rebookmarkname":"","i-wm":"iNKT","d-description":"An abbreviation must appear with its expanded form first and can then only be reused.","k-color":"#a24c29","f-bookmark":"BMABBRE100798","j-groupid":6},{"b-find":"iNKT","e-paracontent":"Current research on iNKT cells focuses on engineering CAR-iNKT therapies enhanced with IL-15 to improve cell expansion, persistence, and antitumor efficacy. Additionally, synthetic α-GalCer analogs are being developed to more precisely activate&lt;mark&gt;iNKT&lt;\/mark&gt; cells while minimizing off-target effects. These strategies aim to overcome challenges related to limited cell numbers and optimize therapeutic potential across diverse malignancies.","c-replace":["Invariant Natural Killer T (iNKT)","iNKT"],"ab-name":"Abbreviations","a-name":"Abbreviation","g-rebookmarkname":"","i-wm":"iNKT","d-description":"An abbreviation must appear with its expanded form first and can then only be reused.","k-color":"#a24c29","f-bookmark":"BMABBRE100799","j-groupid":6},{"b-find":"IL","e-paracontent":"Current research on iNKT cells focuses on engineering CAR-iNKT therapies enhanced with&lt;mark&gt;IL&lt;\/mark&gt;-15 to improve cell expansion, persistence, and antitumor efficacy. Additionally, synthetic α-GalCer analogs are being developed to more precisely activate iNKT cells while minimizing off-target effects. These strategies aim to overcome challenges related to limited cell numbers and optimize therapeutic potential across diverse malignancies.","c-replace":[""],"ab-name":"Abbreviations","a-name":"Possible_Abbreviations","g-rebookmarkname":"","i-wm":"IL","d-description":"Word in all caps may be an abbreviation.","k-color":"","f-bookmark":"BMABBRE100800","j-groupid":1},{"b-find":"CAR","e-paracontent":"&lt;H1&lt;mark&gt;CAR&lt;\/mark&gt;-Modified Macrophages (CAR-M)","c-replace":["Chimeric Antigen Receptor (CAR)","CAR"],"ab-name":"Abbreviations","a-name":"Abbreviation","g-rebookmarkname":"","i-wm":"CAR","d-description":"An abbreviation must appear with its expanded form first and can then only be reused.","k-color":"#a24c29","f-bookmark":"BMABBRE100808","j-groupid":2},{"b-find":"CAR","e-paracontent":"&lt;H1&gt;CAR-Modified Macrophages &lt;mark&gt;CAR&lt;\/mark&gt;-M)","c-replace":["Chimeric Antigen Receptor (CAR)","CAR"],"ab-name":"Abbreviations","a-name":"Abbreviation","g-rebookmarkname":"","i-wm":"CAR","d-description":"An abbreviation must appear with its expanded form first and can then only be reused.","k-color":"#a24c29","f-bookmark":"BMABBRE100809","j-groupid":2},{"b-find":"CAR","e-paracontent":"&lt;mark&gt;CAR&lt;\/mark&gt;-engineered macrophage therapies are designed to recruit macrophages for the phagocytosis of solid tumors and address challenges associated with TME penetration in antigen-abundant cancers. ","c-replace":["Chimeric Antigen Receptor (CAR)","CAR"],"ab-name":"Abbreviations","a-name":"Abbreviation","g-rebookmarkname":"","i-wm":"CAR","d-description":"An abbreviation must appear with its expanded form first and can then only be reused.","k-color":"#a24c29","f-bookmark":"BMABBRE100815","j-groupid":2},{"b-find":"TME","e-paracontent":"CAR-engineered macrophage therapies are designed to recruit macrophages for the phagocytosis of solid tumors and address challenges associated with&lt;mark&gt;TME&lt;\/mark&gt; penetration in antigen-abundant cancers. ","c-replace":["tumor microenvironment (TME)","TME"],"ab-name":"Abbreviations","a-name":"Abbreviation","g-rebookmarkname":"","i-wm":"TME","d-description":"An abbreviation must appear with its expanded form first and can then only be reused.","k-color":"#a24c29","f-bookmark":"BMABBRE100816","j-groupid":11},{"b-find":"CAR","e-paracontent":"&lt;mark&gt;CAR&lt;\/mark&gt;-Ms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IL-18.","c-replace":["Chimeric Antigen Receptor (CAR)","CAR"],"ab-name":"Abbreviations","a-name":"Abbreviation","g-rebookmarkname":"","i-wm":"CAR","d-description":"An abbreviation must appear with its expanded form first and can then only be reused.","k-color":"#a24c29","f-bookmark":"BMABBRE100820","j-groupid":2},{"b-find":"CAR","e-paracontent":"CAR-Ms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signaling.&lt;mark&gt;CAR&lt;\/mark&gt;-Ms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IL-18.","c-replace":["Chimeric Antigen Receptor (CAR)","CAR"],"ab-name":"Abbreviations","a-name":"Abbreviation","g-rebookmarkname":"","i-wm":"CAR","d-description":"An abbreviation must appear with its expanded form first and can then only be reused.","k-color":"#a24c29","f-bookmark":"BMABBRE100821","j-groupid":2},{"b-find":"reactive oxygen species (ROS)","e-paracontent":"CAR-Ms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of&lt;mark&gt;reactive oxygen species (ROS)&lt;\/mark&gt;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IL-18.","c-replace":["reactive oxygen species (ROS)","ROS"],"ab-name":"Abbreviations","a-name":"Abbreviation","g-rebookmarkname":"","i-wm":"reactive oxygen species (ROS)","d-description":"An abbreviation must appear with its expanded form first and can then only be reused.","k-color":"#a24c29","f-bookmark":"BMABBRE100822","j-groupid":17},{"b-find":"nitric oxide (NO)","e-paracontent":"CAR-Ms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and&lt;mark&gt;nitric oxide (NO)&lt;\/mark&gt; to induce cellular stress and apoptosis. In addition to cytotoxicity, CAR-Ms function as antigen-presenting cells, bridging innate and adaptive immunity by engaging Fcγ receptor pathways. They secrete pro-inflammatory cytokines including TNF-α, IL-12, IL-1β, and IL-18.","c-replace":["nitric oxide (NO)","NO"],"ab-name":"Abbreviations","a-name":"Abbreviation","g-rebookmarkname":"","i-wm":"nitric oxide (NO)","d-description":"An abbreviation must appear with its expanded form first and can then only be reused.","k-color":"#a24c29","f-bookmark":"BMABBRE100823","j-groupid":18},{"b-find":"CAR","e-paracontent":"CAR-Ms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 nitric oxide (NO) to induce cellular stress and apoptosis. In addition to cytotoxicity,&lt;mark&gt;CAR&lt;\/mark&gt;-Ms function as antigen-presenting cells, bridging innate and adaptive immunity by engaging Fcγ receptor pathways. They secrete pro-inflammatory cytokines including TNF-α, IL-12, IL-1β, and IL-18.","c-replace":["Chimeric Antigen Receptor (CAR)","CAR"],"ab-name":"Abbreviations","a-name":"Abbreviation","g-rebookmarkname":"","i-wm":"CAR","d-description":"An abbreviation must appear with its expanded form first and can then only be reused.","k-color":"#a24c29","f-bookmark":"BMABBRE100824","j-groupid":2},{"b-find":"CD","e-paracontent":"CAR-Ms are engineered to express CARs composed of tumor-targeting scFvs coupled with intracellular signaling domains derived from phagocytic receptors such as FcRγ,&lt;mark&gt;CD&lt;\/mark&gt;3ζ, or Megf10. These domains activate phagocytosis through pathways including Phosphoinositide 3-kinase\u2013Akt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IL-18.","c-replace":[""],"ab-name":"Abbreviations","a-name":"Possible_Abbreviations","g-rebookmarkname":"","i-wm":"CD","d-description":"Word in all caps may be an abbreviation.","k-color":"","f-bookmark":"BMABBRE100825","j-groupid":1},{"b-find":"PI","e-paracontent":"CAR-Ms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&lt;mark&gt;PI&lt;\/mark&gt;3K\u2013Akt)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IL-18.","c-replace":[""],"ab-name":"Abbreviations","a-name":"Possible_Abbreviations","g-rebookmarkname":"","i-wm":"PI","d-description":"Word in all caps may be an abbreviation.","k-color":"","f-bookmark":"BMABBRE100826","j-groupid":1},{"b-find":"TNF","e-paracontent":"CAR-Ms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including&lt;mark&gt;TNF&lt;\/mark&gt;-α, IL-12, IL-1β, and IL-18.","c-replace":[""],"ab-name":"Abbreviations","a-name":"Possible_Abbreviations","g-rebookmarkname":"","i-wm":"TNF","d-description":"Word in all caps may be an abbreviation.","k-color":"","f-bookmark":"BMABBRE100827","j-groupid":1},{"b-find":"IL","e-paracontent":"CAR-Ms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TNF-α,&lt;mark&gt;IL&lt;\/mark&gt;-12, IL-1β, and IL-18.","c-replace":[""],"ab-name":"Abbreviations","a-name":"Possible_Abbreviations","g-rebookmarkname":"","i-wm":"IL","d-description":"Word in all caps may be an abbreviation.","k-color":"","f-bookmark":"BMABBRE100828","j-groupid":1},{"b-find":"IL","e-paracontent":"CAR-Ms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IL-12,&lt;mark&gt;IL&lt;\/mark&gt;-1β, and IL-18.","c-replace":[""],"ab-name":"Abbreviations","a-name":"Possible_Abbreviations","g-rebookmarkname":"","i-wm":"IL","d-description":"Word in all caps may be an abbreviation.","k-color":"","f-bookmark":"BMABBRE100829","j-groupid":1},{"b-find":"IL","e-paracontent":"CAR-Ms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Fcγ receptor pathways. They secrete pro-inflammatory cytokines including TNF-α, IL-12, IL-1β, and&lt;mark&gt;IL&lt;\/mark&gt;-18.","c-replace":[""],"ab-name":"Abbreviations","a-name":"Possible_Abbreviations","g-rebookmarkname":"","i-wm":"IL","d-description":"Word in all caps may be an abbreviation.","k-color":"","f-bookmark":"BMABBRE100830","j-groupid":1},{"b-find":"NO","e-paracontent":"CAR-Ms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 nitric oxide &lt;mark&gt;NO&lt;\/mark&gt;) to induce cellular stress and apoptosis. In addition to cytotoxicity, CAR-Ms function as antigen-presenting cells, bridging innate and adaptive immunity by engaging Fcγ receptor pathways. They secrete pro-inflammatory cytokines including TNF-α, IL-12, IL-1β, and IL-18.","c-replace":["nitric oxide (NO)","NO","no","No"],"ab-name":"Abbreviations","a-name":"Two_Forms","g-rebookmarkname":"","i-wm":"NO","d-description":"An abbreviation that is not spelled consistently in the same document/book.","k-color":"#a24c29","f-bookmark":"BMABBRE100831","j-groupid":18},{"b-find":"CD","e-paracontent":"The sustained presence of an M1-like phenotype, indicated by markers&lt;mark&gt;CD&lt;\/mark&gt;80, CD86, and HLA-DR alongside the secretion of TNF-α and IL-12, is associated with anti-tumor responses. In contrast, a transition to an M2 phenotype\u2014characterized by expression of CD163 and CD206 and increased production of IL-10 and TGF-β\u2014may diminish therapeutic effectiveness by facilitating immunosuppression and tumor progression (refer to Table 2.9).","c-replace":[""],"ab-name":"Abbreviations","a-name":"Possible_Abbreviations","g-rebookmarkname":"","i-wm":"CD","d-description":"Word in all caps may be an abbreviation.","k-color":"","f-bookmark":"BMABBRE100854","j-groupid":1},{"b-find":"CD","e-paracontent":"The sustained presence of an M1-like phenotype, indicated by markers CD80,&lt;mark&gt;CD&lt;\/mark&gt;86, and HLA-DR alongside the secretion of TNF-α and IL-12, is associated with anti-tumor responses. In contrast, a transition to an M2 phenotype\u2014characterized by expression of CD163 and CD206 and increased production of IL-10 and TGF-β\u2014may diminish therapeutic effectiveness by facilitating immunosuppression and tumor progression (refer to Table 2.9).","c-replace":[""],"ab-name":"Abbreviations","a-name":"Possible_Abbreviations","g-rebookmarkname":"","i-wm":"CD","d-description":"Word in all caps may be an abbreviation.","k-color":"","f-bookmark":"BMABBRE100855","j-groupid":1},{"b-find":"HLA","e-paracontent":"The sustained presence of an M1-like phenotype, indicated by markers CD80, CD86, and&lt;mark&gt;HLA&lt;\/mark&gt;-DR alongside the secretion of TNF-α and IL-12, is associated with anti-tumor responses. In contrast, a transition to an M2 phenotype\u2014characterized by expression of CD163 and CD206 and increased production of IL-10 and TGF-β\u2014may diminish therapeutic effectiveness by facilitating immunosuppression and tumor progression (refer to Table 2.9).","c-replace":[""],"ab-name":"Abbreviations","a-name":"Possible_Abbreviations","g-rebookmarkname":"","i-wm":"HLA","d-description":"Word in all caps may be an abbreviation.","k-color":"","f-bookmark":"BMABBRE100856","j-groupid":1},{"b-find":"DR","e-paracontent":"The sustained presence of an M1-like phenotype, indicated by markers CD80, CD86, and HLA&lt;mark&gt;DR&lt;\/mark&gt; alongside the secretion of TNF-α and IL-12, is associated with anti-tumor responses. In contrast, a transition to an M2 phenotype\u2014characterized by expression of CD163 and CD206 and increased production of IL-10 and TGF-β\u2014may diminish therapeutic effectiveness by facilitating immunosuppression and tumor progression (refer to Table 2.9).","c-replace":[""],"ab-name":"Abbreviations","a-name":"Possible_Abbreviations","g-rebookmarkname":"","i-wm":"DR","d-description":"Word in all caps may be an abbreviation.","k-color":"","f-bookmark":"BMABBRE100857","j-groupid":1},{"b-find":"TNF","e-paracontent":"The sustained presence of an M1-like phenotype, indicated by markers CD80, CD86, and HLA-DR alongside the secretion of&lt;mark&gt;TNF&lt;\/mark&gt;-α and IL-12, is associated with anti-tumor responses. In contrast, a transition to an M2 phenotype\u2014characterized by expression of CD163 and CD206 and increased production of IL-10 and TGF-β\u2014may diminish therapeutic effectiveness by facilitating immunosuppression and tumor progression (refer to Table 2.9).","c-replace":[""],"ab-name":"Abbreviations","a-name":"Possible_Abbreviations","g-rebookmarkname":"","i-wm":"TNF","d-description":"Word in all caps may be an abbreviation.","k-color":"","f-bookmark":"BMABBRE100858","j-groupid":1},{"b-find":"IL","e-paracontent":"The sustained presence of an M1-like phenotype, indicated by markers CD80, CD86, and HLA-DR alongside the secretion of TNF-α and&lt;mark&gt;IL&lt;\/mark&gt;-12, is associated with anti-tumor responses. In contrast, a transition to an M2 phenotype\u2014characterized by expression of CD163 and CD206 and increased production of IL-10 and TGF-β\u2014may diminish therapeutic effectiveness by facilitating immunosuppression and tumor progression (refer to Table 2.9).","c-replace":[""],"ab-name":"Abbreviations","a-name":"Possible_Abbreviations","g-rebookmarkname":"","i-wm":"IL","d-description":"Word in all caps may be an abbreviation.","k-color":"","f-bookmark":"BMABBRE100859","j-groupid":1},{"b-find":"CD","e-paracontent":"The sustained presence of an M1-like phenotype, indicated by markers CD80, CD86, and HLA-DR alongside the secretion of TNF-α and IL-12, is associated with anti-tumor responses. In contrast, a transition to an M2 phenotype\u2014characterized by expression of&lt;mark&gt;CD&lt;\/mark&gt;163 and CD206 and increased production of IL-10 and TGF-β\u2014may diminish therapeutic effectiveness by facilitating immunosuppression and tumor progression (refer to Table 2.9).","c-replace":[""],"ab-name":"Abbreviations","a-name":"Possible_Abbreviations","g-rebookmarkname":"","i-wm":"CD","d-description":"Word in all caps may be an abbreviation.","k-color":"","f-bookmark":"BMABBRE100860","j-groupid":1},{"b-find":"CD","e-paracontent":"The sustained presence of an M1-like phenotype, indicated by markers CD80, CD86, and HLA-DR alongside the secretion of TNF-α and IL-12, is associated with anti-tumor responses. In contrast, a transition to an M2 phenotype\u2014characterized by expression of CD163 and&lt;mark&gt;CD&lt;\/mark&gt;206 and increased production of IL-10 and TGF-β\u2014may diminish therapeutic effectiveness by facilitating immunosuppression and tumor progression (refer to Table 2.9).","c-replace":[""],"ab-name":"Abbreviations","a-name":"Possible_Abbreviations","g-rebookmarkname":"","i-wm":"CD","d-description":"Word in all caps may be an abbreviation.","k-color":"","f-bookmark":"BMABBRE100861","j-groupid":1},{"b-find":"IL","e-paracontent":"The sustained presence of an M1-like phenotype, indicated by markers CD80, CD86, and HLA-DR alongside the secretion of TNF-α and IL-12, is associated with anti-tumor responses. In contrast, a transition to an M2 phenotype\u2014characterized by expression of CD163 and CD206 and increased production of&lt;mark&gt;IL&lt;\/mark&gt;-10 and TGF-β\u2014may diminish therapeutic effectiveness by facilitating immunosuppression and tumor progression (refer to Table 2.9).","c-replace":[""],"ab-name":"Abbreviations","a-name":"Possible_Abbreviations","g-rebookmarkname":"","i-wm":"IL","d-description":"Word in all caps may be an abbreviation.","k-color":"","f-bookmark":"BMABBRE100862","j-groupid":1},{"b-find":"TGF","e-paracontent":"The sustained presence of an M1-like phenotype, indicated by markers CD80, CD86, and HLA-DR alongside the secretion of TNF-α and IL-12, is associated with anti-tumor responses. In contrast, a transition to an M2 phenotype\u2014characterized by expression of CD163 and CD206 and increased production of IL-10 and&lt;mark&gt;TGF&lt;\/mark&gt;-β\u2014may diminish therapeutic effectiveness by facilitating immunosuppression and tumor progression (refer to Table 2.9).","c-replace":[""],"ab-name":"Abbreviations","a-name":"Possible_Abbreviations","g-rebookmarkname":"","i-wm":"TGF","d-description":"Word in all caps may be an abbreviation.","k-color":"","f-bookmark":"BMABBRE100863","j-groupid":1},{"b-find":"CAR","e-paracontent":"&lt;mark&gt;CAR&lt;\/mark&gt;-Ms are typically generated from autologous CD14+ monocytes differentiated into M1-like macrophages using IFN-γ to promote a pro-inflammatory phenotype and minimize M2 polarization. Their inherent ability to infiltrate the TME supports their therapeutic potential in solid tumors.","c-replace":["Chimeric Antigen Receptor (CAR)","CAR"],"ab-name":"Abbreviations","a-name":"Abbreviation","g-rebookmarkname":"","i-wm":"CAR","d-description":"An abbreviation must appear with its expanded form first and can then only be reused.","k-color":"#a24c29","f-bookmark":"BMABBRE100874","j-groupid":2},{"b-find":"TME","e-paracontent":"CAR-Ms are typically generated from autologous CD14+ monocytes differentiated into M1-like macrophages using IFN-γ to promote a pro-inflammatory phenotype and minimize M2 polarization. Their inherent ability to infiltrate the&lt;mark&gt;TME&lt;\/mark&gt; supports their therapeutic potential in solid tumors.","c-replace":["tumor microenvironment (TME)","TME"],"ab-name":"Abbreviations","a-name":"Abbreviation","g-rebookmarkname":"","i-wm":"TME","d-description":"An abbreviation must appear with its expanded form first and can then only be reused.","k-color":"#a24c29","f-bookmark":"BMABBRE100875","j-groupid":11},{"b-find":"CD","e-paracontent":"CAR-Ms are typically generated from autologous&lt;mark&gt;CD&lt;\/mark&gt;14+ monocytes differentiated into M1-like macrophages using IFN-γ to promote a pro-inflammatory phenotype and minimize M2 polarization. Their inherent ability to infiltrate the TME supports their therapeutic potential in solid tumors.","c-replace":[""],"ab-name":"Abbreviations","a-name":"Possible_Abbreviations","g-rebookmarkname":"","i-wm":"CD","d-description":"Word in all caps may be an abbreviation.","k-color":"","f-bookmark":"BMABBRE100876","j-groupid":1},{"b-find":"IFN","e-paracontent":"CAR-Ms are typically generated from autologous CD14+ monocytes differentiated into M1-like macrophages using&lt;mark&gt;IFN&lt;\/mark&gt;-γ to promote a pro-inflammatory phenotype and minimize M2 polarization. Their inherent ability to infiltrate the TME supports their therapeutic potential in solid tumors.","c-replace":[""],"ab-name":"Abbreviations","a-name":"Possible_Abbreviations","g-rebookmarkname":"","i-wm":"IFN","d-description":"Word in all caps may be an abbreviation.","k-color":"","f-bookmark":"BMABBRE100877","j-groupid":1},{"b-find":"CAR","e-paracontent":"&lt;mark&gt;CAR&lt;\/mark&gt;-M therapies are being actively explored for the treatment of several solid tumors given their ability to infiltrate and modulate the tumor microenvironment. ","c-replace":["Chimeric Antigen Receptor (CAR)","CAR"],"ab-name":"Abbreviations","a-name":"Abbreviation","g-rebookmarkname":"","i-wm":"CAR","d-description":"An abbreviation must appear with its expanded form first and can then only be reused.","k-color":"#a24c29","f-bookmark":"BMABBRE100883","j-groupid":2},{"b-find":"tumor microenvironment","e-paracontent":"CAR-M therapies are being actively explored for the treatment of several solid tumors given their ability to infiltrate and modulate the&lt;mark&gt;tumor microenvironment&lt;\/mark&gt;. ","c-replace":["tumor microenvironment (TME)","TME"],"ab-name":"Abbreviations","a-name":"Abbreviation_Defined_Twice_or_More","g-rebookmarkname":"","i-wm":"tumor microenvironment","d-description":"An abbreviation is defined more than once. The definition may also be inconsistent.","k-color":"#a24c29","f-bookmark":"BMABBRE100884","j-groupid":11},{"b-find":"CAR","e-paracontent":"&lt;mark&gt;CAR&lt;\/mark&gt;-M therapies offer superior infiltration and functional activity within the TME. However, challenges remain due to limited in vivo persistence, early clinical validation stages, and the potential for phenotypic shifts toward immunosuppressive M2 polarization.","c-replace":["Chimeric Antigen Receptor (CAR)","CAR"],"ab-name":"Abbreviations","a-name":"Abbreviation","g-rebookmarkname":"","i-wm":"CAR","d-description":"An abbreviation must appear with its expanded form first and can then only be reused.","k-color":"#a24c29","f-bookmark":"BMABBRE100888","j-groupid":2},{"b-find":"TME","e-paracontent":"CAR-M therapies offer superior infiltration and functional activity within the&lt;mark&gt;TME&lt;\/mark&gt;. However, challenges remain due to limited in vivo persistence, early clinical validation stages, and the potential for phenotypic shifts toward immunosuppressive M2 polarization.","c-replace":["tumor microenvironment (TME)","TME"],"ab-name":"Abbreviations","a-name":"Abbreviation","g-rebookmarkname":"","i-wm":"TME","d-description":"An abbreviation must appear with its expanded form first and can then only be reused.","k-color":"#a24c29","f-bookmark":"BMABBRE100889","j-groupid":11},{"b-find":"CAR","e-paracontent":"Current research focuses on engineering&lt;mark&gt;CAR&lt;\/mark&gt;-M cells to express cytokines to boost local immune activation and antitumor responses. Additionally, multi-antigen CAR constructs are being developed to target heterogeneous tumor populations more effectively and reduce immune escape across a broad range of solid tumors.","c-replace":["Chimeric Antigen Receptor (CAR)","CAR"],"ab-name":"Abbreviations","a-name":"Abbreviation","g-rebookmarkname":"","i-wm":"CAR","d-description":"An abbreviation must appear with its expanded form first and can then only be reused.","k-color":"#a24c29","f-bookmark":"BMABBRE100892","j-groupid":2},{"b-find":"CAR","e-paracontent":"Current research focuses on engineering CAR-M cells to express cytokines to boost local immune activation and antitumor responses. Additionally, multi-antigen&lt;mark&gt;CAR&lt;\/mark&gt; constructs are being developed to target heterogeneous tumor populations more effectively and reduce immune escape across a broad range of solid tumors.","c-replace":["Chimeric Antigen Receptor (CAR)","CAR"],"ab-name":"Abbreviations","a-name":"Abbreviation","g-rebookmarkname":"","i-wm":"CAR","d-description":"An abbreviation must appear with its expanded form first and can then only be reused.","k-color":"#a24c29","f-bookmark":"BMABBRE100893","j-groupid":2},{"b-find":"CAR","e-paracontent":"Autologous therapies including&lt;mark&gt;CAR&lt;\/mark&gt;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allo-CAR T-cells, NK cells, γδ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","c-replace":["Chimeric Antigen Receptor (CAR)","CAR"],"ab-name":"Abbreviations","a-name":"Abbreviation","g-rebookmarkname":"","i-wm":"CAR","d-description":"An abbreviation must appear with its expanded form first and can then only be reused.","k-color":"#a24c29","f-bookmark":"BMABBRE100898","j-groupid":2},{"b-find":"TCR","e-paracontent":"Autologous therapies including CAR T-cells,&lt;mark&gt;TCR&lt;\/mark&gt;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allo-CAR T-cells, NK cells, γδ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","c-replace":["T-Cell Receptor (TCR)","TCR"],"ab-name":"Abbreviations","a-name":"Abbreviation","g-rebookmarkname":"","i-wm":"TCR","d-description":"An abbreviation must appear with its expanded form first and can then only be reused.","k-color":"#a24c29","f-bookmark":"BMABBRE100899","j-groupid":3},{"b-find":"TILs","e-paracontent":"Autologous therapies including CAR T-cells, TCR T-cells, and&lt;mark&gt;TILs&lt;\/mark&gt;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allo-CAR T-cells, NK cells, γδ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","c-replace":["Tumor-Infiltrating Lymphocytes (TILs)","TILs"],"ab-name":"Abbreviations","a-name":"Abbreviation","g-rebookmarkname":"","i-wm":"TILs","d-description":"An abbreviation must appear with its expanded form first and can then only be reused.","k-color":"#a24c29","f-bookmark":"BMABBRE100900","j-groupid":4},{"b-find":"CRS","e-paracontent":"Autologous therapies including CAR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of&lt;mark&gt;CRS&lt;\/mark&gt; and ICANS. In contrast, allogeneic cellular immunotherapies (e.g. allo-CAR T-cells, NK cells, γδ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","c-replace":["cytokine release syndrome (CRS)","CRS"],"ab-name":"Abbreviations","a-name":"Abbreviation","g-rebookmarkname":"","i-wm":"CRS","d-description":"An abbreviation must appear with its expanded form first and can then only be reused.","k-color":"#a24c29","f-bookmark":"BMABBRE100901","j-groupid":8},{"b-find":"ICANS","e-paracontent":"Autologous therapies including CAR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and&lt;mark&gt;ICANS&lt;\/mark&gt;. In contrast, allogeneic cellular immunotherapies (e.g. allo-CAR T-cells, NK cells, γδ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","c-replace":["immune effector cell associated neurotoxicity syndrome (ICANS)","ICANS"],"ab-name":"Abbreviations","a-name":"Abbreviation","g-rebookmarkname":"","i-wm":"ICANS","d-description":"An abbreviation must appear with its expanded form first and can then only be reused.","k-color":"#a24c29","f-bookmark":"BMABBRE100902","j-groupid":9},{"b-find":"CAR","e-paracontent":"Autologous therapies including CAR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allo&lt;mark&gt;CAR&lt;\/mark&gt; T-cells, NK cells, γδ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","c-replace":["Chimeric Antigen Receptor (CAR)","CAR"],"ab-name":"Abbreviations","a-name":"Abbreviation","g-rebookmarkname":"","i-wm":"CAR","d-description":"An abbreviation must appear with its expanded form first and can then only be reused.","k-color":"#a24c29","f-bookmark":"BMABBRE100903","j-groupid":2},{"b-find":"NK","e-paracontent":"Autologous therapies including CAR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allo-CAR T-cells,&lt;mark&gt;NK&lt;\/mark&gt; cells, γδ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","c-replace":["Natural Killer (NK)","NK"],"ab-name":"Abbreviations","a-name":"Abbreviation","g-rebookmarkname":"","i-wm":"NK","d-description":"An abbreviation must appear with its expanded form first and can then only be reused.","k-color":"#a24c29","f-bookmark":"BMABBRE100904","j-groupid":5},{"b-find":"iNKT","e-paracontent":"Autologous therapies including CAR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allo-CAR T-cells, NK cells, γδ T-cells,&lt;mark&gt;iNKT&lt;\/mark&gt;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","c-replace":["Invariant Natural Killer T (iNKT)","iNKT"],"ab-name":"Abbreviations","a-name":"Abbreviation","g-rebookmarkname":"","i-wm":"iNKT","d-description":"An abbreviation must appear with its expanded form first and can then only be reused.","k-color":"#a24c29","f-bookmark":"BMABBRE100905","j-groupid":6},{"b-find":"T-cell Receptor","e-paracontent":"Autologous therapies including CAR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allo-CAR T-cells, NK cells, γδ T-cells, iNKT cells) offer off-the-shelf availability with more consistent product quality and are clinically advantageous among patients with rapid disease progression. They generally show lower persistence which may reduce long-term toxicity but require gene editing (e.g.,&lt;mark&gt;T-cell Receptor&lt;\/mark&gt; Alpha Constant. , HLA knockouts) to prevent GvHD and rejection. ","c-replace":["T-cell Receptor (TCR)","TCR"],"ab-name":"Abbreviations","a-name":"Abbreviation_Defined_Twice_or_More","g-rebookmarkname":"","i-wm":"T-cell Receptor","d-description":"An abbreviation is defined more than once. The definition may also be inconsistent.","k-color":"#a24c29","f-bookmark":"BMABBRE100906","j-groupid":3},{"b-find":"HD","e-paracontent":"Autologous therapies including CAR T-cells, TCR T-cells, and TILs utilize patient-derived cells, which reduces the risk of G&lt;mark&gt;HD&lt;\/mark&gt;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allo-CAR T-cells, NK cells, γδ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GvHD and rejection. ","c-replace":[""],"ab-name":"Abbreviations","a-name":"Possible_Abbreviations","g-rebookmarkname":"","i-wm":"HD","d-description":"Word in all caps may be an abbreviation.","k-color":"","f-bookmark":"BMABBRE100907","j-groupid":1},{"b-find":"HLA","e-paracontent":"Autologous therapies including CAR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allo-CAR T-cells, NK cells, γδ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,&lt;mark&gt;HLA&lt;\/mark&gt; knockouts) to prevent GvHD and rejection. ","c-replace":[""],"ab-name":"Abbreviations","a-name":"Possible_Abbreviations","g-rebookmarkname":"","i-wm":"HLA","d-description":"Word in all caps may be an abbreviation.","k-color":"","f-bookmark":"BMABBRE100908","j-groupid":1},{"b-find":"HD","e-paracontent":"Autologous therapies including CAR T-cells, TCR T-cells, and TILs utilize patient-derived cells, which reduces the risk of GvHD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allo-CAR T-cells, NK cells, γδ T-cells, iNKT cells) offer off-the-shelf availability with more consistent product quality and are clinically advantageous among patients with rapid disease progression. They generally show lower persistence which may reduce long-term toxicity but require gene editing (e.g., T-cell Receptor Alpha Constant. , HLA knockouts) to prevent G&lt;mark&gt;HD&lt;\/mark&gt; and rejection. ","c-replace":[""],"ab-name":"Abbreviations","a-name":"Possible_Abbreviations","g-rebookmarkname":"","i-wm":"HD","d-description":"Word in all caps may be an abbreviation.","k-color":"","f-bookmark":"BMABBRE100909","j-groupid":1},{"b-find":"CAR","e-paracontent":"BiTEs facilitate the redirection of endogenous T cells towards tumor-associated antigens, providing an efficient, readily available immunotherapeutic option for both hematologic malignancies and solid tumors. Their clinical benefit is balanced by toxicity profiles similar to those observed with&lt;mark&gt;CAR&lt;\/mark&gt; T-cell therapies.","c-replace":["Chimeric Antigen Receptor (CAR)","CAR"],"ab-name":"Abbreviations","a-name":"Abbreviation","g-rebookmarkname":"","i-wm":"CAR","d-description":"An abbreviation must appear with its expanded form first and can then only be reused.","k-color":"#a24c29","f-bookmark":"BMABBRE100930","j-groupid":2},{"b-find":"TE","e-paracontent":"B&lt;mark&gt;TE&lt;\/mark&gt;s facilitate the redirection of endogenous T cells towards tumor-associated antigens, providing an efficient, readily available immunotherapeutic option for both hematologic malignancies and solid tumors. Their clinical benefit is balanced by toxicity profiles similar to those observed with CAR T-cell therapies.","c-replace":[""],"ab-name":"Abbreviations","a-name":"Possible_Abbreviations","g-rebookmarkname":"","i-wm":"TE","d-description":"Word in all caps may be an abbreviation.","k-color":"","f-bookmark":"BMABBRE100931","j-groupid":1},{"b-find":"MHC","e-paracontent":"BiTEs consist of two scFvs that link CD3ε on T cells to tumor-associated antigens, enabling&lt;mark&gt;MHC&lt;\/mark&gt;-independent immune recognition. This CD3ε engagement activates the TCR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 GM-CSF are associated with cytokine-mediated toxicities such as CRS, as evidenced in the realm of CAR T-cell therapies (Table 2.10).","c-replace":["major histocompatibility complex (MHC)","MHC"],"ab-name":"Abbreviations","a-name":"Abbreviation","g-rebookmarkname":"","i-wm":"MHC","d-description":"An abbreviation must appear with its expanded form first and can then only be reused.","k-color":"#a24c29","f-bookmark":"BMABBRE100937","j-groupid":7},{"b-find":"TCR","e-paracontent":"BiTEs consist of two scFvs that link CD3ε on T cells to tumor-associated antigens, enabling MHC-independent immune recognition. This CD3ε engagement activates the&lt;mark&gt;TCR&lt;\/mark&gt;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 GM-CSF are associated with cytokine-mediated toxicities such as CRS, as evidenced in the realm of CAR T-cell therapies (Table 2.10).","c-replace":["T-Cell Receptor (TCR)","TCR"],"ab-name":"Abbreviations","a-name":"Abbreviation","g-rebookmarkname":"","i-wm":"TCR","d-description":"An abbreviation must appear with its expanded form first and can then only be reused.","k-color":"#a24c29","f-bookmark":"BMABBRE100938","j-groupid":3},{"b-find":"CRS","e-paracontent":"BiTEs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 GM-CSF are associated with cytokine-mediated toxicities such as&lt;mark&gt;CRS&lt;\/mark&gt;, as evidenced in the realm of CAR T-cell therapies (Table 2.10).","c-replace":["cytokine release syndrome (CRS)","CRS"],"ab-name":"Abbreviations","a-name":"Abbreviation","g-rebookmarkname":"","i-wm":"CRS","d-description":"An abbreviation must appear with its expanded form first and can then only be reused.","k-color":"#a24c29","f-bookmark":"BMABBRE100939","j-groupid":8},{"b-find":"CAR","e-paracontent":"BiTEs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 GM-CSF are associated with cytokine-mediated toxicities such as CRS, as evidenced in the realm of&lt;mark&gt;CAR&lt;\/mark&gt; T-cell therapies (Table 2.10).","c-replace":["Chimeric Antigen Receptor (CAR)","CAR"],"ab-name":"Abbreviations","a-name":"Abbreviation","g-rebookmarkname":"","i-wm":"CAR","d-description":"An abbreviation must appear with its expanded form first and can then only be reused.","k-color":"#a24c29","f-bookmark":"BMABBRE100940","j-groupid":2},{"b-find":"TE","e-paracontent":"B&lt;mark&gt;TE&lt;\/mark&gt;s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 GM-CSF are associated with cytokine-mediated toxicities such as CRS, as evidenced in the realm of CAR T-cell therapies (Table 2.10).","c-replace":[""],"ab-name":"Abbreviations","a-name":"Possible_Abbreviations","g-rebookmarkname":"","i-wm":"TE","d-description":"Word in all caps may be an abbreviation.","k-color":"","f-bookmark":"BMABBRE100941","j-groupid":1},{"b-find":"CD","e-paracontent":"BiTEs consist of two scFvs that link&lt;mark&gt;CD&lt;\/mark&gt;3ε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 GM-CSF are associated with cytokine-mediated toxicities such as CRS, as evidenced in the realm of CAR T-cell therapies (Table 2.10).","c-replace":[""],"ab-name":"Abbreviations","a-name":"Possible_Abbreviations","g-rebookmarkname":"","i-wm":"CD","d-description":"Word in all caps may be an abbreviation.","k-color":"","f-bookmark":"BMABBRE100942","j-groupid":1},{"b-find":"CD","e-paracontent":"BiTEs consist of two scFvs that link CD3ε on T cells to tumor-associated antigens, enabling MHC-independent immune recognition. This&lt;mark&gt;CD&lt;\/mark&gt;3ε engagement activates the TCR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 GM-CSF are associated with cytokine-mediated toxicities such as CRS, as evidenced in the realm of CAR T-cell therapies (Table 2.10).","c-replace":[""],"ab-name":"Abbreviations","a-name":"Possible_Abbreviations","g-rebookmarkname":"","i-wm":"CD","d-description":"Word in all caps may be an abbreviation.","k-color":"","f-bookmark":"BMABBRE100943","j-groupid":1},{"b-find":"ZAP","e-paracontent":"BiTEs consist of two scFvs that link CD3ε on T cells to tumor-associated antigens, enabling MHC-independent immune recognition. This CD3ε engagement activates the TCR signaling cascade via&lt;mark&gt;ZAP&lt;\/mark&gt;70,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 GM-CSF are associated with cytokine-mediated toxicities such as CRS, as evidenced in the realm of CAR T-cell therapies (Table 2.10).","c-replace":[""],"ab-name":"Abbreviations","a-name":"Possible_Abbreviations","g-rebookmarkname":"","i-wm":"ZAP","d-description":"Word in all caps may be an abbreviation.","k-color":"","f-bookmark":"BMABBRE100944","j-groupid":1},{"b-find":"IFN","e-paracontent":"BiTEs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including&lt;mark&gt;IFN&lt;\/mark&gt;-γ, TNF-α, and IL-2, which collectively support immune activation and T-cell proliferation. However, elevated production of IL-6 and GM-CSF are associated with cytokine-mediated toxicities such as CRS, as evidenced in the realm of CAR T-cell therapies (Table 2.10).","c-replace":[""],"ab-name":"Abbreviations","a-name":"Possible_Abbreviations","g-rebookmarkname":"","i-wm":"IFN","d-description":"Word in all caps may be an abbreviation.","k-color":"","f-bookmark":"BMABBRE100945","j-groupid":1},{"b-find":"TNF","e-paracontent":"BiTEs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IFN-γ,&lt;mark&gt;TNF&lt;\/mark&gt;-α, and IL-2, which collectively support immune activation and T-cell proliferation. However, elevated production of IL-6 and GM-CSF are associated with cytokine-mediated toxicities such as CRS, as evidenced in the realm of CAR T-cell therapies (Table 2.10).","c-replace":[""],"ab-name":"Abbreviations","a-name":"Possible_Abbreviations","g-rebookmarkname":"","i-wm":"TNF","d-description":"Word in all caps may be an abbreviation.","k-color":"","f-bookmark":"BMABBRE100946","j-groupid":1},{"b-find":"IL","e-paracontent":"BiTEs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 TNF-α, and&lt;mark&gt;IL&lt;\/mark&gt;-2, which collectively support immune activation and T-cell proliferation. However, elevated production of IL-6 and GM-CSF are associated with cytokine-mediated toxicities such as CRS, as evidenced in the realm of CAR T-cell therapies (Table 2.10).","c-replace":[""],"ab-name":"Abbreviations","a-name":"Possible_Abbreviations","g-rebookmarkname":"","i-wm":"IL","d-description":"Word in all caps may be an abbreviation.","k-color":"","f-bookmark":"BMABBRE100947","j-groupid":1},{"b-find":"IL","e-paracontent":"BiTEs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of&lt;mark&gt;IL&lt;\/mark&gt;-6 and GM-CSF are associated with cytokine-mediated toxicities such as CRS, as evidenced in the realm of CAR T-cell therapies (Table 2.10).","c-replace":[""],"ab-name":"Abbreviations","a-name":"Possible_Abbreviations","g-rebookmarkname":"","i-wm":"IL","d-description":"Word in all caps may be an abbreviation.","k-color":"","f-bookmark":"BMABBRE100948","j-groupid":1},{"b-find":"GM","e-paracontent":"BiTEs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and&lt;mark&gt;GM&lt;\/mark&gt;-CSF are associated with cytokine-mediated toxicities such as CRS, as evidenced in the realm of CAR T-cell therapies (Table 2.10).","c-replace":[""],"ab-name":"Abbreviations","a-name":"Possible_Abbreviations","g-rebookmarkname":"","i-wm":"GM","d-description":"Word in all caps may be an abbreviation.","k-color":"","f-bookmark":"BMABBRE100949","j-groupid":1},{"b-find":"CSF","e-paracontent":"BiTEs consist of two scFvs that link CD3ε on T cells to tumor-associated antigens, enabling MHC-independent immune recognition. This CD3ε engagement activates the TCR signaling cascade via ZAP70, leading to T-cell activation and the release of perforin and granzymes that mediate tumor cell lysis. Activated T cells also secrete cytokines, including IFN-γ, TNF-α, and IL-2, which collectively support immune activation and T-cell proliferation. However, elevated production of IL-6 and GM&lt;mark&gt;CSF&lt;\/mark&gt; are associated with cytokine-mediated toxicities such as CRS, as evidenced in the realm of CAR T-cell therapies (Table 2.10).","c-replace":[""],"ab-name":"Abbreviations","a-name":"Possible_Abbreviations","g-rebookmarkname":"","i-wm":"CSF","d-description":"Word in all caps may be an abbreviation.","k-color":"","f-bookmark":"BMABBRE100950","j-groupid":1},{"b-find":"CAR","e-paracontent":"BiTEs are non-cellular, bispecific synthetic proteins administered directly, requiring no cellular engineering. Their off-the-shelf nature supports rapid deployment when compared to&lt;mark&gt;CAR&lt;\/mark&gt; T-cell therapy (Table 2.11).","c-replace":["Chimeric Antigen Receptor (CAR)","CAR"],"ab-name":"Abbreviations","a-name":"Abbreviation","g-rebookmarkname":"","i-wm":"CAR","d-description":"An abbreviation must appear with its expanded form first and can then only be reused.","k-color":"#a24c29","f-bookmark":"BMABBRE100963","j-groupid":2},{"b-find":"TE","e-paracontent":"B&lt;mark&gt;TE&lt;\/mark&gt;s are non-cellular, bispecific synthetic proteins administered directly, requiring no cellular engineering. Their off-the-shelf nature supports rapid deployment when compared to CAR T-cell therapy (Table 2.11).","c-replace":[""],"ab-name":"Abbreviations","a-name":"Possible_Abbreviations","g-rebookmarkname":"","i-wm":"TE","d-description":"Word in all caps may be an abbreviation.","k-color":"","f-bookmark":"BMABBRE100964","j-groupid":1},{"b-find":"no","e-paracontent":"BiTEs are non-cellular, bispecific synthetic proteins administered directly, requiring&lt;mark&gt;no&lt;\/mark&gt; cellular engineering. Their off-the-shelf nature supports rapid deployment when compared to CAR T-cell therapy (Table 2.11).","c-replace":["nitric oxide (NO)","no","NO","No"],"ab-name":"Abbreviations","a-name":"Two_Forms","g-rebookmarkname":"","i-wm":"no","d-description":"An abbreviation that is not spelled consistently in the same document/book.","k-color":"#a24c29","f-bookmark":"BMABBRE100965","j-groupid":18},{"b-find":"TE","e-paracontent":"B&lt;mark&gt;TE&lt;\/mark&gt;s have the capacity to target various hematologic and solid tumors with several approvals across tumor types.","c-replace":[""],"ab-name":"Abbreviations","a-name":"Possible_Abbreviations","g-rebookmarkname":"","i-wm":"TE","d-description":"Word in all caps may be an abbreviation.","k-color":"","f-bookmark":"BMABBRE100970","j-groupid":1},{"b-find":"CRS","e-paracontent":"BiTEs demonstrate a rapid onset of action; however, their efficacy is largely dependent on the presence and functional integrity of lymphocytes, as both the quantity and quality of T cells are pivotal to therapeutic success. Furthermore, it is essential to address safety considerations, including&lt;mark&gt;CRS&lt;\/mark&gt;, ICANS, and target-specific toxicities. In circumstances where sequencing with CAR T cell therapy is appropriate, careful evaluation is necessary due to the potential for antigen escape following prior BiTE exposure.","c-replace":["cytokine release syndrome (CRS)","CRS"],"ab-name":"Abbreviations","a-name":"Abbreviation","g-rebookmarkname":"","i-wm":"CRS","d-description":"An abbreviation must appear with its expanded form first and can then only be reused.","k-color":"#a24c29","f-bookmark":"BMABBRE100977","j-groupid":8},{"b-find":"ICANS","e-paracontent":"BiTEs demonstrate a rapid onset of action; however, their efficacy is largely dependent on the presence and functional integrity of lymphocytes, as both the quantity and quality of T cells are pivotal to therapeutic success. Furthermore, it is essential to address safety considerations, including CRS,&lt;mark&gt;ICANS&lt;\/mark&gt;, and target-specific toxicities. In circumstances where sequencing with CAR T cell therapy is appropriate, careful evaluation is necessary due to the potential for antigen escape following prior BiTE exposure.","c-replace":["immune effector cell associated neurotoxicity syndrome (ICANS)","ICANS"],"ab-name":"Abbreviations","a-name":"Abbreviation","g-rebookmarkname":"","i-wm":"ICANS","d-description":"An abbreviation must appear with its expanded form first and can then only be reused.","k-color":"#a24c29","f-bookmark":"BMABBRE100978","j-groupid":9},{"b-find":"CAR","e-paracontent":"BiTEs demonstrate a rapid onset of action; however, their efficacy is largely dependent on the presence and functional integrity of lymphocytes, as both the quantity and quality of T cells are pivotal to therapeutic success. Furthermore, it is essential to address safety considerations, including CRS, ICANS, and target-specific toxicities. In circumstances where sequencing with&lt;mark&gt;CAR&lt;\/mark&gt; T cell therapy is appropriate, careful evaluation is necessary due to the potential for antigen escape following prior BiTE exposure.","c-replace":["Chimeric Antigen Receptor (CAR)","CAR"],"ab-name":"Abbreviations","a-name":"Abbreviation","g-rebookmarkname":"","i-wm":"CAR","d-description":"An abbreviation must appear with its expanded form first and can then only be reused.","k-color":"#a24c29","f-bookmark":"BMABBRE100979","j-groupid":2},{"b-find":"TE","e-paracontent":"B&lt;mark&gt;TE&lt;\/mark&gt;s demonstrate a rapid onset of action; however, their efficacy is largely dependent on the presence and functional integrity of lymphocytes, as both the quantity and quality of T cells are pivotal to therapeutic success. Furthermore, it is essential to address safety considerations, including CRS, ICANS, and target-specific toxicities. In circumstances where sequencing with CAR T cell therapy is appropriate, careful evaluation is necessary due to the potential for antigen escape following prior BiTE exposure.","c-replace":[""],"ab-name":"Abbreviations","a-name":"Possible_Abbreviations","g-rebookmarkname":"","i-wm":"TE","d-description":"Word in all caps may be an abbreviation.","k-color":"","f-bookmark":"BMABBRE100980","j-groupid":1},{"b-find":"TE","e-paracontent":"BiTEs demonstrate a rapid onset of action; however, their efficacy is largely dependent on the presence and functional integrity of lymphocytes, as both the quantity and quality of T cells are pivotal to therapeutic success. Furthermore, it is essential to address safety considerations, including CRS, ICANS, and target-specific toxicities. In circumstances where sequencing with CAR T cell therapy is appropriate, careful evaluation is necessary due to the potential for antigen escape following prior B&lt;mark&gt;TE&lt;\/mark&gt; exposure.","c-replace":[""],"ab-name":"Abbreviations","a-name":"Possible_Abbreviations","g-rebookmarkname":"","i-wm":"TE","d-description":"Word in all caps may be an abbreviation.","k-color":"","f-bookmark":"BMABBRE100981","j-groupid":1},{"b-find":"TE","e-paracontent":"Research explores multi-target B&lt;mark&gt;TE&lt;\/mark&gt;s, additional indications, and Fc-fusion proteins to expand indications.","c-replace":[""],"ab-name":"Abbreviations","a-name":"Possible_Abbreviations","g-rebookmarkname":"","i-wm":"TE","d-description":"Word in all caps may be an abbreviation.","k-color":"","f-bookmark":"BMABBRE100985","j-groupid":1},{"b-find":"CAR","e-paracontent":"&lt;DFIG2.1&gt;Figure 2.1: Anatomy of a&lt;mark&gt;CAR&lt;\/mark&gt; Construct. Adapted from: Acharya, U.H.; Walter, R.B. Chimeric Antigen Receptor (CAR)-Modified Immune Effector Cell Therapy for Acute Myeloid Leukemia (AML). Cancers 2020, 12, 3617. https://doi.org/10.3390/cancers12123617 ","c-replace":["Chimeric Antigen Receptor (CAR)","CAR"],"ab-name":"Abbreviations","a-name":"Abbreviation","g-rebookmarkname":"","i-wm":"CAR","d-description":"An abbreviation must appear with its expanded form first and can then only be reused.","k-color":"#296ea2","f-bookmark":"BMABBRE101009","j-groupid":2},{"b-find":"Chimeric Antigen Receptor (CAR)","e-paracontent":"&lt;DFIG2.1&gt;Figure 2.1: Anatomy of a CAR Construct. Adapted from: Acharya, U.H.; Walter, R.B.&lt;mark&gt;Chimeric Antigen Receptor (CAR)&lt;\/mark&gt;-Modified Immune Effector Cell Therapy for Acute Myeloid Leukemia (AML). Cancers 2020, 12, 3617. https://doi.org/10.3390/cancers12123617 ","c-replace":["Chimeric Antigen Receptor (CAR)","CAR"],"ab-name":"Abbreviations","a-name":"Abbreviation_Defined_Twice_or_More","g-rebookmarkname":"","i-wm":"Chimeric Antigen Receptor (CAR)","d-description":"An abbreviation is defined more than once. The definition may also be inconsistent.","k-color":"#a24c29","f-bookmark":"BMABBRE101010","j-groupid":2},{"b-find":"Acute Myeloid Leukemia (AML)","e-paracontent":"&lt;DFIG2.1&gt;Figure 2.1: Anatomy of a CAR Construct. Adapted from: Acharya, U.H.; Walter, R.B. Chimeric Antigen Receptor (CAR)-Modified Immune Effector Cell Therapy for&lt;mark&gt;Acute Myeloid Leukemia (AML)&lt;\/mark&gt;. Cancers 2020, 12, 3617. https://doi.org/10.3390/cancers12123617 ","c-replace":["Acute Myeloid Leukemia (AML)","AML"],"ab-name":"Abbreviations","a-name":"Abbreviation_Used_Only_Once","g-rebookmarkname":"","i-wm":"Acute Myeloid Leukemia (AML)","d-description":"An abbreviation is present with its expanded form, but not used subsequently.","k-color":"#a24c29","f-bookmark":"BMABBRE101011","j-groupid":19},{"b-find":"CAR","e-paracontent":"&lt;DFIG2.2&gt;Figure 2.2:  Differences between&lt;mark&gt;CAR&lt;\/mark&gt; T-cell construct and TCR T-cell constructs. ","c-replace":["Chimeric Antigen Receptor (CAR)","CAR"],"ab-name":"Abbreviations","a-name":"Abbreviation","g-rebookmarkname":"","i-wm":"CAR","d-description":"An abbreviation must appear with its expanded form first and can then only be reused.","k-color":"#296ea2","f-bookmark":"BMABBRE101020","j-groupid":2},{"b-find":"TCR","e-paracontent":"&lt;DFIG2.2&gt;Figure 2.2:  Differences between CAR T-cell construct and&lt;mark&gt;TCR&lt;\/mark&gt; T-cell constructs. ","c-replace":["T-Cell Receptor (TCR)","TCR"],"ab-name":"Abbreviations","a-name":"Abbreviation","g-rebookmarkname":"","i-wm":"TCR","d-description":"An abbreviation must appear with its expanded form first and can then only be reused.","k-color":"#296ea2","f-bookmark":"BMABBRE101021","j-groupid":3},{"b-find":"CAR","e-paracontent":"&lt;mark&gt;CAR&lt;\/mark&gt; T-Cells","c-replace":["Chimeric Antigen Receptor (CAR)","CAR"],"ab-name":"Abbreviations","a-name":"Abbreviation","g-rebookmarkname":"","i-wm":"CAR","d-description":"An abbreviation must appear with its expanded form first and can then only be reused.","k-color":"#a24c29","f-bookmark":"BMABBRE101028","j-groupid":2},{"b-find":"MHC","e-paracontent":"&lt;mark&gt;MHC&lt;\/mark&gt;-independent surface antigen binding","c-replace":["major histocompatibility complex (MHC)","MHC"],"ab-name":"Abbreviations","a-name":"Abbreviation","g-rebookmarkname":"","i-wm":"MHC","d-description":"An abbreviation must appear with its expanded form first and can then only be reused.","k-color":"#a24c29","f-bookmark":"BMABBRE101029","j-groupid":7},{"b-find":"CRS","e-paracontent":"Antigen escape, off-target toxicities,&lt;mark&gt;CRS&lt;\/mark&gt;, ICANS, complex manufacturing","c-replace":["cytokine release syndrome (CRS)","CRS"],"ab-name":"Abbreviations","a-name":"Abbreviation","g-rebookmarkname":"","i-wm":"CRS","d-description":"An abbreviation must appear with its expanded form first and can then only be reused.","k-color":"#a24c29","f-bookmark":"BMABBRE101030","j-groupid":8},{"b-find":"ICANS","e-paracontent":"Antigen escape, off-target toxicities, CRS,&lt;mark&gt;ICANS&lt;\/mark&gt;, complex manufacturing","c-replace":["immune effector cell associated neurotoxicity syndrome (ICANS)","ICANS"],"ab-name":"Abbreviations","a-name":"Abbreviation","g-rebookmarkname":"","i-wm":"ICANS","d-description":"An abbreviation must appear with its expanded form first and can then only be reused.","k-color":"#a24c29","f-bookmark":"BMABBRE101031","j-groupid":9},{"b-find":"TCR","e-paracontent":"&lt;mark&gt;TCR&lt;\/mark&gt; T-Cells","c-replace":["T-Cell Receptor (TCR)","TCR"],"ab-name":"Abbreviations","a-name":"Abbreviation","g-rebookmarkname":"","i-wm":"TCR","d-description":"An abbreviation must appear with its expanded form first and can then only be reused.","k-color":"#a24c29","f-bookmark":"BMABBRE101033","j-groupid":3},{"b-find":"MHC","e-paracontent":"Peptide&lt;mark&gt;MHC&lt;\/mark&gt; complex recognition","c-replace":["major histocompatibility complex (MHC)","MHC"],"ab-name":"Abbreviations","a-name":"Abbreviation","g-rebookmarkname":"","i-wm":"MHC","d-description":"An abbreviation must appear with its expanded form first and can then only be reused.","k-color":"#a24c29","f-bookmark":"BMABBRE101034","j-groupid":7},{"b-find":"MHC","e-paracontent":"&lt;mark&gt;MHC&lt;\/mark&gt; restriction, risk of off-target toxicity, complex manufacturing","c-replace":["major histocompatibility complex (MHC)","MHC"],"ab-name":"Abbreviations","a-name":"Abbreviation","g-rebookmarkname":"","i-wm":"MHC","d-description":"An abbreviation must appear with its expanded form first and can then only be reused.","k-color":"#a24c29","f-bookmark":"BMABBRE101035","j-groupid":7},{"b-find":"TILs","e-paracontent":"&lt;mark&gt;TILs&lt;\/mark&gt;","c-replace":["Tumor-Infiltrating Lymphocytes (TILs)","TILs"],"ab-name":"Abbreviations","a-name":"Abbreviation","g-rebookmarkname":"","i-wm":"TILs","d-description":"An abbreviation must appear with its expanded form first and can then only be reused.","k-color":"#a24c29","f-bookmark":"BMABBRE101036","j-groupid":4},{"b-find":"MHC","e-paracontent":"Neoantigen&lt;mark&gt;MHC&lt;\/mark&gt; complex recognition","c-replace":["major histocompatibility complex (MHC)","MHC"],"ab-name":"Abbreviations","a-name":"Abbreviation","g-rebookmarkname":"","i-wm":"MHC","d-description":"An abbreviation must appear with its expanded form first and can then only be reused.","k-color":"#a24c29","f-bookmark":"BMABBRE101038","j-groupid":7},{"b-find":"NK","e-paracontent":"&lt;mark&gt;NK&lt;\/mark&gt; Cells","c-replace":["Natural Killer (NK)","NK"],"ab-name":"Abbreviations","a-name":"Abbreviation","g-rebookmarkname":"","i-wm":"NK","d-description":"An abbreviation must appear with its expanded form first and can then only be reused.","k-color":"#a24c29","f-bookmark":"BMABBRE101041","j-groupid":5},{"b-find":"MHC","e-paracontent":"&lt;mark&gt;MHC&lt;\/mark&gt;-independent, low GvHD risk with allogeneic potential, innate tumor killing, lower CRS / ICANS potential","c-replace":["major histocompatibility complex (MHC)","MHC"],"ab-name":"Abbreviations","a-name":"Abbreviation","g-rebookmarkname":"","i-wm":"MHC","d-description":"An abbreviation must appear with its expanded form first and can then only be reused.","k-color":"#a24c29","f-bookmark":"BMABBRE101042","j-groupid":7},{"b-find":"CRS","e-paracontent":"MHC-independent, low GvHD risk with allogeneic potential, innate tumor killing, lower&lt;mark&gt;CRS&lt;\/mark&gt; / ICANS potential","c-replace":["cytokine release syndrome (CRS)","CRS"],"ab-name":"Abbreviations","a-name":"Abbreviation","g-rebookmarkname":"","i-wm":"CRS","d-description":"An abbreviation must appear with its expanded form first and can then only be reused.","k-color":"#a24c29","f-bookmark":"BMABBRE101043","j-groupid":8},{"b-find":"ICANS","e-paracontent":"MHC-independent, low GvHD risk with allogeneic potential, innate tumor killing, lower CRS /&lt;mark&gt;ICANS&lt;\/mark&gt; potential","c-replace":["immune effector cell associated neurotoxicity syndrome (ICANS)","ICANS"],"ab-name":"Abbreviations","a-name":"Abbreviation","g-rebookmarkname":"","i-wm":"ICANS","d-description":"An abbreviation must appear with its expanded form first and can then only be reused.","k-color":"#a24c29","f-bookmark":"BMABBRE101044","j-groupid":9},{"b-find":"HD","e-paracontent":"MHC-independent, low G&lt;mark&gt;HD&lt;\/mark&gt; risk with allogeneic potential, innate tumor killing, lower CRS / ICANS potential","c-replace":[""],"ab-name":"Abbreviations","a-name":"Possible_Abbreviations","g-rebookmarkname":"","i-wm":"HD","d-description":"Word in all caps may be an abbreviation.","k-color":"","f-bookmark":"BMABBRE101045","j-groupid":1},{"b-find":"MHC","e-paracontent":"&lt;mark&gt;MHC&lt;\/mark&gt;-independent, broad reactivity, low GvHD with allogeneic uses","c-replace":["major histocompatibility complex (MHC)","MHC"],"ab-name":"Abbreviations","a-name":"Abbreviation","g-rebookmarkname":"","i-wm":"MHC","d-description":"An abbreviation must appear with its expanded form first and can then only be reused.","k-color":"#a24c29","f-bookmark":"BMABBRE101051","j-groupid":7},{"b-find":"HD","e-paracontent":"MHC-independent, broad reactivity, low G&lt;mark&gt;HD&lt;\/mark&gt; with allogeneic uses","c-replace":[""],"ab-name":"Abbreviations","a-name":"Possible_Abbreviations","g-rebookmarkname":"","i-wm":"HD","d-description":"Word in all caps may be an abbreviation.","k-color":"","f-bookmark":"BMABBRE101052","j-groupid":1},{"b-find":"iNKT","e-paracontent":"&lt;mark&gt;iNKT&lt;\/mark&gt; Cells","c-replace":["Invariant Natural Killer T (iNKT)","iNKT"],"ab-name":"Abbreviations","a-name":"Abbreviation","g-rebookmarkname":"","i-wm":"iNKT","d-description":"An abbreviation must appear with its expanded form first and can then only be reused.","k-color":"#a24c29","f-bookmark":"BMABBRE101053","j-groupid":6},{"b-find":"CD","e-paracontent":"&lt;mark&gt;CD&lt;\/mark&gt;1d\u2013lipid antigen complexes","c-replace":[""],"ab-name":"Abbreviations","a-name":"Possible_Abbreviations","g-rebookmarkname":"","i-wm":"CD","d-description":"Word in all caps may be an abbreviation.","k-color":"","f-bookmark":"BMABBRE101055","j-groupid":1},{"b-find":"CAR","e-paracontent":"&lt;mark&gt;CAR&lt;\/mark&gt;-M","c-replace":["Chimeric Antigen Receptor (CAR)","CAR"],"ab-name":"Abbreviations","a-name":"Abbreviation","g-rebookmarkname":"","i-wm":"CAR","d-description":"An abbreviation must appear with its expanded form first and can then only be reused.","k-color":"#a24c29","f-bookmark":"BMABBRE101056","j-groupid":2},{"b-find":"MHC","e-paracontent":"&lt;mark&gt;MHC&lt;\/mark&gt;-independent surface antigen binding","c-replace":["major histocompatibility complex (MHC)","MHC"],"ab-name":"Abbreviations","a-name":"Abbreviation","g-rebookmarkname":"","i-wm":"MHC","d-description":"An abbreviation must appear with its expanded form first and can then only be reused.","k-color":"#a24c29","f-bookmark":"BMABBRE101057","j-groupid":7},{"b-find":"TME","e-paracontent":"Enhanced&lt;mark&gt;TME&lt;\/mark&gt; penetration, antigen presentation capability","c-replace":["tumor microenvironment (TME)","TME"],"ab-name":"Abbreviations","a-name":"Abbreviation","g-rebookmarkname":"","i-wm":"TME","d-description":"An abbreviation must appear with its expanded form first and can then only be reused.","k-color":"#a24c29","f-bookmark":"BMABBRE101058","j-groupid":11},{"b-find":"TE","e-paracontent":"B&lt;mark&gt;TE&lt;\/mark&gt;s","c-replace":[""],"ab-name":"Abbreviations","a-name":"Possible_Abbreviations","g-rebookmarkname":"","i-wm":"TE","d-description":"Word in all caps may be an abbreviation.","k-color":"","f-bookmark":"BMABBRE101059","j-groupid":1},{"b-find":"CD","e-paracontent":"&lt;mark&gt;CD&lt;\/mark&gt;3 + tumor antigen bridging","c-replace":[""],"ab-name":"Abbreviations","a-name":"Possible_Abbreviations","g-rebookmarkname":"","i-wm":"CD","d-description":"Word in all caps may be an abbreviation.","k-color":"","f-bookmark":"BMABBRE101061","j-groupid":1},{"b-find":"CRS","e-paracontent":"Short half-life, requires functional T cells,&lt;mark&gt;CRS&lt;\/mark&gt; risk, ICANS risk, on-target toxicities, potential from antigen escape due to repeated antigenic pressure","c-replace":["cytokine release syndrome (CRS)","CRS"],"ab-name":"Abbreviations","a-name":"Abbreviation","g-rebookmarkname":"","i-wm":"CRS","d-description":"An abbreviation must appear with its expanded form first and can then only be reused.","k-color":"#a24c29","f-bookmark":"BMABBRE101063","j-groupid":8},{"b-find":"ICANS","e-paracontent":"Short half-life, requires functional T cells, CRS risk,&lt;mark&gt;ICANS&lt;\/mark&gt; risk, on-target toxicities, potential from antigen escape due to repeated antigenic pressure","c-replace":["immune effector cell associated neurotoxicity syndrome (ICANS)","ICANS"],"ab-name":"Abbreviations","a-name":"Abbreviation","g-rebookmarkname":"","i-wm":"ICANS","d-description":"An abbreviation must appear with its expanded form first and can then only be reused.","k-color":"#a24c29","f-bookmark":"BMABBRE101064","j-groupid":9},{"b-find":"CAR","e-paracontent":"&lt;TAB2.2&gt;Table 2.2:&lt;mark&gt;CAR&lt;\/mark&gt; T-Cell Molecular Components and Functional Effects","c-replace":["Chimeric Antigen Receptor (CAR)","CAR"],"ab-name":"Abbreviations","a-name":"Abbreviation","g-rebookmarkname":"","i-wm":"CAR","d-description":"An abbreviation must appear with its expanded form first and can then only be reused.","k-color":"#296ea2","f-bookmark":"BMABBRE101066","j-groupid":2},{"b-find":"CD","e-paracontent":"Antigen recognition (e.g.,&lt;mark&gt;CD&lt;\/mark&gt;19, BCMA)","c-replace":[""],"ab-name":"Abbreviations","a-name":"Possible_Abbreviations","g-rebookmarkname":"","i-wm":"CD","d-description":"Word in all caps may be an abbreviation.","k-color":"","f-bookmark":"BMABBRE101070","j-groupid":1},{"b-find":"BCMA","e-paracontent":"Antigen recognition (e.g., CD19,&lt;mark&gt;BCMA&lt;\/mark&gt;)","c-replace":[""],"ab-name":"Abbreviations","a-name":"Possible_Abbreviations","g-rebookmarkname":"","i-wm":"BCMA","d-description":"Word in all caps may be an abbreviation.","k-color":"","f-bookmark":"BMABBRE101071","j-groupid":1},{"b-find":"CAR","e-paracontent":"Maintains&lt;mark&gt;CAR&lt;\/mark&gt; structure and signal fidelity","c-replace":["Chimeric Antigen Receptor (CAR)","CAR"],"ab-name":"Abbreviations","a-name":"Abbreviation","g-rebookmarkname":"","i-wm":"CAR","d-description":"An abbreviation must appear with its expanded form first and can then only be reused.","k-color":"#a24c29","f-bookmark":"BMABBRE101075","j-groupid":2},{"b-find":"CD","e-paracontent":"&lt;mark&gt;CD&lt;\/mark&gt;3ζ Signaling Domain","c-replace":[""],"ab-name":"Abbreviations","a-name":"Possible_Abbreviations","g-rebookmarkname":"","i-wm":"CD","d-description":"Word in all caps may be an abbreviation.","k-color":"","f-bookmark":"BMABBRE101076","j-groupid":1},{"b-find":"ITAMs","e-paracontent":"Contains&lt;mark&gt;ITAMs&lt;\/mark&gt; to initiate T-cell activation","c-replace":["immunoreceptor tyrosine-based activation motifs (ITAMs)","ITAMs"],"ab-name":"Abbreviations","a-name":"Abbreviation","g-rebookmarkname":"","i-wm":"ITAMs","d-description":"An abbreviation must appear with its expanded form first and can then only be reused.","k-color":"#a24c29","f-bookmark":"BMABBRE101077","j-groupid":10},{"b-find":"CD","e-paracontent":"Co-stimulatory Domain &lt;mark&gt;CD&lt;\/mark&gt;28 or 4-1BB)","c-replace":[""],"ab-name":"Abbreviations","a-name":"Possible_Abbreviations","g-rebookmarkname":"","i-wm":"CD","d-description":"Word in all caps may be an abbreviation.","k-color":"","f-bookmark":"BMABBRE101079","j-groupid":1},{"b-find":"BB","e-paracontent":"Co-stimulatory Domain (CD28 or 4-&lt;mark&gt;BB&lt;\/mark&gt;)","c-replace":[""],"ab-name":"Abbreviations","a-name":"Possible_Abbreviations","g-rebookmarkname":"","i-wm":"BB","d-description":"Word in all caps may be an abbreviation.","k-color":"","f-bookmark":"BMABBRE101080","j-groupid":1},{"b-find":"CD","e-paracontent":"&lt;mark&gt;CD&lt;\/mark&gt;28: rapid activation; 4-1BB: sustained persistence via central memory","c-replace":[""],"ab-name":"Abbreviations","a-name":"Possible_Abbreviations","g-rebookmarkname":"","i-wm":"CD","d-description":"Word in all caps may be an abbreviation.","k-color":"","f-bookmark":"BMABBRE101084","j-groupid":1},{"b-find":"BB","e-paracontent":"CD28: rapid activation; 4-&lt;mark&gt;BB&lt;\/mark&gt;: sustained persistence via central memory","c-replace":[""],"ab-name":"Abbreviations","a-name":"Possible_Abbreviations","g-rebookmarkname":"","i-wm":"BB","d-description":"Word in all caps may be an abbreviation.","k-color":"","f-bookmark":"BMABBRE101085","j-groupid":1},{"b-find":"IFN","e-paracontent":"&lt;mark&gt;IFN&lt;\/mark&gt;-γ","c-replace":[""],"ab-name":"Abbreviations","a-name":"Possible_Abbreviations","g-rebookmarkname":"","i-wm":"IFN","d-description":"Word in all caps may be an abbreviation.","k-color":"","f-bookmark":"BMABBRE101091","j-groupid":1},{"b-find":"MHC","e-paracontent":"Increases&lt;mark&gt;MHC&lt;\/mark&gt; expression; activates immune components","c-replace":["major histocompatibility complex (MHC)","MHC"],"ab-name":"Abbreviations","a-name":"Abbreviation","g-rebookmarkname":"","i-wm":"MHC","d-description":"An abbreviation must appear with its expanded form first and can then only be reused.","k-color":"#a24c29","f-bookmark":"BMABBRE101093","j-groupid":7},{"b-find":"TNF","e-paracontent":"&lt;mark&gt;TNF&lt;\/mark&gt;-α","c-replace":[""],"ab-name":"Abbreviations","a-name":"Possible_Abbreviations","g-rebookmarkname":"","i-wm":"TNF","d-description":"Word in all caps may be an abbreviation.","k-color":"","f-bookmark":"BMABBRE101095","j-groupid":1},{"b-find":"cytokine release syndrome","e-paracontent":"Supports tumor clearance; contributes to&lt;mark&gt;cytokine release syndrome&lt;\/mark&gt;","c-replace":["cytokine release syndrome (CRS)","CRS"],"ab-name":"Abbreviations","a-name":"Abbreviation_Defined_Twice_or_More","g-rebookmarkname":"","i-wm":"cytokine release syndrome","d-description":"An abbreviation is defined more than once. The definition may also be inconsistent.","k-color":"#a24c29","f-bookmark":"BMABBRE101097","j-groupid":8},{"b-find":"IL","e-paracontent":"&lt;mark&gt;IL&lt;\/mark&gt;-2","c-replace":[""],"ab-name":"Abbreviations","a-name":"Possible_Abbreviations","g-rebookmarkname":"","i-wm":"IL","d-description":"Word in all caps may be an abbreviation.","k-color":"","f-bookmark":"BMABBRE101099","j-groupid":1},{"b-find":"GM","e-paracontent":"&lt;mark&gt;GM&lt;\/mark&gt;-CSF &amp; IL-6","c-replace":[""],"ab-name":"Abbreviations","a-name":"Possible_Abbreviations","g-rebookmarkname":"","i-wm":"GM","d-description":"Word in all caps may be an abbreviation.","k-color":"","f-bookmark":"BMABBRE101100","j-groupid":1},{"b-find":"CSF","e-paracontent":"GM&lt;mark&gt;CSF&lt;\/mark&gt; &amp; IL-6","c-replace":[""],"ab-name":"Abbreviations","a-name":"Possible_Abbreviations","g-rebookmarkname":"","i-wm":"CSF","d-description":"Word in all caps may be an abbreviation.","k-color":"","f-bookmark":"BMABBRE101101","j-groupid":1},{"b-find":"IL","e-paracontent":"GM-CSF &amp;&lt;mark&gt;IL&lt;\/mark&gt;-6","c-replace":[""],"ab-name":"Abbreviations","a-name":"Possible_Abbreviations","g-rebookmarkname":"","i-wm":"IL","d-description":"Word in all caps may be an abbreviation.","k-color":"","f-bookmark":"BMABBRE101102","j-groupid":1},{"b-find":"CRS","e-paracontent":"Support efficacy but contribute to toxicities &lt;mark&gt;CRS&lt;\/mark&gt;, neurotoxicity)","c-replace":["cytokine release syndrome (CRS)","CRS"],"ab-name":"Abbreviations","a-name":"Abbreviation","g-rebookmarkname":"","i-wm":"CRS","d-description":"An abbreviation must appear with its expanded form first and can then only be reused.","k-color":"#a24c29","f-bookmark":"BMABBRE101103","j-groupid":8},{"b-find":"TCR","e-paracontent":"&lt;TAB2.3&gt;Table 2.3:&lt;mark&gt;TCR&lt;\/mark&gt; T-Cell Molecular Components and Functional Effects","c-replace":["T-Cell Receptor (TCR)","TCR"],"ab-name":"Abbreviations","a-name":"Abbreviation","g-rebookmarkname":"","i-wm":"TCR","d-description":"An abbreviation must appear with its expanded form first and can then only be reused.","k-color":"#296ea2","f-bookmark":"BMABBRE101106","j-groupid":3},{"b-find":"TCR","e-paracontent":"&lt;mark&gt;TCR&lt;\/mark&gt; Structure","c-replace":["T-Cell Receptor (TCR)","TCR"],"ab-name":"Abbreviations","a-name":"Abbreviation","g-rebookmarkname":"","i-wm":"TCR","d-description":"An abbreviation must appear with its expanded form first and can then only be reused.","k-color":"#a24c29","f-bookmark":"BMABBRE101108","j-groupid":3},{"b-find":"MHC","e-paracontent":"Express α/β chains recognizing peptide&lt;mark&gt;MHC&lt;\/mark&gt; complexes; stabilized by CD3 co-receptors.","c-replace":["major histocompatibility complex (MHC)","MHC"],"ab-name":"Abbreviations","a-name":"Abbreviation","g-rebookmarkname":"","i-wm":"MHC","d-description":"An abbreviation must appear with its expanded form first and can then only be reused.","k-color":"#a24c29","f-bookmark":"BMABBRE101109","j-groupid":7},{"b-find":"CD","e-paracontent":"Express α/β chains recognizing peptide-MHC complexes; stabilized by&lt;mark&gt;CD&lt;\/mark&gt;3 co-receptors.","c-replace":[""],"ab-name":"Abbreviations","a-name":"Possible_Abbreviations","g-rebookmarkname":"","i-wm":"CD","d-description":"Word in all caps may be an abbreviation.","k-color":"","f-bookmark":"BMABBRE101110","j-groupid":1},{"b-find":"TCR","e-paracontent":"&lt;mark&gt;TCR&lt;\/mark&gt;-CD3 complex initiates ITAM phosphorylation, activating ZAP70, MAPK, NFAT pathways for T-cell activation.","c-replace":["T-Cell Receptor (TCR)","TCR"],"ab-name":"Abbreviations","a-name":"Abbreviation","g-rebookmarkname":"","i-wm":"TCR","d-description":"An abbreviation must appear with its expanded form first and can then only be reused.","k-color":"#a24c29","f-bookmark":"BMABBRE101113","j-groupid":3},{"b-find":"CD","e-paracontent":"TCR&lt;mark&gt;CD&lt;\/mark&gt;3 complex initiates ITAM phosphorylation, activating ZAP70, MAPK, NFAT pathways for T-cell activation.","c-replace":[""],"ab-name":"Abbreviations","a-name":"Possible_Abbreviations","g-rebookmarkname":"","i-wm":"CD","d-description":"Word in all caps may be an abbreviation.","k-color":"","f-bookmark":"BMABBRE101114","j-groupid":1},{"b-find":"ITAM","e-paracontent":"TCR-CD3 complex initiates&lt;mark&gt;ITAM&lt;\/mark&gt; phosphorylation, activating ZAP70, MAPK, NFAT pathways for T-cell activation.","c-replace":[""],"ab-name":"Abbreviations","a-name":"Possible_Abbreviations","g-rebookmarkname":"","i-wm":"ITAM","d-description":"Word in all caps may be an abbreviation.","k-color":"","f-bookmark":"BMABBRE101115","j-groupid":1},{"b-find":"ZAP","e-paracontent":"TCR-CD3 complex initiates ITAM phosphorylation, activating&lt;mark&gt;ZAP&lt;\/mark&gt;70, MAPK, NFAT pathways for T-cell activation.","c-replace":[""],"ab-name":"Abbreviations","a-name":"Possible_Abbreviations","g-rebookmarkname":"","i-wm":"ZAP","d-description":"Word in all caps may be an abbreviation.","k-color":"","f-bookmark":"BMABBRE101116","j-groupid":1},{"b-find":"MAPK","e-paracontent":"TCR-CD3 complex initiates ITAM phosphorylation, activating ZAP70,&lt;mark&gt;MAPK&lt;\/mark&gt;, NFAT pathways for T-cell activation.","c-replace":[""],"ab-name":"Abbreviations","a-name":"Possible_Abbreviations","g-rebookmarkname":"","i-wm":"MAPK","d-description":"Word in all caps may be an abbreviation.","k-color":"","f-bookmark":"BMABBRE101117","j-groupid":1},{"b-find":"NFAT","e-paracontent":"TCR-CD3 complex initiates ITAM phosphorylation, activating ZAP70, MAPK,&lt;mark&gt;NFAT&lt;\/mark&gt; pathways for T-cell activation.","c-replace":[""],"ab-name":"Abbreviations","a-name":"Possible_Abbreviations","g-rebookmarkname":"","i-wm":"NFAT","d-description":"Word in all caps may be an abbreviation.","k-color":"","f-bookmark":"BMABBRE101118","j-groupid":1},{"b-find":"TCR","e-paracontent":"Gene editing (e.g., CRISPR) can knockout endogenous&lt;mark&gt;TCR&lt;\/mark&gt; α/β to prevent mispairing with transgenic TCRs, reducing off-target effects. However, many therapies (e.g., MAGE-A4 directed TCR T-cells) retain endogenous TCRs without knockout.","c-replace":["T-Cell Receptor (TCR)","TCR"],"ab-name":"Abbreviations","a-name":"Abbreviation","g-rebookmarkname":"","i-wm":"TCR","d-description":"An abbreviation must appear with its expanded form first and can then only be reused.","k-color":"#a24c29","f-bookmark":"BMABBRE101122","j-groupid":3},{"b-find":"TCR","e-paracontent":"Gene editing (e.g., CRISPR) can knockout endogenous TCR α/β to prevent mispairing with transgenic TCRs, reducing off-target effects. However, many therapies (e.g., MAGE-A4 directed&lt;mark&gt;TCR&lt;\/mark&gt; T-cells) retain endogenous TCRs without knockout.","c-replace":["T-Cell Receptor (TCR)","TCR"],"ab-name":"Abbreviations","a-name":"Abbreviation","g-rebookmarkname":"","i-wm":"TCR","d-description":"An abbreviation must appear with its expanded form first and can then only be reused.","k-color":"#a24c29","f-bookmark":"BMABBRE101123","j-groupid":3},{"b-find":"CRISPR","e-paracontent":"Gene editing (e.g.,&lt;mark&gt;CRISPR&lt;\/mark&gt;) can knockout endogenous TCR α/β to prevent mispairing with transgenic TCRs, reducing off-target effects. However, many therapies (e.g., MAGE-A4 directed TCR T-cells) retain endogenous TCRs without knockout.","c-replace":[""],"ab-name":"Abbreviations","a-name":"Possible_Abbreviations","g-rebookmarkname":"","i-wm":"CRISPR","d-description":"Word in all caps may be an abbreviation.","k-color":"","f-bookmark":"BMABBRE101124","j-groupid":1},{"b-find":"MAGE","e-paracontent":"Gene editing (e.g., CRISPR) can knockout endogenous TCR α/β to prevent mispairing with transgenic TCRs, reducing off-target effects. However, many therapies (e.g.,&lt;mark&gt;MAGE&lt;\/mark&gt;-A4 directed TCR T-cells) retain endogenous TCRs without knockout.","c-replace":[""],"ab-name":"Abbreviations","a-name":"Possible_Abbreviations","g-rebookmarkname":"","i-wm":"MAGE","d-description":"Word in all caps may be an abbreviation.","k-color":"","f-bookmark":"BMABBRE101125","j-groupid":1},{"b-find":"IFN","e-paracontent":"Secretion of&lt;mark&gt;IFN&lt;\/mark&gt;-γ, TNF-α, IL-2, GM-CSF to enhance immune responses.","c-replace":[""],"ab-name":"Abbreviations","a-name":"Possible_Abbreviations","g-rebookmarkname":"","i-wm":"IFN","d-description":"Word in all caps may be an abbreviation.","k-color":"","f-bookmark":"BMABBRE101136","j-groupid":1},{"b-find":"TNF","e-paracontent":"Secretion of IFN-γ,&lt;mark&gt;TNF&lt;\/mark&gt;-α, IL-2, GM-CSF to enhance immune responses.","c-replace":[""],"ab-name":"Abbreviations","a-name":"Possible_Abbreviations","g-rebookmarkname":"","i-wm":"TNF","d-description":"Word in all caps may be an abbreviation.","k-color":"","f-bookmark":"BMABBRE101137","j-groupid":1},{"b-find":"IL","e-paracontent":"Secretion of IFN-γ, TNF-α,&lt;mark&gt;IL&lt;\/mark&gt;-2, GM-CSF to enhance immune responses.","c-replace":[""],"ab-name":"Abbreviations","a-name":"Possible_Abbreviations","g-rebookmarkname":"","i-wm":"IL","d-description":"Word in all caps may be an abbreviation.","k-color":"","f-bookmark":"BMABBRE101138","j-groupid":1},{"b-find":"GM","e-paracontent":"Secretion of IFN-γ, TNF-α, IL-2,&lt;mark&gt;GM&lt;\/mark&gt;-CSF to enhance immune responses.","c-replace":[""],"ab-name":"Abbreviations","a-name":"Possible_Abbreviations","g-rebookmarkname":"","i-wm":"GM","d-description":"Word in all caps may be an abbreviation.","k-color":"","f-bookmark":"BMABBRE101139","j-groupid":1},{"b-find":"CSF","e-paracontent":"Secretion of IFN-γ, TNF-α, IL-2, GM&lt;mark&gt;CSF&lt;\/mark&gt; to enhance immune responses.","c-replace":[""],"ab-name":"Abbreviations","a-name":"Possible_Abbreviations","g-rebookmarkname":"","i-wm":"CSF","d-description":"Word in all caps may be an abbreviation.","k-color":"","f-bookmark":"BMABBRE101140","j-groupid":1},{"b-find":"HLA","e-paracontent":"&lt;mark&gt;HLA&lt;\/mark&gt;-restriction limits therapy to compatible patients; mispairing risk varies depending on gene editing use.","c-replace":[""],"ab-name":"Abbreviations","a-name":"Possible_Abbreviations","g-rebookmarkname":"","i-wm":"HLA","d-description":"Word in all caps may be an abbreviation.","k-color":"","f-bookmark":"BMABBRE101143","j-groupid":1},{"b-find":"TIL","e-paracontent":"&lt;TAB2.4&gt;Table 2.4:&lt;mark&gt;TIL&lt;\/mark&gt; Molecular Components and Functional Effects","c-replace":[""],"ab-name":"Abbreviations","a-name":"Possible_Abbreviations","g-rebookmarkname":"","i-wm":"TIL","d-description":"Word in all caps may be an abbreviation.","k-color":"","f-bookmark":"BMABBRE101146","j-groupid":1},{"b-find":"TILs","e-paracontent":"CD4+ and CD8+&lt;mark&gt;TILs&lt;\/mark&gt;","c-replace":["Tumor-Infiltrating Lymphocytes (TILs)","TILs"],"ab-name":"Abbreviations","a-name":"Abbreviation","g-rebookmarkname":"","i-wm":"TILs","d-description":"An abbreviation must appear with its expanded form first and can then only be reused.","k-color":"#a24c29","f-bookmark":"BMABBRE101148","j-groupid":4},{"b-find":"CD","e-paracontent":"&lt;mark&gt;CD&lt;\/mark&gt;4+ and CD8+ TILs","c-replace":[""],"ab-name":"Abbreviations","a-name":"Possible_Abbreviations","g-rebookmarkname":"","i-wm":"CD","d-description":"Word in all caps may be an abbreviation.","k-color":"","f-bookmark":"BMABBRE101149","j-groupid":1},{"b-find":"CD","e-paracontent":"CD4+ and&lt;mark&gt;CD&lt;\/mark&gt;8+ TILs","c-replace":[""],"ab-name":"Abbreviations","a-name":"Possible_Abbreviations","g-rebookmarkname":"","i-wm":"CD","d-description":"Word in all caps may be an abbreviation.","k-color":"","f-bookmark":"BMABBRE101150","j-groupid":1},{"b-find":"TCR","e-paracontent":"Native T cells recognizing tumor neoantigens via&lt;mark&gt;TCR&lt;\/mark&gt;","c-replace":["T-Cell Receptor (TCR)","TCR"],"ab-name":"Abbreviations","a-name":"Abbreviation","g-rebookmarkname":"","i-wm":"TCR","d-description":"An abbreviation must appear with its expanded form first and can then only be reused.","k-color":"#a24c29","f-bookmark":"BMABBRE101152","j-groupid":3},{"b-find":"CD","e-paracontent":"&lt;mark&gt;CD&lt;\/mark&gt;8+ mediates cytotoxicity; CD4+ provides immune support","c-replace":[""],"ab-name":"Abbreviations","a-name":"Possible_Abbreviations","g-rebookmarkname":"","i-wm":"CD","d-description":"Word in all caps may be an abbreviation.","k-color":"","f-bookmark":"BMABBRE101156","j-groupid":1},{"b-find":"CD","e-paracontent":"CD8+ mediates cytotoxicity;&lt;mark&gt;CD&lt;\/mark&gt;4+ provides immune support","c-replace":[""],"ab-name":"Abbreviations","a-name":"Possible_Abbreviations","g-rebookmarkname":"","i-wm":"CD","d-description":"Word in all caps may be an abbreviation.","k-color":"","f-bookmark":"BMABBRE101157","j-groupid":1},{"b-find":"TCR","e-paracontent":"&lt;mark&gt;TCR&lt;\/mark&gt;-CD3 Complex","c-replace":["T-Cell Receptor (TCR)","TCR"],"ab-name":"Abbreviations","a-name":"Abbreviation","g-rebookmarkname":"","i-wm":"TCR","d-description":"An abbreviation must appear with its expanded form first and can then only be reused.","k-color":"#a24c29","f-bookmark":"BMABBRE101158","j-groupid":3},{"b-find":"CD","e-paracontent":"TCR&lt;mark&gt;CD&lt;\/mark&gt;3 Complex","c-replace":[""],"ab-name":"Abbreviations","a-name":"Possible_Abbreviations","g-rebookmarkname":"","i-wm":"CD","d-description":"Word in all caps may be an abbreviation.","k-color":"","f-bookmark":"BMABBRE101159","j-groupid":1},{"b-find":"MHC","e-paracontent":"Binds neoantigen&lt;mark&gt;MHC&lt;\/mark&gt; complexes; initiates ITAM-ZAP70 signaling","c-replace":["major histocompatibility complex (MHC)","MHC"],"ab-name":"Abbreviations","a-name":"Abbreviation","g-rebookmarkname":"","i-wm":"MHC","d-description":"An abbreviation must appear with its expanded form first and can then only be reused.","k-color":"#a24c29","f-bookmark":"BMABBRE101160","j-groupid":7},{"b-find":"ITAM","e-paracontent":"Binds neoantigen-MHC complexes; initiates&lt;mark&gt;ITAM&lt;\/mark&gt;-ZAP70 signaling","c-replace":[""],"ab-name":"Abbreviations","a-name":"Possible_Abbreviations","g-rebookmarkname":"","i-wm":"ITAM","d-description":"Word in all caps may be an abbreviation.","k-color":"","f-bookmark":"BMABBRE101161","j-groupid":1},{"b-find":"ZAP","e-paracontent":"Binds neoantigen-MHC complexes; initiates ITAM&lt;mark&gt;ZAP&lt;\/mark&gt;70 signaling","c-replace":[""],"ab-name":"Abbreviations","a-name":"Possible_Abbreviations","g-rebookmarkname":"","i-wm":"ZAP","d-description":"Word in all caps may be an abbreviation.","k-color":"","f-bookmark":"BMABBRE101162","j-groupid":1},{"b-find":"CD","e-paracontent":"&lt;mark&gt;CD&lt;\/mark&gt;8:CD4 Ratio","c-replace":[""],"ab-name":"Abbreviations","a-name":"Possible_Abbreviations","g-rebookmarkname":"","i-wm":"CD","d-description":"Word in all caps may be an abbreviation.","k-color":"","f-bookmark":"BMABBRE101166","j-groupid":1},{"b-find":"CD","e-paracontent":"CD8&lt;mark&gt;CD&lt;\/mark&gt;4 Ratio","c-replace":[""],"ab-name":"Abbreviations","a-name":"Possible_Abbreviations","g-rebookmarkname":"","i-wm":"CD","d-description":"Word in all caps may be an abbreviation.","k-color":"","f-bookmark":"BMABBRE101167","j-groupid":1},{"b-find":"TIL","e-paracontent":"Indicator of&lt;mark&gt;TIL&lt;\/mark&gt; composition","c-replace":[""],"ab-name":"Abbreviations","a-name":"Possible_Abbreviations","g-rebookmarkname":"","i-wm":"TIL","d-description":"Word in all caps may be an abbreviation.","k-color":"","f-bookmark":"BMABBRE101168","j-groupid":1},{"b-find":"CD","e-paracontent":"Higher&lt;mark&gt;CD&lt;\/mark&gt;8+ proportion often correlates with stronger tumor-killing activity","c-replace":[""],"ab-name":"Abbreviations","a-name":"Possible_Abbreviations","g-rebookmarkname":"","i-wm":"CD","d-description":"Word in all caps may be an abbreviation.","k-color":"","f-bookmark":"BMABBRE101169","j-groupid":1},{"b-find":"PD","e-paracontent":"&lt;mark&gt;PD&lt;\/mark&gt;-1 Expression","c-replace":[""],"ab-name":"Abbreviations","a-name":"Possible_Abbreviations","g-rebookmarkname":"","i-wm":"PD","d-description":"Word in all caps may be an abbreviation.","k-color":"","f-bookmark":"BMABBRE101172","j-groupid":1},{"b-find":"IFN","e-paracontent":"Cytokines &lt;mark&gt;IFN&lt;\/mark&gt;-γ, TNF-α, IL-2, IL-6)","c-replace":[""],"ab-name":"Abbreviations","a-name":"Possible_Abbreviations","g-rebookmarkname":"","i-wm":"IFN","d-description":"Word in all caps may be an abbreviation.","k-color":"","f-bookmark":"BMABBRE101179","j-groupid":1},{"b-find":"TNF","e-paracontent":"Cytokines (IFN-γ,&lt;mark&gt;TNF&lt;\/mark&gt;-α, IL-2, IL-6)","c-replace":[""],"ab-name":"Abbreviations","a-name":"Possible_Abbreviations","g-rebookmarkname":"","i-wm":"TNF","d-description":"Word in all caps may be an abbreviation.","k-color":"","f-bookmark":"BMABBRE101180","j-groupid":1},{"b-find":"IL","e-paracontent":"Cytokines (IFN-γ, TNF-α,&lt;mark&gt;IL&lt;\/mark&gt;-2, IL-6)","c-replace":[""],"ab-name":"Abbreviations","a-name":"Possible_Abbreviations","g-rebookmarkname":"","i-wm":"IL","d-description":"Word in all caps may be an abbreviation.","k-color":"","f-bookmark":"BMABBRE101181","j-groupid":1},{"b-find":"IL","e-paracontent":"Cytokines (IFN-γ, TNF-α, IL-2,&lt;mark&gt;IL&lt;\/mark&gt;-6)","c-replace":[""],"ab-name":"Abbreviations","a-name":"Possible_Abbreviations","g-rebookmarkname":"","i-wm":"IL","d-description":"Word in all caps may be an abbreviation.","k-color":"","f-bookmark":"BMABBRE101182","j-groupid":1},{"b-find":"IL","e-paracontent":"Enhance efficacy;&lt;mark&gt;IL&lt;\/mark&gt;-2 linked to capillary leak syndrome","c-replace":[""],"ab-name":"Abbreviations","a-name":"Possible_Abbreviations","g-rebookmarkname":"","i-wm":"IL","d-description":"Word in all caps may be an abbreviation.","k-color":"","f-bookmark":"BMABBRE101186","j-groupid":1},{"b-find":"Tumor Microenvironment","e-paracontent":"&lt;mark&gt;Tumor Microenvironment&lt;\/mark&gt; Infiltration","c-replace":["tumor microenvironment (TME)","TME"],"ab-name":"Abbreviations","a-name":"Abbreviation_Defined_Twice_or_More","g-rebookmarkname":"","i-wm":"Tumor Microenvironment","d-description":"An abbreviation is defined more than once. The definition may also be inconsistent.","k-color":"#a24c29","f-bookmark":"BMABBRE101187","j-groupid":11},{"b-find":"NK","e-paracontent":"&lt;TAB2.5&gt;Table 2.5: Molecular and Functional Features of&lt;mark&gt;NK&lt;\/mark&gt; Cells","c-replace":["Natural Killer (NK)","NK"],"ab-name":"Abbreviations","a-name":"Abbreviation","g-rebookmarkname":"","i-wm":"NK","d-description":"An abbreviation must appear with its expanded form first and can then only be reused.","k-color":"#296ea2","f-bookmark":"BMABBRE101190","j-groupid":5},{"b-find":"NKG","e-paracontent":"&lt;mark&gt;NKG&lt;\/mark&gt;2D, NKp46 \u2014 recognize stress ligands (e.g., MICA/B)","c-replace":[""],"ab-name":"Abbreviations","a-name":"Possible_Abbreviations","g-rebookmarkname":"","i-wm":"NKG","d-description":"Word in all caps may be an abbreviation.","k-color":"","f-bookmark":"BMABBRE101192","j-groupid":1},{"b-find":"MICA","e-paracontent":"NKG2D, NKp46 \u2014 recognize stress ligands (e.g.,&lt;mark&gt;MICA&lt;\/mark&gt;/B)","c-replace":[""],"ab-name":"Abbreviations","a-name":"Possible_Abbreviations","g-rebookmarkname":"","i-wm":"MICA","d-description":"Word in all caps may be an abbreviation.","k-color":"","f-bookmark":"BMABBRE101193","j-groupid":1},{"b-find":"MHC","e-paracontent":"Killer immunoglobulin-like receptors (KIRs), NKG2A \u2014 sense&lt;mark&gt;MHC&lt;\/mark&gt; class I","c-replace":["major histocompatibility complex (MHC)","MHC"],"ab-name":"Abbreviations","a-name":"Abbreviation","g-rebookmarkname":"","i-wm":"MHC","d-description":"An abbreviation must appear with its expanded form first and can then only be reused.","k-color":"#a24c29","f-bookmark":"BMABBRE101197","j-groupid":7},{"b-find":"Killer immunoglobulin-like receptors (KIRs)","e-paracontent":"&lt;mark&gt;Killer immunoglobulin-like receptors (KIRs)&lt;\/mark&gt;, NKG2A \u2014 sense MHC class I","c-replace":["Killer immunoglobulin-like receptors (KIRs)","KIRs"],"ab-name":"Abbreviations","a-name":"Abbreviation_Defined_Twice_or_More","g-rebookmarkname":"","i-wm":"Killer immunoglobulin-like receptors (KIRs)","d-description":"An abbreviation is defined more than once. The definition may also be inconsistent.","k-color":"#a24c29","f-bookmark":"BMABBRE101198","j-groupid":13},{"b-find":"NKG","e-paracontent":"Killer immunoglobulin-like receptors (KIRs),&lt;mark&gt;NKG&lt;\/mark&gt;2A \u2014 sense MHC class I","c-replace":[""],"ab-name":"Abbreviations","a-name":"Possible_Abbreviations","g-rebookmarkname":"","i-wm":"NKG","d-description":"Word in all caps may be an abbreviation.","k-color":"","f-bookmark":"BMABBRE101199","j-groupid":1},{"b-find":"ADCC","e-paracontent":"&lt;mark&gt;ADCC&lt;\/mark&gt; Mediator","c-replace":["antibody-dependent cellular cytotoxicity (ADCC)","ADCC"],"ab-name":"Abbreviations","a-name":"Abbreviation","g-rebookmarkname":"","i-wm":"ADCC","d-description":"An abbreviation must appear with its expanded form first and can then only be reused.","k-color":"#a24c29","f-bookmark":"BMABBRE101204","j-groupid":14},{"b-find":"ADCC","e-paracontent":"CD16 (FcγRIIIa) \u2014 binds antibody Fc for&lt;mark&gt;ADCC&lt;\/mark&gt;","c-replace":["antibody-dependent cellular cytotoxicity (ADCC)","ADCC"],"ab-name":"Abbreviations","a-name":"Abbreviation","g-rebookmarkname":"","i-wm":"ADCC","d-description":"An abbreviation must appear with its expanded form first and can then only be reused.","k-color":"#a24c29","f-bookmark":"BMABBRE101205","j-groupid":14},{"b-find":"CD","e-paracontent":"&lt;mark&gt;CD&lt;\/mark&gt;16 (FcγRIIIa) \u2014 binds antibody Fc for ADCC","c-replace":[""],"ab-name":"Abbreviations","a-name":"Possible_Abbreviations","g-rebookmarkname":"","i-wm":"CD","d-description":"Word in all caps may be an abbreviation.","k-color":"","f-bookmark":"BMABBRE101206","j-groupid":1},{"b-find":"RIII","e-paracontent":"CD16 (Fc&lt;mark&gt;RIII&lt;\/mark&gt;a) \u2014 binds antibody Fc for ADCC","c-replace":[""],"ab-name":"Abbreviations","a-name":"Possible_Abbreviations","g-rebookmarkname":"","i-wm":"RIII","d-description":"Word in all caps may be an abbreviation.","k-color":"","f-bookmark":"BMABBRE101207","j-groupid":1},{"b-find":"TRAIL","e-paracontent":"Perforins, granzymes (induce apoptosis); FasL and&lt;mark&gt;TRAIL&lt;\/mark&gt; (extrinsic apoptosis pathways)","c-replace":["TNF-related apoptosis-inducing ligand (TRAIL)","TRAIL"],"ab-name":"Abbreviations","a-name":"Abbreviation","g-rebookmarkname":"","i-wm":"TRAIL","d-description":"An abbreviation must appear with its expanded form first and can then only be reused.","k-color":"#a24c29","f-bookmark":"BMABBRE101211","j-groupid":15},{"b-find":"NK","e-paracontent":"CD56-bright&lt;mark&gt;NK&lt;\/mark&gt; Cells","c-replace":["Natural Killer (NK)","NK"],"ab-name":"Abbreviations","a-name":"Abbreviation","g-rebookmarkname":"","i-wm":"NK","d-description":"An abbreviation must appear with its expanded form first and can then only be reused.","k-color":"#a24c29","f-bookmark":"BMABBRE101218","j-groupid":5},{"b-find":"CD","e-paracontent":"&lt;mark&gt;CD&lt;\/mark&gt;56-bright NK Cells","c-replace":[""],"ab-name":"Abbreviations","a-name":"Possible_Abbreviations","g-rebookmarkname":"","i-wm":"CD","d-description":"Word in all caps may be an abbreviation.","k-color":"","f-bookmark":"BMABBRE101219","j-groupid":1},{"b-find":"CD","e-paracontent":"High&lt;mark&gt;CD&lt;\/mark&gt;56, low CD16; secrete cytokines (IFN-γ, TNF-α, IL-10, GM-CSF); immune modulation","c-replace":[""],"ab-name":"Abbreviations","a-name":"Possible_Abbreviations","g-rebookmarkname":"","i-wm":"CD","d-description":"Word in all caps may be an abbreviation.","k-color":"","f-bookmark":"BMABBRE101220","j-groupid":1},{"b-find":"CD","e-paracontent":"High CD56, low&lt;mark&gt;CD&lt;\/mark&gt;16; secrete cytokines (IFN-γ, TNF-α, IL-10, GM-CSF); immune modulation","c-replace":[""],"ab-name":"Abbreviations","a-name":"Possible_Abbreviations","g-rebookmarkname":"","i-wm":"CD","d-description":"Word in all caps may be an abbreviation.","k-color":"","f-bookmark":"BMABBRE101221","j-groupid":1},{"b-find":"IFN","e-paracontent":"High CD56, low CD16; secrete cytokines &lt;mark&gt;IFN&lt;\/mark&gt;-γ, TNF-α, IL-10, GM-CSF); immune modulation","c-replace":[""],"ab-name":"Abbreviations","a-name":"Possible_Abbreviations","g-rebookmarkname":"","i-wm":"IFN","d-description":"Word in all caps may be an abbreviation.","k-color":"","f-bookmark":"BMABBRE101222","j-groupid":1},{"b-find":"TNF","e-paracontent":"High CD56, low CD16; secrete cytokines (IFN-γ,&lt;mark&gt;TNF&lt;\/mark&gt;-α, IL-10, GM-CSF); immune modulation","c-replace":[""],"ab-name":"Abbreviations","a-name":"Possible_Abbreviations","g-rebookmarkname":"","i-wm":"TNF","d-description":"Word in all caps may be an abbreviation.","k-color":"","f-bookmark":"BMABBRE101223","j-groupid":1},{"b-find":"IL","e-paracontent":"High CD56, low CD16; secrete cytokines (IFN-γ, TNF-α,&lt;mark&gt;IL&lt;\/mark&gt;-10, GM-CSF); immune modulation","c-replace":[""],"ab-name":"Abbreviations","a-name":"Possible_Abbreviations","g-rebookmarkname":"","i-wm":"IL","d-description":"Word in all caps may be an abbreviation.","k-color":"","f-bookmark":"BMABBRE101224","j-groupid":1},{"b-find":"GM","e-paracontent":"High CD56, low CD16; secrete cytokines (IFN-γ, TNF-α, IL-10,&lt;mark&gt;GM&lt;\/mark&gt;-CSF); immune modulation","c-replace":[""],"ab-name":"Abbreviations","a-name":"Possible_Abbreviations","g-rebookmarkname":"","i-wm":"GM","d-description":"Word in all caps may be an abbreviation.","k-color":"","f-bookmark":"BMABBRE101225","j-groupid":1},{"b-find":"CSF","e-paracontent":"High CD56, low CD16; secrete cytokines (IFN-γ, TNF-α, IL-10, GM&lt;mark&gt;CSF&lt;\/mark&gt;); immune modulation","c-replace":[""],"ab-name":"Abbreviations","a-name":"Possible_Abbreviations","g-rebookmarkname":"","i-wm":"CSF","d-description":"Word in all caps may be an abbreviation.","k-color":"","f-bookmark":"BMABBRE101226","j-groupid":1},{"b-find":"NK","e-paracontent":"CD56-dim&lt;mark&gt;NK&lt;\/mark&gt; Cells","c-replace":["Natural Killer (NK)","NK"],"ab-name":"Abbreviations","a-name":"Abbreviation","g-rebookmarkname":"","i-wm":"NK","d-description":"An abbreviation must appear with its expanded form first and can then only be reused.","k-color":"#a24c29","f-bookmark":"BMABBRE101231","j-groupid":5},{"b-find":"CD","e-paracontent":"&lt;mark&gt;CD&lt;\/mark&gt;56-dim NK Cells","c-replace":[""],"ab-name":"Abbreviations","a-name":"Possible_Abbreviations","g-rebookmarkname":"","i-wm":"CD","d-description":"Word in all caps may be an abbreviation.","k-color":"","f-bookmark":"BMABBRE101232","j-groupid":1},{"b-find":"ADCC","e-paracontent":"Low CD56, high CD16; potent cytotoxicity and&lt;mark&gt;ADCC&lt;\/mark&gt;","c-replace":["antibody-dependent cellular cytotoxicity (ADCC)","ADCC"],"ab-name":"Abbreviations","a-name":"Abbreviation","g-rebookmarkname":"","i-wm":"ADCC","d-description":"An abbreviation must appear with its expanded form first and can then only be reused.","k-color":"#a24c29","f-bookmark":"BMABBRE101233","j-groupid":14},{"b-find":"CD","e-paracontent":"Low&lt;mark&gt;CD&lt;\/mark&gt;56, high CD16; potent cytotoxicity and ADCC","c-replace":[""],"ab-name":"Abbreviations","a-name":"Possible_Abbreviations","g-rebookmarkname":"","i-wm":"CD","d-description":"Word in all caps may be an abbreviation.","k-color":"","f-bookmark":"BMABBRE101234","j-groupid":1},{"b-find":"CD","e-paracontent":"Low CD56, high&lt;mark&gt;CD&lt;\/mark&gt;16; potent cytotoxicity and ADCC","c-replace":[""],"ab-name":"Abbreviations","a-name":"Possible_Abbreviations","g-rebookmarkname":"","i-wm":"CD","d-description":"Word in all caps may be an abbreviation.","k-color":"","f-bookmark":"BMABBRE101235","j-groupid":1},{"b-find":"CAR","e-paracontent":"&lt;TAB2.6&gt;Table 2.6: Overview of&lt;mark&gt;CAR&lt;\/mark&gt;-NK Cell Components","c-replace":["Chimeric Antigen Receptor (CAR)","CAR"],"ab-name":"Abbreviations","a-name":"Abbreviation","g-rebookmarkname":"","i-wm":"CAR","d-description":"An abbreviation must appear with its expanded form first and can then only be reused.","k-color":"#296ea2","f-bookmark":"BMABBRE101236","j-groupid":2},{"b-find":"NK","e-paracontent":"&lt;TAB2.6&gt;Table 2.6: Overview of CAR&lt;mark&gt;NK&lt;\/mark&gt; Cell Components","c-replace":["Natural Killer (NK)","NK"],"ab-name":"Abbreviations","a-name":"Abbreviation","g-rebookmarkname":"","i-wm":"NK","d-description":"An abbreviation must appear with its expanded form first and can then only be reused.","k-color":"#296ea2","f-bookmark":"BMABBRE101237","j-groupid":5},{"b-find":"CAR","e-paracontent":"&lt;mark&gt;CAR&lt;\/mark&gt;-NK Component","c-replace":["Chimeric Antigen Receptor (CAR)","CAR"],"ab-name":"Abbreviations","a-name":"Abbreviation","g-rebookmarkname":"","i-wm":"CAR","d-description":"An abbreviation must appear with its expanded form first and can then only be reused.","k-color":"#a24c29","f-bookmark":"BMABBRE101238","j-groupid":2},{"b-find":"NK","e-paracontent":"CAR&lt;mark&gt;NK&lt;\/mark&gt; Component","c-replace":["Natural Killer (NK)","NK"],"ab-name":"Abbreviations","a-name":"Abbreviation","g-rebookmarkname":"","i-wm":"NK","d-description":"An abbreviation must appear with its expanded form first and can then only be reused.","k-color":"#a24c29","f-bookmark":"BMABBRE101239","j-groupid":5},{"b-find":"CD","e-paracontent":"Membrane anchor (e.g.,&lt;mark&gt;CD&lt;\/mark&gt;8α, CD28)","c-replace":[""],"ab-name":"Abbreviations","a-name":"Possible_Abbreviations","g-rebookmarkname":"","i-wm":"CD","d-description":"Word in all caps may be an abbreviation.","k-color":"","f-bookmark":"BMABBRE101243","j-groupid":1},{"b-find":"CD","e-paracontent":"Membrane anchor (e.g., CD8α,&lt;mark&gt;CD&lt;\/mark&gt;28)","c-replace":[""],"ab-name":"Abbreviations","a-name":"Possible_Abbreviations","g-rebookmarkname":"","i-wm":"CD","d-description":"Word in all caps may be an abbreviation.","k-color":"","f-bookmark":"BMABBRE101244","j-groupid":1},{"b-find":"CAR","e-paracontent":"Anchors&lt;mark&gt;CAR&lt;\/mark&gt; in NK cell membrane","c-replace":["Chimeric Antigen Receptor (CAR)","CAR"],"ab-name":"Abbreviations","a-name":"Abbreviation","g-rebookmarkname":"","i-wm":"CAR","d-description":"An abbreviation must appear with its expanded form first and can then only be reused.","k-color":"#a24c29","f-bookmark":"BMABBRE101246","j-groupid":2},{"b-find":"NK","e-paracontent":"Anchors CAR in&lt;mark&gt;NK&lt;\/mark&gt; cell membrane","c-replace":["Natural Killer (NK)","NK"],"ab-name":"Abbreviations","a-name":"Abbreviation","g-rebookmarkname":"","i-wm":"NK","d-description":"An abbreviation must appear with its expanded form first and can then only be reused.","k-color":"#a24c29","f-bookmark":"BMABBRE101247","j-groupid":5},{"b-find":"CD","e-paracontent":"Intracellular domains (e.g.,&lt;mark&gt;CD&lt;\/mark&gt;3ζ, DAP10, 2B4, DAP12, CD28, 4-1BB, FcRγ)","c-replace":[""],"ab-name":"Abbreviations","a-name":"Possible_Abbreviations","g-rebookmarkname":"","i-wm":"CD","d-description":"Word in all caps may be an abbreviation.","k-color":"","f-bookmark":"BMABBRE101248","j-groupid":1},{"b-find":"DAP","e-paracontent":"Intracellular domains (e.g., CD3ζ,&lt;mark&gt;DAP&lt;\/mark&gt;10, 2B4, DAP12, CD28, 4-1BB, FcRγ)","c-replace":[""],"ab-name":"Abbreviations","a-name":"Possible_Abbreviations","g-rebookmarkname":"","i-wm":"DAP","d-description":"Word in all caps may be an abbreviation.","k-color":"","f-bookmark":"BMABBRE101249","j-groupid":1},{"b-find":"DAP","e-paracontent":"Intracellular domains (e.g., CD3ζ, DAP10, 2B4,&lt;mark&gt;DAP&lt;\/mark&gt;12, CD28, 4-1BB, FcRγ)","c-replace":[""],"ab-name":"Abbreviations","a-name":"Possible_Abbreviations","g-rebookmarkname":"","i-wm":"DAP","d-description":"Word in all caps may be an abbreviation.","k-color":"","f-bookmark":"BMABBRE101250","j-groupid":1},{"b-find":"CD","e-paracontent":"Intracellular domains (e.g., CD3ζ, DAP10, 2B4, DAP12,&lt;mark&gt;CD&lt;\/mark&gt;28, 4-1BB, FcRγ)","c-replace":[""],"ab-name":"Abbreviations","a-name":"Possible_Abbreviations","g-rebookmarkname":"","i-wm":"CD","d-description":"Word in all caps may be an abbreviation.","k-color":"","f-bookmark":"BMABBRE101251","j-groupid":1},{"b-find":"BB","e-paracontent":"Intracellular domains (e.g., CD3ζ, DAP10, 2B4, DAP12, CD28, 4-&lt;mark&gt;BB&lt;\/mark&gt;, FcRγ)","c-replace":[""],"ab-name":"Abbreviations","a-name":"Possible_Abbreviations","g-rebookmarkname":"","i-wm":"BB","d-description":"Word in all caps may be an abbreviation.","k-color":"","f-bookmark":"BMABBRE101252","j-groupid":1},{"b-find":"NK","e-paracontent":"Activate and co-stimulate&lt;mark&gt;NK&lt;\/mark&gt; cell functions","c-replace":["Natural Killer (NK)","NK"],"ab-name":"Abbreviations","a-name":"Abbreviation","g-rebookmarkname":"","i-wm":"NK","d-description":"An abbreviation must appear with its expanded form first and can then only be reused.","k-color":"#a24c29","f-bookmark":"BMABBRE101256","j-groupid":5},{"b-find":"IL","e-paracontent":"Cytokines (e.g.,&lt;mark&gt;IL&lt;\/mark&gt;-15), chemokine receptors","c-replace":[""],"ab-name":"Abbreviations","a-name":"Possible_Abbreviations","g-rebookmarkname":"","i-wm":"IL","d-description":"Word in all caps may be an abbreviation.","k-color":"","f-bookmark":"BMABBRE101257","j-groupid":1},{"b-find":"TCR","e-paracontent":"&lt;mark&gt;TCR&lt;\/mark&gt; Composition","c-replace":["T-Cell Receptor (TCR)","TCR"],"ab-name":"Abbreviations","a-name":"Abbreviation","g-rebookmarkname":"","i-wm":"TCR","d-description":"An abbreviation must appear with its expanded form first and can then only be reused.","k-color":"#a24c29","f-bookmark":"BMABBRE101265","j-groupid":3},{"b-find":"BTN","e-paracontent":"Phosphoantigens via&lt;mark&gt;BTN&lt;\/mark&gt;2A1/BTN3A1","c-replace":[""],"ab-name":"Abbreviations","a-name":"Possible_Abbreviations","g-rebookmarkname":"","i-wm":"BTN","d-description":"Word in all caps may be an abbreviation.","k-color":"","f-bookmark":"BMABBRE101266","j-groupid":1},{"b-find":"BTN","e-paracontent":"Phosphoantigens via BTN2A1&lt;mark&gt;BTN&lt;\/mark&gt;3A1","c-replace":[""],"ab-name":"Abbreviations","a-name":"Possible_Abbreviations","g-rebookmarkname":"","i-wm":"BTN","d-description":"Word in all caps may be an abbreviation.","k-color":"","f-bookmark":"BMABBRE101267","j-groupid":1},{"b-find":"MHC","e-paracontent":"&lt;mark&gt;MHC&lt;\/mark&gt;-I\u2013like molecules (e.g., CD1d), MICA/MICB, UL16-binding proteins (ULBPs)","c-replace":["major histocompatibility complex (MHC)","MHC"],"ab-name":"Abbreviations","a-name":"Abbreviation","g-rebookmarkname":"","i-wm":"MHC","d-description":"An abbreviation must appear with its expanded form first and can then only be reused.","k-color":"#a24c29","f-bookmark":"BMABBRE101269","j-groupid":7},{"b-find":"UL16-binding proteins (ULBPs)","e-paracontent":"MHC-I\u2013like molecules (e.g., CD1d), MICA/MICB,&lt;mark&gt;UL16-binding proteins (ULBPs)&lt;\/mark&gt;","c-replace":["UL16-binding proteins (ULBPs)","ULBPs"],"ab-name":"Abbreviations","a-name":"Abbreviation_Used_Only_Once","g-rebookmarkname":"","i-wm":"UL16-binding proteins (ULBPs)","d-description":"An abbreviation is present with its expanded form, but not used subsequently.","k-color":"#a24c29","f-bookmark":"BMABBRE101270","j-groupid":20},{"b-find":"CD","e-paracontent":"MHC-I\u2013like molecules (e.g.,&lt;mark&gt;CD&lt;\/mark&gt;1d), MICA/MICB, UL16-binding proteins (ULBPs)","c-replace":[""],"ab-name":"Abbreviations","a-name":"Possible_Abbreviations","g-rebookmarkname":"","i-wm":"CD","d-description":"Word in all caps may be an abbreviation.","k-color":"","f-bookmark":"BMABBRE101271","j-groupid":1},{"b-find":"MICA","e-paracontent":"MHC-I\u2013like molecules (e.g., CD1d),&lt;mark&gt;MICA&lt;\/mark&gt;/MICB, UL16-binding proteins (ULBPs)","c-replace":[""],"ab-name":"Abbreviations","a-name":"Possible_Abbreviations","g-rebookmarkname":"","i-wm":"MICA","d-description":"Word in all caps may be an abbreviation.","k-color":"","f-bookmark":"BMABBRE101272","j-groupid":1},{"b-find":"MICB","e-paracontent":"MHC-I\u2013like molecules (e.g., CD1d), MICA&lt;mark&gt;MICB&lt;\/mark&gt;, UL16-binding proteins (ULBPs)","c-replace":[""],"ab-name":"Abbreviations","a-name":"Possible_Abbreviations","g-rebookmarkname":"","i-wm":"MICB","d-description":"Word in all caps may be an abbreviation.","k-color":"","f-bookmark":"BMABBRE101273","j-groupid":1},{"b-find":"NKG","e-paracontent":"&lt;mark&gt;NKG&lt;\/mark&gt;2D","c-replace":[""],"ab-name":"Abbreviations","a-name":"Possible_Abbreviations","g-rebookmarkname":"","i-wm":"NKG","d-description":"Word in all caps may be an abbreviation.","k-color":"","f-bookmark":"BMABBRE101280","j-groupid":1},{"b-find":"NKG","e-paracontent":"&lt;mark&gt;NKG&lt;\/mark&gt;2D, NKp30","c-replace":[""],"ab-name":"Abbreviations","a-name":"Possible_Abbreviations","g-rebookmarkname":"","i-wm":"NKG","d-description":"Word in all caps may be an abbreviation.","k-color":"","f-bookmark":"BMABBRE101281","j-groupid":1},{"b-find":"ITAMs","e-paracontent":"CD3 →&lt;mark&gt;ITAMs&lt;\/mark&gt; → ZAP70 activation","c-replace":["immunoreceptor tyrosine-based activation motifs (ITAMs)","ITAMs"],"ab-name":"Abbreviations","a-name":"Abbreviation","g-rebookmarkname":"","i-wm":"ITAMs","d-description":"An abbreviation must appear with its expanded form first and can then only be reused.","k-color":"#a24c29","f-bookmark":"BMABBRE101282","j-groupid":10},{"b-find":"CD","e-paracontent":"&lt;mark&gt;CD&lt;\/mark&gt;3 → ITAMs → ZAP70 activation","c-replace":[""],"ab-name":"Abbreviations","a-name":"Possible_Abbreviations","g-rebookmarkname":"","i-wm":"CD","d-description":"Word in all caps may be an abbreviation.","k-color":"","f-bookmark":"BMABBRE101283","j-groupid":1},{"b-find":"ZAP","e-paracontent":"CD3 → ITAMs →&lt;mark&gt;ZAP&lt;\/mark&gt;70 activation","c-replace":[""],"ab-name":"Abbreviations","a-name":"Possible_Abbreviations","g-rebookmarkname":"","i-wm":"ZAP","d-description":"Word in all caps may be an abbreviation.","k-color":"","f-bookmark":"BMABBRE101284","j-groupid":1},{"b-find":"IFN","e-paracontent":"&lt;mark&gt;IFN&lt;\/mark&gt;-γ, TNF-α","c-replace":[""],"ab-name":"Abbreviations","a-name":"Possible_Abbreviations","g-rebookmarkname":"","i-wm":"IFN","d-description":"Word in all caps may be an abbreviation.","k-color":"","f-bookmark":"BMABBRE101288","j-groupid":1},{"b-find":"TNF","e-paracontent":"IFN-γ,&lt;mark&gt;TNF&lt;\/mark&gt;-α","c-replace":[""],"ab-name":"Abbreviations","a-name":"Possible_Abbreviations","g-rebookmarkname":"","i-wm":"TNF","d-description":"Word in all caps may be an abbreviation.","k-color":"","f-bookmark":"BMABBRE101289","j-groupid":1},{"b-find":"IFN","e-paracontent":"&lt;mark&gt;IFN&lt;\/mark&gt;-γ, TNF-α, IL-17 (notably)","c-replace":[""],"ab-name":"Abbreviations","a-name":"Possible_Abbreviations","g-rebookmarkname":"","i-wm":"IFN","d-description":"Word in all caps may be an abbreviation.","k-color":"","f-bookmark":"BMABBRE101292","j-groupid":1},{"b-find":"TNF","e-paracontent":"IFN-γ,&lt;mark&gt;TNF&lt;\/mark&gt;-α, IL-17 (notably)","c-replace":[""],"ab-name":"Abbreviations","a-name":"Possible_Abbreviations","g-rebookmarkname":"","i-wm":"TNF","d-description":"Word in all caps may be an abbreviation.","k-color":"","f-bookmark":"BMABBRE101293","j-groupid":1},{"b-find":"IL","e-paracontent":"IFN-γ, TNF-α,&lt;mark&gt;IL&lt;\/mark&gt;-17 (notably)","c-replace":[""],"ab-name":"Abbreviations","a-name":"Possible_Abbreviations","g-rebookmarkname":"","i-wm":"IL","d-description":"Word in all caps may be an abbreviation.","k-color":"","f-bookmark":"BMABBRE101294","j-groupid":1},{"b-find":"MHC","e-paracontent":"&lt;mark&gt;MHC&lt;\/mark&gt; Dependency","c-replace":["major histocompatibility complex (MHC)","MHC"],"ab-name":"Abbreviations","a-name":"Abbreviation","g-rebookmarkname":"","i-wm":"MHC","d-description":"An abbreviation must appear with its expanded form first and can then only be reused.","k-color":"#a24c29","f-bookmark":"BMABBRE101301","j-groupid":7},{"b-find":"MHC","e-paracontent":"&lt;mark&gt;MHC&lt;\/mark&gt;-independent","c-replace":["major histocompatibility complex (MHC)","MHC"],"ab-name":"Abbreviations","a-name":"Abbreviation","g-rebookmarkname":"","i-wm":"MHC","d-description":"An abbreviation must appear with its expanded form first and can then only be reused.","k-color":"#a24c29","f-bookmark":"BMABBRE101302","j-groupid":7},{"b-find":"MHC","e-paracontent":"&lt;mark&gt;MHC&lt;\/mark&gt;-independent","c-replace":["major histocompatibility complex (MHC)","MHC"],"ab-name":"Abbreviations","a-name":"Abbreviation","g-rebookmarkname":"","i-wm":"MHC","d-description":"An abbreviation must appear with its expanded form first and can then only be reused.","k-color":"#a24c29","f-bookmark":"BMABBRE101303","j-groupid":7},{"b-find":"iNKT","e-paracontent":"&lt;TAB2.8&gt;Table 2.8:&lt;mark&gt;iNKT&lt;\/mark&gt; Cell Molecular Components and Functional Effects","c-replace":["Invariant Natural Killer T (iNKT)","iNKT"],"ab-name":"Abbreviations","a-name":"Abbreviation","g-rebookmarkname":"","i-wm":"iNKT","d-description":"An abbreviation must appear with its expanded form first and can then only be reused.","k-color":"#a24c29","f-bookmark":"BMABBRE101304","j-groupid":6},{"b-find":"TCR","e-paracontent":"&lt;mark&gt;TCR&lt;\/mark&gt; Type","c-replace":["T-Cell Receptor (TCR)","TCR"],"ab-name":"Abbreviations","a-name":"Abbreviation","g-rebookmarkname":"","i-wm":"TCR","d-description":"An abbreviation must appear with its expanded form first and can then only be reused.","k-color":"#a24c29","f-bookmark":"BMABBRE101308","j-groupid":3},{"b-find":"TCR","e-paracontent":"Invariant Vα24-Jα18&lt;mark&gt;TCR&lt;\/mark&gt;","c-replace":["T-Cell Receptor (TCR)","TCR"],"ab-name":"Abbreviations","a-name":"Abbreviation","g-rebookmarkname":"","i-wm":"TCR","d-description":"An abbreviation must appear with its expanded form first and can then only be reused.","k-color":"#a24c29","f-bookmark":"BMABBRE101309","j-groupid":3},{"b-find":"CD","e-paracontent":"Recognizes lipid antigens presented by&lt;mark&gt;CD&lt;\/mark&gt;1d","c-replace":[""],"ab-name":"Abbreviations","a-name":"Possible_Abbreviations","g-rebookmarkname":"","i-wm":"CD","d-description":"Word in all caps may be an abbreviation.","k-color":"","f-bookmark":"BMABBRE101310","j-groupid":1},{"b-find":"CD","e-paracontent":"&lt;mark&gt;CD&lt;\/mark&gt;3 complex","c-replace":[""],"ab-name":"Abbreviations","a-name":"Possible_Abbreviations","g-rebookmarkname":"","i-wm":"CD","d-description":"Word in all caps may be an abbreviation.","k-color":"","f-bookmark":"BMABBRE101311","j-groupid":1},{"b-find":"TCR","e-paracontent":"Stabilizes&lt;mark&gt;TCR&lt;\/mark&gt; signaling","c-replace":["T-Cell Receptor (TCR)","TCR"],"ab-name":"Abbreviations","a-name":"Abbreviation","g-rebookmarkname":"","i-wm":"TCR","d-description":"An abbreviation must appear with its expanded form first and can then only be reused.","k-color":"#a24c29","f-bookmark":"BMABBRE101312","j-groupid":3},{"b-find":"NKG","e-paracontent":"&lt;mark&gt;NKG&lt;\/mark&gt;2D, CD161","c-replace":[""],"ab-name":"Abbreviations","a-name":"Possible_Abbreviations","g-rebookmarkname":"","i-wm":"NKG","d-description":"Word in all caps may be an abbreviation.","k-color":"","f-bookmark":"BMABBRE101314","j-groupid":1},{"b-find":"CD","e-paracontent":"NKG2D,&lt;mark&gt;CD&lt;\/mark&gt;161","c-replace":[""],"ab-name":"Abbreviations","a-name":"Possible_Abbreviations","g-rebookmarkname":"","i-wm":"CD","d-description":"Word in all caps may be an abbreviation.","k-color":"","f-bookmark":"BMABBRE101315","j-groupid":1},{"b-find":"NK","e-paracontent":"Enhances stress ligand recognition;&lt;mark&gt;NK&lt;\/mark&gt;-like functions","c-replace":["Natural Killer (NK)","NK"],"ab-name":"Abbreviations","a-name":"Abbreviation","g-rebookmarkname":"","i-wm":"NK","d-description":"An abbreviation must appear with its expanded form first and can then only be reused.","k-color":"#a24c29","f-bookmark":"BMABBRE101316","j-groupid":5},{"b-find":"IFN","e-paracontent":"&lt;mark&gt;IFN&lt;\/mark&gt;-γ, IL-4, IL-13","c-replace":[""],"ab-name":"Abbreviations","a-name":"Possible_Abbreviations","g-rebookmarkname":"","i-wm":"IFN","d-description":"Word in all caps may be an abbreviation.","k-color":"","f-bookmark":"BMABBRE101319","j-groupid":1},{"b-find":"IL","e-paracontent":"IFN-γ,&lt;mark&gt;IL&lt;\/mark&gt;-4, IL-13","c-replace":[""],"ab-name":"Abbreviations","a-name":"Possible_Abbreviations","g-rebookmarkname":"","i-wm":"IL","d-description":"Word in all caps may be an abbreviation.","k-color":"","f-bookmark":"BMABBRE101320","j-groupid":1},{"b-find":"IL","e-paracontent":"IFN-γ, IL-4,&lt;mark&gt;IL&lt;\/mark&gt;-13","c-replace":[""],"ab-name":"Abbreviations","a-name":"Possible_Abbreviations","g-rebookmarkname":"","i-wm":"IL","d-description":"Word in all caps may be an abbreviation.","k-color":"","f-bookmark":"BMABBRE101321","j-groupid":1},{"b-find":"tumor microenvironment","e-paracontent":"IFN-γ activates immunity; IL-4 and IL-13 modulate&lt;mark&gt;tumor microenvironment&lt;\/mark&gt; and recruit adaptive immunity","c-replace":["tumor microenvironment (TME)","TME"],"ab-name":"Abbreviations","a-name":"Abbreviation_Defined_Twice_or_More","g-rebookmarkname":"","i-wm":"tumor microenvironment","d-description":"An abbreviation is defined more than once. The definition may also be inconsistent.","k-color":"#a24c29","f-bookmark":"BMABBRE101323","j-groupid":11},{"b-find":"IFN","e-paracontent":"&lt;mark&gt;IFN&lt;\/mark&gt;-γ activates immunity; IL-4 and IL-13 modulate tumor microenvironment and recruit adaptive immunity","c-replace":[""],"ab-name":"Abbreviations","a-name":"Possible_Abbreviations","g-rebookmarkname":"","i-wm":"IFN","d-description":"Word in all caps may be an abbreviation.","k-color":"","f-bookmark":"BMABBRE101324","j-groupid":1},{"b-find":"IL","e-paracontent":"IFN-γ activates immunity;&lt;mark&gt;IL&lt;\/mark&gt;-4 and IL-13 modulate tumor microenvironment and recruit adaptive immunity","c-replace":[""],"ab-name":"Abbreviations","a-name":"Possible_Abbreviations","g-rebookmarkname":"","i-wm":"IL","d-description":"Word in all caps may be an abbreviation.","k-color":"","f-bookmark":"BMABBRE101325","j-groupid":1},{"b-find":"IL","e-paracontent":"IFN-γ activates immunity; IL-4 and&lt;mark&gt;IL&lt;\/mark&gt;-13 modulate tumor microenvironment and recruit adaptive immunity","c-replace":[""],"ab-name":"Abbreviations","a-name":"Possible_Abbreviations","g-rebookmarkname":"","i-wm":"IL","d-description":"Word in all caps may be an abbreviation.","k-color":"","f-bookmark":"BMABBRE101326","j-groupid":1},{"b-find":"HD","e-paracontent":"Broad immune activation with low G&lt;mark&gt;HD&lt;\/mark&gt; risk","c-replace":[""],"ab-name":"Abbreviations","a-name":"Possible_Abbreviations","g-rebookmarkname":"","i-wm":"HD","d-description":"Word in all caps may be an abbreviation.","k-color":"","f-bookmark":"BMABBRE101329","j-groupid":1},{"b-find":"CAR","e-paracontent":"&lt;TAB2.9&gt;Table 2.9: Molecular and Functional Features of&lt;mark&gt;CAR&lt;\/mark&gt;-Macrophages","c-replace":["Chimeric Antigen Receptor (CAR)","CAR"],"ab-name":"Abbreviations","a-name":"Abbreviation","g-rebookmarkname":"","i-wm":"CAR","d-description":"An abbreviation must appear with its expanded form first and can then only be reused.","k-color":"#296ea2","f-bookmark":"BMABBRE101330","j-groupid":2},{"b-find":"HER","e-paracontent":"Tumor-targeting scFvs (e.g., against&lt;mark&gt;HER&lt;\/mark&gt;2)","c-replace":[""],"ab-name":"Abbreviations","a-name":"Possible_Abbreviations","g-rebookmarkname":"","i-wm":"HER","d-description":"Word in all caps may be an abbreviation.","k-color":"","f-bookmark":"BMABBRE101332","j-groupid":1},{"b-find":"CD","e-paracontent":"Intracellular domains from phagocytic receptors: FcRγ,&lt;mark&gt;CD&lt;\/mark&gt;3ζ, Megf10","c-replace":[""],"ab-name":"Abbreviations","a-name":"Possible_Abbreviations","g-rebookmarkname":"","i-wm":"CD","d-description":"Word in all caps may be an abbreviation.","k-color":"","f-bookmark":"BMABBRE101335","j-groupid":1},{"b-find":"PI","e-paracontent":"Triggered via signaling pathways including&lt;mark&gt;PI&lt;\/mark&gt;3K-Akt","c-replace":[""],"ab-name":"Abbreviations","a-name":"Possible_Abbreviations","g-rebookmarkname":"","i-wm":"PI","d-description":"Word in all caps may be an abbreviation.","k-color":"","f-bookmark":"BMABBRE101337","j-groupid":1},{"b-find":"ROS","e-paracontent":"Phagocytosis; secretion of&lt;mark&gt;ROS&lt;\/mark&gt; and NO causing stress/apoptosis","c-replace":["reactive oxygen species (ROS)","ROS"],"ab-name":"Abbreviations","a-name":"Abbreviation","g-rebookmarkname":"","i-wm":"ROS","d-description":"An abbreviation must appear with its expanded form first and can then only be reused.","k-color":"#a24c29","f-bookmark":"BMABBRE101339","j-groupid":17},{"b-find":"NO","e-paracontent":"Phagocytosis; secretion of ROS and&lt;mark&gt;NO&lt;\/mark&gt; causing stress/apoptosis","c-replace":["nitric oxide (NO)","NO","no","No"],"ab-name":"Abbreviations","a-name":"Two_Forms","g-rebookmarkname":"","i-wm":"NO","d-description":"An abbreviation that is not spelled consistently in the same document/book.","k-color":"#a24c29","f-bookmark":"BMABBRE101340","j-groupid":18},{"b-find":"TNF","e-paracontent":"&lt;mark&gt;TNF&lt;\/mark&gt;-α (promotes inflammation), IL-12 (recruits/activates T cells), IL-1β and IL-18 (enhance innate immunity)","c-replace":[""],"ab-name":"Abbreviations","a-name":"Possible_Abbreviations","g-rebookmarkname":"","i-wm":"TNF","d-description":"Word in all caps may be an abbreviation.","k-color":"","f-bookmark":"BMABBRE101342","j-groupid":1},{"b-find":"IL","e-paracontent":"TNF-α (promotes inflammation),&lt;mark&gt;IL&lt;\/mark&gt;-12 (recruits/activates T cells), IL-1β and IL-18 (enhance innate immunity)","c-replace":[""],"ab-name":"Abbreviations","a-name":"Possible_Abbreviations","g-rebookmarkname":"","i-wm":"IL","d-description":"Word in all caps may be an abbreviation.","k-color":"","f-bookmark":"BMABBRE101343","j-groupid":1},{"b-find":"IL","e-paracontent":"TNF-α (promotes inflammation), IL-12 (recruits/activates T cells),&lt;mark&gt;IL&lt;\/mark&gt;-1β and IL-18 (enhance innate immunity)","c-replace":[""],"ab-name":"Abbreviations","a-name":"Possible_Abbreviations","g-rebookmarkname":"","i-wm":"IL","d-description":"Word in all caps may be an abbreviation.","k-color":"","f-bookmark":"BMABBRE101344","j-groupid":1},{"b-find":"IL","e-paracontent":"TNF-α (promotes inflammation), IL-12 (recruits/activates T cells), IL-1β and&lt;mark&gt;IL&lt;\/mark&gt;-18 (enhance innate immunity)","c-replace":[""],"ab-name":"Abbreviations","a-name":"Possible_Abbreviations","g-rebookmarkname":"","i-wm":"IL","d-description":"Word in all caps may be an abbreviation.","k-color":"","f-bookmark":"BMABBRE101345","j-groupid":1},{"b-find":"CD","e-paracontent":"&lt;mark&gt;CD&lt;\/mark&gt;80, CD86, HLA-DR; secrete TNF-α, IL-12; support anti-tumor immunity","c-replace":[""],"ab-name":"Abbreviations","a-name":"Possible_Abbreviations","g-rebookmarkname":"","i-wm":"CD","d-description":"Word in all caps may be an abbreviation.","k-color":"","f-bookmark":"BMABBRE101353","j-groupid":1},{"b-find":"CD","e-paracontent":"CD80,&lt;mark&gt;CD&lt;\/mark&gt;86, HLA-DR; secrete TNF-α, IL-12; support anti-tumor immunity","c-replace":[""],"ab-name":"Abbreviations","a-name":"Possible_Abbreviations","g-rebookmarkname":"","i-wm":"CD","d-description":"Word in all caps may be an abbreviation.","k-color":"","f-bookmark":"BMABBRE101354","j-groupid":1},{"b-find":"HLA","e-paracontent":"CD80, CD86,&lt;mark&gt;HLA&lt;\/mark&gt;-DR; secrete TNF-α, IL-12; support anti-tumor immunity","c-replace":[""],"ab-name":"Abbreviations","a-name":"Possible_Abbreviations","g-rebookmarkname":"","i-wm":"HLA","d-description":"Word in all caps may be an abbreviation.","k-color":"","f-bookmark":"BMABBRE101355","j-groupid":1},{"b-find":"DR","e-paracontent":"CD80, CD86, HLA&lt;mark&gt;DR&lt;\/mark&gt;; secrete TNF-α, IL-12; support anti-tumor immunity","c-replace":[""],"ab-name":"Abbreviations","a-name":"Possible_Abbreviations","g-rebookmarkname":"","i-wm":"DR","d-description":"Word in all caps may be an abbreviation.","k-color":"","f-bookmark":"BMABBRE101356","j-groupid":1},{"b-find":"TNF","e-paracontent":"CD80, CD86, HLA-DR; secrete&lt;mark&gt;TNF&lt;\/mark&gt;-α, IL-12; support anti-tumor immunity","c-replace":[""],"ab-name":"Abbreviations","a-name":"Possible_Abbreviations","g-rebookmarkname":"","i-wm":"TNF","d-description":"Word in all caps may be an abbreviation.","k-color":"","f-bookmark":"BMABBRE101357","j-groupid":1},{"b-find":"IL","e-paracontent":"CD80, CD86, HLA-DR; secrete TNF-α,&lt;mark&gt;IL&lt;\/mark&gt;-12; support anti-tumor immunity","c-replace":[""],"ab-name":"Abbreviations","a-name":"Possible_Abbreviations","g-rebookmarkname":"","i-wm":"IL","d-description":"Word in all caps may be an abbreviation.","k-color":"","f-bookmark":"BMABBRE101358","j-groupid":1},{"b-find":"CD","e-paracontent":"&lt;mark&gt;CD&lt;\/mark&gt;163, CD206; produce IL-10, TGF-β; promote immunosuppression and tumor progression","c-replace":[""],"ab-name":"Abbreviations","a-name":"Possible_Abbreviations","g-rebookmarkname":"","i-wm":"CD","d-description":"Word in all caps may be an abbreviation.","k-color":"","f-bookmark":"BMABBRE101362","j-groupid":1},{"b-find":"CD","e-paracontent":"CD163,&lt;mark&gt;CD&lt;\/mark&gt;206; produce IL-10, TGF-β; promote immunosuppression and tumor progression","c-replace":[""],"ab-name":"Abbreviations","a-name":"Possible_Abbreviations","g-rebookmarkname":"","i-wm":"CD","d-description":"Word in all caps may be an abbreviation.","k-color":"","f-bookmark":"BMABBRE101363","j-groupid":1},{"b-find":"IL","e-paracontent":"CD163, CD206; produce&lt;mark&gt;IL&lt;\/mark&gt;-10, TGF-β; promote immunosuppression and tumor progression","c-replace":[""],"ab-name":"Abbreviations","a-name":"Possible_Abbreviations","g-rebookmarkname":"","i-wm":"IL","d-description":"Word in all caps may be an abbreviation.","k-color":"","f-bookmark":"BMABBRE101364","j-groupid":1},{"b-find":"TGF","e-paracontent":"CD163, CD206; produce IL-10,&lt;mark&gt;TGF&lt;\/mark&gt;-β; promote immunosuppression and tumor progression","c-replace":[""],"ab-name":"Abbreviations","a-name":"Possible_Abbreviations","g-rebookmarkname":"","i-wm":"TGF","d-description":"Word in all caps may be an abbreviation.","k-color":"","f-bookmark":"BMABBRE101365","j-groupid":1},{"b-find":"TE","e-paracontent":"&lt;TAB2.10&gt;Table 2.10: B&lt;mark&gt;TE&lt;\/mark&gt; Molecular Components and Functional Effects","c-replace":[""],"ab-name":"Abbreviations","a-name":"Possible_Abbreviations","g-rebookmarkname":"","i-wm":"TE","d-description":"Word in all caps may be an abbreviation.","k-color":"","f-bookmark":"BMABBRE101368","j-groupid":1},{"b-find":"CD","e-paracontent":"&lt;mark&gt;CD&lt;\/mark&gt;3ε scFv","c-replace":[""],"ab-name":"Abbreviations","a-name":"Possible_Abbreviations","g-rebookmarkname":"","i-wm":"CD","d-description":"Word in all caps may be an abbreviation.","k-color":"","f-bookmark":"BMABBRE101369","j-groupid":1},{"b-find":"CD","e-paracontent":"Binds T-cell&lt;mark&gt;CD&lt;\/mark&gt;3ε","c-replace":[""],"ab-name":"Abbreviations","a-name":"Possible_Abbreviations","g-rebookmarkname":"","i-wm":"CD","d-description":"Word in all caps may be an abbreviation.","k-color":"","f-bookmark":"BMABBRE101370","j-groupid":1},{"b-find":"IFN","e-paracontent":"Cytokines &lt;mark&gt;IFN&lt;\/mark&gt;-γ, TNF-α, IL-2, IL-6, GM-CSF)","c-replace":[""],"ab-name":"Abbreviations","a-name":"Possible_Abbreviations","g-rebookmarkname":"","i-wm":"IFN","d-description":"Word in all caps may be an abbreviation.","k-color":"","f-bookmark":"BMABBRE101379","j-groupid":1},{"b-find":"TNF","e-paracontent":"Cytokines (IFN-γ,&lt;mark&gt;TNF&lt;\/mark&gt;-α, IL-2, IL-6, GM-CSF)","c-replace":[""],"ab-name":"Abbreviations","a-name":"Possible_Abbreviations","g-rebookmarkname":"","i-wm":"TNF","d-description":"Word in all caps may be an abbreviation.","k-color":"","f-bookmark":"BMABBRE101380","j-groupid":1},{"b-find":"IL","e-paracontent":"Cytokines (IFN-γ, TNF-α,&lt;mark&gt;IL&lt;\/mark&gt;-2, IL-6, GM-CSF)","c-replace":[""],"ab-name":"Abbreviations","a-name":"Possible_Abbreviations","g-rebookmarkname":"","i-wm":"IL","d-description":"Word in all caps may be an abbreviation.","k-color":"","f-bookmark":"BMABBRE101381","j-groupid":1},{"b-find":"IL","e-paracontent":"Cytokines (IFN-γ, TNF-α, IL-2,&lt;mark&gt;IL&lt;\/mark&gt;-6, GM-CSF)","c-replace":[""],"ab-name":"Abbreviations","a-name":"Possible_Abbreviations","g-rebookmarkname":"","i-wm":"IL","d-description":"Word in all caps may be an abbreviation.","k-color":"","f-bookmark":"BMABBRE101382","j-groupid":1},{"b-find":"GM","e-paracontent":"Cytokines (IFN-γ, TNF-α, IL-2, IL-6,&lt;mark&gt;GM&lt;\/mark&gt;-CSF)","c-replace":[""],"ab-name":"Abbreviations","a-name":"Possible_Abbreviations","g-rebookmarkname":"","i-wm":"GM","d-description":"Word in all caps may be an abbreviation.","k-color":"","f-bookmark":"BMABBRE101383","j-groupid":1},{"b-find":"CSF","e-paracontent":"Cytokines (IFN-γ, TNF-α, IL-2, IL-6, GM&lt;mark&gt;CSF&lt;\/mark&gt;)","c-replace":[""],"ab-name":"Abbreviations","a-name":"Possible_Abbreviations","g-rebookmarkname":"","i-wm":"CSF","d-description":"Word in all caps may be an abbreviation.","k-color":"","f-bookmark":"BMABBRE101384","j-groupid":1},{"b-find":"CRS","e-paracontent":"Enhance antitumor response; drive&lt;mark&gt;CRS&lt;\/mark&gt;","c-replace":["cytokine release syndrome (CRS)","CRS"],"ab-name":"Abbreviations","a-name":"Abbreviation","g-rebookmarkname":"","i-wm":"CRS","d-description":"An abbreviation must appear with its expanded form first and can then only be reused.","k-color":"#a24c29","f-bookmark":"BMABBRE101389","j-groupid":8},{"b-find":"CAR","e-paracontent":"&lt;TAB2.11&gt;Table 2.11: Mechanistic Comparison of BiTEs vs.&lt;mark&gt;CAR&lt;\/mark&gt; T Cells","c-replace":["Chimeric Antigen Receptor (CAR)","CAR"],"ab-name":"Abbreviations","a-name":"Abbreviation","g-rebookmarkname":"","i-wm":"CAR","d-description":"An abbreviation must appear with its expanded form first and can then only be reused.","k-color":"#296ea2","f-bookmark":"BMABBRE101391","j-groupid":2},{"b-find":"TE","e-paracontent":"&lt;TAB2.11&gt;Table 2.11: Mechanistic Comparison of B&lt;mark&gt;TE&lt;\/mark&gt;s vs. CAR T Cells","c-replace":[""],"ab-name":"Abbreviations","a-name":"Possible_Abbreviations","g-rebookmarkname":"","i-wm":"TE","d-description":"Word in all caps may be an abbreviation.","k-color":"","f-bookmark":"BMABBRE101392","j-groupid":1},{"b-find":"TE","e-paracontent":"B&lt;mark&gt;TE&lt;\/mark&gt;s","c-replace":[""],"ab-name":"Abbreviations","a-name":"Possible_Abbreviations","g-rebookmarkname":"","i-wm":"TE","d-description":"Word in all caps may be an abbreviation.","k-color":"","f-bookmark":"BMABBRE101394","j-groupid":1},{"b-find":"CAR","e-paracontent":"&lt;mark&gt;CAR&lt;\/mark&gt; T Cells","c-replace":["Chimeric Antigen Receptor (CAR)","CAR"],"ab-name":"Abbreviations","a-name":"Abbreviation","g-rebookmarkname":"","i-wm":"CAR","d-description":"An abbreviation must appear with its expanded form first and can then only be reused.","k-color":"#a24c29","f-bookmark":"BMABBRE101396","j-groupid":2},{"b-find":"TCR","e-paracontent":"Links native&lt;mark&gt;TCR&lt;\/mark&gt; via CD3ε to tumor antigens","c-replace":["T-Cell Receptor (TCR)","TCR"],"ab-name":"Abbreviations","a-name":"Abbreviation","g-rebookmarkname":"","i-wm":"TCR","d-description":"An abbreviation must appear with its expanded form first and can then only be reused.","k-color":"#a24c29","f-bookmark":"BMABBRE101397","j-groupid":3},{"b-find":"CD","e-paracontent":"Links native TCR via&lt;mark&gt;CD&lt;\/mark&gt;3ε to tumor antigens","c-replace":[""],"ab-name":"Abbreviations","a-name":"Possible_Abbreviations","g-rebookmarkname":"","i-wm":"CD","d-description":"Word in all caps may be an abbreviation.","k-color":"","f-bookmark":"BMABBRE101398","j-groupid":1},{"b-find":"CAR","e-paracontent":"Synthetic receptor &lt;mark&gt;CAR&lt;\/mark&gt;) directly binds tumor surface antigens","c-replace":["Chimeric Antigen Receptor (CAR)","CAR"],"ab-name":"Abbreviations","a-name":"Abbreviation","g-rebookmarkname":"","i-wm":"CAR","d-description":"An abbreviation must appear with its expanded form first and can then only be reused.","k-color":"#a24c29","f-bookmark":"BMABBRE101400","j-groupid":2},{"b-find":"MHC","e-paracontent":"&lt;mark&gt;MHC&lt;\/mark&gt; Dependence","c-replace":["major histocompatibility complex (MHC)","MHC"],"ab-name":"Abbreviations","a-name":"Abbreviation","g-rebookmarkname":"","i-wm":"MHC","d-description":"An abbreviation must appear with its expanded form first and can then only be reused.","k-color":"#a24c29","f-bookmark":"BMABBRE101404","j-groupid":7},{"b-find":"MHC","e-paracontent":"&lt;mark&gt;MHC&lt;\/mark&gt;-independent","c-replace":["major histocompatibility complex (MHC)","MHC"],"ab-name":"Abbreviations","a-name":"Abbreviation","g-rebookmarkname":"","i-wm":"MHC","d-description":"An abbreviation must appear with its expanded form first and can then only be reused.","k-color":"#a24c29","f-bookmark":"BMABBRE101405","j-groupid":7},{"b-find":"MHC","e-paracontent":"&lt;mark&gt;MHC&lt;\/mark&gt;-independent","c-replace":["major histocompatibility complex (MHC)","MHC"],"ab-name":"Abbreviations","a-name":"Abbreviation","g-rebookmarkname":"","i-wm":"MHC","d-description":"An abbreviation must appear with its expanded form first and can then only be reused.","k-color":"#a24c29","f-bookmark":"BMABBRE101406","j-groupid":7},{"b-find":"No","e-paracontent":"&lt;mark&gt;No&lt;\/mark&gt; (uses patient\u2019s endogenous T cells)","c-replace":["nitric oxide (NO)","No","no","NO"],"ab-name":"Abbreviations","a-name":"Two_Forms","g-rebookmarkname":"","i-wm":"No","d-description":"An abbreviation that is not spelled consistently in the same document/book.","k-color":"#a24c29","f-bookmark":"BMABBRE101407","j-groupid":18},{"b-find":"TCR","e-paracontent":"&lt;mark&gt;TCR&lt;\/mark&gt;-CD3 signaling → perforin/granzyme release","c-replace":["T-Cell Receptor (TCR)","TCR"],"ab-name":"Abbreviations","a-name":"Abbreviation","g-rebookmarkname":"","i-wm":"TCR","d-description":"An abbreviation must appear with its expanded form first and can then only be reused.","k-color":"#a24c29","f-bookmark":"BMABBRE101418","j-groupid":3},{"b-find":"CD","e-paracontent":"TCR&lt;mark&gt;CD&lt;\/mark&gt;3 signaling → perforin/granzyme release","c-replace":[""],"ab-name":"Abbreviations","a-name":"Possible_Abbreviations","g-rebookmarkname":"","i-wm":"CD","d-description":"Word in all caps may be an abbreviation.","k-color":"","f-bookmark":"BMABBRE101419","j-groupid":1},{"b-find":"CAR","e-paracontent":"&lt;mark&gt;CAR&lt;\/mark&gt; signaling → perforin/granzyme release","c-replace":["Chimeric Antigen Receptor (CAR)","CAR"],"ab-name":"Abbreviations","a-name":"Abbreviation","g-rebookmarkname":"","i-wm":"CAR","d-description":"An abbreviation must appear with its expanded form first and can then only be reused.","k-color":"#a24c29","f-bookmark":"BMABBRE101422","j-groupid":2},{"b-find":"IFN","e-paracontent":"&lt;mark&gt;IFN&lt;\/mark&gt;-γ, TNF-α, IL-2, IL-6, GM-CSF ","c-replace":[""],"ab-name":"Abbreviations","a-name":"Possible_Abbreviations","g-rebookmarkname":"","i-wm":"IFN","d-description":"Word in all caps may be an abbreviation.","k-color":"","f-bookmark":"BMABBRE101425","j-groupid":1},{"b-find":"TNF","e-paracontent":"IFN-γ,&lt;mark&gt;TNF&lt;\/mark&gt;-α, IL-2, IL-6, GM-CSF ","c-replace":[""],"ab-name":"Abbreviations","a-name":"Possible_Abbreviations","g-rebookmarkname":"","i-wm":"TNF","d-description":"Word in all caps may be an abbreviation.","k-color":"","f-bookmark":"BMABBRE101426","j-groupid":1},{"b-find":"IL","e-paracontent":"IFN-γ, TNF-α,&lt;mark&gt;IL&lt;\/mark&gt;-2, IL-6, GM-CSF ","c-replace":[""],"ab-name":"Abbreviations","a-name":"Possible_Abbreviations","g-rebookmarkname":"","i-wm":"IL","d-description":"Word in all caps may be an abbreviation.","k-color":"","f-bookmark":"BMABBRE101427","j-groupid":1},{"b-find":"IL","e-paracontent":"IFN-γ, TNF-α, IL-2,&lt;mark&gt;IL&lt;\/mark&gt;-6, GM-CSF ","c-replace":[""],"ab-name":"Abbreviations","a-name":"Possible_Abbreviations","g-rebookmarkname":"","i-wm":"IL","d-description":"Word in all caps may be an abbreviation.","k-color":"","f-bookmark":"BMABBRE101428","j-groupid":1},{"b-find":"GM","e-paracontent":"IFN-γ, TNF-α, IL-2, IL-6,&lt;mark&gt;GM&lt;\/mark&gt;-CSF ","c-replace":[""],"ab-name":"Abbreviations","a-name":"Possible_Abbreviations","g-rebookmarkname":"","i-wm":"GM","d-description":"Word in all caps may be an abbreviation.","k-color":"","f-bookmark":"BMABBRE101429","j-groupid":1},{"b-find":"CSF","e-paracontent":"IFN-γ, TNF-α, IL-2, IL-6, GM&lt;mark&gt;CSF&lt;\/mark&gt; ","c-replace":[""],"ab-name":"Abbreviations","a-name":"Possible_Abbreviations","g-rebookmarkname":"","i-wm":"CSF","d-description":"Word in all caps may be an abbreviation.","k-color":"","f-bookmark":"BMABBRE101430","j-groupid":1},{"b-find":"CRS","e-paracontent":"Similar cytokine release, often with more pronounced&lt;mark&gt;CRS&lt;\/mark&gt; and neurotoxicity","c-replace":["cytokine release syndrome (CRS)","CRS"],"ab-name":"Abbreviations","a-name":"Abbreviation","g-rebookmarkname":"","i-wm":"CRS","d-description":"An abbreviation must appear with its expanded form first and can then only be reused.","k-color":"#a24c29","f-bookmark":"BMABBRE101434","j-groupid":8}]</preedit>
</file>

<file path=customXml/item7.xml><?xml version="1.0" encoding="utf-8"?>
<preedit xmlns="http://www.machineedit.net/AMOD/CustomXML/Pre-Edit.htm">[{"b-find":"CAR","e-paracontent":"Chimeric Antigen Receptor &lt;mark&gt;CAR&lt;\/mark&gt;) T-cells: Engineered to recognize tumor antigens independently of MHC presentation, CAR T-cells are widely used for their specificity and efficacy in targeting cancer cells.","c-replace":[],"ab-name":"Pre-Edit","a-name":"Small_cap","g-rebookmarkname":"","i-wm":"CAR","d-description":"Abbreviations should be in small caps.","f-bookmark":"BMPRE_ME_Small_cap_100008"},{"b-find":"TCR","e-paracontent":"T-cell Receptor &lt;mark&gt;TCR&lt;\/mark&gt;) T-cells: These cells are modified to express tumor-specific TCRs, enabling recognition of intracellular antigens presented by MHC molecules.","c-replace":[],"ab-name":"Pre-Edit","a-name":"Small_cap","g-rebookmarkname":"","i-wm":"TCR","d-description":"Abbreviations should be in small caps.","f-bookmark":"BMPRE_ME_Small_cap_100016"},{"b-find":"TILs","e-paracontent":"Tumor-Infiltrating Lymphocytes &lt;mark&gt;TILs&lt;\/mark&gt;): TILs are isolated from the tumor microenvironment and expanded ex vivo before reinfusion to enhance the natural anti-tumor immune response.","c-replace":[],"ab-name":"Pre-Edit","a-name":"Small_cap","g-rebookmarkname":"","i-wm":"TILs","d-description":"Abbreviations should be in small caps.","f-bookmark":"BMPRE_ME_Small_cap_100025"},{"b-find":"NK","e-paracontent":"Natural Killer &lt;mark&gt;NK&lt;\/mark&gt;) Cells: NK cells offer non-MHC-restricted cytotoxic activity, allowing them to target a broad range of malignancies.","c-replace":[],"ab-name":"Pre-Edit","a-name":"Small_cap","g-rebookmarkname":"","i-wm":"NK","d-description":"Abbreviations should be in small caps.","f-bookmark":"BMPRE_ME_Small_cap_100037"},{"b-find":"iNKT","e-paracontent":"Invariant Natural Killer T &lt;mark&gt;iNKT&lt;\/mark&gt;) Cells: iNKT cells exhibit properties bridging innate and adaptive immunity, with potential for anti-tumor activity.","c-replace":[],"ab-name":"Pre-Edit","a-name":"Small_cap","g-rebookmarkname":"","i-wm":"iNKT","d-description":"Abbreviations should be in small caps.","f-bookmark":"BMPRE_ME_Small_cap_100048"},{"b-find":"CAR","e-paracontent":"&lt;H1&gt;Chimeric Antigen Receptor &lt;mark&gt;CAR&lt;\/mark&gt;) T-Cell Therapy","c-replace":[],"ab-name":"Pre-Edit","a-name":"Small_cap","g-rebookmarkname":"","i-wm":"CAR","d-description":"Abbreviations should be in small caps.","f-bookmark":"BMPRE_ME_Small_cap_100072"},{"b-find":"MHC","e-paracontent":"CAR T-cell therapy reengineers conventional αβ T-cells to express synthetic receptors targeting tumor surface antigens (e.g., CD19, BCMA) in a major histocompatibility complex &lt;mark&gt;MHC&lt;\/mark&gt;)-independent manner with notable efficacy in various hematologic malignancies.  Toxicities such as cytokine release syndrome (CRS) and immune effector cell associated neurotoxicity syndrome (ICANS) necessitate careful management (see Chapter 8).","c-replace":[],"ab-name":"Pre-Edit","a-name":"Small_cap","g-rebookmarkname":"","i-wm":"MHC","d-description":"Abbreviations should be in small caps.","f-bookmark":"BMPRE_ME_Small_cap_100083"},{"b-find":"CRS","e-paracontent":"CAR T-cell therapy reengineers conventional αβ T-cells to express synthetic receptors targeting tumor surface antigens (e.g., CD19, BCMA) in a major histocompatibility complex (MHC)-independent manner with notable efficacy in various hematologic malignancies.  Toxicities such as cytokine release syndrome &lt;mark&gt;CRS&lt;\/mark&gt;) and immune effector cell associated neurotoxicity syndrome (ICANS) necessitate careful management (see Chapter 8).","c-replace":[],"ab-name":"Pre-Edit","a-name":"Small_cap","g-rebookmarkname":"","i-wm":"CRS","d-description":"Abbreviations should be in small caps.","f-bookmark":"BMPRE_ME_Small_cap_100084"},{"b-find":"ICANS","e-paracontent":"CAR T-cell therapy reengineers conventional αβ T-cells to express synthetic receptors targeting tumor surface antigens (e.g., CD19, BCMA) in a major histocompatibility complex (MHC)-independent manner with notable efficacy in various hematologic malignancies.  Toxicities such as cytokine release syndrome (CRS) and immune effector cell associated neurotoxicity syndrome &lt;mark&gt;ICANS&lt;\/mark&gt;) necessitate careful management (see Chapter 8).","c-replace":[],"ab-name":"Pre-Edit","a-name":"Small_cap","g-rebookmarkname":"","i-wm":"ICANS","d-description":"Abbreviations should be in small caps.","f-bookmark":"BMPRE_ME_Small_cap_100085"},{"b-find":"ITAMs","e-paracontent":"Within the CAR construct, the CD3ζ domain contains immunoreceptor tyrosine-based activation motifs &lt;mark&gt;ITAMs&lt;\/mark&gt;) that initiate T-cell signaling upon antigen engagement. Co-stimulatory domains, such as 4-1BB or CD28, are incorporated to enhance proliferation and effector function. CD28 drives rapid T-cell expansion but may increase the risk of cellular exhaustion, while 4-1BB favors sustained cellular persistence through the promotion of central memory formation.","c-replace":[],"ab-name":"Pre-Edit","a-name":"Small_cap","g-rebookmarkname":"","i-wm":"ITAMs","d-description":"Abbreviations should be in small caps.","f-bookmark":"BMPRE_ME_Small_cap_100125"},{"b-find":"1","e-paracontent":"Early memory T-cell populations, characterized by the expression of CD45RA\u207a and CCR7+, are linked to increased persistence of CAR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protein&lt;mark&gt;1&lt;\/mark&gt; (PD-1), lymphocyte activation gene-3 (LAG-3), and T-cell immunoglobulin and mucin-domain containing-3 (TIM3). ","c-replace":["one"],"ab-name":"Pre-Edit","a-name":"Spell_out","g-rebookmarkname":"","i-wm":"1","d-description":"Spell out from one to ninety-nine.","f-bookmark":"BMPRE_ME_Spell_out_100188"},{"b-find":"TME","e-paracontent":"CAR T-cells offer MHC-independent antigen targeting, memory persistence, and high efficacy in hematologic malignancies. However, CRS and ICANS require intensive monitoring, and on-target/off-tumor toxicities arise from shared antigen expression on healthy tissue. Antigen escape drives resistance, autologous production delays treatment while allogeneic CAR T-cell constructs have limited persistence, and tumor microenvironment &lt;mark&gt;TME&lt;\/mark&gt;) immunosuppression limits solid tumor efficacy.","c-replace":[],"ab-name":"Pre-Edit","a-name":"Small_cap","g-rebookmarkname":"","i-wm":"TME","d-description":"Abbreviations should be in small caps.","f-bookmark":"BMPRE_ME_Small_cap_100237"},{"b-find":"TCR","e-paracontent":"&lt;H1&gt;T-Cell Receptor &lt;mark&gt;TCR&lt;\/mark&gt;)-Engineered T-Cell Therapy","c-replace":[],"ab-name":"Pre-Edit","a-name":"Small_cap","g-rebookmarkname":"","i-wm":"TCR","d-description":"Abbreviations should be in small caps.","f-bookmark":"BMPRE_ME_Small_cap_100256"},{"b-find":"TILs","e-paracontent":"&lt;H1&gt;Tumor-Infiltrating Lymphocytes &lt;mark&gt;TILs&lt;\/mark&gt;)","c-replace":[],"ab-name":"Pre-Edit","a-name":"Small_cap","g-rebookmarkname":"","i-wm":"TILs","d-description":"Abbreviations should be in small caps.","f-bookmark":"BMPRE_ME_Small_cap_100363"},{"b-find":"ICIs","e-paracontent":"Current research focuses on the selection of neoantigen-specific TILs, PD-1/CISH (Cytokine-Inducible SH2-containing protein) gene knockouts, advanced gene editing for targeted therapies, alternative cytokine stimulation such as interleukin-15 (IL-15), and combinations with immune checkpoint inhibitors &lt;mark&gt;ICIs&lt;\/mark&gt;) to improve persistence and efficacy within the TME.","c-replace":[],"ab-name":"Pre-Edit","a-name":"Small_cap","g-rebookmarkname":"","i-wm":"ICIs","d-description":"Abbreviations should be in small caps.","f-bookmark":"BMPRE_ME_Small_cap_100459"},{"b-find":"NK","e-paracontent":"&lt;H1&gt;Natural Killer &lt;mark&gt;NK&lt;\/mark&gt;) Cell-Based Therapies","c-replace":[],"ab-name":"Pre-Edit","a-name":"Small_cap","g-rebookmarkname":"","i-wm":"NK","d-description":"Abbreviations should be in small caps.","f-bookmark":"BMPRE_ME_Small_cap_100471"},{"b-find":"KIRs","e-paracontent":"NK cells detect stress-induced ligands such as MHC class I polypeptide-related sequence A and B (MICA A/B) on infected or transformed cells via activating receptors including Natural Killer Group 2 Member D (NKG2D) and Natural Killer cell protein (NKp46). Inhibitory receptors, notably killer immunoglobulin-like receptors &lt;mark&gt;KIRs&lt;\/mark&gt;), recognize MHC class I molecules to prevent unintended damage to healthy cells. The Fc receptor CD16 facilitates antibody-dependent cellular cytotoxicity (ADCC) by binding to antibodies attached to target cells. NK cells primarily initiate apoptosis through the release of perforins and granzymes, while also engaging extrinsic apoptotic pathways mediated by Fas ligand (FasL) and TNF-related apoptosis-inducing ligand (TRAIL). ","c-replace":[],"ab-name":"Pre-Edit","a-name":"Small_cap","g-rebookmarkname":"","i-wm":"KIRs","d-description":"Abbreviations should be in small caps.","f-bookmark":"BMPRE_ME_Small_cap_100497"},{"b-find":"ADCC","e-paracontent":"NK cells detect stress-induced ligands such as MHC class I polypeptide-related sequence A and B (MICA A/B) on infected or transformed cells via activating receptors including Natural Killer Group 2 Member D (NKG2D) and Natural Killer cell protein (NKp46). Inhibitory receptors, notably killer immunoglobulin-like receptors (KIRs), recognize MHC class I molecules to prevent unintended damage to healthy cells. The Fc receptor CD16 facilitates antibody-dependent cellular cytotoxicity &lt;mark&gt;ADCC&lt;\/mark&gt;) by binding to antibodies attached to target cells. NK cells primarily initiate apoptosis through the release of perforins and granzymes, while also engaging extrinsic apoptotic pathways mediated by Fas ligand (FasL) and TNF-related apoptosis-inducing ligand (TRAIL). ","c-replace":[],"ab-name":"Pre-Edit","a-name":"Small_cap","g-rebookmarkname":"","i-wm":"ADCC","d-description":"Abbreviations should be in small caps.","f-bookmark":"BMPRE_ME_Small_cap_100498"},{"b-find":"TRAIL","e-paracontent":"NK cells detect stress-induced ligands such as MHC class I polypeptide-related sequence A and B (MICA A/B) on infected or transformed cells via activating receptors including Natural Killer Group 2 Member D (NKG2D) and Natural Killer cell protein (NKp46). Inhibitory receptors, notably killer immunoglobulin-like receptors (KIRs), recognize MHC class I molecules to prevent unintended damage to healthy cells. The Fc receptor CD16 facilitates antibody-dependent cellular cytotoxicity (ADCC) by binding to antibodies attached to target cells. NK cells primarily initiate apoptosis through the release of perforins and granzymes, while also engaging extrinsic apoptotic pathways mediated by Fas ligand (FasL) and TNF-related apoptosis-inducing ligand &lt;mark&gt;TRAIL&lt;\/mark&gt;). ","c-replace":[],"ab-name":"Pre-Edit","a-name":"Small_cap","g-rebookmarkname":"","i-wm":"TRAIL","d-description":"Abbreviations should be in small caps.","f-bookmark":"BMPRE_ME_Small_cap_100499"},{"b-find":"2","e-paracontent":"NK cells detect stress-induced ligands such as MHC class I polypeptide-related sequence A and B (MICA A/B) on infected or transformed cells via activating receptors including Natural Killer Group&lt;mark&gt;2&lt;\/mark&gt; Member D (NKG2D) and Natural Killer cell protein (NKp46). Inhibitory receptors, notably killer immunoglobulin-like receptors (KIRs), recognize MHC class I molecules to prevent unintended damage to healthy cells. The Fc receptor CD16 facilitates antibody-dependent cellular cytotoxicity (ADCC) by binding to antibodies attached to target cells. NK cells primarily initiate apoptosis through the release of perforins and granzymes, while also engaging extrinsic apoptotic pathways mediated by Fas ligand (FasL) and TNF-related apoptosis-inducing ligand (TRAIL). ","c-replace":["two"],"ab-name":"Pre-Edit","a-name":"Spell_out","g-rebookmarkname":"","i-wm":"2","d-description":"Spell out from one to ninety-nine.","f-bookmark":"BMPRE_ME_Spell_out_100514"},{"b-find":"CAR","e-paracontent":"NK cells are either autologous or allogeneic CD56+ CD3\u2013 cells derived from sources such as peripheral blood, cord blood, induced pluripotent stem cells (iPSCs), or NK-92 cell lines. Chimeric Antigen Receptor &lt;mark&gt;CAR&lt;\/mark&gt;)-NK cells are engineered to incorporate scFvs with NK-specific signaling domains, including DAP10, 2B4, and CD3ζ (see Table 2.6). The phenotypic heterogeneity of CD56-bright (immunomodulatory) and CD56-dim (cytotoxic) subsets enhances their therapeutic adaptability. ","c-replace":[],"ab-name":"Pre-Edit","a-name":"Small_cap","g-rebookmarkname":"","i-wm":"CAR","d-description":"Abbreviations should be in small caps.","f-bookmark":"BMPRE_ME_Small_cap_100562"},{"b-find":"CIML","e-paracontent":"Both autologous and allogeneic NK cells\u2014via gene-modified and non-gene-modified approaches\u2014are being evaluated in hematologic malignancies and solid tumors. Non-gene-modified therapies include cytokine-induced memory-like &lt;mark&gt;CIML&lt;\/mark&gt;) NK cells, which demonstrate improved persistence and anti-tumor activity through cytokine preactivation. Gene-modified therapies primarily focus on CAR-NK cells targeting tumor-specific antigens such as CD19 and HER2, with some constructs expressing supportive cytokines (e.g. IL-15).","c-replace":[],"ab-name":"Pre-Edit","a-name":"Small_cap","g-rebookmarkname":"","i-wm":"CIML","d-description":"Abbreviations should be in small caps.","f-bookmark":"BMPRE_ME_Small_cap_100586"},{"b-find":"iNKT","e-paracontent":"&lt;H1&gt;Invariant Natural Killer T &lt;mark&gt;iNKT&lt;\/mark&gt;) Cell Therapy","c-replace":[],"ab-name":"Pre-Edit","a-name":"Small_cap","g-rebookmarkname":"","i-wm":"iNKT","d-description":"Abbreviations should be in small caps.","f-bookmark":"BMPRE_ME_Small_cap_100720"},{"b-find":"ROS","e-paracontent":"CAR-Ms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&lt;mark&gt;ROS&lt;\/mark&gt;) and nitric oxide (NO) to induce cellular stress and apoptosis. In addition to cytotoxicity, CAR-Ms function as antigen-presenting cells, bridging innate and adaptive immunity by engaging Fcγ receptor pathways. They secrete pro-inflammatory cytokines including TNF-α, IL-12, IL-1β, and IL-18.","c-replace":[],"ab-name":"Pre-Edit","a-name":"Small_cap","g-rebookmarkname":"","i-wm":"ROS","d-description":"Abbreviations should be in small caps.","f-bookmark":"BMPRE_ME_Small_cap_100832"},{"b-find":"NO","e-paracontent":"CAR-Ms are engineered to express CARs composed of tumor-targeting scFvs coupled with intracellular signaling domains derived from phagocytic receptors such as FcRγ, CD3ζ, or Megf10. These domains activate phagocytosis through pathways including Phosphoinositide 3-kinase\u2013Akt (PI3K\u2013Akt) signaling. CAR-Ms mediate direct tumor cell killing via phagocytosis and secretion of reactive oxygen species (ROS) and nitric oxide &lt;mark&gt;NO&lt;\/mark&gt;) to induce cellular stress and apoptosis. In addition to cytotoxicity, CAR-Ms function as antigen-presenting cells, bridging innate and adaptive immunity by engaging Fcγ receptor pathways. They secrete pro-inflammatory cytokines including TNF-α, IL-12, IL-1β, and IL-18.","c-replace":[],"ab-name":"Pre-Edit","a-name":"Small_cap","g-rebookmarkname":"","i-wm":"NO","d-description":"Abbreviations should be in small caps.","f-bookmark":"BMPRE_ME_Small_cap_100833"},{"b-find":"CAR","e-paracontent":"&lt;DFIG2.1&gt;Figure 2.1: Anatomy of a CAR Construct. Adapted from: Acharya, U.H.; Walter, R.B. Chimeric Antigen Receptor &lt;mark&gt;CAR&lt;\/mark&gt;)-Modified Immune Effector Cell Therapy for Acute Myeloid Leukemia (AML). Cancers 2020, 12, 3617. https://doi.org/10.3390/cancers12123617 ","c-replace":[],"ab-name":"Pre-Edit","a-name":"Small_cap","g-rebookmarkname":"","i-wm":"CAR","d-description":"Abbreviations should be in small caps.","f-bookmark":"BMPRE_ME_Small_cap_101013"},{"b-find":"AML","e-paracontent":"&lt;DFIG2.1&gt;Figure 2.1: Anatomy of a CAR Construct. Adapted from: Acharya, U.H.; Walter, R.B. Chimeric Antigen Receptor (CAR)-Modified Immune Effector Cell Therapy for Acute Myeloid Leukemia &lt;mark&gt;AML&lt;\/mark&gt;). Cancers 2020, 12, 3617. https://doi.org/10.3390/cancers12123617 ","c-replace":[],"ab-name":"Pre-Edit","a-name":"Small_cap","g-rebookmarkname":"","i-wm":"AML","d-description":"Abbreviations should be in small caps.","f-bookmark":"BMPRE_ME_Small_cap_101014"},{"b-find":"rapid","e-paracontent":"CD28:&lt;mark&gt;rapid&lt;\/mark&gt; activation; 4-1BB: sustained persistence via central memory","c-replace":["Rapid"],"ab-name":"Pre-Edit","a-name":"After_Colon_Capitalization","g-rebookmarkname":"","i-wm":"rapid","d-description":"Capitalize the first letter after a colon unless it is a list.","f-bookmark":"BMPRE_ME_After_Colon_Capitalization_101086"},{"b-find":"sustained","e-paracontent":"CD28: rapid activation; 4-1BB:&lt;mark&gt;sustained&lt;\/mark&gt; persistence via central memory","c-replace":["Sustained"],"ab-name":"Pre-Edit","a-name":"After_Colon_Capitalization","g-rebookmarkname":"","i-wm":"sustained","d-description":"Capitalize the first letter after a colon unless it is a list.","f-bookmark":"BMPRE_ME_After_Colon_Capitalization_101087"},{"b-find":"KIRs","e-paracontent":"Killer immunoglobulin-like receptors &lt;mark&gt;KIRs&lt;\/mark&gt;), NKG2A \u2014 sense MHC class I","c-replace":[],"ab-name":"Pre-Edit","a-name":"Small_cap","g-rebookmarkname":"","i-wm":"KIRs","d-description":"Abbreviations should be in small caps.","f-bookmark":"BMPRE_ME_Small_cap_101200"},{"b-find":"ULBPs","e-paracontent":"MHC-I\u2013like molecules (e.g., CD1d), MICA/MICB, UL16-binding proteins &lt;mark&gt;ULBPs&lt;\/mark&gt;)","c-replace":[],"ab-name":"Pre-Edit","a-name":"Small_cap","g-rebookmarkname":"","i-wm":"ULBPs","d-description":"Abbreviations should be in small caps.","f-bookmark":"BMPRE_ME_Small_cap_101274"},{"b-find":"i","e-paracontent":"&lt;TAB2.8&gt;Table 2.8:&lt;mark&gt;i&lt;\/mark&gt;NKT Cell Molecular Components and Functional Effects","c-replace":["I"],"ab-name":"Pre-Edit","a-name":"After_Colon_Capitalization","g-rebookmarkname":"","i-wm":"i","d-description":"Capitalize the first letter after a colon unless it is a list.","f-bookmark":"BMPRE_ME_After_Colon_Capitalization_101305"}]</preedit>
</file>

<file path=customXml/item8.xml><?xml version="1.0" encoding="utf-8"?>
<preedit xmlns="http://www.machineedit.net/AMOD/CustomXML/Grammar.htm">[{"b-find":"described above","e-paracontent":"The biologic components and cytokine functions&lt;mark&gt;described above&lt;\/mark&gt; are summarized in Table 2.2. ","c-replace":[],"ab-name":"Grammar","a-name":"Grammar","g-rebookmarkname":"","i-wm":"described above","d-description":"Replace \"above\" with earlier, foregoing, previous, or preceding.","f-bookmark":"BMGRAMMARCHECK_LNG_Grammar_100160"},{"b-find":"γδ","e-paracontent":"&lt;mark&gt;γδ&lt;\/mark&gt; T cells recognize target cells in an MHC-independent manner unlike conventional αβ T cells. This enables broad tumor targeting across diverse HLA backgrounds and significantly reduces the risk of GvHD, making them promising candidates for allogeneic approaches (Table 2.7).","c-replace":["Γδ"],"ab-name":"Grammar","a-name":"Capitalization","g-rebookmarkname":"","i-wm":"γδ","d-description":"This sentence does not start with an uppercase letter","f-bookmark":"BMGRAMMARCHECK_LNG_Capitalization_100686"},{"b-find":"iNKT","e-paracontent":"iNKT cells use invariant T-cell receptors (mainly Vα24-Jα18 in humans) to detect lipid antigens via CD1d and are stabilized by CD3. They also carry activating receptors including NKG2D and the marker CD161, supporting cytotoxic functions through perforin and granzyme. Their cytokines\u2014predominantly IFN-γ, IL-4, and IL-13\u2014drive immune activation and modulate the TME.&lt;mark&gt;iNKT&lt;\/mark&gt; cells broadly stimulate immunity with minimal GvHD risk due to their innate and adaptive features (see Table 2.8).","c-replace":["INKT"],"ab-name":"Grammar","a-name":"Capitalization","g-rebookmarkname":"","i-wm":"iNKT","d-description":"This sentence does not start with an uppercase letter","f-bookmark":"BMGRAMMARCHECK_LNG_Capitalization_100756"}]</preedit>
</file>

<file path=customXml/itemProps1.xml><?xml version="1.0" encoding="utf-8"?>
<ds:datastoreItem xmlns:ds="http://schemas.openxmlformats.org/officeDocument/2006/customXml" ds:itemID="{0A3E72ED-CE02-45BB-A916-D69A63B9371A}">
  <ds:schemaRefs>
    <ds:schemaRef ds:uri="http://www.machineedit.net/AMOD/CustomXML/Inconsistencies.htm"/>
  </ds:schemaRefs>
</ds:datastoreItem>
</file>

<file path=customXml/itemProps2.xml><?xml version="1.0" encoding="utf-8"?>
<ds:datastoreItem xmlns:ds="http://schemas.openxmlformats.org/officeDocument/2006/customXml" ds:itemID="{E5C2A919-AB83-4DFB-A820-97CC82920B65}">
  <ds:schemaRefs/>
</ds:datastoreItem>
</file>

<file path=customXml/itemProps3.xml><?xml version="1.0" encoding="utf-8"?>
<ds:datastoreItem xmlns:ds="http://schemas.openxmlformats.org/officeDocument/2006/customXml" ds:itemID="{033E187F-9C0F-4481-BC7E-5EB4DD1B34A6}">
  <ds:schemaRefs/>
</ds:datastoreItem>
</file>

<file path=customXml/itemProps4.xml><?xml version="1.0" encoding="utf-8"?>
<ds:datastoreItem xmlns:ds="http://schemas.openxmlformats.org/officeDocument/2006/customXml" ds:itemID="{13F22557-1BDF-441A-A0F4-C17300FB7C74}">
  <ds:schemaRefs>
    <ds:schemaRef ds:uri="http://www.machineedit.net/AMOD/CustomXML/URL.htm"/>
  </ds:schemaRefs>
</ds:datastoreItem>
</file>

<file path=customXml/itemProps5.xml><?xml version="1.0" encoding="utf-8"?>
<ds:datastoreItem xmlns:ds="http://schemas.openxmlformats.org/officeDocument/2006/customXml" ds:itemID="{C408FB4E-4102-4017-BBAA-15AF35E1F0EF}">
  <ds:schemaRefs>
    <ds:schemaRef ds:uri="http://www.machineedit.net/AMOD/CustomXML/Spelling.htm"/>
  </ds:schemaRefs>
</ds:datastoreItem>
</file>

<file path=customXml/itemProps6.xml><?xml version="1.0" encoding="utf-8"?>
<ds:datastoreItem xmlns:ds="http://schemas.openxmlformats.org/officeDocument/2006/customXml" ds:itemID="{1B9DF23D-09C4-4587-A4EA-FF095185F8C0}">
  <ds:schemaRefs>
    <ds:schemaRef ds:uri="http://www.machineedit.net/AMOD/CustomXML/Abbreviations.htm"/>
  </ds:schemaRefs>
</ds:datastoreItem>
</file>

<file path=customXml/itemProps7.xml><?xml version="1.0" encoding="utf-8"?>
<ds:datastoreItem xmlns:ds="http://schemas.openxmlformats.org/officeDocument/2006/customXml" ds:itemID="{F032E367-44B0-4E7B-BCF8-95CF760CAF3D}">
  <ds:schemaRefs>
    <ds:schemaRef ds:uri="http://www.machineedit.net/AMOD/CustomXML/Pre-Edit.htm"/>
  </ds:schemaRefs>
</ds:datastoreItem>
</file>

<file path=customXml/itemProps8.xml><?xml version="1.0" encoding="utf-8"?>
<ds:datastoreItem xmlns:ds="http://schemas.openxmlformats.org/officeDocument/2006/customXml" ds:itemID="{7855C276-07F9-4573-B9F1-CE03B1A2770B}">
  <ds:schemaRefs>
    <ds:schemaRef ds:uri="http://www.machineedit.net/AMOD/CustomXML/Grammar.htm"/>
  </ds:schemaRefs>
</ds:datastoreItem>
</file>

<file path=docProps/app.xml><?xml version="1.0" encoding="utf-8"?>
<Properties xmlns="http://schemas.openxmlformats.org/officeDocument/2006/extended-properties" xmlns:vt="http://schemas.openxmlformats.org/officeDocument/2006/docPropsVTypes">
  <Template>Lww-REF</Template>
  <TotalTime>83</TotalTime>
  <Pages>1</Pages>
  <Words>5952</Words>
  <Characters>33927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Ganesan</dc:creator>
  <cp:keywords/>
  <dc:description>Pagemajik - Stylefinder</dc:description>
  <cp:lastModifiedBy>S4C</cp:lastModifiedBy>
  <cp:revision>43</cp:revision>
  <dcterms:created xsi:type="dcterms:W3CDTF">2025-10-01T17:02:00Z</dcterms:created>
  <dcterms:modified xsi:type="dcterms:W3CDTF">2025-11-08T16:43:00Z</dcterms:modified>
</cp:coreProperties>
</file>